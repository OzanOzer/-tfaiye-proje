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69" w:right="4934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6"/>
        </w:rPr>
        <w:t>İZMİR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6"/>
        </w:rPr>
        <w:t>BÜYÜKŞEHİR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6"/>
        </w:rPr>
        <w:t>B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38"/>
          <w:w w:val="86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</w:rPr>
        <w:t>L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</w:rPr>
        <w:t>DiYE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8"/>
          <w:i/>
        </w:rPr>
        <w:t>İ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3577" w:right="5052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8"/>
        </w:rPr>
        <w:t>DAİRESi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42"/>
          <w:w w:val="8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8"/>
        </w:rPr>
        <w:t>BAŞKANLIGI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85" w:lineRule="exact"/>
        <w:ind w:left="286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94"/>
          <w:position w:val="-5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1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position w:val="-5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-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91"/>
          <w:position w:val="-5"/>
        </w:rPr>
        <w:t>Acil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4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91"/>
          <w:position w:val="-5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6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91"/>
          <w:position w:val="-5"/>
        </w:rPr>
        <w:t>Şub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91"/>
          <w:position w:val="-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15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5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84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30383pt;margin-top:-47.345985pt;width:433.966537pt;height:72pt;mso-position-horizontal-relative:page;mso-position-vertical-relative:paragraph;z-index:-1375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75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3A3A3A"/>
                      <w:spacing w:val="0"/>
                      <w:w w:val="380"/>
                      <w:position w:val="21"/>
                    </w:rPr>
                    <w:t>!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3A3A3A"/>
                      <w:spacing w:val="0"/>
                      <w:w w:val="100"/>
                      <w:position w:val="21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3A3A3A"/>
                      <w:spacing w:val="0"/>
                      <w:w w:val="100"/>
                      <w:position w:val="2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D4D4D"/>
                      <w:spacing w:val="0"/>
                      <w:w w:val="216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2"/>
          <w:position w:val="-3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855" w:right="5700"/>
        <w:jc w:val="center"/>
        <w:tabs>
          <w:tab w:pos="42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8"/>
          <w:w w:val="94"/>
          <w:position w:val="1"/>
        </w:rPr>
        <w:t>B</w:t>
      </w:r>
      <w:r>
        <w:rPr>
          <w:rFonts w:ascii="Arial" w:hAnsi="Arial" w:cs="Arial" w:eastAsia="Arial"/>
          <w:sz w:val="16"/>
          <w:szCs w:val="16"/>
          <w:color w:val="5D6264"/>
          <w:spacing w:val="0"/>
          <w:w w:val="94"/>
          <w:position w:val="1"/>
        </w:rPr>
        <w:t>ELE</w:t>
      </w:r>
      <w:r>
        <w:rPr>
          <w:rFonts w:ascii="Arial" w:hAnsi="Arial" w:cs="Arial" w:eastAsia="Arial"/>
          <w:sz w:val="16"/>
          <w:szCs w:val="16"/>
          <w:color w:val="5D6264"/>
          <w:spacing w:val="5"/>
          <w:w w:val="95"/>
          <w:position w:val="1"/>
        </w:rPr>
        <w:t>D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94"/>
          <w:position w:val="1"/>
        </w:rPr>
        <w:t>IY</w:t>
      </w:r>
      <w:r>
        <w:rPr>
          <w:rFonts w:ascii="Arial" w:hAnsi="Arial" w:cs="Arial" w:eastAsia="Arial"/>
          <w:sz w:val="16"/>
          <w:szCs w:val="16"/>
          <w:color w:val="3A3A3A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5D6264"/>
          <w:spacing w:val="0"/>
          <w:w w:val="100"/>
          <w:position w:val="1"/>
        </w:rPr>
        <w:t>ES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20"/>
          <w:w w:val="9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9"/>
          <w:position w:val="1"/>
        </w:rPr>
        <w:t>RAPORU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7" w:after="0" w:line="246" w:lineRule="auto"/>
        <w:ind w:left="378" w:right="4635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1"/>
        </w:rPr>
        <w:t>14.05.201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1"/>
        </w:rPr>
        <w:t>7IBildirim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1"/>
        </w:rPr>
        <w:t>_lBildirim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19:14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74"/>
          <w:position w:val="0"/>
        </w:rPr>
        <w:t>_tr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1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74"/>
          <w:position w:val="0"/>
        </w:rPr>
        <w:t>ı: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0"/>
        </w:rPr>
        <w:t>14.05.201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0"/>
        </w:rPr>
        <w:t>7ıKayıt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3100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6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6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3"/>
          <w:position w:val="0"/>
        </w:rPr>
        <w:t>ESIM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Zeytinli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9004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21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-67"/>
          <w:w w:val="2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401" w:right="526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ABD"/>
          <w:spacing w:val="-2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Zeyt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9004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11"/>
          <w:w w:val="22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74" w:right="248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1" w:lineRule="exact"/>
        <w:ind w:left="392" w:right="447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2"/>
          <w:position w:val="3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2"/>
          <w:position w:val="3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5"/>
          <w:w w:val="122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29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u w:val="single" w:color="5B5B5B"/>
          <w:position w:val="-2"/>
        </w:rPr>
        <w:t>Betonann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u w:val="single" w:color="5B5B5B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5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u w:val="single" w:color="5B5B5B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u w:val="single" w:color="5B5B5B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u w:val="single" w:color="5B5B5B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u w:val="single" w:color="5B5B5B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6264"/>
          <w:spacing w:val="-3"/>
          <w:w w:val="100"/>
          <w:u w:val="single" w:color="5B5B5B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D6264"/>
          <w:spacing w:val="-3"/>
          <w:w w:val="100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D6264"/>
          <w:spacing w:val="-3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D6264"/>
          <w:spacing w:val="-3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03" w:lineRule="exact"/>
        <w:ind w:left="3738" w:right="-20"/>
        <w:jc w:val="left"/>
        <w:tabs>
          <w:tab w:pos="4320" w:val="left"/>
          <w:tab w:pos="47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3A3A3A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3A3A3A"/>
          <w:spacing w:val="-54"/>
          <w:w w:val="50"/>
          <w:position w:val="-1"/>
        </w:rPr>
        <w:t> </w:t>
      </w:r>
      <w:r>
        <w:rPr>
          <w:rFonts w:ascii="Arial" w:hAnsi="Arial" w:cs="Arial" w:eastAsia="Arial"/>
          <w:sz w:val="45"/>
          <w:szCs w:val="45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3A3A3A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B8BABD"/>
          <w:spacing w:val="0"/>
          <w:w w:val="50"/>
          <w:position w:val="5"/>
        </w:rPr>
        <w:t>_j</w:t>
      </w:r>
      <w:r>
        <w:rPr>
          <w:rFonts w:ascii="Arial" w:hAnsi="Arial" w:cs="Arial" w:eastAsia="Arial"/>
          <w:sz w:val="23"/>
          <w:szCs w:val="23"/>
          <w:color w:val="B8BAB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B8BAB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19:35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378" w:right="50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6"/>
          <w:position w:val="1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6"/>
          <w:position w:val="1"/>
        </w:rPr>
        <w:t>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  <w:position w:val="1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0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6" w:lineRule="exact"/>
        <w:ind w:left="2019" w:right="-20"/>
        <w:jc w:val="left"/>
        <w:tabs>
          <w:tab w:pos="39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202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2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13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92"/>
          <w:position w:val="-3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9"/>
          <w:w w:val="11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6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5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2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3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19:20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378" w:right="77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A3A3A"/>
          <w:spacing w:val="-13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378" w:right="576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1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954" w:right="56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2047" w:right="5288" w:firstLine="1925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Emniyet-Jandaıma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392" w:right="371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Yard•'l"lcıEkip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2"/>
          <w:position w:val="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378" w:right="868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7"/>
          <w:w w:val="33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  <w:position w:val="1"/>
        </w:rPr>
        <w:t>Gitr.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82"/>
          <w:i/>
          <w:position w:val="2"/>
        </w:rPr>
        <w:t>;: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82"/>
          <w:i/>
          <w:position w:val="2"/>
        </w:rPr>
        <w:t>                           </w:t>
      </w:r>
      <w:r>
        <w:rPr>
          <w:rFonts w:ascii="Arial" w:hAnsi="Arial" w:cs="Arial" w:eastAsia="Arial"/>
          <w:sz w:val="15"/>
          <w:szCs w:val="15"/>
          <w:color w:val="3A3A3A"/>
          <w:spacing w:val="23"/>
          <w:w w:val="82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0"/>
        </w:rPr>
        <w:t>Dönüş_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378" w:right="778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838383"/>
          <w:spacing w:val="0"/>
          <w:w w:val="50"/>
        </w:rPr>
        <w:t>i</w:t>
      </w:r>
      <w:r>
        <w:rPr>
          <w:rFonts w:ascii="Arial" w:hAnsi="Arial" w:cs="Arial" w:eastAsia="Arial"/>
          <w:sz w:val="21"/>
          <w:szCs w:val="21"/>
          <w:color w:val="838383"/>
          <w:spacing w:val="0"/>
          <w:w w:val="50"/>
        </w:rPr>
        <w:t>                                                      </w:t>
      </w:r>
      <w:r>
        <w:rPr>
          <w:rFonts w:ascii="Arial" w:hAnsi="Arial" w:cs="Arial" w:eastAsia="Arial"/>
          <w:sz w:val="21"/>
          <w:szCs w:val="21"/>
          <w:color w:val="838383"/>
          <w:spacing w:val="12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jYardımaGelenA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378" w:right="11318"/>
        <w:jc w:val="both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727272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1" w:after="0" w:line="240" w:lineRule="auto"/>
        <w:ind w:left="20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!Eki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374" w:right="4542" w:firstLine="1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94"/>
        </w:rPr>
        <w:t>OlayınGör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ğil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2" w:lineRule="exact"/>
        <w:ind w:left="3929" w:right="50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Söndümıede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right="181"/>
        <w:jc w:val="right"/>
        <w:tabs>
          <w:tab w:pos="1660" w:val="left"/>
          <w:tab w:pos="3460" w:val="left"/>
          <w:tab w:pos="5300" w:val="left"/>
          <w:tab w:pos="6740" w:val="left"/>
          <w:tab w:pos="1098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2"/>
        </w:rPr>
        <w:t>öııdürme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2"/>
        </w:rPr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82"/>
          <w:position w:val="11"/>
        </w:rPr>
        <w:t>Su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0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10"/>
        </w:rPr>
        <w:t>_jK.K.T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88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</w:r>
      <w:r>
        <w:rPr>
          <w:rFonts w:ascii="Arial" w:hAnsi="Arial" w:cs="Arial" w:eastAsia="Arial"/>
          <w:sz w:val="47"/>
          <w:szCs w:val="47"/>
          <w:color w:val="838383"/>
          <w:spacing w:val="0"/>
          <w:w w:val="54"/>
          <w:position w:val="-5"/>
        </w:rPr>
        <w:t>ı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221"/>
        <w:jc w:val="right"/>
        <w:tabs>
          <w:tab w:pos="1820" w:val="left"/>
          <w:tab w:pos="3340" w:val="left"/>
          <w:tab w:pos="74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7"/>
        </w:rPr>
        <w:t>2</w:t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53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3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3"/>
          <w:szCs w:val="23"/>
          <w:color w:val="5D6264"/>
          <w:spacing w:val="-8"/>
          <w:w w:val="79"/>
          <w:position w:val="-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838383"/>
          <w:spacing w:val="0"/>
          <w:w w:val="52"/>
          <w:position w:val="-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195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9EA1A5"/>
          <w:spacing w:val="0"/>
          <w:w w:val="99"/>
          <w:position w:val="1"/>
        </w:rPr>
        <w:t>!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218"/>
        <w:jc w:val="right"/>
        <w:tabs>
          <w:tab w:pos="1740" w:val="left"/>
          <w:tab w:pos="110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7"/>
          <w:szCs w:val="7"/>
          <w:color w:val="B8BABD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392" w:right="-20"/>
        <w:jc w:val="left"/>
        <w:tabs>
          <w:tab w:pos="114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</w:r>
      <w:r>
        <w:rPr>
          <w:rFonts w:ascii="Arial" w:hAnsi="Arial" w:cs="Arial" w:eastAsia="Arial"/>
          <w:sz w:val="18"/>
          <w:szCs w:val="18"/>
          <w:color w:val="9EA1A5"/>
          <w:spacing w:val="-43"/>
          <w:w w:val="126"/>
          <w:position w:val="-5"/>
        </w:rPr>
        <w:t>'</w:t>
      </w:r>
      <w:r>
        <w:rPr>
          <w:rFonts w:ascii="Arial" w:hAnsi="Arial" w:cs="Arial" w:eastAsia="Arial"/>
          <w:sz w:val="22"/>
          <w:szCs w:val="22"/>
          <w:color w:val="9EA1A5"/>
          <w:spacing w:val="0"/>
          <w:w w:val="117"/>
          <w:position w:val="-11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401" w:right="-20"/>
        <w:jc w:val="left"/>
        <w:tabs>
          <w:tab w:pos="11420" w:val="left"/>
        </w:tabs>
        <w:rPr>
          <w:rFonts w:ascii="Arial" w:hAnsi="Arial" w:cs="Arial" w:eastAsia="Arial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4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-7"/>
          <w:w w:val="86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43"/>
          <w:szCs w:val="43"/>
          <w:color w:val="727272"/>
          <w:spacing w:val="0"/>
          <w:w w:val="181"/>
          <w:position w:val="-3"/>
        </w:rPr>
        <w:t>ı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374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CDCDCD"/>
          <w:spacing w:val="0"/>
          <w:w w:val="66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CDCDC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CDCDC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5"/>
        </w:rPr>
        <w:t>araştır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7"/>
          <w:position w:val="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67"/>
          <w:position w:val="5"/>
        </w:rPr>
        <w:t>;u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"/>
          <w:w w:val="32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!v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1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32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ind w:left="20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92"/>
          <w:position w:val="-5"/>
        </w:rPr>
        <w:t>jtutuştuıu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2"/>
          <w:position w:val="-5"/>
        </w:rPr>
        <w:t>p</w:t>
      </w:r>
      <w:r>
        <w:rPr>
          <w:rFonts w:ascii="Arial" w:hAnsi="Arial" w:cs="Arial" w:eastAsia="Arial"/>
          <w:sz w:val="18"/>
          <w:szCs w:val="18"/>
          <w:color w:val="3A3A3A"/>
          <w:spacing w:val="1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ağaca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22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5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474" w:right="-20"/>
        <w:jc w:val="left"/>
        <w:tabs>
          <w:tab w:pos="2020" w:val="left"/>
          <w:tab w:pos="5920" w:val="left"/>
          <w:tab w:pos="114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90"/>
          <w:position w:val="-7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9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7"/>
        </w:rPr>
        <w:t>_!Bedeli: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727272"/>
          <w:spacing w:val="0"/>
          <w:w w:val="72"/>
          <w:position w:val="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388" w:right="-20"/>
        <w:jc w:val="left"/>
        <w:tabs>
          <w:tab w:pos="11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727272"/>
          <w:spacing w:val="0"/>
          <w:w w:val="46"/>
          <w:position w:val="2"/>
        </w:rPr>
        <w:t>··-J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5" w:after="0" w:line="237" w:lineRule="exact"/>
        <w:ind w:left="401" w:right="-20"/>
        <w:jc w:val="left"/>
        <w:tabs>
          <w:tab w:pos="114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93"/>
          <w:position w:val="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96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5D6264"/>
          <w:spacing w:val="0"/>
          <w:w w:val="51"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right="205"/>
        <w:jc w:val="right"/>
        <w:tabs>
          <w:tab w:pos="920" w:val="left"/>
          <w:tab w:pos="113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4D4D4D"/>
          <w:spacing w:val="-222"/>
          <w:w w:val="274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4"/>
          <w:w w:val="101"/>
          <w:position w:val="4"/>
        </w:rPr>
        <w:t>s</w:t>
      </w:r>
      <w:r>
        <w:rPr>
          <w:rFonts w:ascii="Times New Roman" w:hAnsi="Times New Roman" w:cs="Times New Roman" w:eastAsia="Times New Roman"/>
          <w:sz w:val="37"/>
          <w:szCs w:val="37"/>
          <w:color w:val="727272"/>
          <w:spacing w:val="-129"/>
          <w:w w:val="137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>l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9"/>
          <w:w w:val="176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  <w:position w:val="4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17"/>
          <w:szCs w:val="17"/>
          <w:color w:val="9EA1A5"/>
          <w:spacing w:val="0"/>
          <w:w w:val="91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80" w:right="80"/>
        </w:sectPr>
      </w:pPr>
      <w:rPr/>
    </w:p>
    <w:p>
      <w:pPr>
        <w:spacing w:before="0" w:after="0" w:line="194" w:lineRule="exact"/>
        <w:ind w:left="40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Dönüştl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19:45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80"/>
          <w:cols w:num="4" w:equalWidth="0">
            <w:col w:w="1539" w:space="498"/>
            <w:col w:w="403" w:space="367"/>
            <w:col w:w="864" w:space="1607"/>
            <w:col w:w="6482"/>
          </w:cols>
        </w:sectPr>
      </w:pPr>
      <w:rPr/>
    </w:p>
    <w:p>
      <w:pPr>
        <w:spacing w:before="9" w:after="0" w:line="240" w:lineRule="auto"/>
        <w:ind w:left="488" w:right="-20"/>
        <w:jc w:val="left"/>
        <w:tabs>
          <w:tab w:pos="1200" w:val="left"/>
          <w:tab w:pos="338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9"/>
        </w:rPr>
        <w:t>Öli.l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264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65" w:right="2075"/>
        <w:jc w:val="center"/>
        <w:tabs>
          <w:tab w:pos="84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2.760262pt;margin-top:-.374106pt;width:32.309282pt;height:72pt;mso-position-horizontal-relative:page;mso-position-vertical-relative:paragraph;z-index:-1375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D4D4D"/>
                      <w:spacing w:val="0"/>
                      <w:w w:val="80"/>
                      <w:position w:val="-1"/>
                    </w:rPr>
                    <w:t>::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1"/>
          <w:position w:val="5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1"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12"/>
          <w:w w:val="51"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51"/>
          <w:position w:val="5"/>
        </w:rPr>
        <w:t>.l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51"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21"/>
          <w:w w:val="51"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51"/>
          <w:position w:val="5"/>
        </w:rPr>
        <w:t>MaYıs</w:t>
      </w:r>
      <w:r>
        <w:rPr>
          <w:rFonts w:ascii="Arial" w:hAnsi="Arial" w:cs="Arial" w:eastAsia="Arial"/>
          <w:sz w:val="25"/>
          <w:szCs w:val="25"/>
          <w:color w:val="3A3A3A"/>
          <w:spacing w:val="9"/>
          <w:w w:val="51"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60"/>
          <w:position w:val="5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5" w:after="0" w:line="105" w:lineRule="exact"/>
        <w:ind w:left="4795" w:right="2319"/>
        <w:jc w:val="center"/>
        <w:tabs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0"/>
          <w:i/>
          <w:position w:val="-9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0"/>
          <w:i/>
          <w:position w:val="-9"/>
        </w:rPr>
        <w:t>  </w:t>
      </w:r>
      <w:r>
        <w:rPr>
          <w:rFonts w:ascii="Arial" w:hAnsi="Arial" w:cs="Arial" w:eastAsia="Arial"/>
          <w:sz w:val="19"/>
          <w:szCs w:val="19"/>
          <w:color w:val="4D4D4D"/>
          <w:spacing w:val="32"/>
          <w:w w:val="8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  <w:position w:val="-9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80" w:right="80"/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3.339722pt;margin-top:10.298391pt;width:105.426264pt;height:25.169735pt;mso-position-horizontal-relative:page;mso-position-vertical-relative:paragraph;z-index:-13757" coordorigin="8267,206" coordsize="2109,503">
            <v:group style="position:absolute;left:8283;top:637;width:2076;height:2" coordorigin="8283,637" coordsize="2076,2">
              <v:shape style="position:absolute;left:8283;top:637;width:2076;height:2" coordorigin="8283,637" coordsize="2076,0" path="m8283,637l10359,637e" filled="f" stroked="t" strokeweight="1.604313pt" strokecolor="#445497">
                <v:path arrowok="t"/>
              </v:shape>
            </v:group>
            <v:group style="position:absolute;left:9461;top:233;width:2;height:450" coordorigin="9461,233" coordsize="2,450">
              <v:shape style="position:absolute;left:9461;top:233;width:2;height:450" coordorigin="9461,233" coordsize="0,450" path="m9461,683l9461,233e" filled="f" stroked="t" strokeweight="2.65948pt" strokecolor="#CCD1D6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05" w:lineRule="exact"/>
        <w:ind w:right="-20"/>
        <w:jc w:val="left"/>
        <w:tabs>
          <w:tab w:pos="5080" w:val="left"/>
          <w:tab w:pos="75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100"/>
          <w:position w:val="-18"/>
        </w:rPr>
        <w:t>itfaiy</w:t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100"/>
          <w:position w:val="-18"/>
        </w:rPr>
        <w:t>e</w:t>
      </w:r>
      <w:r>
        <w:rPr>
          <w:rFonts w:ascii="Arial" w:hAnsi="Arial" w:cs="Arial" w:eastAsia="Arial"/>
          <w:sz w:val="22"/>
          <w:szCs w:val="22"/>
          <w:color w:val="5D6264"/>
          <w:spacing w:val="44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100"/>
          <w:position w:val="-18"/>
        </w:rPr>
        <w:t>Kuze</w:t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100"/>
          <w:position w:val="-18"/>
        </w:rPr>
        <w:t>y</w:t>
      </w:r>
      <w:r>
        <w:rPr>
          <w:rFonts w:ascii="Arial" w:hAnsi="Arial" w:cs="Arial" w:eastAsia="Arial"/>
          <w:sz w:val="22"/>
          <w:szCs w:val="22"/>
          <w:color w:val="5D6264"/>
          <w:spacing w:val="-20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100"/>
          <w:position w:val="-18"/>
        </w:rPr>
        <w:t>Bölge</w:t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50"/>
          <w:szCs w:val="50"/>
          <w:color w:val="B8BABD"/>
          <w:spacing w:val="0"/>
          <w:w w:val="100"/>
          <w:position w:val="-31"/>
        </w:rPr>
        <w:t>-</w:t>
      </w:r>
      <w:r>
        <w:rPr>
          <w:rFonts w:ascii="Times New Roman" w:hAnsi="Times New Roman" w:cs="Times New Roman" w:eastAsia="Times New Roman"/>
          <w:sz w:val="50"/>
          <w:szCs w:val="50"/>
          <w:color w:val="B8BABD"/>
          <w:spacing w:val="89"/>
          <w:w w:val="100"/>
          <w:position w:val="-31"/>
        </w:rPr>
        <w:t> </w:t>
      </w:r>
      <w:r>
        <w:rPr>
          <w:rFonts w:ascii="Arial" w:hAnsi="Arial" w:cs="Arial" w:eastAsia="Arial"/>
          <w:sz w:val="90"/>
          <w:szCs w:val="90"/>
          <w:color w:val="1F31A5"/>
          <w:spacing w:val="47"/>
          <w:w w:val="118"/>
          <w:i/>
          <w:position w:val="-1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838383"/>
          <w:spacing w:val="-38"/>
          <w:w w:val="127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1"/>
          <w:w w:val="122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-34"/>
          <w:w w:val="122"/>
          <w:position w:val="-1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9EA1A5"/>
          <w:spacing w:val="-57"/>
          <w:w w:val="107"/>
          <w:position w:val="-1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-67"/>
          <w:w w:val="122"/>
          <w:position w:val="-1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49"/>
          <w:w w:val="99"/>
          <w:position w:val="-1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6B75A5"/>
          <w:spacing w:val="-19"/>
          <w:w w:val="179"/>
          <w:position w:val="-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99"/>
          <w:position w:val="-11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3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9"/>
          <w:position w:val="-1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0"/>
          <w:w w:val="81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0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36"/>
          <w:w w:val="81"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BAAF91"/>
          <w:spacing w:val="0"/>
          <w:w w:val="56"/>
          <w:position w:val="-11"/>
        </w:rPr>
        <w:t>·</w:t>
      </w:r>
      <w:r>
        <w:rPr>
          <w:rFonts w:ascii="Arial" w:hAnsi="Arial" w:cs="Arial" w:eastAsia="Arial"/>
          <w:sz w:val="33"/>
          <w:szCs w:val="33"/>
          <w:color w:val="BAAF91"/>
          <w:spacing w:val="6"/>
          <w:w w:val="56"/>
          <w:position w:val="-11"/>
        </w:rPr>
        <w:t> </w:t>
      </w:r>
      <w:r>
        <w:rPr>
          <w:rFonts w:ascii="Arial" w:hAnsi="Arial" w:cs="Arial" w:eastAsia="Arial"/>
          <w:sz w:val="33"/>
          <w:szCs w:val="33"/>
          <w:color w:val="727272"/>
          <w:spacing w:val="0"/>
          <w:w w:val="82"/>
          <w:position w:val="-11"/>
        </w:rPr>
        <w:t>-</w:t>
      </w:r>
      <w:r>
        <w:rPr>
          <w:rFonts w:ascii="Arial" w:hAnsi="Arial" w:cs="Arial" w:eastAsia="Arial"/>
          <w:sz w:val="33"/>
          <w:szCs w:val="33"/>
          <w:color w:val="727272"/>
          <w:spacing w:val="0"/>
          <w:w w:val="82"/>
          <w:position w:val="-11"/>
        </w:rPr>
        <w:t>ı</w:t>
      </w:r>
      <w:r>
        <w:rPr>
          <w:rFonts w:ascii="Arial" w:hAnsi="Arial" w:cs="Arial" w:eastAsia="Arial"/>
          <w:sz w:val="33"/>
          <w:szCs w:val="33"/>
          <w:color w:val="727272"/>
          <w:spacing w:val="24"/>
          <w:w w:val="82"/>
          <w:position w:val="-11"/>
        </w:rPr>
        <w:t> </w:t>
      </w:r>
      <w:r>
        <w:rPr>
          <w:rFonts w:ascii="Arial" w:hAnsi="Arial" w:cs="Arial" w:eastAsia="Arial"/>
          <w:sz w:val="33"/>
          <w:szCs w:val="33"/>
          <w:color w:val="B8BABD"/>
          <w:spacing w:val="0"/>
          <w:w w:val="55"/>
          <w:position w:val="-11"/>
        </w:rPr>
        <w:t>.</w:t>
      </w:r>
      <w:r>
        <w:rPr>
          <w:rFonts w:ascii="Arial" w:hAnsi="Arial" w:cs="Arial" w:eastAsia="Arial"/>
          <w:sz w:val="33"/>
          <w:szCs w:val="33"/>
          <w:color w:val="B8BABD"/>
          <w:spacing w:val="-6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-5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EA1A5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9EA1A5"/>
          <w:spacing w:val="0"/>
          <w:w w:val="100"/>
          <w:position w:val="-11"/>
        </w:rPr>
        <w:t>'</w:t>
      </w:r>
      <w:r>
        <w:rPr>
          <w:rFonts w:ascii="Arial" w:hAnsi="Arial" w:cs="Arial" w:eastAsia="Arial"/>
          <w:sz w:val="13"/>
          <w:szCs w:val="13"/>
          <w:color w:val="9EA1A5"/>
          <w:spacing w:val="29"/>
          <w:w w:val="100"/>
          <w:position w:val="-11"/>
        </w:rPr>
        <w:t> </w:t>
      </w:r>
      <w:r>
        <w:rPr>
          <w:rFonts w:ascii="Arial" w:hAnsi="Arial" w:cs="Arial" w:eastAsia="Arial"/>
          <w:sz w:val="13"/>
          <w:szCs w:val="13"/>
          <w:color w:val="838383"/>
          <w:spacing w:val="0"/>
          <w:w w:val="75"/>
          <w:position w:val="-11"/>
        </w:rPr>
        <w:t>ı,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80"/>
          <w:cols w:num="2" w:equalWidth="0">
            <w:col w:w="1046" w:space="1194"/>
            <w:col w:w="9520"/>
          </w:cols>
        </w:sectPr>
      </w:pPr>
      <w:rPr/>
    </w:p>
    <w:p>
      <w:pPr>
        <w:spacing w:before="17" w:after="0" w:line="36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D6264"/>
          <w:spacing w:val="0"/>
          <w:w w:val="100"/>
          <w:b/>
          <w:bCs/>
          <w:position w:val="-19"/>
        </w:rPr>
        <w:t>1.</w:t>
      </w:r>
      <w:r>
        <w:rPr>
          <w:rFonts w:ascii="Times New Roman" w:hAnsi="Times New Roman" w:cs="Times New Roman" w:eastAsia="Times New Roman"/>
          <w:sz w:val="23"/>
          <w:szCs w:val="23"/>
          <w:color w:val="5D6264"/>
          <w:spacing w:val="0"/>
          <w:w w:val="100"/>
          <w:b/>
          <w:bCs/>
          <w:position w:val="-19"/>
        </w:rPr>
        <w:t> </w:t>
      </w:r>
      <w:r>
        <w:rPr>
          <w:rFonts w:ascii="Arial" w:hAnsi="Arial" w:cs="Arial" w:eastAsia="Arial"/>
          <w:sz w:val="20"/>
          <w:szCs w:val="20"/>
          <w:color w:val="5D6264"/>
          <w:spacing w:val="0"/>
          <w:w w:val="97"/>
          <w:position w:val="-19"/>
        </w:rPr>
        <w:t>PolitG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6" w:after="0" w:line="28" w:lineRule="exact"/>
        <w:ind w:right="-73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D6264"/>
          <w:spacing w:val="0"/>
          <w:w w:val="79"/>
          <w:position w:val="-18"/>
        </w:rPr>
        <w:t>f</w:t>
      </w:r>
      <w:r>
        <w:rPr>
          <w:rFonts w:ascii="Arial" w:hAnsi="Arial" w:cs="Arial" w:eastAsia="Arial"/>
          <w:sz w:val="22"/>
          <w:szCs w:val="22"/>
          <w:color w:val="5D6264"/>
          <w:spacing w:val="32"/>
          <w:w w:val="79"/>
          <w:position w:val="-18"/>
        </w:rPr>
        <w:t> </w:t>
      </w:r>
      <w:r>
        <w:rPr>
          <w:rFonts w:ascii="Arial" w:hAnsi="Arial" w:cs="Arial" w:eastAsia="Arial"/>
          <w:sz w:val="20"/>
          <w:szCs w:val="20"/>
          <w:color w:val="5D6264"/>
          <w:spacing w:val="0"/>
          <w:w w:val="116"/>
          <w:position w:val="-18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right="-54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B8BABD"/>
          <w:w w:val="158"/>
          <w:position w:val="-3"/>
        </w:rPr>
        <w:t>-'</w:t>
      </w:r>
      <w:r>
        <w:rPr>
          <w:rFonts w:ascii="Arial" w:hAnsi="Arial" w:cs="Arial" w:eastAsia="Arial"/>
          <w:sz w:val="9"/>
          <w:szCs w:val="9"/>
          <w:color w:val="B8BABD"/>
          <w:spacing w:val="-8"/>
          <w:w w:val="158"/>
          <w:position w:val="-3"/>
        </w:rPr>
        <w:t>"</w:t>
      </w:r>
      <w:r>
        <w:rPr>
          <w:rFonts w:ascii="Arial" w:hAnsi="Arial" w:cs="Arial" w:eastAsia="Arial"/>
          <w:sz w:val="9"/>
          <w:szCs w:val="9"/>
          <w:color w:val="9EA1A5"/>
          <w:spacing w:val="0"/>
          <w:w w:val="431"/>
          <w:position w:val="-3"/>
        </w:rPr>
        <w:t>-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B8BABD"/>
          <w:spacing w:val="0"/>
          <w:w w:val="100"/>
          <w:position w:val="-17"/>
        </w:rPr>
        <w:t>v</w:t>
      </w:r>
      <w:r>
        <w:rPr>
          <w:rFonts w:ascii="Arial" w:hAnsi="Arial" w:cs="Arial" w:eastAsia="Arial"/>
          <w:sz w:val="10"/>
          <w:szCs w:val="10"/>
          <w:color w:val="B8BABD"/>
          <w:spacing w:val="-20"/>
          <w:w w:val="100"/>
          <w:position w:val="-17"/>
        </w:rPr>
        <w:t> </w:t>
      </w:r>
      <w:r>
        <w:rPr>
          <w:rFonts w:ascii="Arial" w:hAnsi="Arial" w:cs="Arial" w:eastAsia="Arial"/>
          <w:sz w:val="10"/>
          <w:szCs w:val="10"/>
          <w:color w:val="B8BABD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10"/>
          <w:szCs w:val="10"/>
          <w:color w:val="B8BABD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66"/>
          <w:position w:val="-17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43"/>
          <w:w w:val="67"/>
          <w:position w:val="-17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9EA1A5"/>
          <w:spacing w:val="-6"/>
          <w:w w:val="185"/>
          <w:position w:val="-17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3B4475"/>
          <w:spacing w:val="0"/>
          <w:w w:val="114"/>
          <w:position w:val="-17"/>
        </w:rPr>
        <w:t>fii</w:t>
      </w:r>
      <w:r>
        <w:rPr>
          <w:rFonts w:ascii="Times New Roman" w:hAnsi="Times New Roman" w:cs="Times New Roman" w:eastAsia="Times New Roman"/>
          <w:sz w:val="25"/>
          <w:szCs w:val="25"/>
          <w:color w:val="3B4475"/>
          <w:spacing w:val="-4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D6264"/>
          <w:spacing w:val="0"/>
          <w:w w:val="71"/>
          <w:position w:val="-17"/>
        </w:rPr>
        <w:t>ve</w:t>
      </w:r>
      <w:r>
        <w:rPr>
          <w:rFonts w:ascii="Times New Roman" w:hAnsi="Times New Roman" w:cs="Times New Roman" w:eastAsia="Times New Roman"/>
          <w:sz w:val="25"/>
          <w:szCs w:val="25"/>
          <w:color w:val="5D6264"/>
          <w:spacing w:val="-13"/>
          <w:w w:val="72"/>
          <w:position w:val="-17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75"/>
          <w:position w:val="-17"/>
        </w:rPr>
        <w:t>cıi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80"/>
          <w:cols w:num="4" w:equalWidth="0">
            <w:col w:w="2889" w:space="739"/>
            <w:col w:w="662" w:space="1112"/>
            <w:col w:w="235" w:space="2533"/>
            <w:col w:w="3590"/>
          </w:cols>
        </w:sectPr>
      </w:pPr>
      <w:rPr/>
    </w:p>
    <w:p>
      <w:pPr>
        <w:spacing w:before="0" w:after="0" w:line="225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D6264"/>
          <w:spacing w:val="0"/>
          <w:w w:val="79"/>
        </w:rPr>
        <w:t>Grı..ıplı.ı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26" w:lineRule="exact"/>
        <w:ind w:right="-85"/>
        <w:jc w:val="left"/>
        <w:tabs>
          <w:tab w:pos="34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8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8"/>
        </w:rPr>
      </w:r>
      <w:r>
        <w:rPr>
          <w:rFonts w:ascii="Arial" w:hAnsi="Arial" w:cs="Arial" w:eastAsia="Arial"/>
          <w:sz w:val="22"/>
          <w:szCs w:val="22"/>
          <w:color w:val="9EA1A5"/>
          <w:spacing w:val="-21"/>
          <w:w w:val="112"/>
          <w:position w:val="-14"/>
        </w:rPr>
        <w:t>'</w:t>
      </w:r>
      <w:r>
        <w:rPr>
          <w:rFonts w:ascii="Arial" w:hAnsi="Arial" w:cs="Arial" w:eastAsia="Arial"/>
          <w:sz w:val="22"/>
          <w:szCs w:val="22"/>
          <w:color w:val="9EA1A5"/>
          <w:spacing w:val="-29"/>
          <w:w w:val="78"/>
          <w:position w:val="-18"/>
        </w:rPr>
        <w:t>.</w:t>
      </w:r>
      <w:r>
        <w:rPr>
          <w:rFonts w:ascii="Arial" w:hAnsi="Arial" w:cs="Arial" w:eastAsia="Arial"/>
          <w:sz w:val="22"/>
          <w:szCs w:val="22"/>
          <w:color w:val="4D4D4D"/>
          <w:spacing w:val="-88"/>
          <w:w w:val="79"/>
          <w:position w:val="-14"/>
        </w:rPr>
        <w:t>h</w:t>
      </w:r>
      <w:r>
        <w:rPr>
          <w:rFonts w:ascii="Arial" w:hAnsi="Arial" w:cs="Arial" w:eastAsia="Arial"/>
          <w:sz w:val="22"/>
          <w:szCs w:val="22"/>
          <w:color w:val="9EA1A5"/>
          <w:spacing w:val="0"/>
          <w:w w:val="78"/>
          <w:position w:val="-18"/>
        </w:rPr>
        <w:t>ı</w:t>
      </w:r>
      <w:r>
        <w:rPr>
          <w:rFonts w:ascii="Arial" w:hAnsi="Arial" w:cs="Arial" w:eastAsia="Arial"/>
          <w:sz w:val="22"/>
          <w:szCs w:val="22"/>
          <w:color w:val="9EA1A5"/>
          <w:spacing w:val="-34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-156"/>
          <w:w w:val="81"/>
          <w:i/>
          <w:position w:val="-14"/>
        </w:rPr>
        <w:t>M</w:t>
      </w:r>
      <w:r>
        <w:rPr>
          <w:rFonts w:ascii="Arial" w:hAnsi="Arial" w:cs="Arial" w:eastAsia="Arial"/>
          <w:sz w:val="22"/>
          <w:szCs w:val="22"/>
          <w:color w:val="727272"/>
          <w:spacing w:val="-34"/>
          <w:w w:val="215"/>
          <w:position w:val="-18"/>
        </w:rPr>
        <w:t>,</w:t>
      </w:r>
      <w:r>
        <w:rPr>
          <w:rFonts w:ascii="Arial" w:hAnsi="Arial" w:cs="Arial" w:eastAsia="Arial"/>
          <w:sz w:val="22"/>
          <w:szCs w:val="22"/>
          <w:color w:val="9EA1A5"/>
          <w:spacing w:val="0"/>
          <w:w w:val="145"/>
          <w:position w:val="-18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2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-10"/>
          <w:w w:val="116"/>
          <w:position w:val="-14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B8BABD"/>
          <w:spacing w:val="8"/>
          <w:w w:val="232"/>
          <w:position w:val="-1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-1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8"/>
          <w:w w:val="100"/>
          <w:position w:val="-14"/>
        </w:rPr>
        <w:t> </w:t>
      </w:r>
      <w:r>
        <w:rPr>
          <w:rFonts w:ascii="Arial" w:hAnsi="Arial" w:cs="Arial" w:eastAsia="Arial"/>
          <w:sz w:val="22"/>
          <w:szCs w:val="22"/>
          <w:color w:val="9EA1A5"/>
          <w:spacing w:val="10"/>
          <w:w w:val="124"/>
          <w:position w:val="-14"/>
        </w:rPr>
        <w:t>'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76"/>
          <w:position w:val="-14"/>
        </w:rPr>
        <w:t>Müd-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75"/>
          <w:position w:val="-14"/>
        </w:rPr>
        <w:t>'</w:t>
      </w:r>
      <w:r>
        <w:rPr>
          <w:rFonts w:ascii="Arial" w:hAnsi="Arial" w:cs="Arial" w:eastAsia="Arial"/>
          <w:sz w:val="22"/>
          <w:szCs w:val="22"/>
          <w:color w:val="3A3A3A"/>
          <w:spacing w:val="-14"/>
          <w:w w:val="100"/>
          <w:position w:val="-14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49"/>
          <w:position w:val="-14"/>
        </w:rPr>
        <w:t>..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49"/>
          <w:position w:val="-14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5"/>
          <w:w w:val="49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65"/>
          <w:position w:val="-14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80"/>
          <w:cols w:num="3" w:equalWidth="0">
            <w:col w:w="3628" w:space="1104"/>
            <w:col w:w="3786" w:space="573"/>
            <w:col w:w="2669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67.536087pt;margin-top:-13.052415pt;width:28.190066pt;height:.1pt;mso-position-horizontal-relative:page;mso-position-vertical-relative:paragraph;z-index:-13756" coordorigin="3351,-261" coordsize="564,2">
            <v:shape style="position:absolute;left:3351;top:-261;width:564;height:2" coordorigin="3351,-261" coordsize="564,0" path="m3351,-261l3915,-261e" filled="f" stroked="t" strokeweight=".91675pt" strokecolor="#444F8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469391pt;margin-top:-42.470093pt;width:45.859753pt;height:56.5pt;mso-position-horizontal-relative:page;mso-position-vertical-relative:paragraph;z-index:-13753" type="#_x0000_t202" filled="f" stroked="f">
            <v:textbox inset="0,0,0,0">
              <w:txbxContent>
                <w:p>
                  <w:pPr>
                    <w:spacing w:before="0" w:after="0" w:line="1130" w:lineRule="exact"/>
                    <w:ind w:right="-209"/>
                    <w:jc w:val="left"/>
                    <w:rPr>
                      <w:rFonts w:ascii="Times New Roman" w:hAnsi="Times New Roman" w:cs="Times New Roman" w:eastAsia="Times New Roman"/>
                      <w:sz w:val="113"/>
                      <w:szCs w:val="1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838383"/>
                      <w:spacing w:val="-9"/>
                      <w:w w:val="38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3B4475"/>
                      <w:spacing w:val="0"/>
                      <w:w w:val="145"/>
                      <w:position w:val="-1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-67"/>
          <w:w w:val="68"/>
          <w:i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-55"/>
          <w:w w:val="120"/>
          <w:i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0"/>
          <w:w w:val="68"/>
          <w:i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3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b/>
          <w:bCs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99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5"/>
          <w:position w:val="-1"/>
        </w:rPr>
        <w:t>Kuze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5"/>
          <w:position w:val="-1"/>
        </w:rPr>
        <w:t>y</w:t>
      </w:r>
      <w:r>
        <w:rPr>
          <w:rFonts w:ascii="Arial" w:hAnsi="Arial" w:cs="Arial" w:eastAsia="Arial"/>
          <w:sz w:val="18"/>
          <w:szCs w:val="18"/>
          <w:color w:val="3A3A3A"/>
          <w:spacing w:val="-12"/>
          <w:w w:val="95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>Bölg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5"/>
          <w:position w:val="-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8" w:after="0" w:line="240" w:lineRule="auto"/>
        <w:ind w:left="397" w:right="3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5" w:lineRule="exact"/>
        <w:ind w:left="-37" w:right="-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242"/>
          <w:position w:val="-2"/>
        </w:rPr>
        <w:t>Durı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24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242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6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E:f"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0"/>
          <w:w w:val="7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42"/>
          <w:w w:val="7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-11"/>
          <w:w w:val="106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48"/>
          <w:b/>
          <w:bCs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84" w:lineRule="exact"/>
        <w:ind w:left="102" w:right="-20"/>
        <w:jc w:val="left"/>
        <w:tabs>
          <w:tab w:pos="12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1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D4D4D"/>
          <w:spacing w:val="33"/>
          <w:w w:val="71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9EA1A5"/>
          <w:spacing w:val="0"/>
          <w:w w:val="38"/>
          <w:position w:val="-1"/>
        </w:rPr>
        <w:t>..,.</w:t>
      </w:r>
      <w:r>
        <w:rPr>
          <w:rFonts w:ascii="Arial" w:hAnsi="Arial" w:cs="Arial" w:eastAsia="Arial"/>
          <w:sz w:val="19"/>
          <w:szCs w:val="19"/>
          <w:color w:val="9EA1A5"/>
          <w:spacing w:val="0"/>
          <w:w w:val="38"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9EA1A5"/>
          <w:spacing w:val="3"/>
          <w:w w:val="38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9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9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4D4D4D"/>
          <w:spacing w:val="30"/>
          <w:w w:val="79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9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9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12"/>
          <w:w w:val="79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9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9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1"/>
          <w:w w:val="79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47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67"/>
          <w:position w:val="-1"/>
        </w:rPr>
        <w:t>:ı.ıru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-36" w:right="1714"/>
        <w:jc w:val="center"/>
        <w:tabs>
          <w:tab w:pos="640" w:val="left"/>
          <w:tab w:pos="9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EA1A5"/>
          <w:w w:val="42"/>
          <w:b/>
          <w:bCs/>
        </w:rPr>
        <w:t>r&amp;.'</w:t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-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8BABD"/>
          <w:spacing w:val="0"/>
          <w:w w:val="4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0"/>
          <w:w w:val="41"/>
        </w:rPr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0"/>
          <w:w w:val="41"/>
          <w:shadow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0"/>
          <w:w w:val="41"/>
          <w:shadow/>
        </w:rPr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0"/>
          <w:w w:val="41"/>
        </w:rPr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0"/>
          <w:w w:val="4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EA1A5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8BABD"/>
          <w:spacing w:val="0"/>
          <w:w w:val="34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B8BAB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8BABD"/>
          <w:spacing w:val="0"/>
          <w:w w:val="34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B8BAB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8BABD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727272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727272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0"/>
          <w:w w:val="18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8BABD"/>
          <w:spacing w:val="0"/>
          <w:w w:val="96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30" w:lineRule="exact"/>
        <w:ind w:left="159" w:right="2020"/>
        <w:jc w:val="center"/>
        <w:tabs>
          <w:tab w:pos="8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686493pt;margin-top:8.935477pt;width:5.980673pt;height:13.5pt;mso-position-horizontal-relative:page;mso-position-vertical-relative:paragraph;z-index:-13752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CDCDCD"/>
                      <w:spacing w:val="-8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838383"/>
                      <w:spacing w:val="0"/>
                      <w:w w:val="67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838383"/>
          <w:spacing w:val="0"/>
          <w:w w:val="206"/>
          <w:position w:val="2"/>
        </w:rPr>
        <w:t>'</w:t>
      </w:r>
      <w:r>
        <w:rPr>
          <w:rFonts w:ascii="Arial" w:hAnsi="Arial" w:cs="Arial" w:eastAsia="Arial"/>
          <w:sz w:val="22"/>
          <w:szCs w:val="22"/>
          <w:color w:val="838383"/>
          <w:spacing w:val="-86"/>
          <w:w w:val="206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9EA1A5"/>
          <w:spacing w:val="-18"/>
          <w:w w:val="82"/>
          <w:position w:val="2"/>
        </w:rPr>
        <w:t>.</w:t>
      </w:r>
      <w:r>
        <w:rPr>
          <w:rFonts w:ascii="Arial" w:hAnsi="Arial" w:cs="Arial" w:eastAsia="Arial"/>
          <w:sz w:val="22"/>
          <w:szCs w:val="22"/>
          <w:color w:val="B8BABD"/>
          <w:spacing w:val="0"/>
          <w:w w:val="41"/>
          <w:position w:val="2"/>
        </w:rPr>
        <w:t>.</w:t>
      </w:r>
      <w:r>
        <w:rPr>
          <w:rFonts w:ascii="Arial" w:hAnsi="Arial" w:cs="Arial" w:eastAsia="Arial"/>
          <w:sz w:val="22"/>
          <w:szCs w:val="22"/>
          <w:color w:val="B8BAB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B8BABD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9EA1A5"/>
          <w:spacing w:val="-8"/>
          <w:w w:val="117"/>
          <w:position w:val="6"/>
        </w:rPr>
        <w:t>,</w:t>
      </w:r>
      <w:r>
        <w:rPr>
          <w:rFonts w:ascii="Arial" w:hAnsi="Arial" w:cs="Arial" w:eastAsia="Arial"/>
          <w:sz w:val="14"/>
          <w:szCs w:val="14"/>
          <w:color w:val="B8BABD"/>
          <w:spacing w:val="-1"/>
          <w:w w:val="195"/>
          <w:position w:val="6"/>
        </w:rPr>
        <w:t>.</w:t>
      </w:r>
      <w:r>
        <w:rPr>
          <w:rFonts w:ascii="Arial" w:hAnsi="Arial" w:cs="Arial" w:eastAsia="Arial"/>
          <w:sz w:val="28"/>
          <w:szCs w:val="28"/>
          <w:color w:val="9EA1A5"/>
          <w:spacing w:val="-14"/>
          <w:w w:val="64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B8BABD"/>
          <w:spacing w:val="-49"/>
          <w:w w:val="114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5D6264"/>
          <w:spacing w:val="0"/>
          <w:w w:val="81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180" w:right="-20"/>
        <w:jc w:val="left"/>
        <w:tabs>
          <w:tab w:pos="62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B8BABD"/>
          <w:spacing w:val="0"/>
          <w:w w:val="321"/>
          <w:position w:val="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8BAB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8BABD"/>
          <w:spacing w:val="0"/>
          <w:w w:val="100"/>
          <w:position w:val="1"/>
        </w:rPr>
      </w:r>
      <w:r>
        <w:rPr>
          <w:rFonts w:ascii="Arial" w:hAnsi="Arial" w:cs="Arial" w:eastAsia="Arial"/>
          <w:sz w:val="7"/>
          <w:szCs w:val="7"/>
          <w:color w:val="838383"/>
          <w:spacing w:val="-16"/>
          <w:w w:val="156"/>
          <w:position w:val="1"/>
        </w:rPr>
        <w:t>u</w:t>
      </w:r>
      <w:r>
        <w:rPr>
          <w:rFonts w:ascii="Arial" w:hAnsi="Arial" w:cs="Arial" w:eastAsia="Arial"/>
          <w:sz w:val="7"/>
          <w:szCs w:val="7"/>
          <w:color w:val="9EA1A5"/>
          <w:spacing w:val="0"/>
          <w:w w:val="180"/>
          <w:position w:val="1"/>
        </w:rPr>
        <w:t>t</w:t>
      </w:r>
      <w:r>
        <w:rPr>
          <w:rFonts w:ascii="Arial" w:hAnsi="Arial" w:cs="Arial" w:eastAsia="Arial"/>
          <w:sz w:val="7"/>
          <w:szCs w:val="7"/>
          <w:color w:val="9EA1A5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7"/>
          <w:szCs w:val="7"/>
          <w:color w:val="9EA1A5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7"/>
          <w:szCs w:val="7"/>
          <w:color w:val="4D4D4D"/>
          <w:spacing w:val="-9"/>
          <w:w w:val="246"/>
          <w:position w:val="1"/>
        </w:rPr>
        <w:t>,</w:t>
      </w:r>
      <w:r>
        <w:rPr>
          <w:rFonts w:ascii="Arial" w:hAnsi="Arial" w:cs="Arial" w:eastAsia="Arial"/>
          <w:sz w:val="7"/>
          <w:szCs w:val="7"/>
          <w:color w:val="3A3A3A"/>
          <w:spacing w:val="-3"/>
          <w:w w:val="106"/>
          <w:position w:val="1"/>
        </w:rPr>
        <w:t>•</w:t>
      </w:r>
      <w:r>
        <w:rPr>
          <w:rFonts w:ascii="Arial" w:hAnsi="Arial" w:cs="Arial" w:eastAsia="Arial"/>
          <w:sz w:val="11"/>
          <w:szCs w:val="11"/>
          <w:color w:val="727272"/>
          <w:spacing w:val="-53"/>
          <w:w w:val="143"/>
          <w:position w:val="1"/>
        </w:rPr>
        <w:t>.</w:t>
      </w:r>
      <w:r>
        <w:rPr>
          <w:rFonts w:ascii="Arial" w:hAnsi="Arial" w:cs="Arial" w:eastAsia="Arial"/>
          <w:sz w:val="7"/>
          <w:szCs w:val="7"/>
          <w:color w:val="838383"/>
          <w:spacing w:val="-2"/>
          <w:w w:val="79"/>
          <w:position w:val="1"/>
        </w:rPr>
        <w:t>•</w:t>
      </w:r>
      <w:r>
        <w:rPr>
          <w:rFonts w:ascii="Arial" w:hAnsi="Arial" w:cs="Arial" w:eastAsia="Arial"/>
          <w:sz w:val="11"/>
          <w:szCs w:val="11"/>
          <w:color w:val="9EA1A5"/>
          <w:spacing w:val="-30"/>
          <w:w w:val="208"/>
          <w:position w:val="1"/>
        </w:rPr>
        <w:t>·</w:t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39"/>
          <w:position w:val="1"/>
        </w:rPr>
        <w:t>·</w:t>
      </w:r>
      <w:r>
        <w:rPr>
          <w:rFonts w:ascii="Arial" w:hAnsi="Arial" w:cs="Arial" w:eastAsia="Arial"/>
          <w:sz w:val="11"/>
          <w:szCs w:val="11"/>
          <w:color w:val="4D4D4D"/>
          <w:spacing w:val="3"/>
          <w:w w:val="38"/>
          <w:position w:val="1"/>
        </w:rPr>
        <w:t>&lt;</w:t>
      </w:r>
      <w:r>
        <w:rPr>
          <w:rFonts w:ascii="Arial" w:hAnsi="Arial" w:cs="Arial" w:eastAsia="Arial"/>
          <w:sz w:val="11"/>
          <w:szCs w:val="11"/>
          <w:color w:val="727272"/>
          <w:spacing w:val="0"/>
          <w:w w:val="124"/>
          <w:position w:val="1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80"/>
          <w:cols w:num="5" w:equalWidth="0">
            <w:col w:w="761" w:space="1446"/>
            <w:col w:w="1992" w:space="400"/>
            <w:col w:w="1269" w:space="2407"/>
            <w:col w:w="272" w:space="2"/>
            <w:col w:w="3211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22.345783pt;margin-top:42.524681pt;width:556.581915pt;height:768.571842pt;mso-position-horizontal-relative:page;mso-position-vertical-relative:page;z-index:-13758" coordorigin="447,850" coordsize="11132,15371">
            <v:group style="position:absolute;left:504;top:867;width:11051;height:2" coordorigin="504,867" coordsize="11051,2">
              <v:shape style="position:absolute;left:504;top:867;width:11051;height:2" coordorigin="504,867" coordsize="11051,0" path="m504,867l11556,867e" filled="f" stroked="t" strokeweight=".687563pt" strokecolor="#606060">
                <v:path arrowok="t"/>
              </v:shape>
            </v:group>
            <v:group style="position:absolute;left:2104;top:857;width:2;height:1293" coordorigin="2104,857" coordsize="2,1293">
              <v:shape style="position:absolute;left:2104;top:857;width:2;height:1293" coordorigin="2104,857" coordsize="0,1293" path="m2104,2150l2104,857e" filled="f" stroked="t" strokeweight=".687563pt" strokecolor="#808080">
                <v:path arrowok="t"/>
              </v:shape>
            </v:group>
            <v:group style="position:absolute;left:8102;top:867;width:2;height:1293" coordorigin="8102,867" coordsize="2,1293">
              <v:shape style="position:absolute;left:8102;top:867;width:2;height:1293" coordorigin="8102,867" coordsize="0,1293" path="m8102,2160l8102,867e" filled="f" stroked="t" strokeweight=".687563pt" strokecolor="#575757">
                <v:path arrowok="t"/>
              </v:shape>
            </v:group>
            <v:group style="position:absolute;left:11556;top:862;width:2;height:6367" coordorigin="11556,862" coordsize="2,6367">
              <v:shape style="position:absolute;left:11556;top:862;width:2;height:6367" coordorigin="11556,862" coordsize="0,6367" path="m11556,7229l11556,862e" filled="f" stroked="t" strokeweight=".687563pt" strokecolor="#777777">
                <v:path arrowok="t"/>
              </v:shape>
            </v:group>
            <v:group style="position:absolute;left:463;top:2143;width:11102;height:2" coordorigin="463,2143" coordsize="11102,2">
              <v:shape style="position:absolute;left:463;top:2143;width:11102;height:2" coordorigin="463,2143" coordsize="11102,0" path="m463,2143l11565,2143e" filled="f" stroked="t" strokeweight=".687563pt" strokecolor="#606060">
                <v:path arrowok="t"/>
              </v:shape>
            </v:group>
            <v:group style="position:absolute;left:454;top:2382;width:11102;height:2" coordorigin="454,2382" coordsize="11102,2">
              <v:shape style="position:absolute;left:454;top:2382;width:11102;height:2" coordorigin="454,2382" coordsize="11102,0" path="m454,2382l11556,2382e" filled="f" stroked="t" strokeweight=".687563pt" strokecolor="#5B5B5B">
                <v:path arrowok="t"/>
              </v:shape>
            </v:group>
            <v:group style="position:absolute;left:463;top:2617;width:11097;height:2" coordorigin="463,2617" coordsize="11097,2">
              <v:shape style="position:absolute;left:463;top:2617;width:11097;height:2" coordorigin="463,2617" coordsize="11097,0" path="m463,2617l11560,2617e" filled="f" stroked="t" strokeweight=".687563pt" strokecolor="#5B5B5B">
                <v:path arrowok="t"/>
              </v:shape>
            </v:group>
            <v:group style="position:absolute;left:463;top:2851;width:11097;height:2" coordorigin="463,2851" coordsize="11097,2">
              <v:shape style="position:absolute;left:463;top:2851;width:11097;height:2" coordorigin="463,2851" coordsize="11097,0" path="m463,2851l11560,2851e" filled="f" stroked="t" strokeweight=".687563pt" strokecolor="#5B5B5B">
                <v:path arrowok="t"/>
              </v:shape>
            </v:group>
            <v:group style="position:absolute;left:454;top:3085;width:11106;height:2" coordorigin="454,3085" coordsize="11106,2">
              <v:shape style="position:absolute;left:454;top:3085;width:11106;height:2" coordorigin="454,3085" coordsize="11106,0" path="m454,3085l11560,3085e" filled="f" stroked="t" strokeweight=".687563pt" strokecolor="#5B5B5B">
                <v:path arrowok="t"/>
              </v:shape>
            </v:group>
            <v:group style="position:absolute;left:458;top:3319;width:11102;height:2" coordorigin="458,3319" coordsize="11102,2">
              <v:shape style="position:absolute;left:458;top:3319;width:11102;height:2" coordorigin="458,3319" coordsize="11102,0" path="m458,3319l11560,3319e" filled="f" stroked="t" strokeweight=".687563pt" strokecolor="#5B5B5B">
                <v:path arrowok="t"/>
              </v:shape>
            </v:group>
            <v:group style="position:absolute;left:2879;top:3326;width:2;height:230" coordorigin="2879,3326" coordsize="2,230">
              <v:shape style="position:absolute;left:2879;top:3326;width:2;height:230" coordorigin="2879,3326" coordsize="0,230" path="m2879,3556l2879,3326e" filled="f" stroked="t" strokeweight=".229188pt" strokecolor="#676767">
                <v:path arrowok="t"/>
              </v:shape>
            </v:group>
            <v:group style="position:absolute;left:6119;top:3326;width:2;height:230" coordorigin="6119,3326" coordsize="2,230">
              <v:shape style="position:absolute;left:6119;top:3326;width:2;height:230" coordorigin="6119,3326" coordsize="0,230" path="m6119,3556l6119,3326e" filled="f" stroked="t" strokeweight=".687563pt" strokecolor="#3F3F3F">
                <v:path arrowok="t"/>
              </v:shape>
            </v:group>
            <v:group style="position:absolute;left:2879;top:3556;width:2;height:187" coordorigin="2879,3556" coordsize="2,187">
              <v:shape style="position:absolute;left:2879;top:3556;width:2;height:187" coordorigin="2879,3556" coordsize="0,187" path="m2879,3743l2879,3556e" filled="f" stroked="t" strokeweight=".229188pt" strokecolor="#000000">
                <v:path arrowok="t"/>
              </v:shape>
            </v:group>
            <v:group style="position:absolute;left:6119;top:3743;width:5047;height:2" coordorigin="6119,3743" coordsize="5047,2">
              <v:shape style="position:absolute;left:6119;top:3743;width:5047;height:2" coordorigin="6119,3743" coordsize="5047,0" path="m6119,3743l11166,3743e" filled="f" stroked="t" strokeweight=".229188pt" strokecolor="#000000">
                <v:path arrowok="t"/>
              </v:shape>
            </v:group>
            <v:group style="position:absolute;left:6119;top:3556;width:2;height:187" coordorigin="6119,3556" coordsize="2,187">
              <v:shape style="position:absolute;left:6119;top:3556;width:2;height:187" coordorigin="6119,3556" coordsize="0,187" path="m6119,3743l6119,3556e" filled="f" stroked="t" strokeweight=".229188pt" strokecolor="#444444">
                <v:path arrowok="t"/>
              </v:shape>
            </v:group>
            <v:group style="position:absolute;left:11166;top:3743;width:380;height:2" coordorigin="11166,3743" coordsize="380,2">
              <v:shape style="position:absolute;left:11166;top:3743;width:380;height:2" coordorigin="11166,3743" coordsize="380,0" path="m11166,3743l11546,3743e" filled="f" stroked="t" strokeweight=".229188pt" strokecolor="#939393">
                <v:path arrowok="t"/>
              </v:shape>
            </v:group>
            <v:group style="position:absolute;left:2879;top:3743;width:2;height:300" coordorigin="2879,3743" coordsize="2,300">
              <v:shape style="position:absolute;left:2879;top:3743;width:2;height:300" coordorigin="2879,3743" coordsize="0,300" path="m2879,4043l2879,3743e" filled="f" stroked="t" strokeweight=".229188pt" strokecolor="#181818">
                <v:path arrowok="t"/>
              </v:shape>
            </v:group>
            <v:group style="position:absolute;left:458;top:4041;width:2709;height:2" coordorigin="458,4041" coordsize="2709,2">
              <v:shape style="position:absolute;left:458;top:4041;width:2709;height:2" coordorigin="458,4041" coordsize="2709,0" path="m458,4041l3167,4041e" filled="f" stroked="t" strokeweight=".687563pt" strokecolor="#545454">
                <v:path arrowok="t"/>
              </v:shape>
            </v:group>
            <v:group style="position:absolute;left:3112;top:4041;width:1513;height:2" coordorigin="3112,4041" coordsize="1513,2">
              <v:shape style="position:absolute;left:3112;top:4041;width:1513;height:2" coordorigin="3112,4041" coordsize="1513,0" path="m3112,4041l4625,4041e" filled="f" stroked="t" strokeweight=".91675pt" strokecolor="#383838">
                <v:path arrowok="t"/>
              </v:shape>
            </v:group>
            <v:group style="position:absolute;left:4570;top:4041;width:6995;height:2" coordorigin="4570,4041" coordsize="6995,2">
              <v:shape style="position:absolute;left:4570;top:4041;width:6995;height:2" coordorigin="4570,4041" coordsize="6995,0" path="m4570,4041l11565,4041e" filled="f" stroked="t" strokeweight=".687563pt" strokecolor="#5B5B5B">
                <v:path arrowok="t"/>
              </v:shape>
            </v:group>
            <v:group style="position:absolute;left:6119;top:3743;width:2;height:300" coordorigin="6119,3743" coordsize="2,300">
              <v:shape style="position:absolute;left:6119;top:3743;width:2;height:300" coordorigin="6119,3743" coordsize="0,300" path="m6119,4043l6119,3743e" filled="f" stroked="t" strokeweight=".229188pt" strokecolor="#646464">
                <v:path arrowok="t"/>
              </v:shape>
            </v:group>
            <v:group style="position:absolute;left:468;top:4315;width:10951;height:2" coordorigin="468,4315" coordsize="10951,2">
              <v:shape style="position:absolute;left:468;top:4315;width:10951;height:2" coordorigin="468,4315" coordsize="10951,0" path="m468,4315l11418,4315e" filled="f" stroked="t" strokeweight=".687563pt" strokecolor="#5B5B5B">
                <v:path arrowok="t"/>
              </v:shape>
            </v:group>
            <v:group style="position:absolute;left:2109;top:4034;width:2;height:12177" coordorigin="2109,4034" coordsize="2,12177">
              <v:shape style="position:absolute;left:2109;top:4034;width:2;height:12177" coordorigin="2109,4034" coordsize="0,12177" path="m2109,16210l2109,4034e" filled="f" stroked="t" strokeweight=".687563pt" strokecolor="#4F4F4F">
                <v:path arrowok="t"/>
              </v:shape>
            </v:group>
            <v:group style="position:absolute;left:11139;top:4313;width:426;height:2" coordorigin="11139,4313" coordsize="426,2">
              <v:shape style="position:absolute;left:11139;top:4313;width:426;height:2" coordorigin="11139,4313" coordsize="426,0" path="m11139,4313l11565,4313e" filled="f" stroked="t" strokeweight=".458375pt" strokecolor="#777777">
                <v:path arrowok="t"/>
              </v:shape>
            </v:group>
            <v:group style="position:absolute;left:2095;top:4549;width:9163;height:2" coordorigin="2095,4549" coordsize="9163,2">
              <v:shape style="position:absolute;left:2095;top:4549;width:9163;height:2" coordorigin="2095,4549" coordsize="9163,0" path="m2095,4549l11258,4549e" filled="f" stroked="t" strokeweight=".687563pt" strokecolor="#5B5B5B">
                <v:path arrowok="t"/>
              </v:shape>
            </v:group>
            <v:group style="position:absolute;left:11038;top:4549;width:532;height:2" coordorigin="11038,4549" coordsize="532,2">
              <v:shape style="position:absolute;left:11038;top:4549;width:532;height:2" coordorigin="11038,4549" coordsize="532,0" path="m11038,4549l11569,4549e" filled="f" stroked="t" strokeweight=".687563pt" strokecolor="#707070">
                <v:path arrowok="t"/>
              </v:shape>
            </v:group>
            <v:group style="position:absolute;left:4034;top:4540;width:2;height:309" coordorigin="4034,4540" coordsize="2,309">
              <v:shape style="position:absolute;left:4034;top:4540;width:2;height:309" coordorigin="4034,4540" coordsize="0,309" path="m4034,4849l4034,4540e" filled="f" stroked="t" strokeweight=".687563pt" strokecolor="#575757">
                <v:path arrowok="t"/>
              </v:shape>
            </v:group>
            <v:group style="position:absolute;left:6743;top:4535;width:2;height:487" coordorigin="6743,4535" coordsize="2,487">
              <v:shape style="position:absolute;left:6743;top:4535;width:2;height:487" coordorigin="6743,4535" coordsize="0,487" path="m6743,5022l6743,4535e" filled="f" stroked="t" strokeweight=".229188pt" strokecolor="#646464">
                <v:path arrowok="t"/>
              </v:shape>
            </v:group>
            <v:group style="position:absolute;left:4034;top:4793;width:2;height:487" coordorigin="4034,4793" coordsize="2,487">
              <v:shape style="position:absolute;left:4034;top:4793;width:2;height:487" coordorigin="4034,4793" coordsize="0,487" path="m4034,5280l4034,4793e" filled="f" stroked="t" strokeweight=".458375pt" strokecolor="#4B4B4B">
                <v:path arrowok="t"/>
              </v:shape>
            </v:group>
            <v:group style="position:absolute;left:4025;top:5025;width:7540;height:2" coordorigin="4025,5025" coordsize="7540,2">
              <v:shape style="position:absolute;left:4025;top:5025;width:7540;height:2" coordorigin="4025,5025" coordsize="7540,0" path="m4025,5025l11565,5025e" filled="f" stroked="t" strokeweight=".687563pt" strokecolor="#606060">
                <v:path arrowok="t"/>
              </v:shape>
            </v:group>
            <v:group style="position:absolute;left:4029;top:5264;width:7536;height:2" coordorigin="4029,5264" coordsize="7536,2">
              <v:shape style="position:absolute;left:4029;top:5264;width:7536;height:2" coordorigin="4029,5264" coordsize="7536,0" path="m4029,5264l11565,5264e" filled="f" stroked="t" strokeweight=".687563pt" strokecolor="#646464">
                <v:path arrowok="t"/>
              </v:shape>
            </v:group>
            <v:group style="position:absolute;left:4034;top:5224;width:2;height:323" coordorigin="4034,5224" coordsize="2,323">
              <v:shape style="position:absolute;left:4034;top:5224;width:2;height:323" coordorigin="4034,5224" coordsize="0,323" path="m4034,5547l4034,5224e" filled="f" stroked="t" strokeweight=".687563pt" strokecolor="#4F4F4F">
                <v:path arrowok="t"/>
              </v:shape>
            </v:group>
            <v:group style="position:absolute;left:4029;top:5498;width:7536;height:2" coordorigin="4029,5498" coordsize="7536,2">
              <v:shape style="position:absolute;left:4029;top:5498;width:7536;height:2" coordorigin="4029,5498" coordsize="7536,0" path="m4029,5498l11565,5498e" filled="f" stroked="t" strokeweight=".687563pt" strokecolor="#606060">
                <v:path arrowok="t"/>
              </v:shape>
            </v:group>
            <v:group style="position:absolute;left:2095;top:5735;width:2150;height:2" coordorigin="2095,5735" coordsize="2150,2">
              <v:shape style="position:absolute;left:2095;top:5735;width:2150;height:2" coordorigin="2095,5735" coordsize="2150,0" path="m2095,5735l4245,5735e" filled="f" stroked="t" strokeweight=".687563pt" strokecolor="#5B5B5B">
                <v:path arrowok="t"/>
              </v:shape>
            </v:group>
            <v:group style="position:absolute;left:4034;top:5491;width:2;height:506" coordorigin="4034,5491" coordsize="2,506">
              <v:shape style="position:absolute;left:4034;top:5491;width:2;height:506" coordorigin="4034,5491" coordsize="0,506" path="m4034,5997l4034,5491e" filled="f" stroked="t" strokeweight=".458375pt" strokecolor="#4B4B4B">
                <v:path arrowok="t"/>
              </v:shape>
            </v:group>
            <v:group style="position:absolute;left:3992;top:5735;width:2778;height:2" coordorigin="3992,5735" coordsize="2778,2">
              <v:shape style="position:absolute;left:3992;top:5735;width:2778;height:2" coordorigin="3992,5735" coordsize="2778,0" path="m3992,5735l6770,5735e" filled="f" stroked="t" strokeweight=".458375pt" strokecolor="#575757">
                <v:path arrowok="t"/>
              </v:shape>
            </v:group>
            <v:group style="position:absolute;left:6715;top:5735;width:4478;height:2" coordorigin="6715,5735" coordsize="4478,2">
              <v:shape style="position:absolute;left:6715;top:5735;width:4478;height:2" coordorigin="6715,5735" coordsize="4478,0" path="m6715,5735l11194,5735e" filled="f" stroked="t" strokeweight=".687563pt" strokecolor="#5B5B5B">
                <v:path arrowok="t"/>
              </v:shape>
            </v:group>
            <v:group style="position:absolute;left:11139;top:5730;width:426;height:2" coordorigin="11139,5730" coordsize="426,2">
              <v:shape style="position:absolute;left:11139;top:5730;width:426;height:2" coordorigin="11139,5730" coordsize="426,0" path="m11139,5730l11565,5730e" filled="f" stroked="t" strokeweight=".687563pt" strokecolor="#707070">
                <v:path arrowok="t"/>
              </v:shape>
            </v:group>
            <v:group style="position:absolute;left:458;top:5971;width:3603;height:2" coordorigin="458,5971" coordsize="3603,2">
              <v:shape style="position:absolute;left:458;top:5971;width:3603;height:2" coordorigin="458,5971" coordsize="3603,0" path="m458,5971l4061,5971e" filled="f" stroked="t" strokeweight=".687563pt" strokecolor="#5B5B5B">
                <v:path arrowok="t"/>
              </v:shape>
            </v:group>
            <v:group style="position:absolute;left:3992;top:5973;width:2154;height:2" coordorigin="3992,5973" coordsize="2154,2">
              <v:shape style="position:absolute;left:3992;top:5973;width:2154;height:2" coordorigin="3992,5973" coordsize="2154,0" path="m3992,5973l6147,5973e" filled="f" stroked="t" strokeweight=".458375pt" strokecolor="#575757">
                <v:path arrowok="t"/>
              </v:shape>
            </v:group>
            <v:group style="position:absolute;left:6092;top:5971;width:5478;height:2" coordorigin="6092,5971" coordsize="5478,2">
              <v:shape style="position:absolute;left:6092;top:5971;width:5478;height:2" coordorigin="6092,5971" coordsize="5478,0" path="m6092,5971l11569,5971e" filled="f" stroked="t" strokeweight=".687563pt" strokecolor="#606060">
                <v:path arrowok="t"/>
              </v:shape>
            </v:group>
            <v:group style="position:absolute;left:4034;top:5847;width:2;height:736" coordorigin="4034,5847" coordsize="2,736">
              <v:shape style="position:absolute;left:4034;top:5847;width:2;height:736" coordorigin="4034,5847" coordsize="0,736" path="m4034,6583l4034,5847e" filled="f" stroked="t" strokeweight=".687563pt" strokecolor="#4F4F4F">
                <v:path arrowok="t"/>
              </v:shape>
            </v:group>
            <v:group style="position:absolute;left:6743;top:5955;width:2;height:778" coordorigin="6743,5955" coordsize="2,778">
              <v:shape style="position:absolute;left:6743;top:5955;width:2;height:778" coordorigin="6743,5955" coordsize="0,778" path="m6743,6732l6743,5955e" filled="f" stroked="t" strokeweight=".229188pt" strokecolor="#646464">
                <v:path arrowok="t"/>
              </v:shape>
            </v:group>
            <v:group style="position:absolute;left:2104;top:4231;width:2;height:6629" coordorigin="2104,4231" coordsize="2,6629">
              <v:shape style="position:absolute;left:2104;top:4231;width:2;height:6629" coordorigin="2104,4231" coordsize="0,6629" path="m2104,10860l2104,4231e" filled="f" stroked="t" strokeweight=".687563pt" strokecolor="#4B4B4B">
                <v:path arrowok="t"/>
              </v:shape>
            </v:group>
            <v:group style="position:absolute;left:2099;top:6430;width:9470;height:2" coordorigin="2099,6430" coordsize="9470,2">
              <v:shape style="position:absolute;left:2099;top:6430;width:9470;height:2" coordorigin="2099,6430" coordsize="9470,0" path="m2099,6430l11569,6430e" filled="f" stroked="t" strokeweight=".687563pt" strokecolor="#5B5B5B">
                <v:path arrowok="t"/>
              </v:shape>
            </v:group>
            <v:group style="position:absolute;left:2099;top:6714;width:9470;height:2" coordorigin="2099,6714" coordsize="9470,2">
              <v:shape style="position:absolute;left:2099;top:6714;width:9470;height:2" coordorigin="2099,6714" coordsize="9470,0" path="m2099,6714l11569,6714e" filled="f" stroked="t" strokeweight=".687563pt" strokecolor="#5B5B5B">
                <v:path arrowok="t"/>
              </v:shape>
            </v:group>
            <v:group style="position:absolute;left:4034;top:6409;width:2;height:314" coordorigin="4034,6409" coordsize="2,314">
              <v:shape style="position:absolute;left:4034;top:6409;width:2;height:314" coordorigin="4034,6409" coordsize="0,314" path="m4034,6723l4034,6409e" filled="f" stroked="t" strokeweight=".458375pt" strokecolor="#484848">
                <v:path arrowok="t"/>
              </v:shape>
            </v:group>
            <v:group style="position:absolute;left:458;top:6950;width:11111;height:2" coordorigin="458,6950" coordsize="11111,2">
              <v:shape style="position:absolute;left:458;top:6950;width:11111;height:2" coordorigin="458,6950" coordsize="11111,0" path="m458,6950l11569,6950e" filled="f" stroked="t" strokeweight=".687563pt" strokecolor="#606060">
                <v:path arrowok="t"/>
              </v:shape>
            </v:group>
            <v:group style="position:absolute;left:11404;top:6950;width:165;height:2" coordorigin="11404,6950" coordsize="165,2">
              <v:shape style="position:absolute;left:11404;top:6950;width:165;height:2" coordorigin="11404,6950" coordsize="165,0" path="m11404,6950l11569,6950e" filled="f" stroked="t" strokeweight=".91675pt" strokecolor="#747474">
                <v:path arrowok="t"/>
              </v:shape>
            </v:group>
            <v:group style="position:absolute;left:458;top:7414;width:10735;height:2" coordorigin="458,7414" coordsize="10735,2">
              <v:shape style="position:absolute;left:458;top:7414;width:10735;height:2" coordorigin="458,7414" coordsize="10735,0" path="m458,7414l11194,7414e" filled="f" stroked="t" strokeweight=".687563pt" strokecolor="#606060">
                <v:path arrowok="t"/>
              </v:shape>
            </v:group>
            <v:group style="position:absolute;left:11139;top:7412;width:431;height:2" coordorigin="11139,7412" coordsize="431,2">
              <v:shape style="position:absolute;left:11139;top:7412;width:431;height:2" coordorigin="11139,7412" coordsize="431,0" path="m11139,7412l11569,7412e" filled="f" stroked="t" strokeweight=".687563pt" strokecolor="#747474">
                <v:path arrowok="t"/>
              </v:shape>
            </v:group>
            <v:group style="position:absolute;left:11560;top:7173;width:2;height:567" coordorigin="11560,7173" coordsize="2,567">
              <v:shape style="position:absolute;left:11560;top:7173;width:2;height:567" coordorigin="11560,7173" coordsize="0,567" path="m11560,7740l11560,7173e" filled="f" stroked="t" strokeweight=".687563pt" strokecolor="#8C8C8C">
                <v:path arrowok="t"/>
              </v:shape>
            </v:group>
            <v:group style="position:absolute;left:4038;top:7407;width:2;height:750" coordorigin="4038,7407" coordsize="2,750">
              <v:shape style="position:absolute;left:4038;top:7407;width:2;height:750" coordorigin="4038,7407" coordsize="0,750" path="m4038,8157l4038,7407e" filled="f" stroked="t" strokeweight=".687563pt" strokecolor="#575757">
                <v:path arrowok="t"/>
              </v:shape>
            </v:group>
            <v:group style="position:absolute;left:4029;top:7648;width:7540;height:2" coordorigin="4029,7648" coordsize="7540,2">
              <v:shape style="position:absolute;left:4029;top:7648;width:7540;height:2" coordorigin="4029,7648" coordsize="7540,0" path="m4029,7648l11569,7648e" filled="f" stroked="t" strokeweight=".687563pt" strokecolor="#606060">
                <v:path arrowok="t"/>
              </v:shape>
            </v:group>
            <v:group style="position:absolute;left:4029;top:7913;width:7164;height:2" coordorigin="4029,7913" coordsize="7164,2">
              <v:shape style="position:absolute;left:4029;top:7913;width:7164;height:2" coordorigin="4029,7913" coordsize="7164,0" path="m4029,7913l11194,7913e" filled="f" stroked="t" strokeweight=".687563pt" strokecolor="#646464">
                <v:path arrowok="t"/>
              </v:shape>
            </v:group>
            <v:group style="position:absolute;left:11074;top:7913;width:490;height:2" coordorigin="11074,7913" coordsize="490,2">
              <v:shape style="position:absolute;left:11074;top:7913;width:490;height:2" coordorigin="11074,7913" coordsize="490,0" path="m11074,7913l11565,7913e" filled="f" stroked="t" strokeweight=".687563pt" strokecolor="#808080">
                <v:path arrowok="t"/>
              </v:shape>
            </v:group>
            <v:group style="position:absolute;left:454;top:8145;width:41;height:2" coordorigin="454,8145" coordsize="41,2">
              <v:shape style="position:absolute;left:454;top:8145;width:41;height:2" coordorigin="454,8145" coordsize="41,0" path="m454,8145l495,8145e" filled="f" stroked="t" strokeweight=".687563pt" strokecolor="#7C7C7C">
                <v:path arrowok="t"/>
              </v:shape>
            </v:group>
            <v:group style="position:absolute;left:454;top:8150;width:10795;height:2" coordorigin="454,8150" coordsize="10795,2">
              <v:shape style="position:absolute;left:454;top:8150;width:10795;height:2" coordorigin="454,8150" coordsize="10795,0" path="m454,8150l11249,8150e" filled="f" stroked="t" strokeweight=".687563pt" strokecolor="#606060">
                <v:path arrowok="t"/>
              </v:shape>
            </v:group>
            <v:group style="position:absolute;left:11139;top:8147;width:431;height:2" coordorigin="11139,8147" coordsize="431,2">
              <v:shape style="position:absolute;left:11139;top:8147;width:431;height:2" coordorigin="11139,8147" coordsize="431,0" path="m11139,8147l11569,8147e" filled="f" stroked="t" strokeweight=".687563pt" strokecolor="#7C7C7C">
                <v:path arrowok="t"/>
              </v:shape>
            </v:group>
            <v:group style="position:absolute;left:463;top:9063;width:10923;height:2" coordorigin="463,9063" coordsize="10923,2">
              <v:shape style="position:absolute;left:463;top:9063;width:10923;height:2" coordorigin="463,9063" coordsize="10923,0" path="m463,9063l11386,9063e" filled="f" stroked="t" strokeweight=".687563pt" strokecolor="#646464">
                <v:path arrowok="t"/>
              </v:shape>
            </v:group>
            <v:group style="position:absolute;left:11120;top:9056;width:449;height:2" coordorigin="11120,9056" coordsize="449,2">
              <v:shape style="position:absolute;left:11120;top:9056;width:449;height:2" coordorigin="11120,9056" coordsize="449,0" path="m11120,9056l11569,9056e" filled="f" stroked="t" strokeweight=".687563pt" strokecolor="#838383">
                <v:path arrowok="t"/>
              </v:shape>
            </v:group>
            <v:group style="position:absolute;left:463;top:9888;width:10905;height:2" coordorigin="463,9888" coordsize="10905,2">
              <v:shape style="position:absolute;left:463;top:9888;width:10905;height:2" coordorigin="463,9888" coordsize="10905,0" path="m463,9888l11368,9888e" filled="f" stroked="t" strokeweight=".687563pt" strokecolor="#606060">
                <v:path arrowok="t"/>
              </v:shape>
            </v:group>
            <v:group style="position:absolute;left:11139;top:9881;width:426;height:2" coordorigin="11139,9881" coordsize="426,2">
              <v:shape style="position:absolute;left:11139;top:9881;width:426;height:2" coordorigin="11139,9881" coordsize="426,0" path="m11139,9881l11565,9881e" filled="f" stroked="t" strokeweight=".687563pt" strokecolor="#838383">
                <v:path arrowok="t"/>
              </v:shape>
            </v:group>
            <v:group style="position:absolute;left:454;top:10124;width:10877;height:2" coordorigin="454,10124" coordsize="10877,2">
              <v:shape style="position:absolute;left:454;top:10124;width:10877;height:2" coordorigin="454,10124" coordsize="10877,0" path="m454,10124l11331,10124e" filled="f" stroked="t" strokeweight=".687563pt" strokecolor="#646464">
                <v:path arrowok="t"/>
              </v:shape>
            </v:group>
            <v:group style="position:absolute;left:463;top:10361;width:11051;height:2" coordorigin="463,10361" coordsize="11051,2">
              <v:shape style="position:absolute;left:463;top:10361;width:11051;height:2" coordorigin="463,10361" coordsize="11051,0" path="m463,10361l11514,10361e" filled="f" stroked="t" strokeweight=".687563pt" strokecolor="#606060">
                <v:path arrowok="t"/>
              </v:shape>
            </v:group>
            <v:group style="position:absolute;left:11019;top:10356;width:550;height:2" coordorigin="11019,10356" coordsize="550,2">
              <v:shape style="position:absolute;left:11019;top:10356;width:550;height:2" coordorigin="11019,10356" coordsize="550,0" path="m11019,10356l11569,10356e" filled="f" stroked="t" strokeweight=".458375pt" strokecolor="#777777">
                <v:path arrowok="t"/>
              </v:shape>
            </v:group>
            <v:group style="position:absolute;left:1082;top:10830;width:10483;height:2" coordorigin="1082,10830" coordsize="10483,2">
              <v:shape style="position:absolute;left:1082;top:10830;width:10483;height:2" coordorigin="1082,10830" coordsize="10483,0" path="m1082,10830l11565,10830e" filled="f" stroked="t" strokeweight=".687563pt" strokecolor="#646464">
                <v:path arrowok="t"/>
              </v:shape>
            </v:group>
            <v:group style="position:absolute;left:463;top:11068;width:11097;height:2" coordorigin="463,11068" coordsize="11097,2">
              <v:shape style="position:absolute;left:463;top:11068;width:11097;height:2" coordorigin="463,11068" coordsize="11097,0" path="m463,11068l11560,11068e" filled="f" stroked="t" strokeweight=".687563pt" strokecolor="#606060">
                <v:path arrowok="t"/>
              </v:shape>
            </v:group>
            <v:group style="position:absolute;left:458;top:11532;width:11084;height:2" coordorigin="458,11532" coordsize="11084,2">
              <v:shape style="position:absolute;left:458;top:11532;width:11084;height:2" coordorigin="458,11532" coordsize="11084,0" path="m458,11532l11542,11532e" filled="f" stroked="t" strokeweight=".687563pt" strokecolor="#646464">
                <v:path arrowok="t"/>
              </v:shape>
            </v:group>
            <v:group style="position:absolute;left:1160;top:11052;width:2;height:473" coordorigin="1160,11052" coordsize="2,473">
              <v:shape style="position:absolute;left:1160;top:11052;width:2;height:473" coordorigin="1160,11052" coordsize="0,473" path="m1160,11525l1160,11052e" filled="f" stroked="t" strokeweight=".229188pt" strokecolor="#6B6B6B">
                <v:path arrowok="t"/>
              </v:shape>
            </v:group>
            <v:group style="position:absolute;left:1588;top:11061;width:2;height:5154" coordorigin="1588,11061" coordsize="2,5154">
              <v:shape style="position:absolute;left:1588;top:11061;width:2;height:5154" coordorigin="1588,11061" coordsize="0,5154" path="m1588,16215l1588,11061e" filled="f" stroked="t" strokeweight=".687563pt" strokecolor="#545454">
                <v:path arrowok="t"/>
              </v:shape>
            </v:group>
            <v:group style="position:absolute;left:6403;top:11057;width:2;height:5158" coordorigin="6403,11057" coordsize="2,5158">
              <v:shape style="position:absolute;left:6403;top:11057;width:2;height:5158" coordorigin="6403,11057" coordsize="0,5158" path="m6403,16215l6403,11057e" filled="f" stroked="t" strokeweight=".687563pt" strokecolor="#676767">
                <v:path arrowok="t"/>
              </v:shape>
            </v:group>
            <v:group style="position:absolute;left:1160;top:11511;width:2;height:726" coordorigin="1160,11511" coordsize="2,726">
              <v:shape style="position:absolute;left:1160;top:11511;width:2;height:726" coordorigin="1160,11511" coordsize="0,726" path="m1160,12237l1160,11511e" filled="f" stroked="t" strokeweight=".229188pt" strokecolor="#4F4F4F">
                <v:path arrowok="t"/>
              </v:shape>
            </v:group>
            <v:group style="position:absolute;left:1160;top:12237;width:2;height:1143" coordorigin="1160,12237" coordsize="2,1143">
              <v:shape style="position:absolute;left:1160;top:12237;width:2;height:1143" coordorigin="1160,12237" coordsize="0,1143" path="m1160,13381l1160,12237e" filled="f" stroked="t" strokeweight=".229188pt" strokecolor="#000000">
                <v:path arrowok="t"/>
              </v:shape>
            </v:group>
            <v:group style="position:absolute;left:4598;top:13217;width:371;height:2" coordorigin="4598,13217" coordsize="371,2">
              <v:shape style="position:absolute;left:4598;top:13217;width:371;height:2" coordorigin="4598,13217" coordsize="371,0" path="m4598,13217l4969,13217e" filled="f" stroked="t" strokeweight="1.145938pt" strokecolor="#7C8CAF">
                <v:path arrowok="t"/>
              </v:shape>
            </v:group>
            <v:group style="position:absolute;left:4950;top:13184;width:591;height:2" coordorigin="4950,13184" coordsize="591,2">
              <v:shape style="position:absolute;left:4950;top:13184;width:591;height:2" coordorigin="4950,13184" coordsize="591,0" path="m4950,13184l5542,13184e" filled="f" stroked="t" strokeweight=".458375pt" strokecolor="#8C97BC">
                <v:path arrowok="t"/>
              </v:shape>
            </v:group>
            <v:group style="position:absolute;left:5244;top:13242;width:683;height:2" coordorigin="5244,13242" coordsize="683,2">
              <v:shape style="position:absolute;left:5244;top:13242;width:683;height:2" coordorigin="5244,13242" coordsize="683,0" path="m5244,13242l5927,13242e" filled="f" stroked="t" strokeweight=".687563pt" strokecolor="#9CA8C8">
                <v:path arrowok="t"/>
              </v:shape>
            </v:group>
            <v:group style="position:absolute;left:5812;top:13205;width:435;height:2" coordorigin="5812,13205" coordsize="435,2">
              <v:shape style="position:absolute;left:5812;top:13205;width:435;height:2" coordorigin="5812,13205" coordsize="435,0" path="m5812,13205l6248,13205e" filled="f" stroked="t" strokeweight="2.062688pt" strokecolor="#6777B3">
                <v:path arrowok="t"/>
              </v:shape>
            </v:group>
            <v:group style="position:absolute;left:6092;top:13174;width:843;height:2" coordorigin="6092,13174" coordsize="843,2">
              <v:shape style="position:absolute;left:6092;top:13174;width:843;height:2" coordorigin="6092,13174" coordsize="843,0" path="m6092,13174l6935,13174e" filled="f" stroked="t" strokeweight=".687563pt" strokecolor="#6470A8">
                <v:path arrowok="t"/>
              </v:shape>
            </v:group>
            <v:group style="position:absolute;left:6715;top:13200;width:706;height:2" coordorigin="6715,13200" coordsize="706,2">
              <v:shape style="position:absolute;left:6715;top:13200;width:706;height:2" coordorigin="6715,13200" coordsize="706,0" path="m6715,13200l7421,13200e" filled="f" stroked="t" strokeweight=".687563pt" strokecolor="#7C83AC">
                <v:path arrowok="t"/>
              </v:shape>
            </v:group>
            <v:group style="position:absolute;left:463;top:13570;width:1650;height:2" coordorigin="463,13570" coordsize="1650,2">
              <v:shape style="position:absolute;left:463;top:13570;width:1650;height:2" coordorigin="463,13570" coordsize="1650,0" path="m463,13570l2113,13570e" filled="f" stroked="t" strokeweight=".687563pt" strokecolor="#6B6B6B">
                <v:path arrowok="t"/>
              </v:shape>
            </v:group>
            <v:group style="position:absolute;left:1160;top:13381;width:2;height:225" coordorigin="1160,13381" coordsize="2,225">
              <v:shape style="position:absolute;left:1160;top:13381;width:2;height:225" coordorigin="1160,13381" coordsize="0,225" path="m1160,13605l1160,13381e" filled="f" stroked="t" strokeweight=".229188pt" strokecolor="#7C7C7C">
                <v:path arrowok="t"/>
              </v:shape>
            </v:group>
            <v:group style="position:absolute;left:1160;top:13591;width:2;height:2239" coordorigin="1160,13591" coordsize="2,2239">
              <v:shape style="position:absolute;left:1160;top:13591;width:2;height:2239" coordorigin="1160,13591" coordsize="0,2239" path="m1160,15831l1160,13591e" filled="f" stroked="t" strokeweight=".229188pt" strokecolor="#000000">
                <v:path arrowok="t"/>
              </v:shape>
            </v:group>
            <v:group style="position:absolute;left:6403;top:14163;width:2;height:103" coordorigin="6403,14163" coordsize="2,103">
              <v:shape style="position:absolute;left:6403;top:14163;width:2;height:103" coordorigin="6403,14163" coordsize="0,103" path="m6403,14266l6403,14163e" filled="f" stroked="t" strokeweight=".458375pt" strokecolor="#575757">
                <v:path arrowok="t"/>
              </v:shape>
            </v:group>
            <v:group style="position:absolute;left:1160;top:15831;width:2;height:375" coordorigin="1160,15831" coordsize="2,375">
              <v:shape style="position:absolute;left:1160;top:15831;width:2;height:375" coordorigin="1160,15831" coordsize="0,375" path="m1160,16206l1160,15831e" filled="f" stroked="t" strokeweight=".229188pt" strokecolor="#606060">
                <v:path arrowok="t"/>
              </v:shape>
            </v:group>
            <v:group style="position:absolute;left:468;top:16203;width:10923;height:2" coordorigin="468,16203" coordsize="10923,2">
              <v:shape style="position:absolute;left:468;top:16203;width:10923;height:2" coordorigin="468,16203" coordsize="10923,0" path="m468,16203l11391,16203e" filled="f" stroked="t" strokeweight=".687563pt" strokecolor="#6B6B6B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37" w:after="0" w:line="240" w:lineRule="auto"/>
        <w:ind w:left="3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CDCDCD"/>
          <w:spacing w:val="0"/>
          <w:w w:val="126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8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DBDBDB"/>
          <w:spacing w:val="0"/>
          <w:w w:val="50"/>
        </w:rPr>
        <w:t>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0" w:lineRule="atLeast"/>
        <w:ind w:left="3254" w:right="4651" w:firstLine="-10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493019pt;margin-top:-17.451637pt;width:30.590001pt;height:46pt;mso-position-horizontal-relative:page;mso-position-vertical-relative:paragraph;z-index:-13750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left="830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488258pt;margin-top:4.845613pt;width:50.048027pt;height:7.5pt;mso-position-horizontal-relative:page;mso-position-vertical-relative:paragraph;z-index:-1374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F3F3F"/>
                      <w:spacing w:val="0"/>
                      <w:w w:val="100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1"/>
        </w:rPr>
        <w:t>!ZMIR</w:t>
      </w:r>
      <w:r>
        <w:rPr>
          <w:rFonts w:ascii="Arial" w:hAnsi="Arial" w:cs="Arial" w:eastAsia="Arial"/>
          <w:sz w:val="15"/>
          <w:szCs w:val="15"/>
          <w:color w:val="2D2D2D"/>
          <w:spacing w:val="3"/>
          <w:w w:val="100"/>
          <w:position w:val="1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616"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5"/>
        </w:rPr>
        <w:t>BELEDIYESI</w:t>
      </w:r>
      <w:r>
        <w:rPr>
          <w:rFonts w:ascii="Arial" w:hAnsi="Arial" w:cs="Arial" w:eastAsia="Arial"/>
          <w:sz w:val="15"/>
          <w:szCs w:val="15"/>
          <w:color w:val="3F3F3F"/>
          <w:spacing w:val="-7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460" w:lineRule="atLeast"/>
        <w:ind w:left="110" w:right="3400" w:firstLine="-5"/>
        <w:jc w:val="left"/>
        <w:tabs>
          <w:tab w:pos="1440" w:val="left"/>
          <w:tab w:pos="2800" w:val="left"/>
          <w:tab w:pos="4120" w:val="left"/>
          <w:tab w:pos="51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18:29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3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:3099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:M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2464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10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2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2464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4" w:lineRule="auto"/>
        <w:ind w:left="110" w:right="1551" w:firstLine="5"/>
        <w:jc w:val="left"/>
        <w:tabs>
          <w:tab w:pos="1440" w:val="left"/>
          <w:tab w:pos="3240" w:val="left"/>
          <w:tab w:pos="3780" w:val="left"/>
          <w:tab w:pos="5080" w:val="left"/>
          <w:tab w:pos="628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Yruıgıııı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Yaııgm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</w:rPr>
        <w:t>:Dikkatsiz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99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49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5" w:lineRule="exact"/>
        <w:ind w:left="3250" w:right="-20"/>
        <w:jc w:val="left"/>
        <w:tabs>
          <w:tab w:pos="5260" w:val="left"/>
          <w:tab w:pos="7100" w:val="left"/>
          <w:tab w:pos="91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426926pt;margin-top:6.755026pt;width:2.9085pt;height:21pt;mso-position-horizontal-relative:page;mso-position-vertical-relative:paragraph;z-index:-13748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F3F3F"/>
                      <w:spacing w:val="0"/>
                      <w:w w:val="49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687622pt;margin-top:5.272488pt;width:58.207818pt;height:22.482539pt;mso-position-horizontal-relative:page;mso-position-vertical-relative:paragraph;z-index:-13741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7"/>
                    <w:jc w:val="left"/>
                    <w:tabs>
                      <w:tab w:pos="108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F3F3F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F3F3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F3F3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EAFAF"/>
                      <w:spacing w:val="0"/>
                      <w:w w:val="63"/>
                      <w:position w:val="3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6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6"/>
        </w:rPr>
        <w:t>Ahşııp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6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6"/>
        </w:rPr>
        <w:t>_]lğ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3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EAFAF"/>
          <w:spacing w:val="0"/>
          <w:w w:val="408"/>
          <w:position w:val="-16"/>
        </w:rPr>
        <w:t>t-</w:t>
      </w:r>
      <w:r>
        <w:rPr>
          <w:rFonts w:ascii="Times New Roman" w:hAnsi="Times New Roman" w:cs="Times New Roman" w:eastAsia="Times New Roman"/>
          <w:sz w:val="17"/>
          <w:szCs w:val="17"/>
          <w:color w:val="AEAFAF"/>
          <w:spacing w:val="-123"/>
          <w:w w:val="408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EAFAF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EAFAF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31"/>
          <w:szCs w:val="31"/>
          <w:color w:val="C3C3C3"/>
          <w:spacing w:val="0"/>
          <w:w w:val="408"/>
          <w:position w:val="-17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C3C3C3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C3C3C3"/>
          <w:spacing w:val="0"/>
          <w:w w:val="100"/>
          <w:position w:val="-17"/>
        </w:rPr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447"/>
          <w:position w:val="-16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6" w:lineRule="exact"/>
        <w:ind w:left="62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5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18:34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6133" w:right="4578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19191"/>
          <w:spacing w:val="-2"/>
          <w:w w:val="122"/>
          <w:position w:val="-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22"/>
          <w:position w:val="-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0" w:right="-20"/>
        <w:jc w:val="left"/>
        <w:tabs>
          <w:tab w:pos="178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79"/>
        </w:rPr>
        <w:t>!J&lt;üacı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14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11" w:lineRule="exact"/>
        <w:ind w:left="1796"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796" w:right="-20"/>
        <w:jc w:val="left"/>
        <w:tabs>
          <w:tab w:pos="43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69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69"/>
        </w:rPr>
        <w:t>ı</w:t>
      </w:r>
      <w:r>
        <w:rPr>
          <w:rFonts w:ascii="Arial" w:hAnsi="Arial" w:cs="Arial" w:eastAsia="Arial"/>
          <w:sz w:val="26"/>
          <w:szCs w:val="26"/>
          <w:color w:val="3F3F3F"/>
          <w:spacing w:val="-113"/>
          <w:w w:val="169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28"/>
        </w:rPr>
        <w:t>ılu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18:30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18:33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05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5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Elek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279" w:right="44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64" w:lineRule="auto"/>
        <w:ind w:left="1810" w:right="4090" w:firstLine="2489"/>
        <w:jc w:val="left"/>
        <w:tabs>
          <w:tab w:pos="3240" w:val="left"/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92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njyet-Jandarma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auto"/>
        <w:ind w:left="105" w:right="2469" w:firstLine="37"/>
        <w:jc w:val="left"/>
        <w:tabs>
          <w:tab w:pos="1770" w:val="left"/>
          <w:tab w:pos="1800" w:val="left"/>
          <w:tab w:pos="43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drdımcı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Gitnıi.şse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7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8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Aıniı-ini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8" w:lineRule="auto"/>
        <w:ind w:left="115" w:right="2574" w:firstLine="-9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8" w:lineRule="exact"/>
        <w:ind w:left="4251" w:right="38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§öndürmede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05" w:right="-20"/>
        <w:jc w:val="left"/>
        <w:tabs>
          <w:tab w:pos="2280" w:val="left"/>
          <w:tab w:pos="4280" w:val="left"/>
          <w:tab w:pos="6140" w:val="left"/>
          <w:tab w:pos="7680" w:val="left"/>
          <w:tab w:pos="9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53"/>
          <w:position w:val="-1"/>
        </w:rPr>
        <w:t>!Su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17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5140" w:right="-20"/>
        <w:jc w:val="left"/>
        <w:tabs>
          <w:tab w:pos="6120" w:val="left"/>
          <w:tab w:pos="76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  <w:t>1.5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45454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30"/>
          <w:szCs w:val="30"/>
          <w:color w:val="545454"/>
          <w:spacing w:val="-45"/>
          <w:w w:val="100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545454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545454"/>
          <w:spacing w:val="0"/>
          <w:w w:val="157"/>
          <w:i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8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19191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20" w:bottom="280" w:left="740" w:right="280"/>
        </w:sectPr>
      </w:pPr>
      <w:rPr/>
    </w:p>
    <w:p>
      <w:pPr>
        <w:spacing w:before="16" w:after="0" w:line="240" w:lineRule="auto"/>
        <w:ind w:left="11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Söpdi!rme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Sommdaki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araştınna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40" w:right="280"/>
          <w:cols w:num="2" w:equalWidth="0">
            <w:col w:w="1777" w:space="33"/>
            <w:col w:w="9090"/>
          </w:cols>
        </w:sectPr>
      </w:pPr>
      <w:rPr/>
    </w:p>
    <w:p>
      <w:pPr>
        <w:spacing w:before="9" w:after="0" w:line="202" w:lineRule="exact"/>
        <w:ind w:left="1842" w:right="75" w:firstLine="-1727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soruştmnıada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9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ıtuşlurına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51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17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cıkmı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40" w:right="280"/>
        </w:sectPr>
      </w:pPr>
      <w:rPr/>
    </w:p>
    <w:p>
      <w:pPr>
        <w:spacing w:before="40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101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3" w:lineRule="auto"/>
        <w:ind w:left="105" w:right="-53" w:firstLine="1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-23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43"/>
          <w:w w:val="5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6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9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20" w:lineRule="exact"/>
        <w:ind w:left="5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4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6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JBcdeli: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545454"/>
          <w:spacing w:val="0"/>
          <w:w w:val="50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40" w:right="280"/>
          <w:cols w:num="2" w:equalWidth="0">
            <w:col w:w="1543" w:space="253"/>
            <w:col w:w="9104"/>
          </w:cols>
        </w:sectPr>
      </w:pPr>
      <w:rPr/>
    </w:p>
    <w:p>
      <w:pPr>
        <w:spacing w:before="0" w:after="0" w:line="250" w:lineRule="exact"/>
        <w:ind w:left="119" w:right="-20"/>
        <w:jc w:val="left"/>
        <w:tabs>
          <w:tab w:pos="17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969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>ü</w:t>
      </w:r>
      <w:r>
        <w:rPr>
          <w:rFonts w:ascii="Arial" w:hAnsi="Arial" w:cs="Arial" w:eastAsia="Arial"/>
          <w:sz w:val="17"/>
          <w:szCs w:val="17"/>
          <w:color w:val="3F3F3F"/>
          <w:spacing w:val="-4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14.0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  <w:position w:val="1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99"/>
          <w:position w:val="1"/>
        </w:rPr>
        <w:t>:</w:t>
      </w:r>
      <w:r>
        <w:rPr>
          <w:rFonts w:ascii="Arial" w:hAnsi="Arial" w:cs="Arial" w:eastAsia="Arial"/>
          <w:sz w:val="25"/>
          <w:szCs w:val="25"/>
          <w:color w:val="3F3F3F"/>
          <w:spacing w:val="-12"/>
          <w:w w:val="16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9" w:right="-20"/>
        <w:jc w:val="left"/>
        <w:tabs>
          <w:tab w:pos="1180" w:val="left"/>
          <w:tab w:pos="43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0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4" w:lineRule="exact"/>
        <w:ind w:left="1945" w:right="-20"/>
        <w:jc w:val="left"/>
        <w:tabs>
          <w:tab w:pos="4420" w:val="left"/>
          <w:tab w:pos="79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93"/>
          <w:b/>
          <w:bCs/>
          <w:position w:val="-4"/>
        </w:rPr>
        <w:t>11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12"/>
          <w:w w:val="93"/>
          <w:b/>
          <w:bCs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3"/>
          <w:position w:val="-4"/>
        </w:rPr>
        <w:t>Ma1ıs</w:t>
      </w:r>
      <w:r>
        <w:rPr>
          <w:rFonts w:ascii="Arial" w:hAnsi="Arial" w:cs="Arial" w:eastAsia="Arial"/>
          <w:sz w:val="25"/>
          <w:szCs w:val="25"/>
          <w:color w:val="2D2D2D"/>
          <w:spacing w:val="19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0"/>
          <w:b/>
          <w:bCs/>
          <w:position w:val="-4"/>
        </w:rPr>
        <w:t>1017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4604" w:right="53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68" w:right="-20"/>
        <w:jc w:val="left"/>
        <w:tabs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483498pt;margin-top:8.389601pt;width:5.34576pt;height:4pt;mso-position-horizontal-relative:page;mso-position-vertical-relative:paragraph;z-index:-13747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F3F3F"/>
                      <w:spacing w:val="0"/>
                      <w:w w:val="172"/>
                    </w:rPr>
                    <w:t>ll)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6"/>
        </w:rPr>
        <w:t>'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6"/>
        </w:rPr>
        <w:t>()</w:t>
      </w:r>
      <w:r>
        <w:rPr>
          <w:rFonts w:ascii="Arial" w:hAnsi="Arial" w:cs="Arial" w:eastAsia="Arial"/>
          <w:sz w:val="14"/>
          <w:szCs w:val="14"/>
          <w:color w:val="2D2D2D"/>
          <w:spacing w:val="-10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3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7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92" w:lineRule="exact"/>
        <w:ind w:left="26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01"/>
          <w:i/>
          <w:position w:val="-1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40" w:right="280"/>
        </w:sectPr>
      </w:pPr>
      <w:rPr/>
    </w:p>
    <w:p>
      <w:pPr>
        <w:spacing w:before="8" w:after="0" w:line="240" w:lineRule="auto"/>
        <w:ind w:left="240"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5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5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28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53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32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3"/>
          <w:position w:val="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" w:lineRule="exact"/>
        <w:ind w:right="-99"/>
        <w:jc w:val="left"/>
        <w:tabs>
          <w:tab w:pos="1180" w:val="left"/>
          <w:tab w:pos="17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-34"/>
        </w:rPr>
        <w:t>Ay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17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-3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-34"/>
        </w:rPr>
      </w:r>
      <w:r>
        <w:rPr>
          <w:rFonts w:ascii="Times New Roman" w:hAnsi="Times New Roman" w:cs="Times New Roman" w:eastAsia="Times New Roman"/>
          <w:sz w:val="26"/>
          <w:szCs w:val="26"/>
          <w:color w:val="AEAFAF"/>
          <w:spacing w:val="0"/>
          <w:w w:val="70"/>
          <w:position w:val="-22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AEAFAF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EAFAF"/>
          <w:spacing w:val="0"/>
          <w:w w:val="100"/>
          <w:position w:val="-22"/>
        </w:rPr>
      </w:r>
      <w:r>
        <w:rPr>
          <w:rFonts w:ascii="Arial" w:hAnsi="Arial" w:cs="Arial" w:eastAsia="Arial"/>
          <w:sz w:val="23"/>
          <w:szCs w:val="23"/>
          <w:color w:val="AEAFAF"/>
          <w:spacing w:val="0"/>
          <w:w w:val="161"/>
          <w:position w:val="-18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3886" w:right="12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263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5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5" w:after="0" w:line="48" w:lineRule="exact"/>
        <w:ind w:left="4176" w:right="1681"/>
        <w:jc w:val="center"/>
        <w:tabs>
          <w:tab w:pos="48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97083pt;margin-top:-7.516308pt;width:76.599162pt;height:39pt;mso-position-horizontal-relative:page;mso-position-vertical-relative:paragraph;z-index:-13746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tabs>
                      <w:tab w:pos="1300" w:val="left"/>
                    </w:tabs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757597"/>
                      <w:spacing w:val="0"/>
                      <w:w w:val="124"/>
                      <w:i/>
                      <w:position w:val="2"/>
                    </w:rPr>
                    <w:t>?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757597"/>
                      <w:spacing w:val="-112"/>
                      <w:w w:val="124"/>
                      <w:i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757597"/>
                      <w:spacing w:val="0"/>
                      <w:w w:val="100"/>
                      <w:i/>
                      <w:position w:val="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757597"/>
                      <w:spacing w:val="0"/>
                      <w:w w:val="100"/>
                      <w:i/>
                      <w:position w:val="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32879"/>
                      <w:spacing w:val="0"/>
                      <w:w w:val="124"/>
                      <w:position w:val="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891693pt;margin-top:6.127797pt;width:91.058461pt;height:31.5pt;mso-position-horizontal-relative:page;mso-position-vertical-relative:paragraph;z-index:-13745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tabs>
                      <w:tab w:pos="1500" w:val="left"/>
                    </w:tabs>
                    <w:rPr>
                      <w:rFonts w:ascii="Times New Roman" w:hAnsi="Times New Roman" w:cs="Times New Roman" w:eastAsia="Times New Roman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63"/>
                      <w:szCs w:val="63"/>
                      <w:color w:val="7E7E7E"/>
                      <w:w w:val="58"/>
                      <w:b/>
                      <w:bCs/>
                      <w:position w:val="-1"/>
                    </w:rPr>
                    <w:t>ug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7E7E7E"/>
                      <w:spacing w:val="-72"/>
                      <w:w w:val="100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7E7E7E"/>
                      <w:spacing w:val="0"/>
                      <w:w w:val="64"/>
                      <w:b/>
                      <w:bCs/>
                      <w:position w:val="-1"/>
                    </w:rPr>
                    <w:t>·.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7E7E7E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7E7E7E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7E7E7E"/>
                      <w:spacing w:val="0"/>
                      <w:w w:val="64"/>
                      <w:position w:val="-1"/>
                    </w:rPr>
                    <w:t>trJ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AEAFAF"/>
          <w:spacing w:val="0"/>
          <w:w w:val="298"/>
          <w:position w:val="-17"/>
        </w:rPr>
        <w:t>,</w:t>
      </w:r>
      <w:r>
        <w:rPr>
          <w:rFonts w:ascii="Arial" w:hAnsi="Arial" w:cs="Arial" w:eastAsia="Arial"/>
          <w:sz w:val="19"/>
          <w:szCs w:val="19"/>
          <w:color w:val="AEAFAF"/>
          <w:spacing w:val="-115"/>
          <w:w w:val="298"/>
          <w:position w:val="-17"/>
        </w:rPr>
        <w:t> </w:t>
      </w:r>
      <w:r>
        <w:rPr>
          <w:rFonts w:ascii="Arial" w:hAnsi="Arial" w:cs="Arial" w:eastAsia="Arial"/>
          <w:sz w:val="22"/>
          <w:szCs w:val="22"/>
          <w:color w:val="676969"/>
          <w:spacing w:val="0"/>
          <w:w w:val="128"/>
          <w:position w:val="-17"/>
        </w:rPr>
        <w:t>"</w:t>
      </w:r>
      <w:r>
        <w:rPr>
          <w:rFonts w:ascii="Arial" w:hAnsi="Arial" w:cs="Arial" w:eastAsia="Arial"/>
          <w:sz w:val="22"/>
          <w:szCs w:val="22"/>
          <w:color w:val="676969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2"/>
          <w:szCs w:val="22"/>
          <w:color w:val="676969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5"/>
          <w:szCs w:val="15"/>
          <w:color w:val="AEAFAF"/>
          <w:spacing w:val="-19"/>
          <w:w w:val="143"/>
          <w:i/>
          <w:position w:val="-13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19191"/>
          <w:spacing w:val="0"/>
          <w:w w:val="56"/>
          <w:i/>
          <w:position w:val="-13"/>
        </w:rPr>
        <w:t>:J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740" w:right="280"/>
          <w:cols w:num="3" w:equalWidth="0">
            <w:col w:w="417" w:space="1584"/>
            <w:col w:w="1804" w:space="370"/>
            <w:col w:w="6725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05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color w:val="545454"/>
          <w:spacing w:val="9"/>
          <w:w w:val="100"/>
        </w:rPr>
        <w:t>f</w:t>
      </w:r>
      <w:r>
        <w:rPr>
          <w:rFonts w:ascii="Arial" w:hAnsi="Arial" w:cs="Arial" w:eastAsia="Arial"/>
          <w:sz w:val="20"/>
          <w:szCs w:val="20"/>
          <w:color w:val="7E7E7E"/>
          <w:spacing w:val="9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</w:rPr>
        <w:t>iye</w:t>
      </w:r>
      <w:r>
        <w:rPr>
          <w:rFonts w:ascii="Arial" w:hAnsi="Arial" w:cs="Arial" w:eastAsia="Arial"/>
          <w:sz w:val="20"/>
          <w:szCs w:val="20"/>
          <w:color w:val="545454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75"/>
        </w:rPr>
        <w:t>IV</w:t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76"/>
        </w:rPr>
        <w:t>l</w:t>
      </w:r>
      <w:r>
        <w:rPr>
          <w:rFonts w:ascii="Arial" w:hAnsi="Arial" w:cs="Arial" w:eastAsia="Arial"/>
          <w:sz w:val="20"/>
          <w:szCs w:val="20"/>
          <w:color w:val="7E7E7E"/>
          <w:spacing w:val="-4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150"/>
        </w:rPr>
        <w:t>"r</w:t>
      </w:r>
      <w:r>
        <w:rPr>
          <w:rFonts w:ascii="Arial" w:hAnsi="Arial" w:cs="Arial" w:eastAsia="Arial"/>
          <w:sz w:val="20"/>
          <w:szCs w:val="20"/>
          <w:color w:val="AEAFAF"/>
          <w:spacing w:val="-12"/>
          <w:w w:val="150"/>
        </w:rPr>
        <w:t>;</w:t>
      </w:r>
      <w:r>
        <w:rPr>
          <w:rFonts w:ascii="Arial" w:hAnsi="Arial" w:cs="Arial" w:eastAsia="Arial"/>
          <w:sz w:val="20"/>
          <w:szCs w:val="20"/>
          <w:color w:val="AEAFAF"/>
          <w:spacing w:val="-29"/>
          <w:w w:val="116"/>
        </w:rPr>
        <w:t>·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72"/>
        </w:rPr>
        <w:t>.•.</w:t>
      </w:r>
      <w:r>
        <w:rPr>
          <w:rFonts w:ascii="Arial" w:hAnsi="Arial" w:cs="Arial" w:eastAsia="Arial"/>
          <w:sz w:val="20"/>
          <w:szCs w:val="20"/>
          <w:color w:val="AEAFAF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919191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3813" w:right="-20"/>
        <w:jc w:val="left"/>
        <w:tabs>
          <w:tab w:pos="4600" w:val="left"/>
          <w:tab w:pos="48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545454"/>
          <w:spacing w:val="-11"/>
          <w:w w:val="183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545454"/>
          <w:spacing w:val="-13"/>
          <w:w w:val="18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0"/>
          <w:w w:val="183"/>
        </w:rPr>
        <w:t>"'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-1"/>
          <w:w w:val="18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26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0"/>
          <w:w w:val="80"/>
        </w:rPr>
        <w:t>.;o'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31" w:after="0" w:line="248" w:lineRule="exact"/>
        <w:ind w:right="-20"/>
        <w:jc w:val="left"/>
        <w:tabs>
          <w:tab w:pos="43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97"/>
        </w:rPr>
        <w:t>.H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Courier New" w:hAnsi="Courier New" w:cs="Courier New" w:eastAsia="Courier New"/>
          <w:sz w:val="24"/>
          <w:szCs w:val="24"/>
          <w:color w:val="545454"/>
          <w:spacing w:val="0"/>
          <w:w w:val="100"/>
        </w:rPr>
        <w:t>EK</w:t>
      </w:r>
      <w:r>
        <w:rPr>
          <w:rFonts w:ascii="Courier New" w:hAnsi="Courier New" w:cs="Courier New" w:eastAsia="Courier New"/>
          <w:sz w:val="24"/>
          <w:szCs w:val="24"/>
          <w:color w:val="545454"/>
          <w:spacing w:val="0"/>
          <w:w w:val="100"/>
        </w:rPr>
        <w:tab/>
      </w:r>
      <w:r>
        <w:rPr>
          <w:rFonts w:ascii="Courier New" w:hAnsi="Courier New" w:cs="Courier New" w:eastAsia="Courier New"/>
          <w:sz w:val="24"/>
          <w:szCs w:val="24"/>
          <w:color w:val="545454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100"/>
          <w:i/>
          <w:position w:val="4"/>
        </w:rPr>
        <w:t>;J.</w:t>
      </w:r>
      <w:r>
        <w:rPr>
          <w:rFonts w:ascii="Arial" w:hAnsi="Arial" w:cs="Arial" w:eastAsia="Arial"/>
          <w:sz w:val="13"/>
          <w:szCs w:val="13"/>
          <w:color w:val="919191"/>
          <w:spacing w:val="31"/>
          <w:w w:val="100"/>
          <w:i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106"/>
          <w:position w:val="4"/>
        </w:rPr>
        <w:t>.</w:t>
      </w:r>
      <w:r>
        <w:rPr>
          <w:rFonts w:ascii="Arial" w:hAnsi="Arial" w:cs="Arial" w:eastAsia="Arial"/>
          <w:sz w:val="13"/>
          <w:szCs w:val="13"/>
          <w:color w:val="919191"/>
          <w:spacing w:val="-22"/>
          <w:w w:val="100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676969"/>
          <w:spacing w:val="0"/>
          <w:w w:val="107"/>
          <w:position w:val="4"/>
        </w:rPr>
        <w:t>·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40" w:right="280"/>
          <w:cols w:num="2" w:equalWidth="0">
            <w:col w:w="3373" w:space="1145"/>
            <w:col w:w="6382"/>
          </w:cols>
        </w:sectPr>
      </w:pPr>
      <w:rPr/>
    </w:p>
    <w:p>
      <w:pPr>
        <w:spacing w:before="0" w:after="0" w:line="219" w:lineRule="exact"/>
        <w:ind w:right="950"/>
        <w:jc w:val="right"/>
        <w:tabs>
          <w:tab w:pos="2720" w:val="left"/>
          <w:tab w:pos="6080" w:val="left"/>
          <w:tab w:pos="7240" w:val="left"/>
          <w:tab w:pos="7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659485pt;margin-top:7.596329pt;width:61.211832pt;height:21pt;mso-position-horizontal-relative:page;mso-position-vertical-relative:paragraph;z-index:-13744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AEAFAF"/>
                      <w:spacing w:val="-35"/>
                      <w:w w:val="7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E7E7E"/>
                      <w:spacing w:val="0"/>
                      <w:w w:val="72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E7E7E"/>
                      <w:spacing w:val="0"/>
                      <w:w w:val="71"/>
                    </w:rPr>
                    <w:t>i,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E7E7E"/>
                      <w:spacing w:val="1"/>
                      <w:w w:val="7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545454"/>
                      <w:spacing w:val="0"/>
                      <w:w w:val="56"/>
                    </w:rPr>
                    <w:t>oo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545454"/>
                      <w:spacing w:val="-53"/>
                      <w:w w:val="56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919191"/>
                      <w:spacing w:val="-97"/>
                      <w:w w:val="6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545454"/>
                      <w:spacing w:val="-7"/>
                      <w:w w:val="5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1A218E"/>
                      <w:spacing w:val="0"/>
                      <w:w w:val="22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2"/>
        </w:rPr>
        <w:t>1.Post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18"/>
          <w:szCs w:val="18"/>
          <w:color w:val="2D2D2D"/>
          <w:spacing w:val="44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14"/>
          <w:position w:val="2"/>
        </w:rPr>
        <w:t>G</w:t>
      </w:r>
      <w:r>
        <w:rPr>
          <w:rFonts w:ascii="Arial" w:hAnsi="Arial" w:cs="Arial" w:eastAsia="Arial"/>
          <w:sz w:val="18"/>
          <w:szCs w:val="18"/>
          <w:color w:val="3F3F3F"/>
          <w:spacing w:val="-9"/>
          <w:w w:val="115"/>
          <w:position w:val="2"/>
        </w:rPr>
        <w:t>n</w:t>
      </w:r>
      <w:r>
        <w:rPr>
          <w:rFonts w:ascii="Arial" w:hAnsi="Arial" w:cs="Arial" w:eastAsia="Arial"/>
          <w:sz w:val="18"/>
          <w:szCs w:val="18"/>
          <w:color w:val="919191"/>
          <w:spacing w:val="5"/>
          <w:w w:val="175"/>
          <w:position w:val="2"/>
        </w:rPr>
        <w:t>ı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74"/>
          <w:position w:val="2"/>
        </w:rPr>
        <w:t>;i._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75"/>
          <w:position w:val="2"/>
        </w:rPr>
        <w:t>•</w:t>
      </w:r>
      <w:r>
        <w:rPr>
          <w:rFonts w:ascii="Arial" w:hAnsi="Arial" w:cs="Arial" w:eastAsia="Arial"/>
          <w:sz w:val="18"/>
          <w:szCs w:val="18"/>
          <w:color w:val="545454"/>
          <w:spacing w:val="-25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7E7E7E"/>
          <w:spacing w:val="0"/>
          <w:w w:val="76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7E7E7E"/>
          <w:spacing w:val="0"/>
          <w:w w:val="76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7E7E7E"/>
          <w:spacing w:val="12"/>
          <w:w w:val="76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3F3F3F"/>
          <w:spacing w:val="42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76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AEAFAF"/>
          <w:spacing w:val="0"/>
          <w:w w:val="92"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AEAFAF"/>
          <w:spacing w:val="-2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0"/>
          <w:w w:val="75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0"/>
          <w:w w:val="76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919191"/>
          <w:spacing w:val="-14"/>
          <w:w w:val="111"/>
          <w:position w:val="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79"/>
          <w:position w:val="1"/>
        </w:rPr>
        <w:t>ci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AEAFAF"/>
          <w:spacing w:val="0"/>
          <w:w w:val="61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99" w:lineRule="exact"/>
        <w:ind w:right="1007"/>
        <w:jc w:val="right"/>
        <w:tabs>
          <w:tab w:pos="8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18"/>
          <w:szCs w:val="18"/>
          <w:color w:val="545454"/>
          <w:spacing w:val="-11"/>
          <w:w w:val="154"/>
          <w:position w:val="-13"/>
        </w:rPr>
        <w:t>'</w:t>
      </w:r>
      <w:r>
        <w:rPr>
          <w:rFonts w:ascii="Arial" w:hAnsi="Arial" w:cs="Arial" w:eastAsia="Arial"/>
          <w:sz w:val="18"/>
          <w:szCs w:val="18"/>
          <w:color w:val="AEAFAF"/>
          <w:spacing w:val="0"/>
          <w:w w:val="50"/>
          <w:position w:val="-13"/>
        </w:rPr>
        <w:t>""'</w:t>
      </w:r>
      <w:r>
        <w:rPr>
          <w:rFonts w:ascii="Arial" w:hAnsi="Arial" w:cs="Arial" w:eastAsia="Arial"/>
          <w:sz w:val="18"/>
          <w:szCs w:val="18"/>
          <w:color w:val="AEAFAF"/>
          <w:spacing w:val="0"/>
          <w:w w:val="100"/>
          <w:position w:val="-13"/>
        </w:rPr>
        <w:t>   </w:t>
      </w:r>
      <w:r>
        <w:rPr>
          <w:rFonts w:ascii="Arial" w:hAnsi="Arial" w:cs="Arial" w:eastAsia="Arial"/>
          <w:sz w:val="18"/>
          <w:szCs w:val="18"/>
          <w:color w:val="AEAFAF"/>
          <w:spacing w:val="-2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EAFAF"/>
          <w:spacing w:val="0"/>
          <w:w w:val="114"/>
          <w:position w:val="-13"/>
        </w:rPr>
        <w:t>.,-</w:t>
      </w:r>
      <w:r>
        <w:rPr>
          <w:rFonts w:ascii="Times New Roman" w:hAnsi="Times New Roman" w:cs="Times New Roman" w:eastAsia="Times New Roman"/>
          <w:sz w:val="13"/>
          <w:szCs w:val="13"/>
          <w:color w:val="AEAFAF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EAFAF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2"/>
          <w:szCs w:val="22"/>
          <w:color w:val="AEAFAF"/>
          <w:spacing w:val="-9"/>
          <w:w w:val="117"/>
          <w:position w:val="-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19191"/>
          <w:spacing w:val="0"/>
          <w:w w:val="31"/>
          <w:position w:val="-13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919191"/>
          <w:spacing w:val="5"/>
          <w:w w:val="100"/>
          <w:position w:val="-13"/>
        </w:rPr>
        <w:t> </w:t>
      </w:r>
      <w:r>
        <w:rPr>
          <w:rFonts w:ascii="Arial" w:hAnsi="Arial" w:cs="Arial" w:eastAsia="Arial"/>
          <w:sz w:val="8"/>
          <w:szCs w:val="8"/>
          <w:color w:val="919191"/>
          <w:spacing w:val="0"/>
          <w:w w:val="327"/>
          <w:position w:val="-13"/>
        </w:rPr>
        <w:t>;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740" w:right="280"/>
        </w:sectPr>
      </w:pPr>
      <w:rPr/>
    </w:p>
    <w:p>
      <w:pPr>
        <w:spacing w:before="0" w:after="0" w:line="371" w:lineRule="exact"/>
        <w:ind w:right="-20"/>
        <w:jc w:val="right"/>
        <w:rPr>
          <w:rFonts w:ascii="Arial" w:hAnsi="Arial" w:cs="Arial" w:eastAsia="Arial"/>
          <w:sz w:val="104"/>
          <w:szCs w:val="104"/>
        </w:rPr>
      </w:pPr>
      <w:rPr/>
      <w:r>
        <w:rPr>
          <w:rFonts w:ascii="Arial" w:hAnsi="Arial" w:cs="Arial" w:eastAsia="Arial"/>
          <w:sz w:val="104"/>
          <w:szCs w:val="104"/>
          <w:color w:val="676969"/>
          <w:spacing w:val="-132"/>
          <w:w w:val="69"/>
          <w:position w:val="-55"/>
        </w:rPr>
        <w:t>t</w:t>
      </w:r>
      <w:r>
        <w:rPr>
          <w:rFonts w:ascii="Arial" w:hAnsi="Arial" w:cs="Arial" w:eastAsia="Arial"/>
          <w:sz w:val="104"/>
          <w:szCs w:val="104"/>
          <w:color w:val="676969"/>
          <w:spacing w:val="-200"/>
          <w:w w:val="109"/>
          <w:position w:val="-55"/>
        </w:rPr>
        <w:t>:</w:t>
      </w:r>
      <w:r>
        <w:rPr>
          <w:rFonts w:ascii="Arial" w:hAnsi="Arial" w:cs="Arial" w:eastAsia="Arial"/>
          <w:sz w:val="104"/>
          <w:szCs w:val="104"/>
          <w:color w:val="676969"/>
          <w:spacing w:val="0"/>
          <w:w w:val="70"/>
          <w:position w:val="-55"/>
        </w:rPr>
        <w:t>h</w:t>
      </w:r>
      <w:r>
        <w:rPr>
          <w:rFonts w:ascii="Arial" w:hAnsi="Arial" w:cs="Arial" w:eastAsia="Arial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ind w:right="-20"/>
        <w:jc w:val="left"/>
        <w:tabs>
          <w:tab w:pos="500" w:val="left"/>
          <w:tab w:pos="1060" w:val="left"/>
          <w:tab w:pos="14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0"/>
          <w:w w:val="533"/>
          <w:position w:val="-1"/>
        </w:rPr>
        <w:t>\</w:t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41"/>
          <w:w w:val="533"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EAFAF"/>
          <w:spacing w:val="0"/>
          <w:w w:val="303"/>
          <w:position w:val="-1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AEAFAF"/>
          <w:spacing w:val="-19"/>
          <w:w w:val="303"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EAFAF"/>
          <w:spacing w:val="0"/>
          <w:w w:val="177"/>
          <w:position w:val="-1"/>
        </w:rPr>
        <w:t>#</w:t>
      </w:r>
      <w:r>
        <w:rPr>
          <w:rFonts w:ascii="Times New Roman" w:hAnsi="Times New Roman" w:cs="Times New Roman" w:eastAsia="Times New Roman"/>
          <w:sz w:val="5"/>
          <w:szCs w:val="5"/>
          <w:color w:val="AEAFA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AEAFAF"/>
          <w:spacing w:val="0"/>
          <w:w w:val="100"/>
          <w:position w:val="-1"/>
        </w:rPr>
      </w:r>
      <w:r>
        <w:rPr>
          <w:rFonts w:ascii="Arial" w:hAnsi="Arial" w:cs="Arial" w:eastAsia="Arial"/>
          <w:sz w:val="8"/>
          <w:szCs w:val="8"/>
          <w:color w:val="AEAFAF"/>
          <w:spacing w:val="0"/>
          <w:w w:val="177"/>
          <w:b/>
          <w:bCs/>
          <w:position w:val="-1"/>
        </w:rPr>
        <w:t>J</w:t>
      </w:r>
      <w:r>
        <w:rPr>
          <w:rFonts w:ascii="Arial" w:hAnsi="Arial" w:cs="Arial" w:eastAsia="Arial"/>
          <w:sz w:val="8"/>
          <w:szCs w:val="8"/>
          <w:color w:val="AEAFAF"/>
          <w:spacing w:val="0"/>
          <w:w w:val="177"/>
          <w:b/>
          <w:bCs/>
          <w:position w:val="-1"/>
        </w:rPr>
        <w:t>  </w:t>
      </w:r>
      <w:r>
        <w:rPr>
          <w:rFonts w:ascii="Arial" w:hAnsi="Arial" w:cs="Arial" w:eastAsia="Arial"/>
          <w:sz w:val="8"/>
          <w:szCs w:val="8"/>
          <w:color w:val="AEAFAF"/>
          <w:spacing w:val="38"/>
          <w:w w:val="177"/>
          <w:b/>
          <w:bCs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254"/>
          <w:b/>
          <w:bCs/>
          <w:position w:val="-1"/>
        </w:rPr>
        <w:t>·</w:t>
      </w:r>
      <w:r>
        <w:rPr>
          <w:rFonts w:ascii="Arial" w:hAnsi="Arial" w:cs="Arial" w:eastAsia="Arial"/>
          <w:sz w:val="8"/>
          <w:szCs w:val="8"/>
          <w:color w:val="7E7E7E"/>
          <w:spacing w:val="-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EAFAF"/>
          <w:spacing w:val="0"/>
          <w:w w:val="312"/>
          <w:b/>
          <w:bCs/>
          <w:position w:val="-1"/>
        </w:rPr>
        <w:t>,</w:t>
      </w:r>
      <w:r>
        <w:rPr>
          <w:rFonts w:ascii="Arial" w:hAnsi="Arial" w:cs="Arial" w:eastAsia="Arial"/>
          <w:sz w:val="8"/>
          <w:szCs w:val="8"/>
          <w:color w:val="AEAFA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AEAFAF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58"/>
          <w:b/>
          <w:bCs/>
          <w:position w:val="-1"/>
        </w:rPr>
        <w:t>'ı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58"/>
          <w:b/>
          <w:bCs/>
          <w:position w:val="-1"/>
        </w:rPr>
        <w:t>...</w:t>
      </w:r>
      <w:r>
        <w:rPr>
          <w:rFonts w:ascii="Arial" w:hAnsi="Arial" w:cs="Arial" w:eastAsia="Arial"/>
          <w:sz w:val="20"/>
          <w:szCs w:val="20"/>
          <w:color w:val="AEAFAF"/>
          <w:spacing w:val="9"/>
          <w:w w:val="58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17"/>
          <w:b/>
          <w:bCs/>
          <w:i/>
          <w:position w:val="-1"/>
        </w:rPr>
        <w:t>,t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88" w:right="-20"/>
        <w:jc w:val="left"/>
        <w:tabs>
          <w:tab w:pos="600" w:val="left"/>
          <w:tab w:pos="13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9"/>
          <w:szCs w:val="9"/>
          <w:color w:val="B5BFA3"/>
          <w:spacing w:val="0"/>
          <w:w w:val="100"/>
        </w:rPr>
        <w:t>'</w:t>
      </w:r>
      <w:r>
        <w:rPr>
          <w:rFonts w:ascii="Arial" w:hAnsi="Arial" w:cs="Arial" w:eastAsia="Arial"/>
          <w:sz w:val="9"/>
          <w:szCs w:val="9"/>
          <w:color w:val="B5BFA3"/>
          <w:spacing w:val="0"/>
          <w:w w:val="100"/>
        </w:rPr>
        <w:t>      </w:t>
      </w:r>
      <w:r>
        <w:rPr>
          <w:rFonts w:ascii="Arial" w:hAnsi="Arial" w:cs="Arial" w:eastAsia="Arial"/>
          <w:sz w:val="9"/>
          <w:szCs w:val="9"/>
          <w:color w:val="B5BFA3"/>
          <w:spacing w:val="2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919191"/>
          <w:spacing w:val="0"/>
          <w:w w:val="69"/>
          <w:b/>
          <w:bCs/>
          <w:i/>
        </w:rPr>
        <w:t>.t</w:t>
      </w:r>
      <w:r>
        <w:rPr>
          <w:rFonts w:ascii="Arial" w:hAnsi="Arial" w:cs="Arial" w:eastAsia="Arial"/>
          <w:sz w:val="9"/>
          <w:szCs w:val="9"/>
          <w:color w:val="919191"/>
          <w:spacing w:val="3"/>
          <w:w w:val="70"/>
          <w:b/>
          <w:bCs/>
          <w:i/>
        </w:rPr>
        <w:t>t</w:t>
      </w:r>
      <w:r>
        <w:rPr>
          <w:rFonts w:ascii="Arial" w:hAnsi="Arial" w:cs="Arial" w:eastAsia="Arial"/>
          <w:sz w:val="9"/>
          <w:szCs w:val="9"/>
          <w:color w:val="676969"/>
          <w:spacing w:val="0"/>
          <w:w w:val="44"/>
          <w:b/>
          <w:bCs/>
          <w:i/>
        </w:rPr>
        <w:t>::O</w:t>
      </w:r>
      <w:r>
        <w:rPr>
          <w:rFonts w:ascii="Arial" w:hAnsi="Arial" w:cs="Arial" w:eastAsia="Arial"/>
          <w:sz w:val="9"/>
          <w:szCs w:val="9"/>
          <w:color w:val="676969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9"/>
          <w:szCs w:val="9"/>
          <w:color w:val="676969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9"/>
          <w:szCs w:val="9"/>
          <w:color w:val="C3C3C3"/>
          <w:spacing w:val="0"/>
          <w:w w:val="69"/>
        </w:rPr>
        <w:t>......</w:t>
      </w:r>
      <w:r>
        <w:rPr>
          <w:rFonts w:ascii="Arial" w:hAnsi="Arial" w:cs="Arial" w:eastAsia="Arial"/>
          <w:sz w:val="9"/>
          <w:szCs w:val="9"/>
          <w:color w:val="C3C3C3"/>
          <w:spacing w:val="0"/>
          <w:w w:val="69"/>
        </w:rPr>
        <w:t>      </w:t>
      </w:r>
      <w:r>
        <w:rPr>
          <w:rFonts w:ascii="Arial" w:hAnsi="Arial" w:cs="Arial" w:eastAsia="Arial"/>
          <w:sz w:val="9"/>
          <w:szCs w:val="9"/>
          <w:color w:val="C3C3C3"/>
          <w:spacing w:val="11"/>
          <w:w w:val="69"/>
        </w:rPr>
        <w:t> </w:t>
      </w:r>
      <w:r>
        <w:rPr>
          <w:rFonts w:ascii="Arial" w:hAnsi="Arial" w:cs="Arial" w:eastAsia="Arial"/>
          <w:sz w:val="9"/>
          <w:szCs w:val="9"/>
          <w:color w:val="AEAFAF"/>
          <w:spacing w:val="0"/>
          <w:w w:val="187"/>
        </w:rPr>
        <w:t>•</w:t>
      </w:r>
      <w:r>
        <w:rPr>
          <w:rFonts w:ascii="Arial" w:hAnsi="Arial" w:cs="Arial" w:eastAsia="Arial"/>
          <w:sz w:val="9"/>
          <w:szCs w:val="9"/>
          <w:color w:val="AEAFAF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AEAFAF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0"/>
          <w:w w:val="48"/>
          <w:b/>
          <w:bCs/>
        </w:rPr>
        <w:t>&lt;?tt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0"/>
          <w:w w:val="48"/>
          <w:b/>
          <w:bCs/>
        </w:rPr>
        <w:t>           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3"/>
          <w:w w:val="48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4"/>
          <w:w w:val="7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C3C3C3"/>
          <w:spacing w:val="0"/>
          <w:w w:val="17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26" w:after="0" w:line="18" w:lineRule="exact"/>
        <w:ind w:left="1367" w:right="1166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450958pt;margin-top:2.218017pt;width:52.058069pt;height:3.5pt;mso-position-horizontal-relative:page;mso-position-vertical-relative:paragraph;z-index:-13743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tabs>
                      <w:tab w:pos="760" w:val="left"/>
                    </w:tabs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3F3F3F"/>
                      <w:spacing w:val="0"/>
                      <w:w w:val="6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3F3F3F"/>
                      <w:spacing w:val="-18"/>
                      <w:w w:val="6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19191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19191"/>
                      <w:spacing w:val="-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1919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1919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C3C3C3"/>
                      <w:spacing w:val="0"/>
                      <w:w w:val="13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C3C3C3"/>
                      <w:spacing w:val="0"/>
                      <w:w w:val="135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C3C3C3"/>
                      <w:spacing w:val="11"/>
                      <w:w w:val="13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AEAFAF"/>
                      <w:spacing w:val="0"/>
                      <w:w w:val="362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919191"/>
          <w:spacing w:val="0"/>
          <w:w w:val="256"/>
          <w:b/>
          <w:bCs/>
          <w:i/>
          <w:position w:val="-6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919191"/>
          <w:spacing w:val="-18"/>
          <w:w w:val="256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76969"/>
          <w:spacing w:val="0"/>
          <w:w w:val="123"/>
          <w:b/>
          <w:bCs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740" w:right="280"/>
          <w:cols w:num="2" w:equalWidth="0">
            <w:col w:w="2640" w:space="5500"/>
            <w:col w:w="2760"/>
          </w:cols>
        </w:sectPr>
      </w:pPr>
      <w:rPr/>
    </w:p>
    <w:p>
      <w:pPr>
        <w:spacing w:before="2" w:after="0" w:line="240" w:lineRule="auto"/>
        <w:ind w:left="273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0.755989pt;margin-top:34.098358pt;width:536.678591pt;height:777.722832pt;mso-position-horizontal-relative:page;mso-position-vertical-relative:page;z-index:-13751" coordorigin="815,682" coordsize="10734,15554">
            <v:group style="position:absolute;left:831;top:689;width:2;height:1019" coordorigin="831,689" coordsize="2,1019">
              <v:shape style="position:absolute;left:831;top:689;width:2;height:1019" coordorigin="831,689" coordsize="0,1019" path="m831,1708l831,689e" filled="f" stroked="t" strokeweight=".696684pt" strokecolor="#909090">
                <v:path arrowok="t"/>
              </v:shape>
            </v:group>
            <v:group style="position:absolute;left:2524;top:694;width:2;height:1015" coordorigin="2524,694" coordsize="2,1015">
              <v:shape style="position:absolute;left:2524;top:694;width:2;height:1015" coordorigin="2524,694" coordsize="0,1015" path="m2524,1708l2524,694e" filled="f" stroked="t" strokeweight=".696684pt" strokecolor="#909090">
                <v:path arrowok="t"/>
              </v:shape>
            </v:group>
            <v:group style="position:absolute;left:827;top:696;width:10678;height:2" coordorigin="827,696" coordsize="10678,2">
              <v:shape style="position:absolute;left:827;top:696;width:10678;height:2" coordorigin="827,696" coordsize="10678,0" path="m827,696l11505,696e" filled="f" stroked="t" strokeweight=".696684pt" strokecolor="#646464">
                <v:path arrowok="t"/>
              </v:shape>
            </v:group>
            <v:group style="position:absolute;left:11537;top:684;width:2;height:996" coordorigin="11537,684" coordsize="2,996">
              <v:shape style="position:absolute;left:11537;top:684;width:2;height:996" coordorigin="11537,684" coordsize="0,996" path="m11537,1680l11537,684e" filled="f" stroked="t" strokeweight=".232228pt" strokecolor="#000000">
                <v:path arrowok="t"/>
              </v:shape>
            </v:group>
            <v:group style="position:absolute;left:9136;top:689;width:2;height:783" coordorigin="9136,689" coordsize="2,783">
              <v:shape style="position:absolute;left:9136;top:689;width:2;height:783" coordorigin="9136,689" coordsize="0,783" path="m9136,1472l9136,689e" filled="f" stroked="t" strokeweight=".696684pt" strokecolor="#575757">
                <v:path arrowok="t"/>
              </v:shape>
            </v:group>
            <v:group style="position:absolute;left:831;top:1416;width:2;height:123" coordorigin="831,1416" coordsize="2,123">
              <v:shape style="position:absolute;left:831;top:1416;width:2;height:123" coordorigin="831,1416" coordsize="0,123" path="m831,1538l831,1416e" filled="f" stroked="t" strokeweight=".464456pt" strokecolor="#6B6B6B">
                <v:path arrowok="t"/>
              </v:shape>
            </v:group>
            <v:group style="position:absolute;left:9140;top:1416;width:2;height:123" coordorigin="9140,1416" coordsize="2,123">
              <v:shape style="position:absolute;left:9140;top:1416;width:2;height:123" coordorigin="9140,1416" coordsize="0,123" path="m9140,1538l9140,1416e" filled="f" stroked="t" strokeweight=".464456pt" strokecolor="#3F3F3F">
                <v:path arrowok="t"/>
              </v:shape>
            </v:group>
            <v:group style="position:absolute;left:9140;top:1482;width:2;height:708" coordorigin="9140,1482" coordsize="2,708">
              <v:shape style="position:absolute;left:9140;top:1482;width:2;height:708" coordorigin="9140,1482" coordsize="0,708" path="m9140,2190l9140,1482e" filled="f" stroked="t" strokeweight=".696684pt" strokecolor="#5B5B5B">
                <v:path arrowok="t"/>
              </v:shape>
            </v:group>
            <v:group style="position:absolute;left:827;top:2178;width:10682;height:2" coordorigin="827,2178" coordsize="10682,2">
              <v:shape style="position:absolute;left:827;top:2178;width:10682;height:2" coordorigin="827,2178" coordsize="10682,0" path="m827,2178l11509,2178e" filled="f" stroked="t" strokeweight=".696684pt" strokecolor="#646464">
                <v:path arrowok="t"/>
              </v:shape>
            </v:group>
            <v:group style="position:absolute;left:831;top:722;width:2;height:5422" coordorigin="831,722" coordsize="2,5422">
              <v:shape style="position:absolute;left:831;top:722;width:2;height:5422" coordorigin="831,722" coordsize="0,5422" path="m831,6144l831,722e" filled="f" stroked="t" strokeweight=".696684pt" strokecolor="#646464">
                <v:path arrowok="t"/>
              </v:shape>
            </v:group>
            <v:group style="position:absolute;left:2522;top:986;width:2;height:1199" coordorigin="2522,986" coordsize="2,1199">
              <v:shape style="position:absolute;left:2522;top:986;width:2;height:1199" coordorigin="2522,986" coordsize="0,1199" path="m2522,2185l2522,986e" filled="f" stroked="t" strokeweight=".696684pt" strokecolor="#777777">
                <v:path arrowok="t"/>
              </v:shape>
            </v:group>
            <v:group style="position:absolute;left:11507;top:2010;width:2;height:193" coordorigin="11507,2010" coordsize="2,193">
              <v:shape style="position:absolute;left:11507;top:2010;width:2;height:193" coordorigin="11507,2010" coordsize="0,193" path="m11507,2204l11507,2010e" filled="f" stroked="t" strokeweight=".232228pt" strokecolor="#707070">
                <v:path arrowok="t"/>
              </v:shape>
            </v:group>
            <v:group style="position:absolute;left:827;top:2643;width:10678;height:2" coordorigin="827,2643" coordsize="10678,2">
              <v:shape style="position:absolute;left:827;top:2643;width:10678;height:2" coordorigin="827,2643" coordsize="10678,0" path="m827,2643l11505,2643e" filled="f" stroked="t" strokeweight=".696684pt" strokecolor="#646464">
                <v:path arrowok="t"/>
              </v:shape>
            </v:group>
            <v:group style="position:absolute;left:3528;top:2171;width:2;height:717" coordorigin="3528,2171" coordsize="2,717">
              <v:shape style="position:absolute;left:3528;top:2171;width:2;height:717" coordorigin="3528,2171" coordsize="0,717" path="m3528,2888l3528,2171e" filled="f" stroked="t" strokeweight=".696684pt" strokecolor="#545454">
                <v:path arrowok="t"/>
              </v:shape>
            </v:group>
            <v:group style="position:absolute;left:5861;top:2171;width:2;height:717" coordorigin="5861,2171" coordsize="2,717">
              <v:shape style="position:absolute;left:5861;top:2171;width:2;height:717" coordorigin="5861,2171" coordsize="0,717" path="m5861,2888l5861,2171e" filled="f" stroked="t" strokeweight=".696684pt" strokecolor="#606060">
                <v:path arrowok="t"/>
              </v:shape>
            </v:group>
            <v:group style="position:absolute;left:7845;top:2171;width:2;height:481" coordorigin="7845,2171" coordsize="2,481">
              <v:shape style="position:absolute;left:7845;top:2171;width:2;height:481" coordorigin="7845,2171" coordsize="0,481" path="m7845,2652l7845,2171e" filled="f" stroked="t" strokeweight=".696684pt" strokecolor="#646464">
                <v:path arrowok="t"/>
              </v:shape>
            </v:group>
            <v:group style="position:absolute;left:822;top:2881;width:10687;height:2" coordorigin="822,2881" coordsize="10687,2">
              <v:shape style="position:absolute;left:822;top:2881;width:10687;height:2" coordorigin="822,2881" coordsize="10687,0" path="m822,2881l11509,2881e" filled="f" stroked="t" strokeweight=".696684pt" strokecolor="#646464">
                <v:path arrowok="t"/>
              </v:shape>
            </v:group>
            <v:group style="position:absolute;left:831;top:2633;width:2;height:731" coordorigin="831,2633" coordsize="2,731">
              <v:shape style="position:absolute;left:831;top:2633;width:2;height:731" coordorigin="831,2633" coordsize="0,731" path="m831,3365l831,2633e" filled="f" stroked="t" strokeweight=".696684pt" strokecolor="#545454">
                <v:path arrowok="t"/>
              </v:shape>
            </v:group>
            <v:group style="position:absolute;left:5820;top:3119;width:172;height:2" coordorigin="5820,3119" coordsize="172,2">
              <v:shape style="position:absolute;left:5820;top:3119;width:172;height:2" coordorigin="5820,3119" coordsize="172,0" path="m5820,3119l5991,3119e" filled="f" stroked="t" strokeweight=".464456pt" strokecolor="#444444">
                <v:path arrowok="t"/>
              </v:shape>
            </v:group>
            <v:group style="position:absolute;left:827;top:3117;width:10687;height:2" coordorigin="827,3117" coordsize="10687,2">
              <v:shape style="position:absolute;left:827;top:3117;width:10687;height:2" coordorigin="827,3117" coordsize="10687,0" path="m827,3117l11514,3117e" filled="f" stroked="t" strokeweight=".696684pt" strokecolor="#646464">
                <v:path arrowok="t"/>
              </v:shape>
            </v:group>
            <v:group style="position:absolute;left:827;top:3358;width:10682;height:2" coordorigin="827,3358" coordsize="10682,2">
              <v:shape style="position:absolute;left:827;top:3358;width:10682;height:2" coordorigin="827,3358" coordsize="10682,0" path="m827,3358l11509,3358e" filled="f" stroked="t" strokeweight=".696684pt" strokecolor="#646464">
                <v:path arrowok="t"/>
              </v:shape>
            </v:group>
            <v:group style="position:absolute;left:822;top:3594;width:10692;height:2" coordorigin="822,3594" coordsize="10692,2">
              <v:shape style="position:absolute;left:822;top:3594;width:10692;height:2" coordorigin="822,3594" coordsize="10692,0" path="m822,3594l11514,3594e" filled="f" stroked="t" strokeweight=".696684pt" strokecolor="#676767">
                <v:path arrowok="t"/>
              </v:shape>
            </v:group>
            <v:group style="position:absolute;left:3971;top:3587;width:2;height:283" coordorigin="3971,3587" coordsize="2,283">
              <v:shape style="position:absolute;left:3971;top:3587;width:2;height:283" coordorigin="3971,3587" coordsize="0,283" path="m3971,3870l3971,3587e" filled="f" stroked="t" strokeweight=".928911pt" strokecolor="#5B5B5B">
                <v:path arrowok="t"/>
              </v:shape>
            </v:group>
            <v:group style="position:absolute;left:7013;top:3582;width:2;height:288" coordorigin="7013,3582" coordsize="2,288">
              <v:shape style="position:absolute;left:7013;top:3582;width:2;height:288" coordorigin="7013,3582" coordsize="0,288" path="m7013,3870l7013,3582e" filled="f" stroked="t" strokeweight=".464456pt" strokecolor="#5B5B5B">
                <v:path arrowok="t"/>
              </v:shape>
            </v:group>
            <v:group style="position:absolute;left:11512;top:1284;width:2;height:3068" coordorigin="11512,1284" coordsize="2,3068">
              <v:shape style="position:absolute;left:11512;top:1284;width:2;height:3068" coordorigin="11512,1284" coordsize="0,3068" path="m11512,4351l11512,1284e" filled="f" stroked="t" strokeweight=".232228pt" strokecolor="#5B5B5B">
                <v:path arrowok="t"/>
              </v:shape>
            </v:group>
            <v:group style="position:absolute;left:3971;top:3813;width:2;height:283" coordorigin="3971,3813" coordsize="2,283">
              <v:shape style="position:absolute;left:3971;top:3813;width:2;height:283" coordorigin="3971,3813" coordsize="0,283" path="m3971,4096l3971,3813e" filled="f" stroked="t" strokeweight=".464456pt" strokecolor="#4F4F4F">
                <v:path arrowok="t"/>
              </v:shape>
            </v:group>
            <v:group style="position:absolute;left:3962;top:4037;width:1914;height:2" coordorigin="3962,4037" coordsize="1914,2">
              <v:shape style="position:absolute;left:3962;top:4037;width:1914;height:2" coordorigin="3962,4037" coordsize="1914,0" path="m3962,4037l5875,4037e" filled="f" stroked="t" strokeweight=".696684pt" strokecolor="#646464">
                <v:path arrowok="t"/>
              </v:shape>
            </v:group>
            <v:group style="position:absolute;left:7016;top:3813;width:2;height:533" coordorigin="7016,3813" coordsize="2,533">
              <v:shape style="position:absolute;left:7016;top:3813;width:2;height:533" coordorigin="7016,3813" coordsize="0,533" path="m7016,4346l7016,3813e" filled="f" stroked="t" strokeweight=".696684pt" strokecolor="#6B6B6B">
                <v:path arrowok="t"/>
              </v:shape>
            </v:group>
            <v:group style="position:absolute;left:11017;top:4037;width:279;height:2" coordorigin="11017,4037" coordsize="279,2">
              <v:shape style="position:absolute;left:11017;top:4037;width:279;height:2" coordorigin="11017,4037" coordsize="279,0" path="m11017,4037l11296,4037e" filled="f" stroked="t" strokeweight=".232228pt" strokecolor="#C8C8C8">
                <v:path arrowok="t"/>
              </v:shape>
            </v:group>
            <v:group style="position:absolute;left:834;top:4040;width:2;height:274" coordorigin="834,4040" coordsize="2,274">
              <v:shape style="position:absolute;left:834;top:4040;width:2;height:274" coordorigin="834,4040" coordsize="0,274" path="m834,4313l834,4040e" filled="f" stroked="t" strokeweight=".464456pt" strokecolor="#3F3F3F">
                <v:path arrowok="t"/>
              </v:shape>
            </v:group>
            <v:group style="position:absolute;left:3971;top:4040;width:2;height:274" coordorigin="3971,4040" coordsize="2,274">
              <v:shape style="position:absolute;left:3971;top:4040;width:2;height:274" coordorigin="3971,4040" coordsize="0,274" path="m3971,4313l3971,4040e" filled="f" stroked="t" strokeweight=".696684pt" strokecolor="#575757">
                <v:path arrowok="t"/>
              </v:shape>
            </v:group>
            <v:group style="position:absolute;left:3929;top:4339;width:1951;height:2" coordorigin="3929,4339" coordsize="1951,2">
              <v:shape style="position:absolute;left:3929;top:4339;width:1951;height:2" coordorigin="3929,4339" coordsize="1951,0" path="m3929,4339l5880,4339e" filled="f" stroked="t" strokeweight=".928911pt" strokecolor="#383838">
                <v:path arrowok="t"/>
              </v:shape>
            </v:group>
            <v:group style="position:absolute;left:5873;top:4035;width:2;height:316" coordorigin="5873,4035" coordsize="2,316">
              <v:shape style="position:absolute;left:5873;top:4035;width:2;height:316" coordorigin="5873,4035" coordsize="0,316" path="m5873,4351l5873,4035e" filled="f" stroked="t" strokeweight=".696684pt" strokecolor="#ACACAC">
                <v:path arrowok="t"/>
              </v:shape>
            </v:group>
            <v:group style="position:absolute;left:822;top:4346;width:3010;height:2" coordorigin="822,4346" coordsize="3010,2">
              <v:shape style="position:absolute;left:822;top:4346;width:3010;height:2" coordorigin="822,4346" coordsize="3010,0" path="m822,4346l3832,4346e" filled="f" stroked="t" strokeweight=".696684pt" strokecolor="#676767">
                <v:path arrowok="t"/>
              </v:shape>
            </v:group>
            <v:group style="position:absolute;left:3776;top:4344;width:223;height:2" coordorigin="3776,4344" coordsize="223,2">
              <v:shape style="position:absolute;left:3776;top:4344;width:223;height:2" coordorigin="3776,4344" coordsize="223,0" path="m3776,4344l3999,4344e" filled="f" stroked="t" strokeweight=".464456pt" strokecolor="#4B4B4B">
                <v:path arrowok="t"/>
              </v:shape>
            </v:group>
            <v:group style="position:absolute;left:3971;top:4257;width:2;height:94" coordorigin="3971,4257" coordsize="2,94">
              <v:shape style="position:absolute;left:3971;top:4257;width:2;height:94" coordorigin="3971,4257" coordsize="0,94" path="m3971,4351l3971,4257e" filled="f" stroked="t" strokeweight=".464456pt" strokecolor="#3B3B3B">
                <v:path arrowok="t"/>
              </v:shape>
            </v:group>
            <v:group style="position:absolute;left:5820;top:4339;width:5694;height:2" coordorigin="5820,4339" coordsize="5694,2">
              <v:shape style="position:absolute;left:5820;top:4339;width:5694;height:2" coordorigin="5820,4339" coordsize="5694,0" path="m5820,4339l11514,4339e" filled="f" stroked="t" strokeweight=".696684pt" strokecolor="#676767">
                <v:path arrowok="t"/>
              </v:shape>
            </v:group>
            <v:group style="position:absolute;left:11509;top:4257;width:2;height:85" coordorigin="11509,4257" coordsize="2,85">
              <v:shape style="position:absolute;left:11509;top:4257;width:2;height:85" coordorigin="11509,4257" coordsize="0,85" path="m11509,4342l11509,4257e" filled="f" stroked="t" strokeweight=".464456pt" strokecolor="#484848">
                <v:path arrowok="t"/>
              </v:shape>
            </v:group>
            <v:group style="position:absolute;left:827;top:4615;width:10692;height:2" coordorigin="827,4615" coordsize="10692,2">
              <v:shape style="position:absolute;left:827;top:4615;width:10692;height:2" coordorigin="827,4615" coordsize="10692,0" path="m827,4615l11519,4615e" filled="f" stroked="t" strokeweight=".696684pt" strokecolor="#676767">
                <v:path arrowok="t"/>
              </v:shape>
            </v:group>
            <v:group style="position:absolute;left:2527;top:4337;width:2;height:8362" coordorigin="2527,4337" coordsize="2,8362">
              <v:shape style="position:absolute;left:2527;top:4337;width:2;height:8362" coordorigin="2527,4337" coordsize="0,8362" path="m2527,12699l2527,4337e" filled="f" stroked="t" strokeweight=".696684pt" strokecolor="#575757">
                <v:path arrowok="t"/>
              </v:shape>
            </v:group>
            <v:group style="position:absolute;left:2513;top:4851;width:9001;height:2" coordorigin="2513,4851" coordsize="9001,2">
              <v:shape style="position:absolute;left:2513;top:4851;width:9001;height:2" coordorigin="2513,4851" coordsize="9001,0" path="m2513,4851l11514,4851e" filled="f" stroked="t" strokeweight=".696684pt" strokecolor="#646464">
                <v:path arrowok="t"/>
              </v:shape>
            </v:group>
            <v:group style="position:absolute;left:6786;top:4851;width:246;height:2" coordorigin="6786,4851" coordsize="246,2">
              <v:shape style="position:absolute;left:6786;top:4851;width:246;height:2" coordorigin="6786,4851" coordsize="246,0" path="m6786,4851l7032,4851e" filled="f" stroked="t" strokeweight=".464456pt" strokecolor="#575757">
                <v:path arrowok="t"/>
              </v:shape>
            </v:group>
            <v:group style="position:absolute;left:11519;top:4597;width:2;height:10368" coordorigin="11519,4597" coordsize="2,10368">
              <v:shape style="position:absolute;left:11519;top:4597;width:2;height:10368" coordorigin="11519,4597" coordsize="0,10368" path="m11519,14965l11519,4597e" filled="f" stroked="t" strokeweight=".696684pt" strokecolor="#606060">
                <v:path arrowok="t"/>
              </v:shape>
            </v:group>
            <v:group style="position:absolute;left:5021;top:4804;width:2;height:651" coordorigin="5021,4804" coordsize="2,651">
              <v:shape style="position:absolute;left:5021;top:4804;width:2;height:651" coordorigin="5021,4804" coordsize="0,651" path="m5021,5455l5021,4804e" filled="f" stroked="t" strokeweight=".696684pt" strokecolor="#545454">
                <v:path arrowok="t"/>
              </v:shape>
            </v:group>
            <v:group style="position:absolute;left:5011;top:5328;width:6507;height:2" coordorigin="5011,5328" coordsize="6507,2">
              <v:shape style="position:absolute;left:5011;top:5328;width:6507;height:2" coordorigin="5011,5328" coordsize="6507,0" path="m5011,5328l11519,5328e" filled="f" stroked="t" strokeweight=".696684pt" strokecolor="#606060">
                <v:path arrowok="t"/>
              </v:shape>
            </v:group>
            <v:group style="position:absolute;left:7852;top:4842;width:2;height:500" coordorigin="7852,4842" coordsize="2,500">
              <v:shape style="position:absolute;left:7852;top:4842;width:2;height:500" coordorigin="7852,4842" coordsize="0,500" path="m7852,5342l7852,4842e" filled="f" stroked="t" strokeweight=".696684pt" strokecolor="#676767">
                <v:path arrowok="t"/>
              </v:shape>
            </v:group>
            <v:group style="position:absolute;left:5021;top:5286;width:2;height:297" coordorigin="5021,5286" coordsize="2,297">
              <v:shape style="position:absolute;left:5021;top:5286;width:2;height:297" coordorigin="5021,5286" coordsize="0,297" path="m5021,5583l5021,5286e" filled="f" stroked="t" strokeweight=".464456pt" strokecolor="#4F4F4F">
                <v:path arrowok="t"/>
              </v:shape>
            </v:group>
            <v:group style="position:absolute;left:5016;top:5569;width:6498;height:2" coordorigin="5016,5569" coordsize="6498,2">
              <v:shape style="position:absolute;left:5016;top:5569;width:6498;height:2" coordorigin="5016,5569" coordsize="6498,0" path="m5016,5569l11514,5569e" filled="f" stroked="t" strokeweight=".696684pt" strokecolor="#606060">
                <v:path arrowok="t"/>
              </v:shape>
            </v:group>
            <v:group style="position:absolute;left:5023;top:5526;width:2;height:1472" coordorigin="5023,5526" coordsize="2,1472">
              <v:shape style="position:absolute;left:5023;top:5526;width:2;height:1472" coordorigin="5023,5526" coordsize="0,1472" path="m5023,6999l5023,5526e" filled="f" stroked="t" strokeweight=".696684pt" strokecolor="#545454">
                <v:path arrowok="t"/>
              </v:shape>
            </v:group>
            <v:group style="position:absolute;left:5016;top:5807;width:6502;height:2" coordorigin="5016,5807" coordsize="6502,2">
              <v:shape style="position:absolute;left:5016;top:5807;width:6502;height:2" coordorigin="5016,5807" coordsize="6502,0" path="m5016,5807l11519,5807e" filled="f" stroked="t" strokeweight=".696684pt" strokecolor="#606060">
                <v:path arrowok="t"/>
              </v:shape>
            </v:group>
            <v:group style="position:absolute;left:2522;top:6048;width:8992;height:2" coordorigin="2522,6048" coordsize="8992,2">
              <v:shape style="position:absolute;left:2522;top:6048;width:8992;height:2" coordorigin="2522,6048" coordsize="8992,0" path="m2522,6048l11514,6048e" filled="f" stroked="t" strokeweight=".696684pt" strokecolor="#606060">
                <v:path arrowok="t"/>
              </v:shape>
            </v:group>
            <v:group style="position:absolute;left:1045;top:6284;width:10469;height:2" coordorigin="1045,6284" coordsize="10469,2">
              <v:shape style="position:absolute;left:1045;top:6284;width:10469;height:2" coordorigin="1045,6284" coordsize="10469,0" path="m1045,6284l11514,6284e" filled="f" stroked="t" strokeweight=".696684pt" strokecolor="#606060">
                <v:path arrowok="t"/>
              </v:shape>
            </v:group>
            <v:group style="position:absolute;left:7854;top:6277;width:2;height:717" coordorigin="7854,6277" coordsize="2,717">
              <v:shape style="position:absolute;left:7854;top:6277;width:2;height:717" coordorigin="7854,6277" coordsize="0,717" path="m7854,6994l7854,6277e" filled="f" stroked="t" strokeweight=".696684pt" strokecolor="#606060">
                <v:path arrowok="t"/>
              </v:shape>
            </v:group>
            <v:group style="position:absolute;left:5820;top:6753;width:172;height:2" coordorigin="5820,6753" coordsize="172,2">
              <v:shape style="position:absolute;left:5820;top:6753;width:172;height:2" coordorigin="5820,6753" coordsize="172,0" path="m5820,6753l5991,6753e" filled="f" stroked="t" strokeweight=".464456pt" strokecolor="#444444">
                <v:path arrowok="t"/>
              </v:shape>
            </v:group>
            <v:group style="position:absolute;left:2517;top:6753;width:8997;height:2" coordorigin="2517,6753" coordsize="8997,2">
              <v:shape style="position:absolute;left:2517;top:6753;width:8997;height:2" coordorigin="2517,6753" coordsize="8997,0" path="m2517,6753l11514,6753e" filled="f" stroked="t" strokeweight=".696684pt" strokecolor="#646464">
                <v:path arrowok="t"/>
              </v:shape>
            </v:group>
            <v:group style="position:absolute;left:834;top:6508;width:2;height:4101" coordorigin="834,6508" coordsize="2,4101">
              <v:shape style="position:absolute;left:834;top:6508;width:2;height:4101" coordorigin="834,6508" coordsize="0,4101" path="m834,10609l834,6508e" filled="f" stroked="t" strokeweight=".696684pt" strokecolor="#5B5B5B">
                <v:path arrowok="t"/>
              </v:shape>
            </v:group>
            <v:group style="position:absolute;left:2522;top:6989;width:3353;height:2" coordorigin="2522,6989" coordsize="3353,2">
              <v:shape style="position:absolute;left:2522;top:6989;width:3353;height:2" coordorigin="2522,6989" coordsize="3353,0" path="m2522,6989l5875,6989e" filled="f" stroked="t" strokeweight=".696684pt" strokecolor="#6B6B6B">
                <v:path arrowok="t"/>
              </v:shape>
            </v:group>
            <v:group style="position:absolute;left:5820;top:6989;width:172;height:2" coordorigin="5820,6989" coordsize="172,2">
              <v:shape style="position:absolute;left:5820;top:6989;width:172;height:2" coordorigin="5820,6989" coordsize="172,0" path="m5820,6989l5991,6989e" filled="f" stroked="t" strokeweight=".464456pt" strokecolor="#575757">
                <v:path arrowok="t"/>
              </v:shape>
            </v:group>
            <v:group style="position:absolute;left:5936;top:6989;width:5583;height:2" coordorigin="5936,6989" coordsize="5583,2">
              <v:shape style="position:absolute;left:5936;top:6989;width:5583;height:2" coordorigin="5936,6989" coordsize="5583,0" path="m5936,6989l11519,6989e" filled="f" stroked="t" strokeweight=".696684pt" strokecolor="#606060">
                <v:path arrowok="t"/>
              </v:shape>
            </v:group>
            <v:group style="position:absolute;left:7854;top:6277;width:2;height:717" coordorigin="7854,6277" coordsize="2,717">
              <v:shape style="position:absolute;left:7854;top:6277;width:2;height:717" coordorigin="7854,6277" coordsize="0,717" path="m7854,6994l7854,6277e" filled="f" stroked="t" strokeweight=".464456pt" strokecolor="#5B5B5B">
                <v:path arrowok="t"/>
              </v:shape>
            </v:group>
            <v:group style="position:absolute;left:831;top:7232;width:1774;height:2" coordorigin="831,7232" coordsize="1774,2">
              <v:shape style="position:absolute;left:831;top:7232;width:1774;height:2" coordorigin="831,7232" coordsize="1774,0" path="m831,7232l2606,7232e" filled="f" stroked="t" strokeweight=".696684pt" strokecolor="#707070">
                <v:path arrowok="t"/>
              </v:shape>
            </v:group>
            <v:group style="position:absolute;left:2480;top:7230;width:2559;height:2" coordorigin="2480,7230" coordsize="2559,2">
              <v:shape style="position:absolute;left:2480;top:7230;width:2559;height:2" coordorigin="2480,7230" coordsize="2559,0" path="m2480,7230l5039,7230e" filled="f" stroked="t" strokeweight=".464456pt" strokecolor="#646464">
                <v:path arrowok="t"/>
              </v:shape>
            </v:group>
            <v:group style="position:absolute;left:4984;top:7228;width:6540;height:2" coordorigin="4984,7228" coordsize="6540,2">
              <v:shape style="position:absolute;left:4984;top:7228;width:6540;height:2" coordorigin="4984,7228" coordsize="6540,0" path="m4984,7228l11523,7228e" filled="f" stroked="t" strokeweight=".696684pt" strokecolor="#646464">
                <v:path arrowok="t"/>
              </v:shape>
            </v:group>
            <v:group style="position:absolute;left:836;top:6564;width:2;height:958" coordorigin="836,6564" coordsize="2,958">
              <v:shape style="position:absolute;left:836;top:6564;width:2;height:958" coordorigin="836,6564" coordsize="0,958" path="m836,7522l836,6564e" filled="f" stroked="t" strokeweight=".696684pt" strokecolor="#5B5B5B">
                <v:path arrowok="t"/>
              </v:shape>
            </v:group>
            <v:group style="position:absolute;left:831;top:7697;width:10687;height:2" coordorigin="831,7697" coordsize="10687,2">
              <v:shape style="position:absolute;left:831;top:7697;width:10687;height:2" coordorigin="831,7697" coordsize="10687,0" path="m831,7697l11519,7697e" filled="f" stroked="t" strokeweight=".696684pt" strokecolor="#606060">
                <v:path arrowok="t"/>
              </v:shape>
            </v:group>
            <v:group style="position:absolute;left:5025;top:7688;width:2;height:382" coordorigin="5025,7688" coordsize="2,382">
              <v:shape style="position:absolute;left:5025;top:7688;width:2;height:382" coordorigin="5025,7688" coordsize="0,382" path="m5025,8070l5025,7688e" filled="f" stroked="t" strokeweight=".928911pt" strokecolor="#4F4F4F">
                <v:path arrowok="t"/>
              </v:shape>
            </v:group>
            <v:group style="position:absolute;left:5016;top:7931;width:6507;height:2" coordorigin="5016,7931" coordsize="6507,2">
              <v:shape style="position:absolute;left:5016;top:7931;width:6507;height:2" coordorigin="5016,7931" coordsize="6507,0" path="m5016,7931l11523,7931e" filled="f" stroked="t" strokeweight=".696684pt" strokecolor="#646464">
                <v:path arrowok="t"/>
              </v:shape>
            </v:group>
            <v:group style="position:absolute;left:5021;top:8169;width:855;height:2" coordorigin="5021,8169" coordsize="855,2">
              <v:shape style="position:absolute;left:5021;top:8169;width:855;height:2" coordorigin="5021,8169" coordsize="855,0" path="m5021,8169l5875,8169e" filled="f" stroked="t" strokeweight=".696684pt" strokecolor="#606060">
                <v:path arrowok="t"/>
              </v:shape>
            </v:group>
            <v:group style="position:absolute;left:5820;top:8169;width:172;height:2" coordorigin="5820,8169" coordsize="172,2">
              <v:shape style="position:absolute;left:5820;top:8169;width:172;height:2" coordorigin="5820,8169" coordsize="172,0" path="m5820,8169l5991,8169e" filled="f" stroked="t" strokeweight=".464456pt" strokecolor="#545454">
                <v:path arrowok="t"/>
              </v:shape>
            </v:group>
            <v:group style="position:absolute;left:5936;top:8167;width:5587;height:2" coordorigin="5936,8167" coordsize="5587,2">
              <v:shape style="position:absolute;left:5936;top:8167;width:5587;height:2" coordorigin="5936,8167" coordsize="5587,0" path="m5936,8167l11523,8167e" filled="f" stroked="t" strokeweight=".696684pt" strokecolor="#646464">
                <v:path arrowok="t"/>
              </v:shape>
            </v:group>
            <v:group style="position:absolute;left:9735;top:7924;width:2;height:269" coordorigin="9735,7924" coordsize="2,269">
              <v:shape style="position:absolute;left:9735;top:7924;width:2;height:269" coordorigin="9735,7924" coordsize="0,269" path="m9735,8193l9735,7924e" filled="f" stroked="t" strokeweight=".928911pt" strokecolor="#606060">
                <v:path arrowok="t"/>
              </v:shape>
            </v:group>
            <v:group style="position:absolute;left:822;top:8414;width:2568;height:2" coordorigin="822,8414" coordsize="2568,2">
              <v:shape style="position:absolute;left:822;top:8414;width:2568;height:2" coordorigin="822,8414" coordsize="2568,0" path="m822,8414l3391,8414e" filled="f" stroked="t" strokeweight=".696684pt" strokecolor="#676767">
                <v:path arrowok="t"/>
              </v:shape>
            </v:group>
            <v:group style="position:absolute;left:5028;top:7843;width:2;height:576" coordorigin="5028,7843" coordsize="2,576">
              <v:shape style="position:absolute;left:5028;top:7843;width:2;height:576" coordorigin="5028,7843" coordsize="0,576" path="m5028,8419l5028,7843e" filled="f" stroked="t" strokeweight=".928911pt" strokecolor="#5B5B5B">
                <v:path arrowok="t"/>
              </v:shape>
            </v:group>
            <v:group style="position:absolute;left:3195;top:8407;width:8328;height:2" coordorigin="3195,8407" coordsize="8328,2">
              <v:shape style="position:absolute;left:3195;top:8407;width:8328;height:2" coordorigin="3195,8407" coordsize="8328,0" path="m3195,8407l11523,8407e" filled="f" stroked="t" strokeweight=".696684pt" strokecolor="#676767">
                <v:path arrowok="t"/>
              </v:shape>
            </v:group>
            <v:group style="position:absolute;left:2527;top:8617;width:2;height:316" coordorigin="2527,8617" coordsize="2,316">
              <v:shape style="position:absolute;left:2527;top:8617;width:2;height:316" coordorigin="2527,8617" coordsize="0,316" path="m2527,8934l2527,8617e" filled="f" stroked="t" strokeweight=".464456pt" strokecolor="#545454">
                <v:path arrowok="t"/>
              </v:shape>
            </v:group>
            <v:group style="position:absolute;left:5769;top:9200;width:1328;height:2" coordorigin="5769,9200" coordsize="1328,2">
              <v:shape style="position:absolute;left:5769;top:9200;width:1328;height:2" coordorigin="5769,9200" coordsize="1328,0" path="m5769,9200l7097,9200e" filled="f" stroked="t" strokeweight=".696684pt" strokecolor="#777777">
                <v:path arrowok="t"/>
              </v:shape>
            </v:group>
            <v:group style="position:absolute;left:822;top:9203;width:10701;height:2" coordorigin="822,9203" coordsize="10701,2">
              <v:shape style="position:absolute;left:822;top:9203;width:10701;height:2" coordorigin="822,9203" coordsize="10701,0" path="m822,9203l11523,9203e" filled="f" stroked="t" strokeweight=".696684pt" strokecolor="#6B6B6B">
                <v:path arrowok="t"/>
              </v:shape>
            </v:group>
            <v:group style="position:absolute;left:827;top:10307;width:10696;height:2" coordorigin="827,10307" coordsize="10696,2">
              <v:shape style="position:absolute;left:827;top:10307;width:10696;height:2" coordorigin="827,10307" coordsize="10696,0" path="m827,10307l11523,10307e" filled="f" stroked="t" strokeweight=".696684pt" strokecolor="#606060">
                <v:path arrowok="t"/>
              </v:shape>
            </v:group>
            <v:group style="position:absolute;left:910;top:10637;width:10617;height:2" coordorigin="910,10637" coordsize="10617,2">
              <v:shape style="position:absolute;left:910;top:10637;width:10617;height:2" coordorigin="910,10637" coordsize="10617,0" path="m910,10637l11528,10637e" filled="f" stroked="t" strokeweight=".696684pt" strokecolor="#646464">
                <v:path arrowok="t"/>
              </v:shape>
            </v:group>
            <v:group style="position:absolute;left:966;top:10875;width:10557;height:2" coordorigin="966,10875" coordsize="10557,2">
              <v:shape style="position:absolute;left:966;top:10875;width:10557;height:2" coordorigin="966,10875" coordsize="10557,0" path="m966,10875l11523,10875e" filled="f" stroked="t" strokeweight=".696684pt" strokecolor="#646464">
                <v:path arrowok="t"/>
              </v:shape>
            </v:group>
            <v:group style="position:absolute;left:841;top:10939;width:2;height:5290" coordorigin="841,10939" coordsize="2,5290">
              <v:shape style="position:absolute;left:841;top:10939;width:2;height:5290" coordorigin="841,10939" coordsize="0,5290" path="m841,16229l841,10939e" filled="f" stroked="t" strokeweight=".696684pt" strokecolor="#575757">
                <v:path arrowok="t"/>
              </v:shape>
            </v:group>
            <v:group style="position:absolute;left:831;top:11347;width:6010;height:2" coordorigin="831,11347" coordsize="6010,2">
              <v:shape style="position:absolute;left:831;top:11347;width:6010;height:2" coordorigin="831,11347" coordsize="6010,0" path="m831,11347l6841,11347e" filled="f" stroked="t" strokeweight=".696684pt" strokecolor="#676767">
                <v:path arrowok="t"/>
              </v:shape>
            </v:group>
            <v:group style="position:absolute;left:6786;top:11345;width:246;height:2" coordorigin="6786,11345" coordsize="246,2">
              <v:shape style="position:absolute;left:6786;top:11345;width:246;height:2" coordorigin="6786,11345" coordsize="246,0" path="m6786,11345l7032,11345e" filled="f" stroked="t" strokeweight=".464456pt" strokecolor="#4F4F4F">
                <v:path arrowok="t"/>
              </v:shape>
            </v:group>
            <v:group style="position:absolute;left:6976;top:11343;width:4552;height:2" coordorigin="6976,11343" coordsize="4552,2">
              <v:shape style="position:absolute;left:6976;top:11343;width:4552;height:2" coordorigin="6976,11343" coordsize="4552,0" path="m6976,11343l11528,11343e" filled="f" stroked="t" strokeweight=".696684pt" strokecolor="#646464">
                <v:path arrowok="t"/>
              </v:shape>
            </v:group>
            <v:group style="position:absolute;left:831;top:11583;width:10692;height:2" coordorigin="831,11583" coordsize="10692,2">
              <v:shape style="position:absolute;left:831;top:11583;width:10692;height:2" coordorigin="831,11583" coordsize="10692,0" path="m831,11583l11523,11583e" filled="f" stroked="t" strokeweight=".696684pt" strokecolor="#646464">
                <v:path arrowok="t"/>
              </v:shape>
            </v:group>
            <v:group style="position:absolute;left:822;top:11949;width:1700;height:2" coordorigin="822,11949" coordsize="1700,2">
              <v:shape style="position:absolute;left:822;top:11949;width:1700;height:2" coordorigin="822,11949" coordsize="1700,0" path="m822,11949l2522,11949e" filled="f" stroked="t" strokeweight=".232228pt" strokecolor="#646464">
                <v:path arrowok="t"/>
              </v:shape>
            </v:group>
            <v:group style="position:absolute;left:1310;top:11543;width:2;height:4681" coordorigin="1310,11543" coordsize="2,4681">
              <v:shape style="position:absolute;left:1310;top:11543;width:2;height:4681" coordorigin="1310,11543" coordsize="0,4681" path="m1310,16225l1310,11543e" filled="f" stroked="t" strokeweight=".696684pt" strokecolor="#5B5B5B">
                <v:path arrowok="t"/>
              </v:shape>
            </v:group>
            <v:group style="position:absolute;left:1881;top:11543;width:2;height:3327" coordorigin="1881,11543" coordsize="2,3327">
              <v:shape style="position:absolute;left:1881;top:11543;width:2;height:3327" coordorigin="1881,11543" coordsize="0,3327" path="m1881,14870l1881,11543e" filled="f" stroked="t" strokeweight=".696684pt" strokecolor="#646464">
                <v:path arrowok="t"/>
              </v:shape>
            </v:group>
            <v:group style="position:absolute;left:2508;top:11949;width:2503;height:2" coordorigin="2508,11949" coordsize="2503,2">
              <v:shape style="position:absolute;left:2508;top:11949;width:2503;height:2" coordorigin="2508,11949" coordsize="2503,0" path="m2508,11949l5011,11949e" filled="f" stroked="t" strokeweight=".232228pt" strokecolor="#343434">
                <v:path arrowok="t"/>
              </v:shape>
            </v:group>
            <v:group style="position:absolute;left:5011;top:11949;width:1993;height:2" coordorigin="5011,11949" coordsize="1993,2">
              <v:shape style="position:absolute;left:5011;top:11949;width:1993;height:2" coordorigin="5011,11949" coordsize="1993,0" path="m5011,11949l7004,11949e" filled="f" stroked="t" strokeweight=".232228pt" strokecolor="#000000">
                <v:path arrowok="t"/>
              </v:shape>
            </v:group>
            <v:group style="position:absolute;left:7004;top:11949;width:836;height:2" coordorigin="7004,11949" coordsize="836,2">
              <v:shape style="position:absolute;left:7004;top:11949;width:836;height:2" coordorigin="7004,11949" coordsize="836,0" path="m7004,11949l7840,11949e" filled="f" stroked="t" strokeweight=".232228pt" strokecolor="#545454">
                <v:path arrowok="t"/>
              </v:shape>
            </v:group>
            <v:group style="position:absolute;left:7427;top:11576;width:2;height:4634" coordorigin="7427,11576" coordsize="2,4634">
              <v:shape style="position:absolute;left:7427;top:11576;width:2;height:4634" coordorigin="7427,11576" coordsize="0,4634" path="m7427,16211l7427,11576e" filled="f" stroked="t" strokeweight=".696684pt" strokecolor="#575757">
                <v:path arrowok="t"/>
              </v:shape>
            </v:group>
            <v:group style="position:absolute;left:7840;top:11949;width:2847;height:2" coordorigin="7840,11949" coordsize="2847,2">
              <v:shape style="position:absolute;left:7840;top:11949;width:2847;height:2" coordorigin="7840,11949" coordsize="2847,0" path="m7840,11949l10687,11949e" filled="f" stroked="t" strokeweight=".232228pt" strokecolor="#000000">
                <v:path arrowok="t"/>
              </v:shape>
            </v:group>
            <v:group style="position:absolute;left:10687;top:11949;width:859;height:2" coordorigin="10687,11949" coordsize="859,2">
              <v:shape style="position:absolute;left:10687;top:11949;width:859;height:2" coordorigin="10687,11949" coordsize="859,0" path="m10687,11949l11546,11949e" filled="f" stroked="t" strokeweight=".232228pt" strokecolor="#2F2F2F">
                <v:path arrowok="t"/>
              </v:shape>
            </v:group>
            <v:group style="position:absolute;left:2531;top:12643;width:2;height:142" coordorigin="2531,12643" coordsize="2,142">
              <v:shape style="position:absolute;left:2531;top:12643;width:2;height:142" coordorigin="2531,12643" coordsize="0,142" path="m2531,12784l2531,12643e" filled="f" stroked="t" strokeweight=".464456pt" strokecolor="#484848">
                <v:path arrowok="t"/>
              </v:shape>
            </v:group>
            <v:group style="position:absolute;left:2534;top:12728;width:2;height:1803" coordorigin="2534,12728" coordsize="2,1803">
              <v:shape style="position:absolute;left:2534;top:12728;width:2;height:1803" coordorigin="2534,12728" coordsize="0,1803" path="m2534,14531l2534,12728e" filled="f" stroked="t" strokeweight=".696684pt" strokecolor="#5B5B5B">
                <v:path arrowok="t"/>
              </v:shape>
            </v:group>
            <v:group style="position:absolute;left:3500;top:12747;width:2;height:297" coordorigin="3500,12747" coordsize="2,297">
              <v:shape style="position:absolute;left:3500;top:12747;width:2;height:297" coordorigin="3500,12747" coordsize="0,297" path="m3500,13044l3500,12747e" filled="f" stroked="t" strokeweight=".928911pt" strokecolor="#3B487C">
                <v:path arrowok="t"/>
              </v:shape>
            </v:group>
            <v:group style="position:absolute;left:3535;top:12907;width:2;height:807" coordorigin="3535,12907" coordsize="2,807">
              <v:shape style="position:absolute;left:3535;top:12907;width:2;height:807" coordorigin="3535,12907" coordsize="0,807" path="m3535,13714l3535,12907e" filled="f" stroked="t" strokeweight=".696684pt" strokecolor="#3B3F7C">
                <v:path arrowok="t"/>
              </v:shape>
            </v:group>
            <v:group style="position:absolute;left:2531;top:13025;width:2;height:118" coordorigin="2531,13025" coordsize="2,118">
              <v:shape style="position:absolute;left:2531;top:13025;width:2;height:118" coordorigin="2531,13025" coordsize="0,118" path="m2531,13143l2531,13025e" filled="f" stroked="t" strokeweight=".464456pt" strokecolor="#484848">
                <v:path arrowok="t"/>
              </v:shape>
            </v:group>
            <v:group style="position:absolute;left:836;top:13879;width:1705;height:2" coordorigin="836,13879" coordsize="1705,2">
              <v:shape style="position:absolute;left:836;top:13879;width:1705;height:2" coordorigin="836,13879" coordsize="1705,0" path="m836,13879l2541,13879e" filled="f" stroked="t" strokeweight=".696684pt" strokecolor="#777777">
                <v:path arrowok="t"/>
              </v:shape>
            </v:group>
            <v:group style="position:absolute;left:843;top:14337;width:2;height:557" coordorigin="843,14337" coordsize="2,557">
              <v:shape style="position:absolute;left:843;top:14337;width:2;height:557" coordorigin="843,14337" coordsize="0,557" path="m843,14894l843,14337e" filled="f" stroked="t" strokeweight=".696684pt" strokecolor="#606060">
                <v:path arrowok="t"/>
              </v:shape>
            </v:group>
            <v:group style="position:absolute;left:2536;top:14474;width:2;height:198" coordorigin="2536,14474" coordsize="2,198">
              <v:shape style="position:absolute;left:2536;top:14474;width:2;height:198" coordorigin="2536,14474" coordsize="0,198" path="m2536,14672l2536,14474e" filled="f" stroked="t" strokeweight=".464456pt" strokecolor="#444444">
                <v:path arrowok="t"/>
              </v:shape>
            </v:group>
            <v:group style="position:absolute;left:2536;top:14615;width:2;height:349" coordorigin="2536,14615" coordsize="2,349">
              <v:shape style="position:absolute;left:2536;top:14615;width:2;height:349" coordorigin="2536,14615" coordsize="0,349" path="m2536,14965l2536,14615e" filled="f" stroked="t" strokeweight=".696684pt" strokecolor="#575757">
                <v:path arrowok="t"/>
              </v:shape>
            </v:group>
            <v:group style="position:absolute;left:1886;top:14814;width:2;height:151" coordorigin="1886,14814" coordsize="2,151">
              <v:shape style="position:absolute;left:1886;top:14814;width:2;height:151" coordorigin="1886,14814" coordsize="0,151" path="m1886,14965l1886,14814e" filled="f" stroked="t" strokeweight=".464456pt" strokecolor="#575757">
                <v:path arrowok="t"/>
              </v:shape>
            </v:group>
            <v:group style="position:absolute;left:1888;top:14908;width:2;height:1317" coordorigin="1888,14908" coordsize="2,1317">
              <v:shape style="position:absolute;left:1888;top:14908;width:2;height:1317" coordorigin="1888,14908" coordsize="0,1317" path="m1888,16225l1888,14908e" filled="f" stroked="t" strokeweight=".696684pt" strokecolor="#6B6B6B">
                <v:path arrowok="t"/>
              </v:shape>
            </v:group>
            <v:group style="position:absolute;left:2536;top:14908;width:2;height:208" coordorigin="2536,14908" coordsize="2,208">
              <v:shape style="position:absolute;left:2536;top:14908;width:2;height:208" coordorigin="2536,14908" coordsize="0,208" path="m2536,15116l2536,14908e" filled="f" stroked="t" strokeweight=".464456pt" strokecolor="#444444">
                <v:path arrowok="t"/>
              </v:shape>
            </v:group>
            <v:group style="position:absolute;left:11523;top:14908;width:2;height:208" coordorigin="11523,14908" coordsize="2,208">
              <v:shape style="position:absolute;left:11523;top:14908;width:2;height:208" coordorigin="11523,14908" coordsize="0,208" path="m11523,15116l11523,14908e" filled="f" stroked="t" strokeweight=".464456pt" strokecolor="#545454">
                <v:path arrowok="t"/>
              </v:shape>
            </v:group>
            <v:group style="position:absolute;left:2536;top:15059;width:2;height:1166" coordorigin="2536,15059" coordsize="2,1166">
              <v:shape style="position:absolute;left:2536;top:15059;width:2;height:1166" coordorigin="2536,15059" coordsize="0,1166" path="m2536,16225l2536,15059e" filled="f" stroked="t" strokeweight=".696684pt" strokecolor="#5B5B5B">
                <v:path arrowok="t"/>
              </v:shape>
            </v:group>
            <v:group style="position:absolute;left:11525;top:15059;width:2;height:1137" coordorigin="11525,15059" coordsize="2,1137">
              <v:shape style="position:absolute;left:11525;top:15059;width:2;height:1137" coordorigin="11525,15059" coordsize="0,1137" path="m11525,16196l11525,15059e" filled="f" stroked="t" strokeweight=".696684pt" strokecolor="#676767">
                <v:path arrowok="t"/>
              </v:shape>
            </v:group>
            <v:group style="position:absolute;left:975;top:16220;width:358;height:2" coordorigin="975,16220" coordsize="358,2">
              <v:shape style="position:absolute;left:975;top:16220;width:358;height:2" coordorigin="975,16220" coordsize="358,0" path="m975,16220l1333,16220e" filled="f" stroked="t" strokeweight=".232228pt" strokecolor="#707070">
                <v:path arrowok="t"/>
              </v:shape>
            </v:group>
            <v:group style="position:absolute;left:848;top:15682;width:2;height:543" coordorigin="848,15682" coordsize="2,543">
              <v:shape style="position:absolute;left:848;top:15682;width:2;height:543" coordorigin="848,15682" coordsize="0,543" path="m848,16225l848,15682e" filled="f" stroked="t" strokeweight=".696684pt" strokecolor="#575757">
                <v:path arrowok="t"/>
              </v:shape>
            </v:group>
            <v:group style="position:absolute;left:1268;top:16215;width:7520;height:2" coordorigin="1268,16215" coordsize="7520,2">
              <v:shape style="position:absolute;left:1268;top:16215;width:7520;height:2" coordorigin="1268,16215" coordsize="7520,0" path="m1268,16215l8788,16215e" filled="f" stroked="t" strokeweight=".464456pt" strokecolor="#707070">
                <v:path arrowok="t"/>
              </v:shape>
            </v:group>
            <v:group style="position:absolute;left:4398;top:16206;width:6154;height:2" coordorigin="4398,16206" coordsize="6154,2">
              <v:shape style="position:absolute;left:4398;top:16206;width:6154;height:2" coordorigin="4398,16206" coordsize="6154,0" path="m4398,16206l10552,16206e" filled="f" stroked="t" strokeweight=".696684pt" strokecolor="#6B6B6B">
                <v:path arrowok="t"/>
              </v:shape>
            </v:group>
            <v:group style="position:absolute;left:9099;top:16199;width:646;height:2" coordorigin="9099,16199" coordsize="646,2">
              <v:shape style="position:absolute;left:9099;top:16199;width:646;height:2" coordorigin="9099,16199" coordsize="646,0" path="m9099,16199l9744,16199e" filled="f" stroked="t" strokeweight=".464456pt" strokecolor="#676767">
                <v:path arrowok="t"/>
              </v:shape>
            </v:group>
            <v:group style="position:absolute;left:8574;top:16194;width:2963;height:2" coordorigin="8574,16194" coordsize="2963,2">
              <v:shape style="position:absolute;left:8574;top:16194;width:2963;height:2" coordorigin="8574,16194" coordsize="2963,0" path="m8574,16194l11537,16194e" filled="f" stroked="t" strokeweight=".928911pt" strokecolor="#70707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650024pt;margin-top:1.599062pt;width:54.607315pt;height:7pt;mso-position-horizontal-relative:page;mso-position-vertical-relative:paragraph;z-index:-1374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tabs>
                      <w:tab w:pos="80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45454"/>
                      <w:spacing w:val="0"/>
                      <w:w w:val="100"/>
                    </w:rPr>
                    <w:t>••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45454"/>
                      <w:spacing w:val="0"/>
                      <w:w w:val="100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45454"/>
                      <w:spacing w:val="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76969"/>
                      <w:spacing w:val="-1"/>
                      <w:w w:val="106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EAFAF"/>
                      <w:spacing w:val="-11"/>
                      <w:w w:val="172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191"/>
                      <w:spacing w:val="0"/>
                      <w:w w:val="117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19191"/>
                      <w:spacing w:val="6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EAFAF"/>
                      <w:spacing w:val="-13"/>
                      <w:w w:val="92"/>
                    </w:rPr>
                    <w:t>.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19191"/>
                      <w:spacing w:val="-6"/>
                      <w:w w:val="177"/>
                    </w:rPr>
                    <w:t>(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EAFAF"/>
                      <w:spacing w:val="0"/>
                      <w:w w:val="141"/>
                    </w:rPr>
                    <w:t>f.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EAFAF"/>
                      <w:spacing w:val="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EAFAF"/>
                      <w:spacing w:val="0"/>
                      <w:w w:val="79"/>
                    </w:rPr>
                    <w:t>1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EAFA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EAFAF"/>
                      <w:spacing w:val="0"/>
                      <w:w w:val="79"/>
                    </w:rPr>
                    <w:t>••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EAFAF"/>
                      <w:spacing w:val="0"/>
                      <w:w w:val="79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EAFAF"/>
                      <w:spacing w:val="1"/>
                      <w:w w:val="79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EAFAF"/>
                      <w:spacing w:val="0"/>
                      <w:w w:val="121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3F3F3F"/>
          <w:w w:val="53"/>
          <w:position w:val="-4"/>
        </w:rPr>
        <w:t>:</w:t>
      </w:r>
      <w:r>
        <w:rPr>
          <w:rFonts w:ascii="Arial" w:hAnsi="Arial" w:cs="Arial" w:eastAsia="Arial"/>
          <w:sz w:val="27"/>
          <w:szCs w:val="27"/>
          <w:color w:val="3F3F3F"/>
          <w:spacing w:val="-57"/>
          <w:w w:val="53"/>
          <w:position w:val="-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52"/>
          <w:w w:val="69"/>
          <w:position w:val="0"/>
        </w:rPr>
        <w:t>"</w:t>
      </w:r>
      <w:r>
        <w:rPr>
          <w:rFonts w:ascii="Arial" w:hAnsi="Arial" w:cs="Arial" w:eastAsia="Arial"/>
          <w:sz w:val="27"/>
          <w:szCs w:val="27"/>
          <w:color w:val="3F3F3F"/>
          <w:spacing w:val="-1"/>
          <w:w w:val="53"/>
          <w:position w:val="-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45"/>
          <w:w w:val="69"/>
          <w:position w:val="0"/>
        </w:rPr>
        <w:t>'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53"/>
          <w:position w:val="-4"/>
        </w:rPr>
        <w:t>: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58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58"/>
          <w:position w:val="0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7"/>
          <w:w w:val="58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58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58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7"/>
          <w:w w:val="58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19191"/>
          <w:spacing w:val="0"/>
          <w:w w:val="48"/>
          <w:position w:val="0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919191"/>
          <w:spacing w:val="10"/>
          <w:w w:val="48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24"/>
          <w:w w:val="132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919191"/>
          <w:spacing w:val="-1"/>
          <w:w w:val="145"/>
          <w:position w:val="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7E7E7E"/>
          <w:spacing w:val="-12"/>
          <w:w w:val="154"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EAFAF"/>
          <w:spacing w:val="0"/>
          <w:w w:val="46"/>
          <w:position w:val="0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AEAFA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EAFA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0"/>
          <w:w w:val="35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-19"/>
          <w:w w:val="35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EAFAF"/>
          <w:spacing w:val="0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EAFAF"/>
          <w:spacing w:val="-4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27"/>
          <w:w w:val="108"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EAFAF"/>
          <w:spacing w:val="0"/>
          <w:w w:val="170"/>
          <w:position w:val="0"/>
        </w:rPr>
        <w:t>{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1" w:lineRule="exact"/>
        <w:ind w:left="4171" w:right="5001"/>
        <w:jc w:val="center"/>
        <w:tabs>
          <w:tab w:pos="56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Courier New" w:hAnsi="Courier New" w:cs="Courier New" w:eastAsia="Courier New"/>
          <w:sz w:val="23"/>
          <w:szCs w:val="23"/>
          <w:color w:val="545454"/>
          <w:spacing w:val="0"/>
          <w:w w:val="78"/>
        </w:rPr>
        <w:t>Gr</w:t>
      </w:r>
      <w:r>
        <w:rPr>
          <w:rFonts w:ascii="Courier New" w:hAnsi="Courier New" w:cs="Courier New" w:eastAsia="Courier New"/>
          <w:sz w:val="23"/>
          <w:szCs w:val="23"/>
          <w:color w:val="545454"/>
          <w:spacing w:val="0"/>
          <w:w w:val="100"/>
        </w:rPr>
        <w:tab/>
      </w:r>
      <w:r>
        <w:rPr>
          <w:rFonts w:ascii="Courier New" w:hAnsi="Courier New" w:cs="Courier New" w:eastAsia="Courier New"/>
          <w:sz w:val="23"/>
          <w:szCs w:val="23"/>
          <w:color w:val="545454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6"/>
        </w:rPr>
        <w:t>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92" w:lineRule="exact"/>
        <w:ind w:left="4771" w:right="55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740" w:right="280"/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9" w:lineRule="auto"/>
        <w:ind w:left="505" w:right="-176" w:firstLine="12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4"/>
          <w:szCs w:val="104"/>
          <w:color w:val="262626"/>
          <w:spacing w:val="-659"/>
          <w:w w:val="114"/>
          <w:b/>
          <w:bCs/>
          <w:position w:val="15"/>
        </w:rPr>
        <w:t>1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77"/>
          <w:position w:val="0"/>
        </w:rPr>
        <w:t>IZMIR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77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65"/>
          <w:b/>
          <w:bCs/>
          <w:position w:val="0"/>
        </w:rPr>
        <w:t>BÜYÜKŞEHIR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65"/>
          <w:b/>
          <w:bCs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71"/>
          <w:position w:val="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427" w:right="434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"/>
          <w:w w:val="95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AİY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</w:rPr>
        <w:t>DAİRE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0"/>
          <w:w w:val="95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9"/>
          <w:w w:val="222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BAŞKANLI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1"/>
          <w:w w:val="96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8" w:lineRule="exact"/>
        <w:ind w:left="-39" w:right="375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0" w:lineRule="exact"/>
        <w:ind w:left="1157" w:right="515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w w:val="8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93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60" w:bottom="280" w:left="340" w:right="360"/>
          <w:cols w:num="2" w:equalWidth="0">
            <w:col w:w="1334" w:space="1739"/>
            <w:col w:w="8147"/>
          </w:cols>
        </w:sectPr>
      </w:pPr>
      <w:rPr/>
    </w:p>
    <w:p>
      <w:pPr>
        <w:spacing w:before="64" w:after="0" w:line="240" w:lineRule="auto"/>
        <w:ind w:left="115" w:right="-20"/>
        <w:jc w:val="left"/>
        <w:tabs>
          <w:tab w:pos="1460" w:val="left"/>
          <w:tab w:pos="2780" w:val="left"/>
          <w:tab w:pos="5140" w:val="left"/>
          <w:tab w:pos="71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:09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63"/>
        </w:rPr>
        <w:t>tr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17"/>
          <w:w w:val="63"/>
        </w:rPr>
        <w:t>e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76"/>
        </w:rPr>
        <w:t>ı: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13" w:lineRule="exact"/>
        <w:ind w:left="129" w:right="-20"/>
        <w:jc w:val="left"/>
        <w:tabs>
          <w:tab w:pos="1460" w:val="left"/>
          <w:tab w:pos="2780" w:val="left"/>
          <w:tab w:pos="410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14.05.20ı7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3098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Taı\itı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ŞENGÜLEN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59" w:lineRule="auto"/>
        <w:ind w:left="138" w:right="495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izıni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5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</w:rPr>
        <w:t>çu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Bayrakçıkule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E75"/>
          <w:spacing w:val="9"/>
          <w:w w:val="12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ZMfR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Bayrakçıkule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SELÇUK/İZMiR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4" w:right="-20"/>
        <w:jc w:val="left"/>
        <w:tabs>
          <w:tab w:pos="1640" w:val="left"/>
          <w:tab w:pos="340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12" w:lineRule="exact"/>
        <w:ind w:left="138" w:right="-20"/>
        <w:jc w:val="left"/>
        <w:tabs>
          <w:tab w:pos="324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1"/>
        </w:rPr>
        <w:t>[Yapını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" w:lineRule="exact"/>
        <w:ind w:left="327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Beronarme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-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258"/>
          <w:position w:val="-15"/>
        </w:rPr>
        <w:t>1------------------------ı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</w:rPr>
        <w:t>Sahi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7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Bulunamadı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VERGİ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1" w:lineRule="exact"/>
        <w:ind w:right="-116"/>
        <w:jc w:val="left"/>
        <w:tabs>
          <w:tab w:pos="580" w:val="left"/>
          <w:tab w:pos="106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45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45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45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45"/>
          <w:position w:val="-4"/>
        </w:rPr>
        <w:t>           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7"/>
          <w:w w:val="45"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275"/>
          <w:position w:val="-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3"/>
          <w:w w:val="275"/>
          <w:position w:val="-4"/>
        </w:rPr>
        <w:t> </w:t>
      </w:r>
      <w:r>
        <w:rPr>
          <w:rFonts w:ascii="Arial" w:hAnsi="Arial" w:cs="Arial" w:eastAsia="Arial"/>
          <w:sz w:val="51"/>
          <w:szCs w:val="51"/>
          <w:color w:val="262626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right="260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63636"/>
          <w:spacing w:val="0"/>
          <w:w w:val="50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18:30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4" w:equalWidth="0">
            <w:col w:w="1168" w:space="861"/>
            <w:col w:w="1770" w:space="260"/>
            <w:col w:w="1607" w:space="678"/>
            <w:col w:w="4876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05" w:lineRule="exact"/>
        <w:ind w:left="11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D4D4D"/>
          <w:spacing w:val="0"/>
          <w:w w:val="152"/>
          <w:position w:val="-5"/>
        </w:rPr>
        <w:t>t:-­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58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14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14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6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71"/>
        </w:rPr>
        <w:t>O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18:13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9" w:lineRule="auto"/>
        <w:ind w:left="5" w:right="4376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Emniyet-landaıma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3" w:equalWidth="0">
            <w:col w:w="630" w:space="1399"/>
            <w:col w:w="1950" w:space="326"/>
            <w:col w:w="6915"/>
          </w:cols>
        </w:sectPr>
      </w:pPr>
      <w:rPr/>
    </w:p>
    <w:p>
      <w:pPr>
        <w:spacing w:before="0" w:after="0" w:line="194" w:lineRule="exact"/>
        <w:ind w:left="134"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72"/>
        </w:rPr>
        <w:t>Y&lt;ı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3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3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13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Adı.:$oyadı: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4" w:equalWidth="0">
            <w:col w:w="346" w:space="327"/>
            <w:col w:w="3470" w:space="153"/>
            <w:col w:w="1022" w:space="1880"/>
            <w:col w:w="4022"/>
          </w:cols>
        </w:sectPr>
      </w:pPr>
      <w:rPr/>
    </w:p>
    <w:p>
      <w:pPr>
        <w:spacing w:before="21" w:after="0" w:line="240" w:lineRule="auto"/>
        <w:ind w:left="11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çalıla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89"/>
        </w:rPr>
        <w:t>&gt;öıil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2" w:equalWidth="0">
            <w:col w:w="1535" w:space="512"/>
            <w:col w:w="9173"/>
          </w:cols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söndürolerek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0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Söndürrncde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tabs>
          <w:tab w:pos="1900" w:val="left"/>
          <w:tab w:pos="3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68"/>
          <w:position w:val="-4"/>
        </w:rPr>
        <w:t>Su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6"/>
          <w:w w:val="6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4"/>
        </w:rPr>
        <w:t>!K.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E75"/>
          <w:spacing w:val="2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-20"/>
        <w:jc w:val="left"/>
        <w:tabs>
          <w:tab w:pos="1900" w:val="left"/>
          <w:tab w:pos="34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9E9E9C"/>
          <w:spacing w:val="0"/>
          <w:w w:val="23"/>
          <w:position w:val="-1"/>
        </w:rPr>
        <w:t>.</w:t>
      </w:r>
      <w:r>
        <w:rPr>
          <w:rFonts w:ascii="Arial" w:hAnsi="Arial" w:cs="Arial" w:eastAsia="Arial"/>
          <w:sz w:val="38"/>
          <w:szCs w:val="38"/>
          <w:color w:val="9E9E9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9E9E9C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3" w:equalWidth="0">
            <w:col w:w="1349" w:space="726"/>
            <w:col w:w="1523" w:space="697"/>
            <w:col w:w="6925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Söndtırme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8" w:right="48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3" w:right="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4" w:right="70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Sigort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55" w:lineRule="auto"/>
        <w:ind w:left="134" w:right="20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Gerei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Kay_bı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Yap·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·.,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otlar,çahla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bulunanotlarda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96E75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soruştıırma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kişilcrce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8" w:lineRule="auto"/>
        <w:ind w:right="1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:.öııınemi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yapraklarını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tııtııştııru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ıiizgarında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etkisi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çalılara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2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irayct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7"/>
        </w:rPr>
        <w:t>çıktı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2" w:equalWidth="0">
            <w:col w:w="1816" w:space="213"/>
            <w:col w:w="9191"/>
          </w:cols>
        </w:sectPr>
      </w:pPr>
      <w:rPr/>
    </w:p>
    <w:p>
      <w:pPr>
        <w:spacing w:before="13" w:after="0" w:line="240" w:lineRule="auto"/>
        <w:ind w:left="143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:14.05.2017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5" w:lineRule="exact"/>
        <w:ind w:left="222" w:right="-69"/>
        <w:jc w:val="left"/>
        <w:tabs>
          <w:tab w:pos="1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1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E75"/>
          <w:spacing w:val="-16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3" w:equalWidth="0">
            <w:col w:w="3816" w:space="1887"/>
            <w:col w:w="906" w:space="1668"/>
            <w:col w:w="2943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7" w:right="135"/>
        <w:jc w:val="center"/>
        <w:tabs>
          <w:tab w:pos="9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919624pt;margin-top:4.77031pt;width:43.484295pt;height:30pt;mso-position-horizontal-relative:page;mso-position-vertical-relative:paragraph;z-index:-13738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tabs>
                      <w:tab w:pos="760" w:val="left"/>
                    </w:tabs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63636"/>
                      <w:spacing w:val="0"/>
                      <w:w w:val="37"/>
                    </w:rPr>
                    <w:t>Gün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63636"/>
                      <w:spacing w:val="0"/>
                      <w:w w:val="37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63636"/>
                      <w:spacing w:val="-45"/>
                      <w:w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9E9E9C"/>
                      <w:spacing w:val="0"/>
                      <w:w w:val="25"/>
                    </w:rPr>
                    <w:t>··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Erdal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696E75"/>
          <w:spacing w:val="0"/>
          <w:w w:val="102"/>
          <w:b/>
          <w:bCs/>
        </w:rPr>
        <w:t>ILDIRI</w:t>
      </w:r>
      <w:r>
        <w:rPr>
          <w:rFonts w:ascii="Arial" w:hAnsi="Arial" w:cs="Arial" w:eastAsia="Arial"/>
          <w:sz w:val="21"/>
          <w:szCs w:val="21"/>
          <w:color w:val="696E75"/>
          <w:spacing w:val="0"/>
          <w:w w:val="103"/>
          <w:b/>
          <w:bCs/>
        </w:rPr>
        <w:t>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2" w:lineRule="exact"/>
        <w:ind w:left="1263" w:right="-74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96E75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696E75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96E75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96E75"/>
          <w:spacing w:val="0"/>
          <w:w w:val="103"/>
          <w:b/>
          <w:bCs/>
          <w:position w:val="-1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431" w:right="334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63636"/>
          <w:w w:val="189"/>
        </w:rPr>
        <w:t>r</w:t>
      </w:r>
      <w:r>
        <w:rPr>
          <w:rFonts w:ascii="Arial" w:hAnsi="Arial" w:cs="Arial" w:eastAsia="Arial"/>
          <w:sz w:val="18"/>
          <w:szCs w:val="18"/>
          <w:color w:val="363636"/>
          <w:spacing w:val="-1"/>
          <w:w w:val="189"/>
        </w:rPr>
        <w:t>u</w:t>
      </w:r>
      <w:r>
        <w:rPr>
          <w:rFonts w:ascii="Arial" w:hAnsi="Arial" w:cs="Arial" w:eastAsia="Arial"/>
          <w:sz w:val="18"/>
          <w:szCs w:val="18"/>
          <w:color w:val="696E75"/>
          <w:spacing w:val="0"/>
          <w:w w:val="124"/>
        </w:rPr>
        <w:t>g</w:t>
      </w:r>
      <w:r>
        <w:rPr>
          <w:rFonts w:ascii="Arial" w:hAnsi="Arial" w:cs="Arial" w:eastAsia="Arial"/>
          <w:sz w:val="18"/>
          <w:szCs w:val="18"/>
          <w:color w:val="696E75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96E75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96E75"/>
          <w:spacing w:val="0"/>
          <w:w w:val="106"/>
          <w:b/>
          <w:bCs/>
        </w:rPr>
        <w:t>rAmiri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93" w:right="3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62" w:lineRule="exact"/>
        <w:ind w:left="122" w:right="1634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63636"/>
          <w:spacing w:val="0"/>
          <w:w w:val="65"/>
          <w:position w:val="-4"/>
        </w:rPr>
        <w:t>2</w:t>
      </w:r>
      <w:r>
        <w:rPr>
          <w:rFonts w:ascii="Arial" w:hAnsi="Arial" w:cs="Arial" w:eastAsia="Arial"/>
          <w:sz w:val="27"/>
          <w:szCs w:val="27"/>
          <w:color w:val="363636"/>
          <w:spacing w:val="25"/>
          <w:w w:val="65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  <w:i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4"/>
          <w:position w:val="-4"/>
        </w:rPr>
        <w:t>MaYıs</w:t>
      </w:r>
      <w:r>
        <w:rPr>
          <w:rFonts w:ascii="Arial" w:hAnsi="Arial" w:cs="Arial" w:eastAsia="Arial"/>
          <w:sz w:val="24"/>
          <w:szCs w:val="24"/>
          <w:color w:val="363636"/>
          <w:spacing w:val="18"/>
          <w:w w:val="54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4"/>
          <w:position w:val="-4"/>
        </w:rPr>
        <w:t>2V17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93" w:right="18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68"/>
          <w:position w:val="1"/>
        </w:rPr>
        <w:t>7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68"/>
          <w:position w:val="1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6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4" w:right="14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40" w:right="360"/>
          <w:cols w:num="4" w:equalWidth="0">
            <w:col w:w="806" w:space="1292"/>
            <w:col w:w="2013" w:space="518"/>
            <w:col w:w="1443" w:space="2161"/>
            <w:col w:w="2987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21.945534pt;margin-top:40.237099pt;width:545.967706pt;height:768.752548pt;mso-position-horizontal-relative:page;mso-position-vertical-relative:page;z-index:-13739" coordorigin="439,805" coordsize="10919,15375">
            <v:group style="position:absolute;left:451;top:826;width:10878;height:2" coordorigin="451,826" coordsize="10878,2">
              <v:shape style="position:absolute;left:451;top:826;width:10878;height:2" coordorigin="451,826" coordsize="10878,0" path="m451,826l11328,826e" filled="f" stroked="t" strokeweight=".696684pt" strokecolor="#606060">
                <v:path arrowok="t"/>
              </v:shape>
            </v:group>
            <v:group style="position:absolute;left:462;top:812;width:2;height:15356" coordorigin="462,812" coordsize="2,15356">
              <v:shape style="position:absolute;left:462;top:812;width:2;height:15356" coordorigin="462,812" coordsize="0,15356" path="m462,16168l462,812e" filled="f" stroked="t" strokeweight=".696684pt" strokecolor="#575757">
                <v:path arrowok="t"/>
              </v:shape>
            </v:group>
            <v:group style="position:absolute;left:2355;top:821;width:2;height:1501" coordorigin="2355,821" coordsize="2,1501">
              <v:shape style="position:absolute;left:2355;top:821;width:2;height:1501" coordorigin="2355,821" coordsize="0,1501" path="m2355,2322l2355,821e" filled="f" stroked="t" strokeweight=".696684pt" strokecolor="#4F4F4F">
                <v:path arrowok="t"/>
              </v:shape>
            </v:group>
            <v:group style="position:absolute;left:8822;top:816;width:2;height:1505" coordorigin="8822,816" coordsize="2,1505">
              <v:shape style="position:absolute;left:8822;top:816;width:2;height:1505" coordorigin="8822,816" coordsize="0,1505" path="m8822,2322l8822,816e" filled="f" stroked="t" strokeweight=".696684pt" strokecolor="#646464">
                <v:path arrowok="t"/>
              </v:shape>
            </v:group>
            <v:group style="position:absolute;left:451;top:2312;width:10878;height:2" coordorigin="451,2312" coordsize="10878,2">
              <v:shape style="position:absolute;left:451;top:2312;width:10878;height:2" coordorigin="451,2312" coordsize="10878,0" path="m451,2312l11328,2312e" filled="f" stroked="t" strokeweight=".696684pt" strokecolor="#606060">
                <v:path arrowok="t"/>
              </v:shape>
            </v:group>
            <v:group style="position:absolute;left:446;top:2548;width:10887;height:2" coordorigin="446,2548" coordsize="10887,2">
              <v:shape style="position:absolute;left:446;top:2548;width:10887;height:2" coordorigin="446,2548" coordsize="10887,0" path="m446,2548l11333,2548e" filled="f" stroked="t" strokeweight=".696684pt" strokecolor="#5B5B5B">
                <v:path arrowok="t"/>
              </v:shape>
            </v:group>
            <v:group style="position:absolute;left:451;top:2784;width:10887;height:2" coordorigin="451,2784" coordsize="10887,2">
              <v:shape style="position:absolute;left:451;top:2784;width:10887;height:2" coordorigin="451,2784" coordsize="10887,0" path="m451,2784l11337,2784e" filled="f" stroked="t" strokeweight=".696684pt" strokecolor="#5B5B5B">
                <v:path arrowok="t"/>
              </v:shape>
            </v:group>
            <v:group style="position:absolute;left:446;top:3025;width:10887;height:2" coordorigin="446,3025" coordsize="10887,2">
              <v:shape style="position:absolute;left:446;top:3025;width:10887;height:2" coordorigin="446,3025" coordsize="10887,0" path="m446,3025l11333,3025e" filled="f" stroked="t" strokeweight=".696684pt" strokecolor="#5B5B5B">
                <v:path arrowok="t"/>
              </v:shape>
            </v:group>
            <v:group style="position:absolute;left:451;top:3261;width:10882;height:2" coordorigin="451,3261" coordsize="10882,2">
              <v:shape style="position:absolute;left:451;top:3261;width:10882;height:2" coordorigin="451,3261" coordsize="10882,0" path="m451,3261l11333,3261e" filled="f" stroked="t" strokeweight=".696684pt" strokecolor="#5B5B5B">
                <v:path arrowok="t"/>
              </v:shape>
            </v:group>
            <v:group style="position:absolute;left:11335;top:4191;width:2;height:11973" coordorigin="11335,4191" coordsize="2,11973">
              <v:shape style="position:absolute;left:11335;top:4191;width:2;height:11973" coordorigin="11335,4191" coordsize="0,11973" path="m11335,16163l11335,4191e" filled="f" stroked="t" strokeweight=".696684pt" strokecolor="#5B5B5B">
                <v:path arrowok="t"/>
              </v:shape>
            </v:group>
            <v:group style="position:absolute;left:2362;top:4238;width:2;height:11935" coordorigin="2362,4238" coordsize="2,11935">
              <v:shape style="position:absolute;left:2362;top:4238;width:2;height:11935" coordorigin="2362,4238" coordsize="0,11935" path="m2362,16173l2362,4238e" filled="f" stroked="t" strokeweight=".696684pt" strokecolor="#4F4F4F">
                <v:path arrowok="t"/>
              </v:shape>
            </v:group>
            <v:group style="position:absolute;left:3595;top:3492;width:2;height:765" coordorigin="3595,3492" coordsize="2,765">
              <v:shape style="position:absolute;left:3595;top:3492;width:2;height:765" coordorigin="3595,3492" coordsize="0,765" path="m3595,4257l3595,3492e" filled="f" stroked="t" strokeweight=".696684pt" strokecolor="#4F4F4F">
                <v:path arrowok="t"/>
              </v:shape>
            </v:group>
            <v:group style="position:absolute;left:6665;top:3492;width:2;height:765" coordorigin="6665,3492" coordsize="2,765">
              <v:shape style="position:absolute;left:6665;top:3492;width:2;height:765" coordorigin="6665,3492" coordsize="0,765" path="m6665,4257l6665,3492e" filled="f" stroked="t" strokeweight=".696684pt" strokecolor="#4F4F4F">
                <v:path arrowok="t"/>
              </v:shape>
            </v:group>
            <v:group style="position:absolute;left:446;top:4247;width:10891;height:2" coordorigin="446,4247" coordsize="10891,2">
              <v:shape style="position:absolute;left:446;top:4247;width:10891;height:2" coordorigin="446,4247" coordsize="10891,0" path="m446,4247l11337,4247e" filled="f" stroked="t" strokeweight=".696684pt" strokecolor="#545454">
                <v:path arrowok="t"/>
              </v:shape>
            </v:group>
            <v:group style="position:absolute;left:451;top:3497;width:10887;height:2" coordorigin="451,3497" coordsize="10887,2">
              <v:shape style="position:absolute;left:451;top:3497;width:10887;height:2" coordorigin="451,3497" coordsize="10887,0" path="m451,3497l11337,3497e" filled="f" stroked="t" strokeweight=".696684pt" strokecolor="#5B5B5B">
                <v:path arrowok="t"/>
              </v:shape>
            </v:group>
            <v:group style="position:absolute;left:451;top:4521;width:10882;height:2" coordorigin="451,4521" coordsize="10882,2">
              <v:shape style="position:absolute;left:451;top:4521;width:10882;height:2" coordorigin="451,4521" coordsize="10882,0" path="m451,4521l11333,4521e" filled="f" stroked="t" strokeweight=".696684pt" strokecolor="#5B5B5B">
                <v:path arrowok="t"/>
              </v:shape>
            </v:group>
            <v:group style="position:absolute;left:2350;top:4759;width:8987;height:2" coordorigin="2350,4759" coordsize="8987,2">
              <v:shape style="position:absolute;left:2350;top:4759;width:8987;height:2" coordorigin="2350,4759" coordsize="8987,0" path="m2350,4759l11337,4759e" filled="f" stroked="t" strokeweight=".696684pt" strokecolor="#5B5B5B">
                <v:path arrowok="t"/>
              </v:shape>
            </v:group>
            <v:group style="position:absolute;left:4631;top:4752;width:2;height:2143" coordorigin="4631,4752" coordsize="2,2143">
              <v:shape style="position:absolute;left:4631;top:4752;width:2;height:2143" coordorigin="4631,4752" coordsize="0,2143" path="m4631,6895l4631,4752e" filled="f" stroked="t" strokeweight=".696684pt" strokecolor="#4F4F4F">
                <v:path arrowok="t"/>
              </v:shape>
            </v:group>
            <v:group style="position:absolute;left:4621;top:5238;width:6721;height:2" coordorigin="4621,5238" coordsize="6721,2">
              <v:shape style="position:absolute;left:4621;top:5238;width:6721;height:2" coordorigin="4621,5238" coordsize="6721,0" path="m4621,5238l11342,5238e" filled="f" stroked="t" strokeweight=".696684pt" strokecolor="#606060">
                <v:path arrowok="t"/>
              </v:shape>
            </v:group>
            <v:group style="position:absolute;left:4617;top:5474;width:6721;height:2" coordorigin="4617,5474" coordsize="6721,2">
              <v:shape style="position:absolute;left:4617;top:5474;width:6721;height:2" coordorigin="4617,5474" coordsize="6721,0" path="m4617,5474l11337,5474e" filled="f" stroked="t" strokeweight=".696684pt" strokecolor="#5B5B5B">
                <v:path arrowok="t"/>
              </v:shape>
            </v:group>
            <v:group style="position:absolute;left:4621;top:5710;width:6721;height:2" coordorigin="4621,5710" coordsize="6721,2">
              <v:shape style="position:absolute;left:4621;top:5710;width:6721;height:2" coordorigin="4621,5710" coordsize="6721,0" path="m4621,5710l11342,5710e" filled="f" stroked="t" strokeweight=".696684pt" strokecolor="#5B5B5B">
                <v:path arrowok="t"/>
              </v:shape>
            </v:group>
            <v:group style="position:absolute;left:2350;top:5951;width:8992;height:2" coordorigin="2350,5951" coordsize="8992,2">
              <v:shape style="position:absolute;left:2350;top:5951;width:8992;height:2" coordorigin="2350,5951" coordsize="8992,0" path="m2350,5951l11342,5951e" filled="f" stroked="t" strokeweight=".696684pt" strokecolor="#5B5B5B">
                <v:path arrowok="t"/>
              </v:shape>
            </v:group>
            <v:group style="position:absolute;left:985;top:6189;width:10357;height:2" coordorigin="985,6189" coordsize="10357,2">
              <v:shape style="position:absolute;left:985;top:6189;width:10357;height:2" coordorigin="985,6189" coordsize="10357,0" path="m985,6189l11342,6189e" filled="f" stroked="t" strokeweight=".696684pt" strokecolor="#5B5B5B">
                <v:path arrowok="t"/>
              </v:shape>
            </v:group>
            <v:group style="position:absolute;left:7515;top:6182;width:2;height:717" coordorigin="7515,6182" coordsize="2,717">
              <v:shape style="position:absolute;left:7515;top:6182;width:2;height:717" coordorigin="7515,6182" coordsize="0,717" path="m7515,6900l7515,6182e" filled="f" stroked="t" strokeweight=".696684pt" strokecolor="#646464">
                <v:path arrowok="t"/>
              </v:shape>
            </v:group>
            <v:group style="position:absolute;left:2350;top:6654;width:8992;height:2" coordorigin="2350,6654" coordsize="8992,2">
              <v:shape style="position:absolute;left:2350;top:6654;width:8992;height:2" coordorigin="2350,6654" coordsize="8992,0" path="m2350,6654l11342,6654e" filled="f" stroked="t" strokeweight=".696684pt" strokecolor="#5B5B5B">
                <v:path arrowok="t"/>
              </v:shape>
            </v:group>
            <v:group style="position:absolute;left:2346;top:6890;width:8997;height:2" coordorigin="2346,6890" coordsize="8997,2">
              <v:shape style="position:absolute;left:2346;top:6890;width:8997;height:2" coordorigin="2346,6890" coordsize="8997,0" path="m2346,6890l11342,6890e" filled="f" stroked="t" strokeweight=".696684pt" strokecolor="#747474">
                <v:path arrowok="t"/>
              </v:shape>
            </v:group>
            <v:group style="position:absolute;left:455;top:7126;width:10891;height:2" coordorigin="455,7126" coordsize="10891,2">
              <v:shape style="position:absolute;left:455;top:7126;width:10891;height:2" coordorigin="455,7126" coordsize="10891,0" path="m455,7126l11347,7126e" filled="f" stroked="t" strokeweight=".696684pt" strokecolor="#747474">
                <v:path arrowok="t"/>
              </v:shape>
            </v:group>
            <v:group style="position:absolute;left:451;top:7596;width:10896;height:2" coordorigin="451,7596" coordsize="10896,2">
              <v:shape style="position:absolute;left:451;top:7596;width:10896;height:2" coordorigin="451,7596" coordsize="10896,0" path="m451,7596l11347,7596e" filled="f" stroked="t" strokeweight=".696684pt" strokecolor="#5B5B5B">
                <v:path arrowok="t"/>
              </v:shape>
            </v:group>
            <v:group style="position:absolute;left:4633;top:7584;width:2;height:731" coordorigin="4633,7584" coordsize="2,731">
              <v:shape style="position:absolute;left:4633;top:7584;width:2;height:731" coordorigin="4633,7584" coordsize="0,731" path="m4633,8315l4633,7584e" filled="f" stroked="t" strokeweight=".696684pt" strokecolor="#5B5B5B">
                <v:path arrowok="t"/>
              </v:shape>
            </v:group>
            <v:group style="position:absolute;left:4626;top:7834;width:6721;height:2" coordorigin="4626,7834" coordsize="6721,2">
              <v:shape style="position:absolute;left:4626;top:7834;width:6721;height:2" coordorigin="4626,7834" coordsize="6721,0" path="m4626,7834l11347,7834e" filled="f" stroked="t" strokeweight=".696684pt" strokecolor="#606060">
                <v:path arrowok="t"/>
              </v:shape>
            </v:group>
            <v:group style="position:absolute;left:4621;top:8070;width:6725;height:2" coordorigin="4621,8070" coordsize="6725,2">
              <v:shape style="position:absolute;left:4621;top:8070;width:6725;height:2" coordorigin="4621,8070" coordsize="6725,0" path="m4621,8070l11347,8070e" filled="f" stroked="t" strokeweight=".696684pt" strokecolor="#606060">
                <v:path arrowok="t"/>
              </v:shape>
            </v:group>
            <v:group style="position:absolute;left:455;top:8308;width:10891;height:2" coordorigin="455,8308" coordsize="10891,2">
              <v:shape style="position:absolute;left:455;top:8308;width:10891;height:2" coordorigin="455,8308" coordsize="10891,0" path="m455,8308l11347,8308e" filled="f" stroked="t" strokeweight=".696684pt" strokecolor="#5B5B5B">
                <v:path arrowok="t"/>
              </v:shape>
            </v:group>
            <v:group style="position:absolute;left:455;top:9108;width:10891;height:2" coordorigin="455,9108" coordsize="10891,2">
              <v:shape style="position:absolute;left:455;top:9108;width:10891;height:2" coordorigin="455,9108" coordsize="10891,0" path="m455,9108l11347,9108e" filled="f" stroked="t" strokeweight=".696684pt" strokecolor="#606060">
                <v:path arrowok="t"/>
              </v:shape>
            </v:group>
            <v:group style="position:absolute;left:451;top:10026;width:10896;height:2" coordorigin="451,10026" coordsize="10896,2">
              <v:shape style="position:absolute;left:451;top:10026;width:10896;height:2" coordorigin="451,10026" coordsize="10896,0" path="m451,10026l11347,10026e" filled="f" stroked="t" strokeweight=".696684pt" strokecolor="#606060">
                <v:path arrowok="t"/>
              </v:shape>
            </v:group>
            <v:group style="position:absolute;left:460;top:10972;width:10891;height:2" coordorigin="460,10972" coordsize="10891,2">
              <v:shape style="position:absolute;left:460;top:10972;width:10891;height:2" coordorigin="460,10972" coordsize="10891,0" path="m460,10972l11351,10972e" filled="f" stroked="t" strokeweight=".696684pt" strokecolor="#606060">
                <v:path arrowok="t"/>
              </v:shape>
            </v:group>
            <v:group style="position:absolute;left:455;top:10260;width:10891;height:2" coordorigin="455,10260" coordsize="10891,2">
              <v:shape style="position:absolute;left:455;top:10260;width:10891;height:2" coordorigin="455,10260" coordsize="10891,0" path="m455,10260l11347,10260e" filled="f" stroked="t" strokeweight=".696684pt" strokecolor="#606060">
                <v:path arrowok="t"/>
              </v:shape>
            </v:group>
            <v:group style="position:absolute;left:460;top:10500;width:10887;height:2" coordorigin="460,10500" coordsize="10887,2">
              <v:shape style="position:absolute;left:460;top:10500;width:10887;height:2" coordorigin="460,10500" coordsize="10887,0" path="m460,10500l11347,10500e" filled="f" stroked="t" strokeweight=".696684pt" strokecolor="#5B5B5B">
                <v:path arrowok="t"/>
              </v:shape>
            </v:group>
            <v:group style="position:absolute;left:1779;top:11199;width:2;height:4969" coordorigin="1779,11199" coordsize="2,4969">
              <v:shape style="position:absolute;left:1779;top:11199;width:2;height:4969" coordorigin="1779,11199" coordsize="0,4969" path="m1779,16168l1779,11199e" filled="f" stroked="t" strokeweight=".696684pt" strokecolor="#4F4F4F">
                <v:path arrowok="t"/>
              </v:shape>
            </v:group>
            <v:group style="position:absolute;left:460;top:11208;width:10887;height:2" coordorigin="460,11208" coordsize="10887,2">
              <v:shape style="position:absolute;left:460;top:11208;width:10887;height:2" coordorigin="460,11208" coordsize="10887,0" path="m460,11208l11347,11208e" filled="f" stroked="t" strokeweight=".696684pt" strokecolor="#606060">
                <v:path arrowok="t"/>
              </v:shape>
            </v:group>
            <v:group style="position:absolute;left:1294;top:11203;width:2;height:4965" coordorigin="1294,11203" coordsize="2,4965">
              <v:shape style="position:absolute;left:1294;top:11203;width:2;height:4965" coordorigin="1294,11203" coordsize="0,4965" path="m1294,16168l1294,11203e" filled="f" stroked="t" strokeweight=".696684pt" strokecolor="#545454">
                <v:path arrowok="t"/>
              </v:shape>
            </v:group>
            <v:group style="position:absolute;left:455;top:11447;width:10896;height:2" coordorigin="455,11447" coordsize="10896,2">
              <v:shape style="position:absolute;left:455;top:11447;width:10896;height:2" coordorigin="455,11447" coordsize="10896,0" path="m455,11447l11351,11447e" filled="f" stroked="t" strokeweight=".696684pt" strokecolor="#606060">
                <v:path arrowok="t"/>
              </v:shape>
            </v:group>
            <v:group style="position:absolute;left:464;top:16159;width:10887;height:2" coordorigin="464,16159" coordsize="10887,2">
              <v:shape style="position:absolute;left:464;top:16159;width:10887;height:2" coordorigin="464,16159" coordsize="10887,0" path="m464,16159l11351,16159e" filled="f" stroked="t" strokeweight=".696684pt" strokecolor="#676767">
                <v:path arrowok="t"/>
              </v:shape>
            </v:group>
            <v:group style="position:absolute;left:7097;top:11203;width:2;height:4960" coordorigin="7097,11203" coordsize="2,4960">
              <v:shape style="position:absolute;left:7097;top:11203;width:2;height:4960" coordorigin="7097,11203" coordsize="0,4960" path="m7097,16163l7097,11203e" filled="f" stroked="t" strokeweight=".696684pt" strokecolor="#54545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73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4D4D4D"/>
          <w:w w:val="101"/>
        </w:rPr>
        <w:t>r--</w:t>
      </w:r>
      <w:r>
        <w:rPr>
          <w:rFonts w:ascii="Courier New" w:hAnsi="Courier New" w:cs="Courier New" w:eastAsia="Courier New"/>
          <w:sz w:val="21"/>
          <w:szCs w:val="21"/>
          <w:color w:val="4D4D4D"/>
          <w:spacing w:val="-43"/>
          <w:w w:val="101"/>
        </w:rPr>
        <w:t>-</w:t>
      </w:r>
      <w:r>
        <w:rPr>
          <w:rFonts w:ascii="Courier New" w:hAnsi="Courier New" w:cs="Courier New" w:eastAsia="Courier New"/>
          <w:sz w:val="21"/>
          <w:szCs w:val="21"/>
          <w:color w:val="696E75"/>
          <w:spacing w:val="0"/>
          <w:w w:val="113"/>
        </w:rPr>
        <w:t>-</w:t>
      </w:r>
      <w:r>
        <w:rPr>
          <w:rFonts w:ascii="Courier New" w:hAnsi="Courier New" w:cs="Courier New" w:eastAsia="Courier New"/>
          <w:sz w:val="21"/>
          <w:szCs w:val="21"/>
          <w:color w:val="696E75"/>
          <w:spacing w:val="-38"/>
          <w:w w:val="113"/>
        </w:rPr>
        <w:t>-</w:t>
      </w:r>
      <w:r>
        <w:rPr>
          <w:rFonts w:ascii="Courier New" w:hAnsi="Courier New" w:cs="Courier New" w:eastAsia="Courier New"/>
          <w:sz w:val="21"/>
          <w:szCs w:val="21"/>
          <w:color w:val="363636"/>
          <w:spacing w:val="0"/>
          <w:w w:val="109"/>
        </w:rPr>
        <w:t>-</w:t>
      </w:r>
      <w:r>
        <w:rPr>
          <w:rFonts w:ascii="Courier New" w:hAnsi="Courier New" w:cs="Courier New" w:eastAsia="Courier New"/>
          <w:sz w:val="21"/>
          <w:szCs w:val="21"/>
          <w:color w:val="363636"/>
          <w:spacing w:val="-30"/>
          <w:w w:val="109"/>
        </w:rPr>
        <w:t>r</w:t>
      </w:r>
      <w:r>
        <w:rPr>
          <w:rFonts w:ascii="Courier New" w:hAnsi="Courier New" w:cs="Courier New" w:eastAsia="Courier New"/>
          <w:sz w:val="21"/>
          <w:szCs w:val="21"/>
          <w:color w:val="696E75"/>
          <w:spacing w:val="0"/>
          <w:w w:val="113"/>
        </w:rPr>
        <w:t>-</w:t>
      </w:r>
      <w:r>
        <w:rPr>
          <w:rFonts w:ascii="Courier New" w:hAnsi="Courier New" w:cs="Courier New" w:eastAsia="Courier New"/>
          <w:sz w:val="21"/>
          <w:szCs w:val="21"/>
          <w:color w:val="696E75"/>
          <w:spacing w:val="-38"/>
          <w:w w:val="113"/>
        </w:rPr>
        <w:t>-</w:t>
      </w:r>
      <w:r>
        <w:rPr>
          <w:rFonts w:ascii="Courier New" w:hAnsi="Courier New" w:cs="Courier New" w:eastAsia="Courier New"/>
          <w:sz w:val="21"/>
          <w:szCs w:val="21"/>
          <w:color w:val="363636"/>
          <w:spacing w:val="0"/>
          <w:w w:val="109"/>
        </w:rPr>
        <w:t>-</w:t>
      </w:r>
      <w:r>
        <w:rPr>
          <w:rFonts w:ascii="Courier New" w:hAnsi="Courier New" w:cs="Courier New" w:eastAsia="Courier New"/>
          <w:sz w:val="21"/>
          <w:szCs w:val="21"/>
          <w:color w:val="363636"/>
          <w:spacing w:val="-30"/>
          <w:w w:val="109"/>
        </w:rPr>
        <w:t>r</w:t>
      </w:r>
      <w:r>
        <w:rPr>
          <w:rFonts w:ascii="Courier New" w:hAnsi="Courier New" w:cs="Courier New" w:eastAsia="Courier New"/>
          <w:sz w:val="21"/>
          <w:szCs w:val="21"/>
          <w:color w:val="696E75"/>
          <w:spacing w:val="0"/>
          <w:w w:val="113"/>
        </w:rPr>
        <w:t>--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6" w:right="131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</w:rPr>
        <w:t>Ergtba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58585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858585"/>
          <w:spacing w:val="-19"/>
          <w:w w:val="103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858585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2" w:lineRule="exact"/>
        <w:ind w:left="-38" w:right="-58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D4D4D"/>
          <w:spacing w:val="0"/>
          <w:w w:val="72"/>
        </w:rPr>
        <w:t>ltfaiy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72"/>
        </w:rPr>
        <w:t>a</w:t>
      </w:r>
      <w:r>
        <w:rPr>
          <w:rFonts w:ascii="Arial" w:hAnsi="Arial" w:cs="Arial" w:eastAsia="Arial"/>
          <w:sz w:val="23"/>
          <w:szCs w:val="23"/>
          <w:color w:val="4D4D4D"/>
          <w:spacing w:val="45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72"/>
        </w:rPr>
        <w:t>Güne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72"/>
        </w:rPr>
        <w:t>y</w:t>
      </w:r>
      <w:r>
        <w:rPr>
          <w:rFonts w:ascii="Arial" w:hAnsi="Arial" w:cs="Arial" w:eastAsia="Arial"/>
          <w:sz w:val="24"/>
          <w:szCs w:val="24"/>
          <w:color w:val="363636"/>
          <w:spacing w:val="-1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2"/>
        </w:rPr>
        <w:t>Bölg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2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20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7"/>
        </w:rPr>
        <w:t>Amir!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69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2F3DA8"/>
          <w:spacing w:val="0"/>
          <w:w w:val="199"/>
          <w:b/>
          <w:bCs/>
          <w:i/>
        </w:rPr>
        <w:t>J</w:t>
      </w:r>
      <w:r>
        <w:rPr>
          <w:rFonts w:ascii="Arial" w:hAnsi="Arial" w:cs="Arial" w:eastAsia="Arial"/>
          <w:sz w:val="32"/>
          <w:szCs w:val="32"/>
          <w:color w:val="2F3DA8"/>
          <w:spacing w:val="-1"/>
          <w:w w:val="199"/>
          <w:b/>
          <w:bCs/>
          <w:i/>
        </w:rPr>
        <w:t> </w:t>
      </w:r>
      <w:r>
        <w:rPr>
          <w:rFonts w:ascii="Arial" w:hAnsi="Arial" w:cs="Arial" w:eastAsia="Arial"/>
          <w:sz w:val="32"/>
          <w:szCs w:val="32"/>
          <w:color w:val="2F3DA8"/>
          <w:spacing w:val="0"/>
          <w:w w:val="199"/>
          <w:b/>
          <w:bCs/>
          <w:i/>
        </w:rPr>
        <w:t>5$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43" w:lineRule="exact"/>
        <w:ind w:left="204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4.800003pt;margin-top:5.760003pt;width:69.120003pt;height:67.199997pt;mso-position-horizontal-relative:page;mso-position-vertical-relative:paragraph;z-index:-13740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9"/>
          <w:position w:val="-28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position w:val="-2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2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8"/>
          <w:position w:val="-2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28"/>
        </w:rPr>
        <w:t>Cl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8"/>
        </w:rPr>
        <w:pict>
          <v:shape style="width:142.080002pt;height:91.199997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72" w:lineRule="exact"/>
        <w:ind w:left="315" w:right="-20"/>
        <w:jc w:val="left"/>
        <w:rPr>
          <w:rFonts w:ascii="Arial" w:hAnsi="Arial" w:cs="Arial" w:eastAsia="Arial"/>
          <w:sz w:val="103"/>
          <w:szCs w:val="103"/>
        </w:rPr>
      </w:pPr>
      <w:rPr/>
      <w:r>
        <w:rPr>
          <w:rFonts w:ascii="Arial" w:hAnsi="Arial" w:cs="Arial" w:eastAsia="Arial"/>
          <w:sz w:val="103"/>
          <w:szCs w:val="103"/>
          <w:color w:val="444B82"/>
          <w:w w:val="109"/>
          <w:i/>
          <w:position w:val="2"/>
        </w:rPr>
        <w:t>/}</w:t>
      </w:r>
      <w:r>
        <w:rPr>
          <w:rFonts w:ascii="Arial" w:hAnsi="Arial" w:cs="Arial" w:eastAsia="Arial"/>
          <w:sz w:val="103"/>
          <w:szCs w:val="103"/>
          <w:color w:val="444B82"/>
          <w:w w:val="110"/>
          <w:i/>
          <w:position w:val="2"/>
        </w:rPr>
        <w:t>)</w:t>
      </w:r>
      <w:r>
        <w:rPr>
          <w:rFonts w:ascii="Arial" w:hAnsi="Arial" w:cs="Arial" w:eastAsia="Arial"/>
          <w:sz w:val="103"/>
          <w:szCs w:val="103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360"/>
          <w:cols w:num="3" w:equalWidth="0">
            <w:col w:w="1832" w:space="582"/>
            <w:col w:w="2003" w:space="139"/>
            <w:col w:w="6664"/>
          </w:cols>
        </w:sectPr>
      </w:pPr>
      <w:rPr/>
    </w:p>
    <w:p>
      <w:pPr>
        <w:spacing w:before="69" w:after="0" w:line="220" w:lineRule="auto"/>
        <w:ind w:left="627" w:right="-158" w:firstLine="16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3D3D3D"/>
          <w:spacing w:val="-551"/>
          <w:w w:val="127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5"/>
          <w:w w:val="119"/>
          <w:position w:val="0"/>
        </w:rPr>
        <w:t>!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9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1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1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2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auto"/>
        <w:ind w:left="382" w:right="443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8.23999pt;margin-top:-6.208778pt;width:52.799999pt;height:48.959999pt;mso-position-horizontal-relative:page;mso-position-vertical-relative:paragraph;z-index:-13737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5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6"/>
        </w:rPr>
        <w:t>S</w:t>
      </w:r>
      <w:r>
        <w:rPr>
          <w:rFonts w:ascii="Arial" w:hAnsi="Arial" w:cs="Arial" w:eastAsia="Arial"/>
          <w:sz w:val="20"/>
          <w:szCs w:val="20"/>
          <w:color w:val="3D3D3D"/>
          <w:spacing w:val="9"/>
          <w:w w:val="233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125" w:right="523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9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3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2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3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80" w:bottom="280" w:left="520" w:right="220"/>
          <w:cols w:num="2" w:equalWidth="0">
            <w:col w:w="1621" w:space="1365"/>
            <w:col w:w="8194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105402" w:type="dxa"/>
      </w:tblPr>
      <w:tblGrid/>
      <w:tr>
        <w:trPr>
          <w:trHeight w:val="238" w:hRule="exact"/>
        </w:trPr>
        <w:tc>
          <w:tcPr>
            <w:tcW w:w="1186" w:type="dxa"/>
            <w:tcBorders>
              <w:top w:val="single" w:sz="5.573472" w:space="0" w:color="707070"/>
              <w:bottom w:val="single" w:sz="5.57347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525254"/>
                <w:w w:val="78"/>
              </w:rPr>
              <w:t>Q!ay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525254"/>
                <w:w w:val="79"/>
              </w:rPr>
              <w:t>_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525254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64" w:type="dxa"/>
            <w:tcBorders>
              <w:top w:val="single" w:sz="5.573472" w:space="0" w:color="707070"/>
              <w:bottom w:val="single" w:sz="5.57347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0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43" w:type="dxa"/>
            <w:tcBorders>
              <w:top w:val="single" w:sz="5.573472" w:space="0" w:color="707070"/>
              <w:bottom w:val="single" w:sz="5.57347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4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1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28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983" w:type="dxa"/>
            <w:tcBorders>
              <w:top w:val="single" w:sz="5.573472" w:space="0" w:color="707070"/>
              <w:bottom w:val="single" w:sz="5.573472" w:space="0" w:color="747474"/>
              <w:left w:val="nil" w:sz="6" w:space="0" w:color="auto"/>
              <w:right w:val="single" w:sz="5.573472" w:space="0" w:color="545454"/>
            </w:tcBorders>
          </w:tcPr>
          <w:p>
            <w:pPr>
              <w:spacing w:before="6" w:after="0" w:line="240" w:lineRule="auto"/>
              <w:ind w:left="250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0"/>
                <w:w w:val="9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3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-3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:58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0"/>
                <w:w w:val="84"/>
              </w:rPr>
              <w:t>ITel: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4"/>
                <w:spacing w:val="14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02322938800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86" w:type="dxa"/>
            <w:tcBorders>
              <w:top w:val="single" w:sz="5.573472" w:space="0" w:color="747474"/>
              <w:bottom w:val="single" w:sz="5.57347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5"/>
                <w:w w:val="78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57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38"/>
                <w:w w:val="57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8"/>
              </w:rPr>
              <w:t>ıy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9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64" w:type="dxa"/>
            <w:tcBorders>
              <w:top w:val="single" w:sz="5.573472" w:space="0" w:color="747474"/>
              <w:bottom w:val="single" w:sz="5.57347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7B7B7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B7B7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43" w:type="dxa"/>
            <w:tcBorders>
              <w:top w:val="single" w:sz="5.573472" w:space="0" w:color="747474"/>
              <w:bottom w:val="single" w:sz="5.57347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89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1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-32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3097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983" w:type="dxa"/>
            <w:tcBorders>
              <w:top w:val="single" w:sz="5.573472" w:space="0" w:color="747474"/>
              <w:bottom w:val="single" w:sz="5.573472" w:space="0" w:color="777777"/>
              <w:left w:val="nil" w:sz="6" w:space="0" w:color="auto"/>
              <w:right w:val="single" w:sz="5.573472" w:space="0" w:color="545454"/>
            </w:tcBorders>
          </w:tcPr>
          <w:p>
            <w:pPr>
              <w:spacing w:before="4" w:after="0" w:line="240" w:lineRule="auto"/>
              <w:ind w:left="25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16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21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4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Oza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100"/>
              </w:rPr>
              <w:t>GELENOGLU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25" w:lineRule="exact"/>
        <w:ind w:left="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21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Atatür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Alsanca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0"/>
          <w:w w:val="9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15"/>
          <w:w w:val="6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</w:rPr>
        <w:t>w·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Jskelesi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9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8"/>
        </w:rPr>
        <w:t>ş_ısı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2525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7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9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8"/>
          <w:w w:val="9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Atatür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No:26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No:32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karşısı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Kon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ner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88"/>
        </w:rPr>
        <w:t> 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88"/>
          <w:i/>
        </w:rPr>
        <w:t>1</w:t>
      </w:r>
      <w:r>
        <w:rPr>
          <w:rFonts w:ascii="Arial" w:hAnsi="Arial" w:cs="Arial" w:eastAsia="Arial"/>
          <w:sz w:val="18"/>
          <w:szCs w:val="18"/>
          <w:color w:val="525254"/>
          <w:spacing w:val="-6"/>
          <w:w w:val="8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67" w:right="-20"/>
        <w:jc w:val="left"/>
        <w:tabs>
          <w:tab w:pos="1500" w:val="left"/>
          <w:tab w:pos="4200" w:val="left"/>
          <w:tab w:pos="574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3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25254"/>
          <w:spacing w:val="0"/>
          <w:w w:val="100"/>
        </w:rPr>
        <w:t>Çöp</w:t>
      </w:r>
      <w:r>
        <w:rPr>
          <w:rFonts w:ascii="Arial" w:hAnsi="Arial" w:cs="Arial" w:eastAsia="Arial"/>
          <w:sz w:val="17"/>
          <w:szCs w:val="17"/>
          <w:color w:val="5252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8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3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18" w:lineRule="exact"/>
        <w:ind w:left="163" w:right="-20"/>
        <w:jc w:val="left"/>
        <w:tabs>
          <w:tab w:pos="330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7"/>
          <w:position w:val="-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316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531174pt;margin-top:.985939pt;width:55.825305pt;height:22.5pt;mso-position-horizontal-relative:page;mso-position-vertical-relative:paragraph;z-index:-13733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580" w:val="left"/>
                      <w:tab w:pos="102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666666"/>
                      <w:spacing w:val="0"/>
                      <w:w w:val="57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66666"/>
                      <w:spacing w:val="-70"/>
                      <w:w w:val="57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6666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66666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D3D3D"/>
                      <w:spacing w:val="0"/>
                      <w:w w:val="57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D3D3D"/>
                      <w:spacing w:val="-70"/>
                      <w:w w:val="57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D3D3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AFAFAF"/>
                      <w:spacing w:val="0"/>
                      <w:w w:val="57"/>
                    </w:rPr>
                    <w:t>-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2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  <w:u w:val="single" w:color="000000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7"/>
          <w:w w:val="91"/>
          <w:u w:val="single" w:color="000000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7"/>
          <w:w w:val="91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7"/>
          <w:w w:val="91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666666"/>
          <w:spacing w:val="4"/>
          <w:w w:val="91"/>
          <w:u w:val="single" w:color="000000"/>
          <w:position w:val="-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666666"/>
          <w:spacing w:val="4"/>
          <w:w w:val="91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666666"/>
          <w:spacing w:val="4"/>
          <w:w w:val="91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  <w:u w:val="single" w:color="000000"/>
          <w:position w:val="-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1"/>
          <w:position w:val="-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1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1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6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91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66666"/>
          <w:spacing w:val="0"/>
          <w:w w:val="276"/>
          <w:position w:val="-1"/>
        </w:rPr>
        <w:t>ı----------------------1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5643" w:right="-20"/>
        <w:jc w:val="left"/>
        <w:tabs>
          <w:tab w:pos="63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74"/>
          <w:b/>
          <w:bCs/>
          <w:i/>
          <w:position w:val="1"/>
        </w:rPr>
        <w:t>:18:0'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</w:sectPr>
      </w:pPr>
      <w:rPr/>
    </w:p>
    <w:p>
      <w:pPr>
        <w:spacing w:before="64" w:after="0" w:line="240" w:lineRule="auto"/>
        <w:ind w:left="1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9" w:after="0" w:line="240" w:lineRule="auto"/>
        <w:ind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88"/>
        </w:rPr>
        <w:t>!Sahib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5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Büyilkşehi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7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2"/>
          <w:position w:val="-1"/>
        </w:rPr>
        <w:t>IA_rııiri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5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0"/>
          <w:w w:val="72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34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84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4"/>
          <w:position w:val="-1"/>
        </w:rPr>
        <w:t>_a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6"/>
          <w:w w:val="84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-1"/>
        </w:rPr>
        <w:t>uşu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  <w:position w:val="-1"/>
        </w:rPr>
        <w:t>Çağ_da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2"/>
          <w:w w:val="84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ÇINKJ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2" w:equalWidth="0">
            <w:col w:w="1200" w:space="667"/>
            <w:col w:w="9313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7"/>
          <w:w w:val="10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I&lt;Jitmişse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18" w:lineRule="exact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839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63" w:right="687" w:firstLine="-3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1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25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3" w:after="0" w:line="226" w:lineRule="exact"/>
        <w:ind w:left="2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197" w:lineRule="exact"/>
        <w:ind w:left="9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-3"/>
        </w:rPr>
        <w:t>K;ıkı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17:59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18:04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w w:val="40"/>
          <w:position w:val="1"/>
        </w:rPr>
        <w:t>t:::E-:-le-:-1&lt;"-ltr-:::-ik-A-:-r-ız_a_G::-e-:-1:-ii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34"/>
          <w:w w:val="4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2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84"/>
          <w:w w:val="71"/>
          <w:position w:val="1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  <w:position w:val="1"/>
        </w:rPr>
        <w:t>s=-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5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7"/>
          <w:w w:val="94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2"/>
          <w:w w:val="7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8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6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382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100"/>
          <w:w w:val="382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66666"/>
          <w:spacing w:val="0"/>
          <w:w w:val="382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66666"/>
          <w:spacing w:val="-100"/>
          <w:w w:val="382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382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197"/>
          <w:w w:val="382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66666"/>
          <w:spacing w:val="0"/>
          <w:w w:val="193"/>
          <w:position w:val="1"/>
        </w:rPr>
        <w:t>----'---</w:t>
      </w:r>
      <w:r>
        <w:rPr>
          <w:rFonts w:ascii="Times New Roman" w:hAnsi="Times New Roman" w:cs="Times New Roman" w:eastAsia="Times New Roman"/>
          <w:sz w:val="25"/>
          <w:szCs w:val="25"/>
          <w:color w:val="666666"/>
          <w:spacing w:val="-5"/>
          <w:w w:val="193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382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66666"/>
          <w:spacing w:val="0"/>
          <w:w w:val="299"/>
          <w:position w:val="1"/>
        </w:rPr>
        <w:t>--------</w:t>
      </w:r>
      <w:r>
        <w:rPr>
          <w:rFonts w:ascii="Times New Roman" w:hAnsi="Times New Roman" w:cs="Times New Roman" w:eastAsia="Times New Roman"/>
          <w:sz w:val="25"/>
          <w:szCs w:val="25"/>
          <w:color w:val="666666"/>
          <w:spacing w:val="-111"/>
          <w:w w:val="299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16"/>
          <w:position w:val="1"/>
        </w:rPr>
        <w:t>-1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66" w:after="0" w:line="248" w:lineRule="auto"/>
        <w:ind w:left="28" w:right="4304" w:firstLine="2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1"/>
        </w:rPr>
        <w:t>El1llıiyet-Jandarma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1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7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9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oııel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3" w:equalWidth="0">
            <w:col w:w="1299" w:space="568"/>
            <w:col w:w="2148" w:space="295"/>
            <w:col w:w="6870"/>
          </w:cols>
        </w:sectPr>
      </w:pPr>
      <w:rPr/>
    </w:p>
    <w:p>
      <w:pPr>
        <w:spacing w:before="15" w:after="0" w:line="240" w:lineRule="auto"/>
        <w:ind w:left="14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5" w:lineRule="exact"/>
        <w:ind w:left="24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1"/>
          <w:position w:val="-6"/>
        </w:rPr>
        <w:t>ISöndürmede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11"/>
          <w:w w:val="91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91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6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2" w:equalWidth="0">
            <w:col w:w="1550" w:space="340"/>
            <w:col w:w="9290"/>
          </w:cols>
        </w:sectPr>
      </w:pPr>
      <w:rPr/>
    </w:p>
    <w:p>
      <w:pPr>
        <w:spacing w:before="76" w:after="0" w:line="240" w:lineRule="auto"/>
        <w:ind w:left="19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1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söndürıne;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3" w:lineRule="exact"/>
        <w:ind w:left="-59" w:right="-79"/>
        <w:jc w:val="center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525254"/>
          <w:spacing w:val="0"/>
          <w:w w:val="50"/>
          <w:position w:val="-5"/>
        </w:rPr>
        <w:t>ısu</w:t>
      </w:r>
      <w:r>
        <w:rPr>
          <w:rFonts w:ascii="Times New Roman" w:hAnsi="Times New Roman" w:cs="Times New Roman" w:eastAsia="Times New Roman"/>
          <w:sz w:val="35"/>
          <w:szCs w:val="35"/>
          <w:color w:val="525254"/>
          <w:spacing w:val="18"/>
          <w:w w:val="5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5"/>
        </w:rPr>
        <w:t>nı3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5"/>
        </w:rPr>
        <w:t>lı&lt;öpü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5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880" w:right="725"/>
        <w:jc w:val="center"/>
        <w:tabs>
          <w:tab w:pos="182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168"/>
          <w:position w:val="-2"/>
        </w:rPr>
        <w:t>ı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45"/>
          <w:szCs w:val="45"/>
          <w:color w:val="525254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81" w:after="0" w:line="221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81"/>
          <w:position w:val="-3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4"/>
          <w:w w:val="81"/>
          <w:position w:val="-3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7B7B7B"/>
          <w:spacing w:val="0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81"/>
          <w:position w:val="-3"/>
        </w:rPr>
        <w:t>K.T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17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525254"/>
          <w:spacing w:val="0"/>
          <w:w w:val="77"/>
          <w:position w:val="-3"/>
        </w:rPr>
        <w:t>!Co</w:t>
      </w:r>
      <w:r>
        <w:rPr>
          <w:rFonts w:ascii="Times New Roman" w:hAnsi="Times New Roman" w:cs="Times New Roman" w:eastAsia="Times New Roman"/>
          <w:sz w:val="22"/>
          <w:szCs w:val="22"/>
          <w:color w:val="525254"/>
          <w:spacing w:val="0"/>
          <w:w w:val="77"/>
          <w:position w:val="-3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color w:val="525254"/>
          <w:spacing w:val="20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3D3D3D"/>
          <w:spacing w:val="0"/>
          <w:w w:val="58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4" w:equalWidth="0">
            <w:col w:w="1374" w:space="1042"/>
            <w:col w:w="1381" w:space="523"/>
            <w:col w:w="2767" w:space="665"/>
            <w:col w:w="3428"/>
          </w:cols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4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6"/>
          <w:w w:val="15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ndürnıe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75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3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5"/>
        </w:rPr>
        <w:t>soruşturnıada;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19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8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konteyneri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kavnılma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2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Talımini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6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34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başlangıcınm;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konteyneri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atıklarda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5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4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2" w:equalWidth="0">
            <w:col w:w="1748" w:space="104"/>
            <w:col w:w="9328"/>
          </w:cols>
        </w:sectPr>
      </w:pPr>
      <w:rPr/>
    </w:p>
    <w:p>
      <w:pPr>
        <w:spacing w:before="15" w:after="0" w:line="198" w:lineRule="exact"/>
        <w:ind w:left="1886" w:right="294" w:firstLine="-172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25254"/>
          <w:spacing w:val="0"/>
          <w:w w:val="100"/>
        </w:rPr>
        <w:t>raş!ırm</w:t>
      </w:r>
      <w:r>
        <w:rPr>
          <w:rFonts w:ascii="Arial" w:hAnsi="Arial" w:cs="Arial" w:eastAsia="Arial"/>
          <w:sz w:val="17"/>
          <w:szCs w:val="17"/>
          <w:color w:val="525254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5252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belirs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7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lerce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konteyneri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içerisine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döküle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nargile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8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"/>
          <w:w w:val="8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nıUrlerini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konteyneri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atıkları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8" w:lineRule="auto"/>
        <w:ind w:left="163" w:right="-54" w:firstLine="-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Sigarla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4"/>
        </w:rPr>
        <w:t>Gerç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left="1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0"/>
        </w:rPr>
        <w:t>!Teslim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6"/>
          <w:w w:val="108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IŞirketi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w w:val="86"/>
        </w:rPr>
        <w:t>IBedel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3" w:equalWidth="0">
            <w:col w:w="1591" w:space="277"/>
            <w:col w:w="1021" w:space="3480"/>
            <w:col w:w="4811"/>
          </w:cols>
        </w:sectPr>
      </w:pPr>
      <w:rPr/>
    </w:p>
    <w:p>
      <w:pPr>
        <w:spacing w:before="15" w:after="0" w:line="240" w:lineRule="auto"/>
        <w:ind w:left="16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8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1"/>
          <w:w w:val="9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7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8"/>
          <w:w w:val="12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2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70"/>
        <w:jc w:val="left"/>
        <w:tabs>
          <w:tab w:pos="3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93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6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05.20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lşaati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18:30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0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-1"/>
        </w:rPr>
        <w:t>K.iP: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Çankaya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2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94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9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3" w:equalWidth="0">
            <w:col w:w="1316" w:space="570"/>
            <w:col w:w="4769" w:space="1566"/>
            <w:col w:w="2959"/>
          </w:cols>
        </w:sectPr>
      </w:pPr>
      <w:rPr/>
    </w:p>
    <w:p>
      <w:pPr>
        <w:spacing w:before="45" w:after="0" w:line="402" w:lineRule="exact"/>
        <w:ind w:left="318" w:right="-96"/>
        <w:jc w:val="left"/>
        <w:rPr>
          <w:rFonts w:ascii="Courier New" w:hAnsi="Courier New" w:cs="Courier New" w:eastAsia="Courier New"/>
          <w:sz w:val="32"/>
          <w:szCs w:val="32"/>
        </w:rPr>
      </w:pPr>
      <w:rPr/>
      <w:r>
        <w:rPr>
          <w:rFonts w:ascii="Courier New" w:hAnsi="Courier New" w:cs="Courier New" w:eastAsia="Courier New"/>
          <w:sz w:val="32"/>
          <w:szCs w:val="32"/>
          <w:color w:val="898989"/>
          <w:w w:val="93"/>
        </w:rPr>
        <w:t>---</w:t>
      </w:r>
      <w:r>
        <w:rPr>
          <w:rFonts w:ascii="Courier New" w:hAnsi="Courier New" w:cs="Courier New" w:eastAsia="Courier New"/>
          <w:sz w:val="32"/>
          <w:szCs w:val="32"/>
          <w:color w:val="898989"/>
          <w:spacing w:val="-60"/>
          <w:w w:val="93"/>
        </w:rPr>
        <w:t>-</w:t>
      </w:r>
      <w:r>
        <w:rPr>
          <w:rFonts w:ascii="Courier New" w:hAnsi="Courier New" w:cs="Courier New" w:eastAsia="Courier New"/>
          <w:sz w:val="32"/>
          <w:szCs w:val="32"/>
          <w:color w:val="666666"/>
          <w:spacing w:val="-158"/>
          <w:w w:val="5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-33"/>
          <w:w w:val="90"/>
          <w:position w:val="13"/>
        </w:rPr>
        <w:t>Ö</w:t>
      </w:r>
      <w:r>
        <w:rPr>
          <w:rFonts w:ascii="Courier New" w:hAnsi="Courier New" w:cs="Courier New" w:eastAsia="Courier New"/>
          <w:sz w:val="32"/>
          <w:szCs w:val="32"/>
          <w:color w:val="666666"/>
          <w:spacing w:val="-132"/>
          <w:w w:val="59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89"/>
          <w:position w:val="1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90"/>
          <w:position w:val="1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7"/>
          <w:w w:val="100"/>
          <w:position w:val="13"/>
        </w:rPr>
        <w:t> </w:t>
      </w:r>
      <w:r>
        <w:rPr>
          <w:rFonts w:ascii="Courier New" w:hAnsi="Courier New" w:cs="Courier New" w:eastAsia="Courier New"/>
          <w:sz w:val="32"/>
          <w:szCs w:val="32"/>
          <w:color w:val="666666"/>
          <w:spacing w:val="-111"/>
          <w:w w:val="59"/>
          <w:position w:val="0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8"/>
          <w:w w:val="92"/>
          <w:position w:val="13"/>
        </w:rPr>
        <w:t>Y</w:t>
      </w:r>
      <w:r>
        <w:rPr>
          <w:rFonts w:ascii="Courier New" w:hAnsi="Courier New" w:cs="Courier New" w:eastAsia="Courier New"/>
          <w:sz w:val="32"/>
          <w:szCs w:val="32"/>
          <w:color w:val="666666"/>
          <w:spacing w:val="-80"/>
          <w:w w:val="59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91"/>
          <w:position w:val="13"/>
        </w:rPr>
        <w:t>a</w:t>
      </w:r>
      <w:r>
        <w:rPr>
          <w:rFonts w:ascii="Courier New" w:hAnsi="Courier New" w:cs="Courier New" w:eastAsia="Courier New"/>
          <w:sz w:val="32"/>
          <w:szCs w:val="32"/>
          <w:color w:val="666666"/>
          <w:spacing w:val="-130"/>
          <w:w w:val="59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5"/>
          <w:w w:val="91"/>
          <w:position w:val="13"/>
        </w:rPr>
        <w:t>a</w:t>
      </w:r>
      <w:r>
        <w:rPr>
          <w:rFonts w:ascii="Courier New" w:hAnsi="Courier New" w:cs="Courier New" w:eastAsia="Courier New"/>
          <w:sz w:val="32"/>
          <w:szCs w:val="32"/>
          <w:color w:val="666666"/>
          <w:spacing w:val="-84"/>
          <w:w w:val="59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3"/>
          <w:w w:val="91"/>
          <w:position w:val="13"/>
        </w:rPr>
        <w:t>ı</w:t>
      </w:r>
      <w:r>
        <w:rPr>
          <w:rFonts w:ascii="Courier New" w:hAnsi="Courier New" w:cs="Courier New" w:eastAsia="Courier New"/>
          <w:sz w:val="32"/>
          <w:szCs w:val="32"/>
          <w:color w:val="666666"/>
          <w:spacing w:val="0"/>
          <w:w w:val="59"/>
          <w:position w:val="0"/>
        </w:rPr>
        <w:t>-r------------------------------------------</w:t>
      </w:r>
      <w:r>
        <w:rPr>
          <w:rFonts w:ascii="Courier New" w:hAnsi="Courier New" w:cs="Courier New" w:eastAsia="Courier New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95" w:after="0" w:line="351" w:lineRule="exact"/>
        <w:ind w:right="-20"/>
        <w:jc w:val="left"/>
        <w:rPr>
          <w:rFonts w:ascii="Courier New" w:hAnsi="Courier New" w:cs="Courier New" w:eastAsia="Courier New"/>
          <w:sz w:val="32"/>
          <w:szCs w:val="32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2"/>
          <w:szCs w:val="32"/>
          <w:color w:val="666666"/>
          <w:spacing w:val="0"/>
          <w:w w:val="59"/>
          <w:position w:val="1"/>
        </w:rPr>
        <w:t>------------------------------------1</w:t>
      </w:r>
      <w:r>
        <w:rPr>
          <w:rFonts w:ascii="Courier New" w:hAnsi="Courier New" w:cs="Courier New" w:eastAsia="Courier New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2" w:equalWidth="0">
            <w:col w:w="6754" w:space="113"/>
            <w:col w:w="431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5.621078pt;margin-top:-40.361866pt;width:87.229894pt;height:49.5pt;mso-position-horizontal-relative:page;mso-position-vertical-relative:paragraph;z-index:-13732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9"/>
                    <w:jc w:val="left"/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D3D3D"/>
                      <w:spacing w:val="0"/>
                      <w:w w:val="72"/>
                      <w:i/>
                    </w:rPr>
                    <w:t>.ıW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D3D3D"/>
                      <w:spacing w:val="0"/>
                      <w:w w:val="72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D3D3D"/>
                      <w:spacing w:val="5"/>
                      <w:w w:val="72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D3D3D"/>
                      <w:spacing w:val="0"/>
                      <w:w w:val="72"/>
                      <w:i/>
                    </w:rPr>
                    <w:t>lt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Vıerke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Böl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25254"/>
          <w:spacing w:val="0"/>
          <w:w w:val="100"/>
        </w:rPr>
        <w:t>:ı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left="135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5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2"/>
        </w:rPr>
        <w:t>Amıri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-37" w:right="2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Yangma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149" w:lineRule="exact"/>
        <w:ind w:left="218" w:right="-211"/>
        <w:jc w:val="left"/>
        <w:rPr>
          <w:rFonts w:ascii="Times New Roman" w:hAnsi="Times New Roman" w:cs="Times New Roman" w:eastAsia="Times New Roman"/>
          <w:sz w:val="114"/>
          <w:szCs w:val="114"/>
        </w:rPr>
      </w:pPr>
      <w:rPr/>
      <w:r>
        <w:rPr/>
        <w:pict>
          <v:shape style="position:absolute;margin-left:434.880005pt;margin-top:-1.556839pt;width:131.520004pt;height:130.559998pt;mso-position-horizontal-relative:page;mso-position-vertical-relative:paragraph;z-index:-13735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114"/>
          <w:szCs w:val="114"/>
          <w:color w:val="3D3D3D"/>
          <w:w w:val="19"/>
          <w:i/>
          <w:position w:val="-15"/>
        </w:rPr>
        <w:t>9</w:t>
      </w:r>
      <w:r>
        <w:rPr>
          <w:rFonts w:ascii="Times New Roman" w:hAnsi="Times New Roman" w:cs="Times New Roman" w:eastAsia="Times New Roman"/>
          <w:sz w:val="114"/>
          <w:szCs w:val="114"/>
          <w:color w:val="3D3D3D"/>
          <w:spacing w:val="-206"/>
          <w:w w:val="100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114"/>
          <w:szCs w:val="114"/>
          <w:color w:val="383A69"/>
          <w:spacing w:val="0"/>
          <w:w w:val="55"/>
          <w:i/>
          <w:position w:val="-15"/>
        </w:rPr>
        <w:t>((:7.</w:t>
      </w:r>
      <w:r>
        <w:rPr>
          <w:rFonts w:ascii="Times New Roman" w:hAnsi="Times New Roman" w:cs="Times New Roman" w:eastAsia="Times New Roman"/>
          <w:sz w:val="114"/>
          <w:szCs w:val="1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8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i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-40"/>
          <w:w w:val="100"/>
          <w:i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49"/>
        </w:rPr>
        <w:t>t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49"/>
        </w:rPr>
        <w:t>L</w:t>
      </w:r>
      <w:r>
        <w:rPr>
          <w:rFonts w:ascii="Arial" w:hAnsi="Arial" w:cs="Arial" w:eastAsia="Arial"/>
          <w:sz w:val="26"/>
          <w:szCs w:val="26"/>
          <w:color w:val="3D3D3D"/>
          <w:spacing w:val="13"/>
          <w:w w:val="49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70"/>
          <w:b/>
          <w:bCs/>
        </w:rPr>
        <w:t>Ma</w:t>
      </w:r>
      <w:r>
        <w:rPr>
          <w:rFonts w:ascii="Arial" w:hAnsi="Arial" w:cs="Arial" w:eastAsia="Arial"/>
          <w:sz w:val="29"/>
          <w:szCs w:val="29"/>
          <w:color w:val="3D3D3D"/>
          <w:spacing w:val="4"/>
          <w:w w:val="70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70"/>
          <w:b/>
          <w:bCs/>
        </w:rPr>
        <w:t>2o11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220"/>
          <w:cols w:num="4" w:equalWidth="0">
            <w:col w:w="818" w:space="1207"/>
            <w:col w:w="2078" w:space="397"/>
            <w:col w:w="1503" w:space="2174"/>
            <w:col w:w="3003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32.395786pt;margin-top:21.596111pt;width:539.697553pt;height:765.213119pt;mso-position-horizontal-relative:page;mso-position-vertical-relative:page;z-index:-13734" coordorigin="648,432" coordsize="10794,15304">
            <v:group style="position:absolute;left:664;top:458;width:10752;height:2" coordorigin="664,458" coordsize="10752,2">
              <v:shape style="position:absolute;left:664;top:458;width:10752;height:2" coordorigin="664,458" coordsize="10752,0" path="m664,458l11416,458e" filled="f" stroked="t" strokeweight=".696684pt" strokecolor="#7C7C7C">
                <v:path arrowok="t"/>
              </v:shape>
            </v:group>
            <v:group style="position:absolute;left:666;top:439;width:2;height:15286" coordorigin="666,439" coordsize="2,15286">
              <v:shape style="position:absolute;left:666;top:439;width:2;height:15286" coordorigin="666,439" coordsize="0,15286" path="m666,15724l666,439e" filled="f" stroked="t" strokeweight=".696684pt" strokecolor="#646464">
                <v:path arrowok="t"/>
              </v:shape>
            </v:group>
            <v:group style="position:absolute;left:2397;top:444;width:2;height:1501" coordorigin="2397,444" coordsize="2,1501">
              <v:shape style="position:absolute;left:2397;top:444;width:2;height:1501" coordorigin="2397,444" coordsize="0,1501" path="m2397,1944l2397,444e" filled="f" stroked="t" strokeweight=".696684pt" strokecolor="#8C8C8C">
                <v:path arrowok="t"/>
              </v:shape>
            </v:group>
            <v:group style="position:absolute;left:8987;top:458;width:2;height:1491" coordorigin="8987,458" coordsize="2,1491">
              <v:shape style="position:absolute;left:8987;top:458;width:2;height:1491" coordorigin="8987,458" coordsize="0,1491" path="m8987,1949l8987,458e" filled="f" stroked="t" strokeweight=".696684pt" strokecolor="#606060">
                <v:path arrowok="t"/>
              </v:shape>
            </v:group>
            <v:group style="position:absolute;left:11414;top:458;width:2;height:15267" coordorigin="11414,458" coordsize="2,15267">
              <v:shape style="position:absolute;left:11414;top:458;width:2;height:15267" coordorigin="11414,458" coordsize="0,15267" path="m11414,15724l11414,458e" filled="f" stroked="t" strokeweight=".696684pt" strokecolor="#545454">
                <v:path arrowok="t"/>
              </v:shape>
            </v:group>
            <v:group style="position:absolute;left:660;top:2652;width:10757;height:2" coordorigin="660,2652" coordsize="10757,2">
              <v:shape style="position:absolute;left:660;top:2652;width:10757;height:2" coordorigin="660,2652" coordsize="10757,0" path="m660,2652l11416,2652e" filled="f" stroked="t" strokeweight=".696684pt" strokecolor="#808080">
                <v:path arrowok="t"/>
              </v:shape>
            </v:group>
            <v:group style="position:absolute;left:664;top:2891;width:10752;height:2" coordorigin="664,2891" coordsize="10752,2">
              <v:shape style="position:absolute;left:664;top:2891;width:10752;height:2" coordorigin="664,2891" coordsize="10752,0" path="m664,2891l11416,2891e" filled="f" stroked="t" strokeweight=".696684pt" strokecolor="#838383">
                <v:path arrowok="t"/>
              </v:shape>
            </v:group>
            <v:group style="position:absolute;left:660;top:3126;width:10761;height:2" coordorigin="660,3126" coordsize="10761,2">
              <v:shape style="position:absolute;left:660;top:3126;width:10761;height:2" coordorigin="660,3126" coordsize="10761,0" path="m660,3126l11421,3126e" filled="f" stroked="t" strokeweight=".696684pt" strokecolor="#808080">
                <v:path arrowok="t"/>
              </v:shape>
            </v:group>
            <v:group style="position:absolute;left:3813;top:3110;width:2;height:755" coordorigin="3813,3110" coordsize="2,755">
              <v:shape style="position:absolute;left:3813;top:3110;width:2;height:755" coordorigin="3813,3110" coordsize="0,755" path="m3813,3865l3813,3110e" filled="f" stroked="t" strokeweight=".696684pt" strokecolor="#606060">
                <v:path arrowok="t"/>
              </v:shape>
            </v:group>
            <v:group style="position:absolute;left:6851;top:3119;width:2;height:746" coordorigin="6851,3119" coordsize="2,746">
              <v:shape style="position:absolute;left:6851;top:3119;width:2;height:746" coordorigin="6851,3119" coordsize="0,746" path="m6851,3865l6851,3119e" filled="f" stroked="t" strokeweight=".696684pt" strokecolor="#5B5B5B">
                <v:path arrowok="t"/>
              </v:shape>
            </v:group>
            <v:group style="position:absolute;left:2392;top:3841;width:2;height:11883" coordorigin="2392,3841" coordsize="2,11883">
              <v:shape style="position:absolute;left:2392;top:3841;width:2;height:11883" coordorigin="2392,3841" coordsize="0,11883" path="m2392,15724l2392,3841e" filled="f" stroked="t" strokeweight=".696684pt" strokecolor="#5B5B5B">
                <v:path arrowok="t"/>
              </v:shape>
            </v:group>
            <v:group style="position:absolute;left:660;top:3858;width:10761;height:2" coordorigin="660,3858" coordsize="10761,2">
              <v:shape style="position:absolute;left:660;top:3858;width:10761;height:2" coordorigin="660,3858" coordsize="10761,0" path="m660,3858l11421,3858e" filled="f" stroked="t" strokeweight=".696684pt" strokecolor="#676767">
                <v:path arrowok="t"/>
              </v:shape>
            </v:group>
            <v:group style="position:absolute;left:664;top:4113;width:10757;height:2" coordorigin="664,4113" coordsize="10757,2">
              <v:shape style="position:absolute;left:664;top:4113;width:10757;height:2" coordorigin="664,4113" coordsize="10757,0" path="m664,4113l11421,4113e" filled="f" stroked="t" strokeweight=".696684pt" strokecolor="#6B6B6B">
                <v:path arrowok="t"/>
              </v:shape>
            </v:group>
            <v:group style="position:absolute;left:2387;top:4351;width:9034;height:2" coordorigin="2387,4351" coordsize="9034,2">
              <v:shape style="position:absolute;left:2387;top:4351;width:9034;height:2" coordorigin="2387,4351" coordsize="9034,0" path="m2387,4351l11421,4351e" filled="f" stroked="t" strokeweight=".696684pt" strokecolor="#676767">
                <v:path arrowok="t"/>
              </v:shape>
            </v:group>
            <v:group style="position:absolute;left:4842;top:4342;width:2;height:1968" coordorigin="4842,4342" coordsize="2,1968">
              <v:shape style="position:absolute;left:4842;top:4342;width:2;height:1968" coordorigin="4842,4342" coordsize="0,1968" path="m4842,6310l4842,4342e" filled="f" stroked="t" strokeweight=".696684pt" strokecolor="#575757">
                <v:path arrowok="t"/>
              </v:shape>
            </v:group>
            <v:group style="position:absolute;left:6809;top:4842;width:4617;height:2" coordorigin="6809,4842" coordsize="4617,2">
              <v:shape style="position:absolute;left:6809;top:4842;width:4617;height:2" coordorigin="6809,4842" coordsize="4617,0" path="m6809,4842l11426,4842e" filled="f" stroked="t" strokeweight=".696684pt" strokecolor="#909090">
                <v:path arrowok="t"/>
              </v:shape>
            </v:group>
            <v:group style="position:absolute;left:4830;top:5078;width:6591;height:2" coordorigin="4830,5078" coordsize="6591,2">
              <v:shape style="position:absolute;left:4830;top:5078;width:6591;height:2" coordorigin="4830,5078" coordsize="6591,0" path="m4830,5078l11421,5078e" filled="f" stroked="t" strokeweight=".696684pt" strokecolor="#747474">
                <v:path arrowok="t"/>
              </v:shape>
            </v:group>
            <v:group style="position:absolute;left:2383;top:5316;width:9038;height:2" coordorigin="2383,5316" coordsize="9038,2">
              <v:shape style="position:absolute;left:2383;top:5316;width:9038;height:2" coordorigin="2383,5316" coordsize="9038,0" path="m2383,5316l11421,5316e" filled="f" stroked="t" strokeweight=".696684pt" strokecolor="#777777">
                <v:path arrowok="t"/>
              </v:shape>
            </v:group>
            <v:group style="position:absolute;left:655;top:5555;width:10766;height:2" coordorigin="655,5555" coordsize="10766,2">
              <v:shape style="position:absolute;left:655;top:5555;width:10766;height:2" coordorigin="655,5555" coordsize="10766,0" path="m655,5555l11421,5555e" filled="f" stroked="t" strokeweight=".696684pt" strokecolor="#7C7C7C">
                <v:path arrowok="t"/>
              </v:shape>
            </v:group>
            <v:group style="position:absolute;left:2383;top:6022;width:9043;height:2" coordorigin="2383,6022" coordsize="9043,2">
              <v:shape style="position:absolute;left:2383;top:6022;width:9043;height:2" coordorigin="2383,6022" coordsize="9043,0" path="m2383,6022l11426,6022e" filled="f" stroked="t" strokeweight=".696684pt" strokecolor="#777777">
                <v:path arrowok="t"/>
              </v:shape>
            </v:group>
            <v:group style="position:absolute;left:7696;top:5545;width:2;height:765" coordorigin="7696,5545" coordsize="2,765">
              <v:shape style="position:absolute;left:7696;top:5545;width:2;height:765" coordorigin="7696,5545" coordsize="0,765" path="m7696,6310l7696,5545e" filled="f" stroked="t" strokeweight=".696684pt" strokecolor="#606060">
                <v:path arrowok="t"/>
              </v:shape>
            </v:group>
            <v:group style="position:absolute;left:2387;top:6303;width:9034;height:2" coordorigin="2387,6303" coordsize="9034,2">
              <v:shape style="position:absolute;left:2387;top:6303;width:9034;height:2" coordorigin="2387,6303" coordsize="9034,0" path="m2387,6303l11421,6303e" filled="f" stroked="t" strokeweight=".696684pt" strokecolor="#747474">
                <v:path arrowok="t"/>
              </v:shape>
            </v:group>
            <v:group style="position:absolute;left:655;top:6541;width:10771;height:2" coordorigin="655,6541" coordsize="10771,2">
              <v:shape style="position:absolute;left:655;top:6541;width:10771;height:2" coordorigin="655,6541" coordsize="10771,0" path="m655,6541l11426,6541e" filled="f" stroked="t" strokeweight=".696684pt" strokecolor="#707070">
                <v:path arrowok="t"/>
              </v:shape>
            </v:group>
            <v:group style="position:absolute;left:4844;top:6994;width:2;height:812" coordorigin="4844,6994" coordsize="2,812">
              <v:shape style="position:absolute;left:4844;top:6994;width:2;height:812" coordorigin="4844,6994" coordsize="0,812" path="m4844,7806l4844,6994e" filled="f" stroked="t" strokeweight=".928911pt" strokecolor="#606060">
                <v:path arrowok="t"/>
              </v:shape>
            </v:group>
            <v:group style="position:absolute;left:660;top:7003;width:10766;height:2" coordorigin="660,7003" coordsize="10766,2">
              <v:shape style="position:absolute;left:660;top:7003;width:10766;height:2" coordorigin="660,7003" coordsize="10766,0" path="m660,7003l11426,7003e" filled="f" stroked="t" strokeweight=".696684pt" strokecolor="#777777">
                <v:path arrowok="t"/>
              </v:shape>
            </v:group>
            <v:group style="position:absolute;left:4835;top:7244;width:6586;height:2" coordorigin="4835,7244" coordsize="6586,2">
              <v:shape style="position:absolute;left:4835;top:7244;width:6586;height:2" coordorigin="4835,7244" coordsize="6586,0" path="m4835,7244l11421,7244e" filled="f" stroked="t" strokeweight=".696684pt" strokecolor="#777777">
                <v:path arrowok="t"/>
              </v:shape>
            </v:group>
            <v:group style="position:absolute;left:4840;top:7532;width:6581;height:2" coordorigin="4840,7532" coordsize="6581,2">
              <v:shape style="position:absolute;left:4840;top:7532;width:6581;height:2" coordorigin="4840,7532" coordsize="6581,0" path="m4840,7532l11421,7532e" filled="f" stroked="t" strokeweight=".696684pt" strokecolor="#7C7C7C">
                <v:path arrowok="t"/>
              </v:shape>
            </v:group>
            <v:group style="position:absolute;left:660;top:7801;width:10766;height:2" coordorigin="660,7801" coordsize="10766,2">
              <v:shape style="position:absolute;left:660;top:7801;width:10766;height:2" coordorigin="660,7801" coordsize="10766,0" path="m660,7801l11426,7801e" filled="f" stroked="t" strokeweight=".696684pt" strokecolor="#838383">
                <v:path arrowok="t"/>
              </v:shape>
            </v:group>
            <v:group style="position:absolute;left:655;top:8499;width:10771;height:2" coordorigin="655,8499" coordsize="10771,2">
              <v:shape style="position:absolute;left:655;top:8499;width:10771;height:2" coordorigin="655,8499" coordsize="10771,0" path="m655,8499l11426,8499e" filled="f" stroked="t" strokeweight=".696684pt" strokecolor="#747474">
                <v:path arrowok="t"/>
              </v:shape>
            </v:group>
            <v:group style="position:absolute;left:655;top:9271;width:10771;height:2" coordorigin="655,9271" coordsize="10771,2">
              <v:shape style="position:absolute;left:655;top:9271;width:10771;height:2" coordorigin="655,9271" coordsize="10771,0" path="m655,9271l11426,9271e" filled="f" stroked="t" strokeweight=".696684pt" strokecolor="#707070">
                <v:path arrowok="t"/>
              </v:shape>
            </v:group>
            <v:group style="position:absolute;left:660;top:9507;width:10766;height:2" coordorigin="660,9507" coordsize="10766,2">
              <v:shape style="position:absolute;left:660;top:9507;width:10766;height:2" coordorigin="660,9507" coordsize="10766,0" path="m660,9507l11426,9507e" filled="f" stroked="t" strokeweight=".696684pt" strokecolor="#707070">
                <v:path arrowok="t"/>
              </v:shape>
            </v:group>
            <v:group style="position:absolute;left:660;top:9745;width:10766;height:2" coordorigin="660,9745" coordsize="10766,2">
              <v:shape style="position:absolute;left:660;top:9745;width:10766;height:2" coordorigin="660,9745" coordsize="10766,0" path="m660,9745l11426,9745e" filled="f" stroked="t" strokeweight=".696684pt" strokecolor="#777777">
                <v:path arrowok="t"/>
              </v:shape>
            </v:group>
            <v:group style="position:absolute;left:660;top:10208;width:10766;height:2" coordorigin="660,10208" coordsize="10766,2">
              <v:shape style="position:absolute;left:660;top:10208;width:10766;height:2" coordorigin="660,10208" coordsize="10766,0" path="m660,10208l11426,10208e" filled="f" stroked="t" strokeweight=".696684pt" strokecolor="#7C7C7C">
                <v:path arrowok="t"/>
              </v:shape>
            </v:group>
            <v:group style="position:absolute;left:1858;top:10444;width:2;height:5286" coordorigin="1858,10444" coordsize="2,5286">
              <v:shape style="position:absolute;left:1858;top:10444;width:2;height:5286" coordorigin="1858,10444" coordsize="0,5286" path="m1858,15729l1858,10444e" filled="f" stroked="t" strokeweight=".696684pt" strokecolor="#606060">
                <v:path arrowok="t"/>
              </v:shape>
            </v:group>
            <v:group style="position:absolute;left:1479;top:10444;width:2;height:5281" coordorigin="1479,10444" coordsize="2,5281">
              <v:shape style="position:absolute;left:1479;top:10444;width:2;height:5281" coordorigin="1479,10444" coordsize="0,5281" path="m1479,15724l1479,10444e" filled="f" stroked="t" strokeweight=".696684pt" strokecolor="#646464">
                <v:path arrowok="t"/>
              </v:shape>
            </v:group>
            <v:group style="position:absolute;left:655;top:10448;width:10775;height:2" coordorigin="655,10448" coordsize="10775,2">
              <v:shape style="position:absolute;left:655;top:10448;width:10775;height:2" coordorigin="655,10448" coordsize="10775,0" path="m655,10448l11430,10448e" filled="f" stroked="t" strokeweight=".696684pt" strokecolor="#7C7C7C">
                <v:path arrowok="t"/>
              </v:shape>
            </v:group>
            <v:group style="position:absolute;left:7250;top:10439;width:2;height:5281" coordorigin="7250,10439" coordsize="2,5281">
              <v:shape style="position:absolute;left:7250;top:10439;width:2;height:5281" coordorigin="7250,10439" coordsize="0,5281" path="m7250,15720l7250,10439e" filled="f" stroked="t" strokeweight=".696684pt" strokecolor="#606060">
                <v:path arrowok="t"/>
              </v:shape>
            </v:group>
            <v:group style="position:absolute;left:660;top:12737;width:1737;height:2" coordorigin="660,12737" coordsize="1737,2">
              <v:shape style="position:absolute;left:660;top:12737;width:1737;height:2" coordorigin="660,12737" coordsize="1737,0" path="m660,12737l2397,12737e" filled="f" stroked="t" strokeweight=".696684pt" strokecolor="#838383">
                <v:path arrowok="t"/>
              </v:shape>
            </v:group>
            <v:group style="position:absolute;left:5464;top:12695;width:2;height:590" coordorigin="5464,12695" coordsize="2,590">
              <v:shape style="position:absolute;left:5464;top:12695;width:2;height:590" coordorigin="5464,12695" coordsize="0,590" path="m5464,13285l5464,12695e" filled="f" stroked="t" strokeweight="1.393367pt" strokecolor="#3F4480">
                <v:path arrowok="t"/>
              </v:shape>
            </v:group>
            <v:group style="position:absolute;left:655;top:15715;width:10780;height:2" coordorigin="655,15715" coordsize="10780,2">
              <v:shape style="position:absolute;left:655;top:15715;width:10780;height:2" coordorigin="655,15715" coordsize="10780,0" path="m655,15715l11435,15715e" filled="f" stroked="t" strokeweight=".696684pt" strokecolor="#909090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717" w:right="526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4"/>
        </w:rPr>
        <w:t>'a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67" w:lineRule="exact"/>
        <w:ind w:left="1810" w:right="-20"/>
        <w:jc w:val="left"/>
        <w:rPr>
          <w:rFonts w:ascii="Courier New" w:hAnsi="Courier New" w:cs="Courier New" w:eastAsia="Courier New"/>
          <w:sz w:val="116"/>
          <w:szCs w:val="116"/>
        </w:rPr>
      </w:pPr>
      <w:rPr/>
      <w:r>
        <w:rPr/>
        <w:pict>
          <v:shape style="position:absolute;margin-left:134.399994pt;margin-top:22.753391pt;width:103.68pt;height:45.119999pt;mso-position-horizontal-relative:page;mso-position-vertical-relative:paragraph;z-index:-13736" type="#_x0000_t75">
            <v:imagedata r:id="rId9" o:title=""/>
          </v:shape>
        </w:pict>
      </w:r>
      <w:r>
        <w:rPr>
          <w:rFonts w:ascii="Courier New" w:hAnsi="Courier New" w:cs="Courier New" w:eastAsia="Courier New"/>
          <w:sz w:val="116"/>
          <w:szCs w:val="116"/>
          <w:color w:val="383A69"/>
          <w:spacing w:val="0"/>
          <w:w w:val="142"/>
          <w:position w:val="-3"/>
        </w:rPr>
        <w:t>V</w:t>
      </w:r>
      <w:r>
        <w:rPr>
          <w:rFonts w:ascii="Courier New" w:hAnsi="Courier New" w:cs="Courier New" w:eastAsia="Courier New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0" w:after="0" w:line="399" w:lineRule="exact"/>
        <w:ind w:right="-20"/>
        <w:jc w:val="left"/>
        <w:rPr>
          <w:rFonts w:ascii="Arial" w:hAnsi="Arial" w:cs="Arial" w:eastAsia="Arial"/>
          <w:sz w:val="55"/>
          <w:szCs w:val="55"/>
        </w:rPr>
      </w:pPr>
      <w:rPr/>
      <w:r>
        <w:rPr>
          <w:rFonts w:ascii="Arial" w:hAnsi="Arial" w:cs="Arial" w:eastAsia="Arial"/>
          <w:sz w:val="55"/>
          <w:szCs w:val="55"/>
          <w:color w:val="575D87"/>
          <w:spacing w:val="-100"/>
          <w:w w:val="349"/>
          <w:position w:val="2"/>
        </w:rPr>
        <w:t>;</w:t>
      </w:r>
      <w:r>
        <w:rPr>
          <w:rFonts w:ascii="Arial" w:hAnsi="Arial" w:cs="Arial" w:eastAsia="Arial"/>
          <w:sz w:val="55"/>
          <w:szCs w:val="55"/>
          <w:color w:val="383A69"/>
          <w:spacing w:val="0"/>
          <w:w w:val="62"/>
          <w:position w:val="2"/>
        </w:rPr>
        <w:t>f.</w:t>
      </w:r>
      <w:r>
        <w:rPr>
          <w:rFonts w:ascii="Arial" w:hAnsi="Arial" w:cs="Arial" w:eastAsia="Arial"/>
          <w:sz w:val="55"/>
          <w:szCs w:val="55"/>
          <w:color w:val="383A69"/>
          <w:spacing w:val="-13"/>
          <w:w w:val="62"/>
          <w:position w:val="2"/>
        </w:rPr>
        <w:t>:</w:t>
      </w:r>
      <w:r>
        <w:rPr>
          <w:rFonts w:ascii="Arial" w:hAnsi="Arial" w:cs="Arial" w:eastAsia="Arial"/>
          <w:sz w:val="55"/>
          <w:szCs w:val="55"/>
          <w:color w:val="525254"/>
          <w:spacing w:val="-107"/>
          <w:w w:val="91"/>
          <w:position w:val="2"/>
        </w:rPr>
        <w:t>l</w:t>
      </w:r>
      <w:r>
        <w:rPr>
          <w:rFonts w:ascii="Arial" w:hAnsi="Arial" w:cs="Arial" w:eastAsia="Arial"/>
          <w:sz w:val="55"/>
          <w:szCs w:val="55"/>
          <w:color w:val="383A69"/>
          <w:spacing w:val="-32"/>
          <w:w w:val="62"/>
          <w:position w:val="2"/>
        </w:rPr>
        <w:t>:</w:t>
      </w:r>
      <w:r>
        <w:rPr>
          <w:rFonts w:ascii="Arial" w:hAnsi="Arial" w:cs="Arial" w:eastAsia="Arial"/>
          <w:sz w:val="55"/>
          <w:szCs w:val="55"/>
          <w:color w:val="3D3D3D"/>
          <w:spacing w:val="0"/>
          <w:w w:val="36"/>
          <w:position w:val="2"/>
        </w:rPr>
        <w:t>İLDEM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912" w:right="54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520" w:right="220"/>
          <w:cols w:num="2" w:equalWidth="0">
            <w:col w:w="529" w:space="3452"/>
            <w:col w:w="7199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3752" w:right="4331" w:firstLine="-1326"/>
        <w:jc w:val="left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09849pt;margin-top:-13.819251pt;width:20.512801pt;height:44pt;mso-position-horizontal-relative:page;mso-position-vertical-relative:paragraph;z-index:-1371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33333"/>
                      <w:spacing w:val="0"/>
                      <w:w w:val="210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61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1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87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44444"/>
          <w:w w:val="108"/>
        </w:rPr>
        <w:t>I</w:t>
      </w:r>
      <w:r>
        <w:rPr>
          <w:rFonts w:ascii="Arial" w:hAnsi="Arial" w:cs="Arial" w:eastAsia="Arial"/>
          <w:sz w:val="15"/>
          <w:szCs w:val="15"/>
          <w:color w:val="444444"/>
          <w:spacing w:val="9"/>
          <w:w w:val="108"/>
        </w:rPr>
        <w:t>Z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13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595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42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44444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8" w:right="-20"/>
        <w:jc w:val="left"/>
        <w:tabs>
          <w:tab w:pos="1480" w:val="left"/>
          <w:tab w:pos="3140" w:val="left"/>
          <w:tab w:pos="54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17:30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71"/>
        </w:rPr>
        <w:t>O</w:t>
      </w:r>
      <w:r>
        <w:rPr>
          <w:rFonts w:ascii="Arial" w:hAnsi="Arial" w:cs="Arial" w:eastAsia="Arial"/>
          <w:sz w:val="18"/>
          <w:szCs w:val="18"/>
          <w:color w:val="333333"/>
          <w:spacing w:val="13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546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486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62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9" w:lineRule="auto"/>
        <w:ind w:left="152" w:right="2785" w:firstLine="-5"/>
        <w:jc w:val="left"/>
        <w:tabs>
          <w:tab w:pos="1480" w:val="left"/>
          <w:tab w:pos="3140" w:val="left"/>
          <w:tab w:pos="446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350334pt;margin-top:24.320913pt;width:557.621196pt;height:24.488054pt;mso-position-horizontal-relative:page;mso-position-vertical-relative:paragraph;z-index:-1371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9" w:hRule="exact"/>
                    </w:trPr>
                    <w:tc>
                      <w:tcPr>
                        <w:tcW w:w="1213" w:type="dxa"/>
                        <w:tcBorders>
                          <w:top w:val="single" w:sz="5.60408" w:space="0" w:color="545454"/>
                          <w:bottom w:val="single" w:sz="5.60408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Dogru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327" w:type="dxa"/>
                        <w:tcBorders>
                          <w:top w:val="single" w:sz="5.60408" w:space="0" w:color="545454"/>
                          <w:bottom w:val="single" w:sz="5.60408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9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Altınkum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altınkum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yol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44444"/>
                            <w:spacing w:val="0"/>
                            <w:w w:val="89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44444"/>
                            <w:spacing w:val="-12"/>
                            <w:w w:val="89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2"/>
                          </w:rPr>
                          <w:t>Çeşme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05" w:type="dxa"/>
                        <w:tcBorders>
                          <w:top w:val="nil" w:sz="6" w:space="0" w:color="auto"/>
                          <w:bottom w:val="single" w:sz="5.60408" w:space="0" w:color="575757"/>
                          <w:left w:val="nil" w:sz="6" w:space="0" w:color="auto"/>
                          <w:right w:val="single" w:sz="5.60408" w:space="0" w:color="77777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213" w:type="dxa"/>
                        <w:tcBorders>
                          <w:top w:val="single" w:sz="5.60408" w:space="0" w:color="575757"/>
                          <w:bottom w:val="single" w:sz="5.60408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6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327" w:type="dxa"/>
                        <w:tcBorders>
                          <w:top w:val="single" w:sz="5.60408" w:space="0" w:color="575757"/>
                          <w:bottom w:val="single" w:sz="5.60408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72" w:right="-20"/>
                          <w:jc w:val="left"/>
                          <w:tabs>
                            <w:tab w:pos="28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19"/>
                          </w:rPr>
                          <w:t>:Çö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19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-8"/>
                            <w:w w:val="11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Yangmı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05" w:type="dxa"/>
                        <w:tcBorders>
                          <w:top w:val="single" w:sz="5.60408" w:space="0" w:color="575757"/>
                          <w:bottom w:val="single" w:sz="5.60408" w:space="0" w:color="545454"/>
                          <w:left w:val="nil" w:sz="6" w:space="0" w:color="auto"/>
                          <w:right w:val="single" w:sz="5.60408" w:space="0" w:color="777777"/>
                        </w:tcBorders>
                      </w:tcPr>
                      <w:p>
                        <w:pPr>
                          <w:spacing w:before="7" w:after="0" w:line="215" w:lineRule="exact"/>
                          <w:ind w:left="7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  <w:position w:val="-1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77"/>
                            <w:position w:val="-1"/>
                          </w:rPr>
                          <w:t>At'eş_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[Kayıt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:3096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SÖZÜGÜZEL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Altınkum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fun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beac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9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-8"/>
          <w:w w:val="8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Çeşıne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660" w:bottom="280" w:left="320" w:right="220"/>
        </w:sectPr>
      </w:pPr>
      <w:rPr/>
    </w:p>
    <w:p>
      <w:pPr>
        <w:spacing w:before="45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12" w:lineRule="auto"/>
        <w:ind w:left="28" w:right="3301" w:firstLine="-28"/>
        <w:jc w:val="left"/>
        <w:tabs>
          <w:tab w:pos="3060" w:val="left"/>
        </w:tabs>
        <w:rPr>
          <w:rFonts w:ascii="Arial" w:hAnsi="Arial" w:cs="Arial" w:eastAsia="Arial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Betonan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6"/>
          <w:w w:val="110"/>
          <w:position w:val="0"/>
        </w:rPr>
        <w:t>e</w:t>
      </w:r>
      <w:r>
        <w:rPr>
          <w:rFonts w:ascii="Arial" w:hAnsi="Arial" w:cs="Arial" w:eastAsia="Arial"/>
          <w:sz w:val="52"/>
          <w:szCs w:val="52"/>
          <w:color w:val="333333"/>
          <w:spacing w:val="20"/>
          <w:w w:val="50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333333"/>
          <w:spacing w:val="-87"/>
          <w:w w:val="40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2"/>
          <w:position w:val="0"/>
        </w:rPr>
        <w:t>p</w:t>
      </w:r>
      <w:r>
        <w:rPr>
          <w:rFonts w:ascii="Arial" w:hAnsi="Arial" w:cs="Arial" w:eastAsia="Arial"/>
          <w:sz w:val="52"/>
          <w:szCs w:val="52"/>
          <w:color w:val="A5A5A5"/>
          <w:spacing w:val="-6"/>
          <w:w w:val="40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1"/>
          <w:position w:val="0"/>
        </w:rPr>
        <w:t>k</w:t>
      </w:r>
      <w:r>
        <w:rPr>
          <w:rFonts w:ascii="Arial" w:hAnsi="Arial" w:cs="Arial" w:eastAsia="Arial"/>
          <w:sz w:val="55"/>
          <w:szCs w:val="55"/>
          <w:color w:val="333333"/>
          <w:spacing w:val="-5"/>
          <w:w w:val="57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0"/>
        </w:rPr>
        <w:t>Diğ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9"/>
          <w:w w:val="97"/>
          <w:position w:val="0"/>
        </w:rPr>
        <w:t>e</w:t>
      </w:r>
      <w:r>
        <w:rPr>
          <w:rFonts w:ascii="Arial" w:hAnsi="Arial" w:cs="Arial" w:eastAsia="Arial"/>
          <w:sz w:val="55"/>
          <w:szCs w:val="55"/>
          <w:color w:val="BABCBA"/>
          <w:spacing w:val="-105"/>
          <w:w w:val="88"/>
          <w:position w:val="-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55"/>
          <w:szCs w:val="55"/>
          <w:color w:val="BABCBA"/>
          <w:spacing w:val="0"/>
          <w:w w:val="100"/>
          <w:position w:val="-26"/>
        </w:rPr>
        <w:t>-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2" w:equalWidth="0">
            <w:col w:w="1707" w:space="1887"/>
            <w:col w:w="7786"/>
          </w:cols>
        </w:sectPr>
      </w:pPr>
      <w:rPr/>
    </w:p>
    <w:p>
      <w:pPr>
        <w:spacing w:before="0" w:after="0" w:line="102" w:lineRule="exact"/>
        <w:ind w:left="66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147" w:right="-20"/>
        <w:jc w:val="left"/>
        <w:tabs>
          <w:tab w:pos="218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9"/>
          <w:position w:val="0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9"/>
          <w:position w:val="0"/>
        </w:rPr>
        <w:t>!J&lt;.iracı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KARAASLAN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136" w:right="-20"/>
        <w:jc w:val="left"/>
        <w:tabs>
          <w:tab w:pos="46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17:31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VanşSaati: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17:41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</w:sectPr>
      </w:pPr>
      <w:rPr/>
    </w:p>
    <w:p>
      <w:pPr>
        <w:spacing w:before="0" w:after="0" w:line="217" w:lineRule="exact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4" w:lineRule="exact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2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2" w:equalWidth="0">
            <w:col w:w="602" w:space="1534"/>
            <w:col w:w="9244"/>
          </w:cols>
        </w:sectPr>
      </w:pPr>
      <w:rPr/>
    </w:p>
    <w:p>
      <w:pPr>
        <w:spacing w:before="0" w:after="0" w:line="236" w:lineRule="exact"/>
        <w:ind w:left="152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4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59" w:lineRule="auto"/>
        <w:ind w:left="2160" w:right="4173" w:firstLine="2494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200" w:right="-20"/>
        <w:jc w:val="left"/>
        <w:tabs>
          <w:tab w:pos="47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306" w:lineRule="exact"/>
        <w:ind w:left="138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60"/>
          <w:position w:val="-5"/>
        </w:rPr>
        <w:t>Ye.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7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4" w:lineRule="auto"/>
        <w:ind w:left="152" w:right="439" w:firstLine="-14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Söndi.lrıne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177" w:lineRule="exact"/>
        <w:ind w:left="44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right="-20"/>
        <w:jc w:val="left"/>
        <w:tabs>
          <w:tab w:pos="3200" w:val="left"/>
          <w:tab w:pos="4380" w:val="left"/>
          <w:tab w:pos="4740" w:val="left"/>
          <w:tab w:pos="59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8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4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1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Köptı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2"/>
          <w:position w:val="-2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3361" w:right="3193"/>
        <w:jc w:val="center"/>
        <w:tabs>
          <w:tab w:pos="4320" w:val="left"/>
          <w:tab w:pos="58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-39"/>
          <w:w w:val="46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trahınini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2" w:equalWidth="0">
            <w:col w:w="1828" w:space="309"/>
            <w:col w:w="9243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23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göri.llmü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54" w:lineRule="auto"/>
        <w:ind w:left="2184" w:right="96" w:firstLine="-2047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imha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ateşiı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öndüti.llmede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9" w:lineRule="exact"/>
        <w:ind w:left="2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1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33333"/>
          <w:w w:val="72"/>
        </w:rPr>
        <w:t>rı</w:t>
      </w:r>
      <w:r>
        <w:rPr>
          <w:rFonts w:ascii="Arial" w:hAnsi="Arial" w:cs="Arial" w:eastAsia="Arial"/>
          <w:sz w:val="27"/>
          <w:szCs w:val="27"/>
          <w:color w:val="333333"/>
          <w:spacing w:val="-18"/>
          <w:w w:val="7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138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DönUşil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40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Vaı-sa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IŞirketi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3.269836pt;margin-top:11.85442pt;width:8.639624pt;height:.1pt;mso-position-horizontal-relative:page;mso-position-vertical-relative:paragraph;z-index:-13730" coordorigin="4665,237" coordsize="173,2">
            <v:shape style="position:absolute;left:4665;top:237;width:173;height:2" coordorigin="4665,237" coordsize="173,0" path="m4665,237l4838,237e" filled="f" stroked="t" strokeweight=".233503pt" strokecolor="#6B6B6B">
              <v:path arrowok="t"/>
            </v:shape>
          </v:group>
          <w10:wrap type="none"/>
        </w:pict>
      </w:r>
      <w:r>
        <w:rPr/>
        <w:pict>
          <v:group style="position:absolute;margin-left:256.853668pt;margin-top:11.85442pt;width:14.010201pt;height:.1pt;mso-position-horizontal-relative:page;mso-position-vertical-relative:paragraph;z-index:-13729" coordorigin="5137,237" coordsize="280,2">
            <v:shape style="position:absolute;left:5137;top:237;width:280;height:2" coordorigin="5137,237" coordsize="280,0" path="m5137,237l5417,237e" filled="f" stroked="t" strokeweight=".233503pt" strokecolor="#676767">
              <v:path arrowok="t"/>
            </v:shape>
          </v:group>
          <w10:wrap type="none"/>
        </w:pict>
      </w:r>
      <w:r>
        <w:rPr/>
        <w:pict>
          <v:group style="position:absolute;margin-left:279.737pt;margin-top:11.85442pt;width:13.543193pt;height:.1pt;mso-position-horizontal-relative:page;mso-position-vertical-relative:paragraph;z-index:-13728" coordorigin="5595,237" coordsize="271,2">
            <v:shape style="position:absolute;left:5595;top:237;width:271;height:2" coordorigin="5595,237" coordsize="271,0" path="m5595,237l5866,237e" filled="f" stroked="t" strokeweight=".233503pt" strokecolor="#676767">
              <v:path arrowok="t"/>
            </v:shape>
          </v:group>
          <w10:wrap type="none"/>
        </w:pict>
      </w:r>
      <w:r>
        <w:rPr/>
        <w:pict>
          <v:group style="position:absolute;margin-left:307.290405pt;margin-top:11.85442pt;width:8.873127pt;height:.1pt;mso-position-horizontal-relative:page;mso-position-vertical-relative:paragraph;z-index:-13727" coordorigin="6146,237" coordsize="177,2">
            <v:shape style="position:absolute;left:6146;top:237;width:177;height:2" coordorigin="6146,237" coordsize="177,0" path="m6146,237l6323,237e" filled="f" stroked="t" strokeweight=".233503pt" strokecolor="#676767">
              <v:path arrowok="t"/>
            </v:shape>
          </v:group>
          <w10:wrap type="none"/>
        </w:pict>
      </w:r>
      <w:r>
        <w:rPr/>
        <w:pict>
          <v:group style="position:absolute;margin-left:327.721924pt;margin-top:11.737669pt;width:20.548293pt;height:1.772001pt;mso-position-horizontal-relative:page;mso-position-vertical-relative:paragraph;z-index:-13726" coordorigin="6554,235" coordsize="411,35">
            <v:group style="position:absolute;left:6557;top:237;width:257;height:2" coordorigin="6557,237" coordsize="257,2">
              <v:shape style="position:absolute;left:6557;top:237;width:257;height:2" coordorigin="6557,237" coordsize="257,0" path="m6557,237l6814,237e" filled="f" stroked="t" strokeweight=".233503pt" strokecolor="#676767">
                <v:path arrowok="t"/>
              </v:shape>
            </v:group>
            <v:group style="position:absolute;left:6786;top:268;width:177;height:2" coordorigin="6786,268" coordsize="177,2">
              <v:shape style="position:absolute;left:6786;top:268;width:177;height:2" coordorigin="6786,268" coordsize="177,0" path="m6786,268l6963,268e" filled="f" stroked="t" strokeweight=".23350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99.5242pt;margin-top:11.85442pt;width:13.543193pt;height:.1pt;mso-position-horizontal-relative:page;mso-position-vertical-relative:paragraph;z-index:-13725" coordorigin="7990,237" coordsize="271,2">
            <v:shape style="position:absolute;left:7990;top:237;width:271;height:2" coordorigin="7990,237" coordsize="271,0" path="m7990,237l8261,237e" filled="f" stroked="t" strokeweight=".233503pt" strokecolor="#606060">
              <v:path arrowok="t"/>
            </v:shape>
          </v:group>
          <w10:wrap type="none"/>
        </w:pict>
      </w:r>
      <w:r>
        <w:rPr/>
        <w:pict>
          <v:group style="position:absolute;margin-left:452.76297pt;margin-top:11.85442pt;width:10.741154pt;height:.1pt;mso-position-horizontal-relative:page;mso-position-vertical-relative:paragraph;z-index:-13724" coordorigin="9055,237" coordsize="215,2">
            <v:shape style="position:absolute;left:9055;top:237;width:215;height:2" coordorigin="9055,237" coordsize="215,0" path="m9055,237l9270,237e" filled="f" stroked="t" strokeweight=".233503pt" strokecolor="#6B6B6B">
              <v:path arrowok="t"/>
            </v:shape>
          </v:group>
          <w10:wrap type="none"/>
        </w:pict>
      </w:r>
      <w:r>
        <w:rPr/>
        <w:pict>
          <v:group style="position:absolute;margin-left:544.062805pt;margin-top:11.85442pt;width:19.147274pt;height:.1pt;mso-position-horizontal-relative:page;mso-position-vertical-relative:paragraph;z-index:-13723" coordorigin="10881,237" coordsize="383,2">
            <v:shape style="position:absolute;left:10881;top:237;width:383;height:2" coordorigin="10881,237" coordsize="383,0" path="m10881,237l11264,237e" filled="f" stroked="t" strokeweight=".233503pt" strokecolor="#64646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rt'arih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18:37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tabs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3"/>
        </w:rPr>
        <w:t>lGi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Çeşıne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hf.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Grb.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3" w:right="1505"/>
        <w:jc w:val="center"/>
        <w:tabs>
          <w:tab w:pos="2560" w:val="left"/>
          <w:tab w:pos="65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259796pt;margin-top:12.585961pt;width:43.787349pt;height:9.5pt;mso-position-horizontal-relative:page;mso-position-vertical-relative:paragraph;z-index:-13716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52"/>
          <w:i/>
          <w:position w:val="-15"/>
        </w:rPr>
        <w:t>Z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52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25"/>
          <w:w w:val="52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15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15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5"/>
          <w:position w:val="-15"/>
        </w:rPr>
        <w:t>Marı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5"/>
          <w:position w:val="-15"/>
        </w:rPr>
        <w:t>s</w:t>
      </w:r>
      <w:r>
        <w:rPr>
          <w:rFonts w:ascii="Arial" w:hAnsi="Arial" w:cs="Arial" w:eastAsia="Arial"/>
          <w:sz w:val="26"/>
          <w:szCs w:val="26"/>
          <w:color w:val="333333"/>
          <w:spacing w:val="27"/>
          <w:w w:val="55"/>
          <w:position w:val="-15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62"/>
          <w:position w:val="-15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20" w:right="220"/>
          <w:cols w:num="2" w:equalWidth="0">
            <w:col w:w="2023" w:space="114"/>
            <w:col w:w="9243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525" w:lineRule="exact"/>
        <w:ind w:left="166" w:right="-195"/>
        <w:jc w:val="left"/>
        <w:tabs>
          <w:tab w:pos="5200" w:val="left"/>
        </w:tabs>
        <w:rPr>
          <w:rFonts w:ascii="Courier New" w:hAnsi="Courier New" w:cs="Courier New" w:eastAsia="Courier New"/>
          <w:sz w:val="99"/>
          <w:szCs w:val="9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lıfaiyeci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</w:r>
      <w:r>
        <w:rPr>
          <w:rFonts w:ascii="Arial" w:hAnsi="Arial" w:cs="Arial" w:eastAsia="Arial"/>
          <w:sz w:val="95"/>
          <w:szCs w:val="95"/>
          <w:color w:val="485099"/>
          <w:spacing w:val="0"/>
          <w:w w:val="99"/>
          <w:i/>
          <w:position w:val="-47"/>
        </w:rPr>
      </w:r>
      <w:r>
        <w:rPr>
          <w:rFonts w:ascii="Arial" w:hAnsi="Arial" w:cs="Arial" w:eastAsia="Arial"/>
          <w:sz w:val="95"/>
          <w:szCs w:val="95"/>
          <w:color w:val="485099"/>
          <w:spacing w:val="0"/>
          <w:w w:val="99"/>
          <w:i/>
          <w:u w:val="single" w:color="384480"/>
          <w:position w:val="-47"/>
        </w:rPr>
        <w:t> </w:t>
      </w:r>
      <w:r>
        <w:rPr>
          <w:rFonts w:ascii="Arial" w:hAnsi="Arial" w:cs="Arial" w:eastAsia="Arial"/>
          <w:sz w:val="95"/>
          <w:szCs w:val="95"/>
          <w:color w:val="485099"/>
          <w:spacing w:val="-18"/>
          <w:w w:val="100"/>
          <w:i/>
          <w:u w:val="single" w:color="384480"/>
          <w:position w:val="-47"/>
        </w:rPr>
        <w:t> </w:t>
      </w:r>
      <w:r>
        <w:rPr>
          <w:rFonts w:ascii="Arial" w:hAnsi="Arial" w:cs="Arial" w:eastAsia="Arial"/>
          <w:sz w:val="95"/>
          <w:szCs w:val="95"/>
          <w:color w:val="485099"/>
          <w:spacing w:val="-18"/>
          <w:w w:val="100"/>
          <w:i/>
          <w:u w:val="single" w:color="384480"/>
          <w:position w:val="-47"/>
        </w:rPr>
      </w:r>
      <w:r>
        <w:rPr>
          <w:rFonts w:ascii="Arial" w:hAnsi="Arial" w:cs="Arial" w:eastAsia="Arial"/>
          <w:sz w:val="95"/>
          <w:szCs w:val="95"/>
          <w:color w:val="485099"/>
          <w:spacing w:val="0"/>
          <w:w w:val="63"/>
          <w:i/>
          <w:u w:val="single" w:color="384480"/>
          <w:position w:val="-47"/>
        </w:rPr>
        <w:t>J</w:t>
      </w:r>
      <w:r>
        <w:rPr>
          <w:rFonts w:ascii="Arial" w:hAnsi="Arial" w:cs="Arial" w:eastAsia="Arial"/>
          <w:sz w:val="95"/>
          <w:szCs w:val="95"/>
          <w:color w:val="485099"/>
          <w:spacing w:val="-15"/>
          <w:w w:val="63"/>
          <w:i/>
          <w:u w:val="single" w:color="384480"/>
          <w:position w:val="-47"/>
        </w:rPr>
        <w:t>/</w:t>
      </w:r>
      <w:r>
        <w:rPr>
          <w:rFonts w:ascii="Arial" w:hAnsi="Arial" w:cs="Arial" w:eastAsia="Arial"/>
          <w:sz w:val="95"/>
          <w:szCs w:val="95"/>
          <w:color w:val="485099"/>
          <w:spacing w:val="-15"/>
          <w:w w:val="63"/>
          <w:i/>
          <w:u w:val="single" w:color="384480"/>
          <w:position w:val="-47"/>
        </w:rPr>
      </w:r>
      <w:r>
        <w:rPr>
          <w:rFonts w:ascii="Arial" w:hAnsi="Arial" w:cs="Arial" w:eastAsia="Arial"/>
          <w:sz w:val="95"/>
          <w:szCs w:val="95"/>
          <w:color w:val="485099"/>
          <w:spacing w:val="-15"/>
          <w:w w:val="63"/>
          <w:i/>
          <w:position w:val="-47"/>
        </w:rPr>
      </w:r>
      <w:r>
        <w:rPr>
          <w:rFonts w:ascii="Arial" w:hAnsi="Arial" w:cs="Arial" w:eastAsia="Arial"/>
          <w:sz w:val="95"/>
          <w:szCs w:val="95"/>
          <w:color w:val="485099"/>
          <w:spacing w:val="-15"/>
          <w:w w:val="63"/>
          <w:i/>
          <w:position w:val="-47"/>
        </w:rPr>
      </w:r>
      <w:r>
        <w:rPr>
          <w:rFonts w:ascii="Courier New" w:hAnsi="Courier New" w:cs="Courier New" w:eastAsia="Courier New"/>
          <w:sz w:val="99"/>
          <w:szCs w:val="99"/>
          <w:color w:val="485099"/>
          <w:spacing w:val="0"/>
          <w:w w:val="55"/>
          <w:i/>
          <w:position w:val="-47"/>
        </w:rPr>
        <w:t>w</w:t>
      </w:r>
      <w:r>
        <w:rPr>
          <w:rFonts w:ascii="Courier New" w:hAnsi="Courier New" w:cs="Courier New" w:eastAsia="Courier New"/>
          <w:sz w:val="99"/>
          <w:szCs w:val="99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left="8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595959"/>
          <w:spacing w:val="31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1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9" w:lineRule="exact"/>
        <w:ind w:left="48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511.491943pt;margin-top:-2.850541pt;width:.1pt;height:47.066897pt;mso-position-horizontal-relative:page;mso-position-vertical-relative:paragraph;z-index:-13719" coordorigin="10230,-57" coordsize="2,941">
            <v:shape style="position:absolute;left:10230;top:-57;width:2;height:941" coordorigin="10230,-57" coordsize="0,941" path="m10230,884l10230,-57e" filled="f" stroked="t" strokeweight="3.34921pt" strokecolor="#D1D8D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7.313751pt;margin-top:5.058105pt;width:73.572682pt;height:34.5pt;mso-position-horizontal-relative:page;mso-position-vertical-relative:paragraph;z-index:-13715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2A3375"/>
                      <w:spacing w:val="-246"/>
                      <w:w w:val="174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595959"/>
                      <w:spacing w:val="31"/>
                      <w:w w:val="53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A5A5A5"/>
                      <w:spacing w:val="0"/>
                      <w:w w:val="70"/>
                      <w:position w:val="-1"/>
                    </w:rPr>
                    <w:t>./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A5A5A5"/>
                      <w:spacing w:val="-88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A5A5A5"/>
                      <w:spacing w:val="0"/>
                      <w:w w:val="3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333333"/>
          <w:w w:val="78"/>
          <w:position w:val="-14"/>
        </w:rPr>
        <w:t>itflii</w:t>
      </w:r>
      <w:r>
        <w:rPr>
          <w:rFonts w:ascii="Arial" w:hAnsi="Arial" w:cs="Arial" w:eastAsia="Arial"/>
          <w:sz w:val="28"/>
          <w:szCs w:val="28"/>
          <w:color w:val="333333"/>
          <w:spacing w:val="-19"/>
          <w:w w:val="79"/>
          <w:position w:val="-14"/>
        </w:rPr>
        <w:t>y</w:t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143"/>
          <w:position w:val="-14"/>
        </w:rPr>
        <w:t>ö</w:t>
      </w:r>
      <w:r>
        <w:rPr>
          <w:rFonts w:ascii="Arial" w:hAnsi="Arial" w:cs="Arial" w:eastAsia="Arial"/>
          <w:sz w:val="28"/>
          <w:szCs w:val="28"/>
          <w:color w:val="595959"/>
          <w:spacing w:val="-17"/>
          <w:w w:val="100"/>
          <w:position w:val="-14"/>
        </w:rPr>
        <w:t> </w:t>
      </w:r>
      <w:r>
        <w:rPr>
          <w:rFonts w:ascii="Arial" w:hAnsi="Arial" w:cs="Arial" w:eastAsia="Arial"/>
          <w:sz w:val="28"/>
          <w:szCs w:val="28"/>
          <w:color w:val="595959"/>
          <w:spacing w:val="-30"/>
          <w:w w:val="143"/>
          <w:position w:val="-14"/>
        </w:rPr>
        <w:t>j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105"/>
          <w:position w:val="-14"/>
        </w:rPr>
        <w:t>ır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2" w:equalWidth="0">
            <w:col w:w="6508" w:space="1519"/>
            <w:col w:w="3353"/>
          </w:cols>
        </w:sectPr>
      </w:pPr>
      <w:rPr/>
    </w:p>
    <w:p>
      <w:pPr>
        <w:spacing w:before="0" w:after="0" w:line="668" w:lineRule="exact"/>
        <w:ind w:left="3598" w:right="-165"/>
        <w:jc w:val="left"/>
        <w:tabs>
          <w:tab w:pos="4840" w:val="left"/>
          <w:tab w:pos="7920" w:val="left"/>
        </w:tabs>
        <w:rPr>
          <w:rFonts w:ascii="Arial" w:hAnsi="Arial" w:cs="Arial" w:eastAsia="Arial"/>
          <w:sz w:val="39"/>
          <w:szCs w:val="39"/>
        </w:rPr>
      </w:pPr>
      <w:rPr/>
      <w:r>
        <w:rPr/>
        <w:pict>
          <v:group style="position:absolute;margin-left:195.442291pt;margin-top:35.461773pt;width:6.071087pt;height:.1pt;mso-position-horizontal-relative:page;mso-position-vertical-relative:paragraph;z-index:-13722" coordorigin="3909,709" coordsize="121,2">
            <v:shape style="position:absolute;left:3909;top:709;width:121;height:2" coordorigin="3909,709" coordsize="121,0" path="m3909,709l4030,709e" filled="f" stroked="t" strokeweight=".23350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4.356064pt;margin-top:12.679524pt;width:3.18318pt;height:6.5pt;mso-position-horizontal-relative:page;mso-position-vertical-relative:paragraph;z-index:-13714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666D99"/>
                      <w:spacing w:val="0"/>
                      <w:w w:val="83"/>
                    </w:rPr>
                    <w:t>&gt;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397644pt;margin-top:22.264254pt;width:9.35064pt;height:19.5pt;mso-position-horizontal-relative:page;mso-position-vertical-relative:paragraph;z-index:-13713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595959"/>
                      <w:spacing w:val="0"/>
                      <w:w w:val="72"/>
                    </w:rPr>
                    <w:t>-·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5"/>
          <w:szCs w:val="45"/>
          <w:color w:val="566077"/>
          <w:spacing w:val="0"/>
          <w:w w:val="52"/>
          <w:position w:val="9"/>
        </w:rPr>
        <w:t>.</w:t>
      </w:r>
      <w:r>
        <w:rPr>
          <w:rFonts w:ascii="Arial" w:hAnsi="Arial" w:cs="Arial" w:eastAsia="Arial"/>
          <w:sz w:val="45"/>
          <w:szCs w:val="45"/>
          <w:color w:val="566077"/>
          <w:spacing w:val="0"/>
          <w:w w:val="52"/>
          <w:position w:val="9"/>
        </w:rPr>
        <w:t> </w:t>
      </w:r>
      <w:r>
        <w:rPr>
          <w:rFonts w:ascii="Arial" w:hAnsi="Arial" w:cs="Arial" w:eastAsia="Arial"/>
          <w:sz w:val="45"/>
          <w:szCs w:val="45"/>
          <w:color w:val="566077"/>
          <w:spacing w:val="5"/>
          <w:w w:val="52"/>
          <w:position w:val="9"/>
        </w:rPr>
        <w:t> </w:t>
      </w:r>
      <w:r>
        <w:rPr>
          <w:rFonts w:ascii="Arial" w:hAnsi="Arial" w:cs="Arial" w:eastAsia="Arial"/>
          <w:sz w:val="33"/>
          <w:szCs w:val="33"/>
          <w:color w:val="2A3375"/>
          <w:spacing w:val="0"/>
          <w:w w:val="52"/>
          <w:i/>
          <w:position w:val="-9"/>
        </w:rPr>
        <w:t>V</w:t>
      </w:r>
      <w:r>
        <w:rPr>
          <w:rFonts w:ascii="Arial" w:hAnsi="Arial" w:cs="Arial" w:eastAsia="Arial"/>
          <w:sz w:val="33"/>
          <w:szCs w:val="33"/>
          <w:color w:val="2A3375"/>
          <w:spacing w:val="10"/>
          <w:w w:val="52"/>
          <w:i/>
          <w:position w:val="-9"/>
        </w:rPr>
        <w:t>J</w:t>
      </w:r>
      <w:r>
        <w:rPr>
          <w:rFonts w:ascii="Arial" w:hAnsi="Arial" w:cs="Arial" w:eastAsia="Arial"/>
          <w:sz w:val="33"/>
          <w:szCs w:val="33"/>
          <w:color w:val="778099"/>
          <w:spacing w:val="0"/>
          <w:w w:val="52"/>
          <w:i/>
          <w:position w:val="-9"/>
        </w:rPr>
        <w:t>)</w:t>
      </w:r>
      <w:r>
        <w:rPr>
          <w:rFonts w:ascii="Arial" w:hAnsi="Arial" w:cs="Arial" w:eastAsia="Arial"/>
          <w:sz w:val="33"/>
          <w:szCs w:val="33"/>
          <w:color w:val="778099"/>
          <w:spacing w:val="-34"/>
          <w:w w:val="52"/>
          <w:i/>
          <w:position w:val="-9"/>
        </w:rPr>
        <w:t> </w:t>
      </w:r>
      <w:r>
        <w:rPr>
          <w:rFonts w:ascii="Arial" w:hAnsi="Arial" w:cs="Arial" w:eastAsia="Arial"/>
          <w:sz w:val="33"/>
          <w:szCs w:val="33"/>
          <w:color w:val="778099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33"/>
          <w:szCs w:val="33"/>
          <w:color w:val="778099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B59"/>
          <w:spacing w:val="0"/>
          <w:w w:val="198"/>
          <w:position w:val="-9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383B59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B59"/>
          <w:spacing w:val="0"/>
          <w:w w:val="100"/>
          <w:position w:val="-9"/>
        </w:rPr>
      </w:r>
      <w:r>
        <w:rPr>
          <w:rFonts w:ascii="Arial" w:hAnsi="Arial" w:cs="Arial" w:eastAsia="Arial"/>
          <w:sz w:val="70"/>
          <w:szCs w:val="70"/>
          <w:color w:val="485099"/>
          <w:spacing w:val="-60"/>
          <w:w w:val="144"/>
          <w:position w:val="-3"/>
        </w:rPr>
        <w:t>6</w:t>
      </w:r>
      <w:r>
        <w:rPr>
          <w:rFonts w:ascii="Arial" w:hAnsi="Arial" w:cs="Arial" w:eastAsia="Arial"/>
          <w:sz w:val="39"/>
          <w:szCs w:val="39"/>
          <w:color w:val="A5A5A5"/>
          <w:spacing w:val="-56"/>
          <w:w w:val="62"/>
          <w:i/>
          <w:position w:val="-23"/>
        </w:rPr>
        <w:t>:</w:t>
      </w:r>
      <w:r>
        <w:rPr>
          <w:rFonts w:ascii="Arial" w:hAnsi="Arial" w:cs="Arial" w:eastAsia="Arial"/>
          <w:sz w:val="70"/>
          <w:szCs w:val="70"/>
          <w:color w:val="8C9090"/>
          <w:spacing w:val="0"/>
          <w:w w:val="26"/>
          <w:position w:val="-3"/>
        </w:rPr>
        <w:t>"</w:t>
      </w:r>
      <w:r>
        <w:rPr>
          <w:rFonts w:ascii="Arial" w:hAnsi="Arial" w:cs="Arial" w:eastAsia="Arial"/>
          <w:sz w:val="70"/>
          <w:szCs w:val="70"/>
          <w:color w:val="8C9090"/>
          <w:spacing w:val="-24"/>
          <w:w w:val="26"/>
          <w:position w:val="-3"/>
        </w:rPr>
        <w:t>'</w:t>
      </w:r>
      <w:r>
        <w:rPr>
          <w:rFonts w:ascii="Arial" w:hAnsi="Arial" w:cs="Arial" w:eastAsia="Arial"/>
          <w:sz w:val="39"/>
          <w:szCs w:val="39"/>
          <w:color w:val="595959"/>
          <w:spacing w:val="-18"/>
          <w:w w:val="117"/>
          <w:position w:val="-23"/>
        </w:rPr>
        <w:t>ı</w:t>
      </w:r>
      <w:r>
        <w:rPr>
          <w:rFonts w:ascii="Arial" w:hAnsi="Arial" w:cs="Arial" w:eastAsia="Arial"/>
          <w:sz w:val="70"/>
          <w:szCs w:val="70"/>
          <w:color w:val="6E6E6E"/>
          <w:spacing w:val="-172"/>
          <w:w w:val="47"/>
          <w:position w:val="-3"/>
        </w:rPr>
        <w:t>·</w:t>
      </w:r>
      <w:r>
        <w:rPr>
          <w:rFonts w:ascii="Arial" w:hAnsi="Arial" w:cs="Arial" w:eastAsia="Arial"/>
          <w:sz w:val="39"/>
          <w:szCs w:val="39"/>
          <w:color w:val="595959"/>
          <w:spacing w:val="-39"/>
          <w:w w:val="117"/>
          <w:position w:val="-23"/>
        </w:rPr>
        <w:t>ı</w:t>
      </w:r>
      <w:r>
        <w:rPr>
          <w:rFonts w:ascii="Arial" w:hAnsi="Arial" w:cs="Arial" w:eastAsia="Arial"/>
          <w:sz w:val="70"/>
          <w:szCs w:val="70"/>
          <w:color w:val="444444"/>
          <w:spacing w:val="25"/>
          <w:w w:val="39"/>
          <w:position w:val="-3"/>
        </w:rPr>
        <w:t>.</w:t>
      </w:r>
      <w:r>
        <w:rPr>
          <w:rFonts w:ascii="Arial" w:hAnsi="Arial" w:cs="Arial" w:eastAsia="Arial"/>
          <w:sz w:val="70"/>
          <w:szCs w:val="70"/>
          <w:color w:val="BABCBA"/>
          <w:spacing w:val="4"/>
          <w:w w:val="26"/>
          <w:position w:val="-3"/>
        </w:rPr>
        <w:t>.</w:t>
      </w:r>
      <w:r>
        <w:rPr>
          <w:rFonts w:ascii="Arial" w:hAnsi="Arial" w:cs="Arial" w:eastAsia="Arial"/>
          <w:sz w:val="39"/>
          <w:szCs w:val="39"/>
          <w:color w:val="8C9090"/>
          <w:spacing w:val="23"/>
          <w:w w:val="59"/>
          <w:position w:val="-23"/>
        </w:rPr>
        <w:t>.</w:t>
      </w:r>
      <w:r>
        <w:rPr>
          <w:rFonts w:ascii="Arial" w:hAnsi="Arial" w:cs="Arial" w:eastAsia="Arial"/>
          <w:sz w:val="39"/>
          <w:szCs w:val="39"/>
          <w:color w:val="2A3375"/>
          <w:spacing w:val="0"/>
          <w:w w:val="51"/>
          <w:i/>
          <w:position w:val="-23"/>
        </w:rPr>
        <w:t>:</w:t>
      </w:r>
      <w:r>
        <w:rPr>
          <w:rFonts w:ascii="Arial" w:hAnsi="Arial" w:cs="Arial" w:eastAsia="Arial"/>
          <w:sz w:val="39"/>
          <w:szCs w:val="39"/>
          <w:color w:val="2A3375"/>
          <w:spacing w:val="-70"/>
          <w:w w:val="100"/>
          <w:i/>
          <w:position w:val="-23"/>
        </w:rPr>
        <w:t> </w:t>
      </w:r>
      <w:r>
        <w:rPr>
          <w:rFonts w:ascii="Arial" w:hAnsi="Arial" w:cs="Arial" w:eastAsia="Arial"/>
          <w:sz w:val="70"/>
          <w:szCs w:val="70"/>
          <w:color w:val="8C9090"/>
          <w:spacing w:val="-8"/>
          <w:w w:val="33"/>
          <w:position w:val="-3"/>
        </w:rPr>
        <w:t>·</w:t>
      </w:r>
      <w:r>
        <w:rPr>
          <w:rFonts w:ascii="Arial" w:hAnsi="Arial" w:cs="Arial" w:eastAsia="Arial"/>
          <w:sz w:val="70"/>
          <w:szCs w:val="70"/>
          <w:color w:val="A5A5A5"/>
          <w:spacing w:val="0"/>
          <w:w w:val="24"/>
          <w:position w:val="-3"/>
        </w:rPr>
        <w:t>.</w:t>
      </w:r>
      <w:r>
        <w:rPr>
          <w:rFonts w:ascii="Arial" w:hAnsi="Arial" w:cs="Arial" w:eastAsia="Arial"/>
          <w:sz w:val="70"/>
          <w:szCs w:val="70"/>
          <w:color w:val="A5A5A5"/>
          <w:spacing w:val="-38"/>
          <w:w w:val="24"/>
          <w:position w:val="-3"/>
        </w:rPr>
        <w:t>:</w:t>
      </w:r>
      <w:r>
        <w:rPr>
          <w:rFonts w:ascii="Arial" w:hAnsi="Arial" w:cs="Arial" w:eastAsia="Arial"/>
          <w:sz w:val="70"/>
          <w:szCs w:val="70"/>
          <w:color w:val="444444"/>
          <w:spacing w:val="13"/>
          <w:w w:val="12"/>
          <w:position w:val="-3"/>
        </w:rPr>
        <w:t>.</w:t>
      </w:r>
      <w:r>
        <w:rPr>
          <w:rFonts w:ascii="Arial" w:hAnsi="Arial" w:cs="Arial" w:eastAsia="Arial"/>
          <w:sz w:val="70"/>
          <w:szCs w:val="70"/>
          <w:color w:val="6E6E6E"/>
          <w:spacing w:val="0"/>
          <w:w w:val="20"/>
          <w:position w:val="-3"/>
        </w:rPr>
        <w:t>:</w:t>
      </w:r>
      <w:r>
        <w:rPr>
          <w:rFonts w:ascii="Arial" w:hAnsi="Arial" w:cs="Arial" w:eastAsia="Arial"/>
          <w:sz w:val="70"/>
          <w:szCs w:val="70"/>
          <w:color w:val="6E6E6E"/>
          <w:spacing w:val="11"/>
          <w:w w:val="20"/>
          <w:position w:val="-3"/>
        </w:rPr>
        <w:t>.</w:t>
      </w:r>
      <w:r>
        <w:rPr>
          <w:rFonts w:ascii="Arial" w:hAnsi="Arial" w:cs="Arial" w:eastAsia="Arial"/>
          <w:sz w:val="39"/>
          <w:szCs w:val="39"/>
          <w:color w:val="BABCBA"/>
          <w:spacing w:val="11"/>
          <w:w w:val="26"/>
          <w:i/>
          <w:position w:val="-23"/>
        </w:rPr>
      </w:r>
      <w:r>
        <w:rPr>
          <w:rFonts w:ascii="Arial" w:hAnsi="Arial" w:cs="Arial" w:eastAsia="Arial"/>
          <w:sz w:val="39"/>
          <w:szCs w:val="39"/>
          <w:color w:val="BABCBA"/>
          <w:spacing w:val="0"/>
          <w:w w:val="26"/>
          <w:emboss/>
          <w:i/>
          <w:position w:val="-23"/>
        </w:rPr>
        <w:t>.</w:t>
      </w:r>
      <w:r>
        <w:rPr>
          <w:rFonts w:ascii="Arial" w:hAnsi="Arial" w:cs="Arial" w:eastAsia="Arial"/>
          <w:sz w:val="39"/>
          <w:szCs w:val="39"/>
          <w:color w:val="BABCBA"/>
          <w:spacing w:val="0"/>
          <w:w w:val="26"/>
          <w:emboss/>
          <w:i/>
          <w:position w:val="-23"/>
        </w:rPr>
      </w:r>
      <w:r>
        <w:rPr>
          <w:rFonts w:ascii="Arial" w:hAnsi="Arial" w:cs="Arial" w:eastAsia="Arial"/>
          <w:sz w:val="39"/>
          <w:szCs w:val="39"/>
          <w:color w:val="BABCBA"/>
          <w:spacing w:val="0"/>
          <w:w w:val="26"/>
          <w:i/>
          <w:position w:val="-23"/>
        </w:rPr>
      </w:r>
      <w:r>
        <w:rPr>
          <w:rFonts w:ascii="Arial" w:hAnsi="Arial" w:cs="Arial" w:eastAsia="Arial"/>
          <w:sz w:val="39"/>
          <w:szCs w:val="39"/>
          <w:color w:val="BABCBA"/>
          <w:spacing w:val="0"/>
          <w:w w:val="27"/>
          <w:i/>
          <w:position w:val="-23"/>
        </w:rPr>
        <w:t>·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670" w:lineRule="exact"/>
        <w:ind w:right="-20"/>
        <w:jc w:val="left"/>
        <w:rPr>
          <w:rFonts w:ascii="Arial" w:hAnsi="Arial" w:cs="Arial" w:eastAsia="Arial"/>
          <w:sz w:val="70"/>
          <w:szCs w:val="70"/>
        </w:rPr>
      </w:pPr>
      <w:rPr/>
      <w:r>
        <w:rPr/>
        <w:br w:type="column"/>
      </w:r>
      <w:r>
        <w:rPr>
          <w:rFonts w:ascii="Arial" w:hAnsi="Arial" w:cs="Arial" w:eastAsia="Arial"/>
          <w:sz w:val="70"/>
          <w:szCs w:val="70"/>
          <w:color w:val="A5A5A5"/>
          <w:w w:val="26"/>
          <w:position w:val="-3"/>
        </w:rPr>
        <w:t>.</w:t>
      </w:r>
      <w:r>
        <w:rPr>
          <w:rFonts w:ascii="Arial" w:hAnsi="Arial" w:cs="Arial" w:eastAsia="Arial"/>
          <w:sz w:val="70"/>
          <w:szCs w:val="70"/>
          <w:color w:val="A5A5A5"/>
          <w:spacing w:val="-125"/>
          <w:w w:val="100"/>
          <w:position w:val="-3"/>
        </w:rPr>
        <w:t> </w:t>
      </w:r>
      <w:r>
        <w:rPr>
          <w:rFonts w:ascii="Arial" w:hAnsi="Arial" w:cs="Arial" w:eastAsia="Arial"/>
          <w:sz w:val="70"/>
          <w:szCs w:val="70"/>
          <w:color w:val="A5A5A5"/>
          <w:spacing w:val="25"/>
          <w:w w:val="62"/>
          <w:position w:val="-3"/>
        </w:rPr>
        <w:t>,</w:t>
      </w:r>
      <w:r>
        <w:rPr>
          <w:rFonts w:ascii="Arial" w:hAnsi="Arial" w:cs="Arial" w:eastAsia="Arial"/>
          <w:sz w:val="70"/>
          <w:szCs w:val="70"/>
          <w:color w:val="A5A5A5"/>
          <w:spacing w:val="0"/>
          <w:w w:val="23"/>
          <w:position w:val="-3"/>
        </w:rPr>
        <w:t>·.</w:t>
      </w:r>
      <w:r>
        <w:rPr>
          <w:rFonts w:ascii="Arial" w:hAnsi="Arial" w:cs="Arial" w:eastAsia="Arial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left="32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</w:rPr>
        <w:t>..:&gt;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C9090"/>
          <w:spacing w:val="0"/>
          <w:w w:val="52"/>
          <w:position w:val="-11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8C9090"/>
          <w:spacing w:val="0"/>
          <w:w w:val="52"/>
          <w:position w:val="-1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8C9090"/>
          <w:spacing w:val="13"/>
          <w:w w:val="52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36"/>
          <w:position w:val="-1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0"/>
          <w:w w:val="71"/>
          <w:position w:val="-11"/>
        </w:rPr>
        <w:t>•.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3" w:equalWidth="0">
            <w:col w:w="9403" w:space="145"/>
            <w:col w:w="568" w:space="0"/>
            <w:col w:w="1264"/>
          </w:cols>
        </w:sectPr>
      </w:pPr>
      <w:rPr/>
    </w:p>
    <w:p>
      <w:pPr>
        <w:spacing w:before="0" w:after="0" w:line="181" w:lineRule="exact"/>
        <w:ind w:left="2916" w:right="-20"/>
        <w:jc w:val="left"/>
        <w:tabs>
          <w:tab w:pos="3620" w:val="left"/>
          <w:tab w:pos="5120" w:val="left"/>
          <w:tab w:pos="8140" w:val="left"/>
          <w:tab w:pos="922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Courier New" w:hAnsi="Courier New" w:cs="Courier New" w:eastAsia="Courier New"/>
          <w:sz w:val="24"/>
          <w:szCs w:val="24"/>
          <w:color w:val="333333"/>
          <w:spacing w:val="0"/>
          <w:w w:val="77"/>
          <w:position w:val="2"/>
        </w:rPr>
        <w:t>İT</w:t>
      </w:r>
      <w:r>
        <w:rPr>
          <w:rFonts w:ascii="Courier New" w:hAnsi="Courier New" w:cs="Courier New" w:eastAsia="Courier New"/>
          <w:sz w:val="24"/>
          <w:szCs w:val="24"/>
          <w:color w:val="333333"/>
          <w:spacing w:val="12"/>
          <w:w w:val="77"/>
          <w:position w:val="2"/>
        </w:rPr>
        <w:t>F</w:t>
      </w:r>
      <w:r>
        <w:rPr>
          <w:rFonts w:ascii="Courier New" w:hAnsi="Courier New" w:cs="Courier New" w:eastAsia="Courier New"/>
          <w:sz w:val="24"/>
          <w:szCs w:val="24"/>
          <w:color w:val="6E6E6E"/>
          <w:spacing w:val="0"/>
          <w:w w:val="77"/>
          <w:position w:val="2"/>
        </w:rPr>
        <w:t>A</w:t>
      </w:r>
      <w:r>
        <w:rPr>
          <w:rFonts w:ascii="Courier New" w:hAnsi="Courier New" w:cs="Courier New" w:eastAsia="Courier New"/>
          <w:sz w:val="24"/>
          <w:szCs w:val="24"/>
          <w:color w:val="6E6E6E"/>
          <w:spacing w:val="-110"/>
          <w:w w:val="77"/>
          <w:position w:val="2"/>
        </w:rPr>
        <w:t> </w:t>
      </w:r>
      <w:r>
        <w:rPr>
          <w:rFonts w:ascii="Courier New" w:hAnsi="Courier New" w:cs="Courier New" w:eastAsia="Courier New"/>
          <w:sz w:val="24"/>
          <w:szCs w:val="24"/>
          <w:color w:val="6E6E6E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4"/>
          <w:szCs w:val="24"/>
          <w:color w:val="6E6E6E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778099"/>
          <w:spacing w:val="0"/>
          <w:w w:val="100"/>
          <w:position w:val="8"/>
        </w:rPr>
        <w:t>•</w:t>
      </w:r>
      <w:r>
        <w:rPr>
          <w:rFonts w:ascii="Arial" w:hAnsi="Arial" w:cs="Arial" w:eastAsia="Arial"/>
          <w:sz w:val="19"/>
          <w:szCs w:val="19"/>
          <w:color w:val="778099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778099"/>
          <w:spacing w:val="28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464D6E"/>
          <w:spacing w:val="0"/>
          <w:w w:val="83"/>
          <w:position w:val="8"/>
        </w:rPr>
        <w:t>P:</w:t>
      </w:r>
      <w:r>
        <w:rPr>
          <w:rFonts w:ascii="Arial" w:hAnsi="Arial" w:cs="Arial" w:eastAsia="Arial"/>
          <w:sz w:val="19"/>
          <w:szCs w:val="19"/>
          <w:color w:val="464D6E"/>
          <w:spacing w:val="-5"/>
          <w:w w:val="83"/>
          <w:position w:val="8"/>
        </w:rPr>
        <w:t>T</w:t>
      </w:r>
      <w:r>
        <w:rPr>
          <w:rFonts w:ascii="Arial" w:hAnsi="Arial" w:cs="Arial" w:eastAsia="Arial"/>
          <w:sz w:val="19"/>
          <w:szCs w:val="19"/>
          <w:color w:val="778099"/>
          <w:spacing w:val="0"/>
          <w:w w:val="109"/>
          <w:position w:val="8"/>
        </w:rPr>
        <w:t>P&gt;</w:t>
      </w:r>
      <w:r>
        <w:rPr>
          <w:rFonts w:ascii="Arial" w:hAnsi="Arial" w:cs="Arial" w:eastAsia="Arial"/>
          <w:sz w:val="19"/>
          <w:szCs w:val="19"/>
          <w:color w:val="778099"/>
          <w:spacing w:val="7"/>
          <w:w w:val="109"/>
          <w:position w:val="8"/>
        </w:rPr>
        <w:t>Ö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30"/>
          <w:position w:val="8"/>
        </w:rPr>
        <w:t>LG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8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71"/>
          <w:position w:val="8"/>
        </w:rPr>
        <w:t>.</w:t>
      </w:r>
      <w:r>
        <w:rPr>
          <w:rFonts w:ascii="Arial" w:hAnsi="Arial" w:cs="Arial" w:eastAsia="Arial"/>
          <w:sz w:val="19"/>
          <w:szCs w:val="19"/>
          <w:color w:val="333333"/>
          <w:spacing w:val="90"/>
          <w:w w:val="171"/>
          <w:position w:val="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59"/>
          <w:position w:val="8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11"/>
          <w:w w:val="59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position w:val="8"/>
        </w:rPr>
        <w:t>f;</w:t>
      </w:r>
      <w:r>
        <w:rPr>
          <w:rFonts w:ascii="Arial" w:hAnsi="Arial" w:cs="Arial" w:eastAsia="Arial"/>
          <w:sz w:val="16"/>
          <w:szCs w:val="16"/>
          <w:color w:val="444444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40"/>
          <w:szCs w:val="40"/>
          <w:color w:val="666D99"/>
          <w:spacing w:val="-1"/>
          <w:w w:val="111"/>
          <w:position w:val="-8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color w:val="444444"/>
          <w:spacing w:val="0"/>
          <w:w w:val="204"/>
          <w:position w:val="-8"/>
        </w:rPr>
        <w:t>·</w:t>
      </w:r>
      <w:r>
        <w:rPr>
          <w:rFonts w:ascii="Times New Roman" w:hAnsi="Times New Roman" w:cs="Times New Roman" w:eastAsia="Times New Roman"/>
          <w:sz w:val="40"/>
          <w:szCs w:val="40"/>
          <w:color w:val="44444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444444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8"/>
          <w:position w:val="-8"/>
        </w:rPr>
        <w:t>Y</w:t>
      </w:r>
      <w:r>
        <w:rPr>
          <w:rFonts w:ascii="Arial" w:hAnsi="Arial" w:cs="Arial" w:eastAsia="Arial"/>
          <w:sz w:val="19"/>
          <w:szCs w:val="19"/>
          <w:color w:val="333333"/>
          <w:spacing w:val="-9"/>
          <w:w w:val="79"/>
          <w:position w:val="-8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0"/>
          <w:position w:val="-8"/>
        </w:rPr>
        <w:t>ng</w:t>
      </w:r>
      <w:r>
        <w:rPr>
          <w:rFonts w:ascii="Arial" w:hAnsi="Arial" w:cs="Arial" w:eastAsia="Arial"/>
          <w:sz w:val="19"/>
          <w:szCs w:val="19"/>
          <w:color w:val="595959"/>
          <w:spacing w:val="-38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8"/>
          <w:position w:val="-8"/>
        </w:rPr>
        <w:t>tn</w:t>
      </w:r>
      <w:r>
        <w:rPr>
          <w:rFonts w:ascii="Arial" w:hAnsi="Arial" w:cs="Arial" w:eastAsia="Arial"/>
          <w:sz w:val="19"/>
          <w:szCs w:val="19"/>
          <w:color w:val="333333"/>
          <w:spacing w:val="5"/>
          <w:w w:val="78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50"/>
          <w:position w:val="-8"/>
        </w:rPr>
        <w:t>&gt;;1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-37"/>
          <w:w w:val="100"/>
          <w:position w:val="-8"/>
        </w:rPr>
        <w:t> </w:t>
      </w:r>
      <w:r>
        <w:rPr>
          <w:rFonts w:ascii="Arial" w:hAnsi="Arial" w:cs="Arial" w:eastAsia="Arial"/>
          <w:sz w:val="32"/>
          <w:szCs w:val="32"/>
          <w:color w:val="6E6E6E"/>
          <w:spacing w:val="0"/>
          <w:w w:val="82"/>
          <w:position w:val="-8"/>
        </w:rPr>
        <w:t>f</w:t>
      </w:r>
      <w:r>
        <w:rPr>
          <w:rFonts w:ascii="Arial" w:hAnsi="Arial" w:cs="Arial" w:eastAsia="Arial"/>
          <w:sz w:val="32"/>
          <w:szCs w:val="32"/>
          <w:color w:val="6E6E6E"/>
          <w:spacing w:val="-70"/>
          <w:w w:val="82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8C9090"/>
          <w:spacing w:val="18"/>
          <w:w w:val="24"/>
          <w:position w:val="-8"/>
        </w:rPr>
        <w:t>&lt;</w:t>
      </w:r>
      <w:r>
        <w:rPr>
          <w:rFonts w:ascii="Arial" w:hAnsi="Arial" w:cs="Arial" w:eastAsia="Arial"/>
          <w:sz w:val="32"/>
          <w:szCs w:val="32"/>
          <w:color w:val="A5A5A5"/>
          <w:spacing w:val="0"/>
          <w:w w:val="88"/>
          <w:position w:val="-8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</w:sectPr>
      </w:pPr>
      <w:rPr/>
    </w:p>
    <w:p>
      <w:pPr>
        <w:spacing w:before="0" w:after="0" w:line="273" w:lineRule="exact"/>
        <w:ind w:left="2674" w:right="-87"/>
        <w:jc w:val="left"/>
        <w:tabs>
          <w:tab w:pos="822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78"/>
          <w:position w:val="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  <w:position w:val="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6"/>
        </w:rPr>
        <w:t>POS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0"/>
          <w:position w:val="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1"/>
          <w:w w:val="8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6"/>
        </w:rPr>
        <w:t>GRUPLAR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ACB190"/>
          <w:spacing w:val="0"/>
          <w:w w:val="222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8"/>
          <w:position w:val="-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3"/>
          <w:position w:val="-6"/>
        </w:rPr>
        <w:t>-Ş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8"/>
          <w:w w:val="13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3"/>
          <w:position w:val="-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43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Courier New" w:hAnsi="Courier New" w:cs="Courier New" w:eastAsia="Courier New"/>
          <w:sz w:val="95"/>
          <w:szCs w:val="95"/>
          <w:color w:val="1146BD"/>
          <w:w w:val="62"/>
          <w:position w:val="-50"/>
        </w:rPr>
        <w:t>\</w:t>
      </w:r>
      <w:r>
        <w:rPr>
          <w:rFonts w:ascii="Courier New" w:hAnsi="Courier New" w:cs="Courier New" w:eastAsia="Courier New"/>
          <w:sz w:val="95"/>
          <w:szCs w:val="95"/>
          <w:color w:val="1146BD"/>
          <w:spacing w:val="124"/>
          <w:w w:val="62"/>
          <w:u w:val="thick" w:color="286BC8"/>
          <w:position w:val="-50"/>
        </w:rPr>
        <w:t>A</w:t>
      </w:r>
      <w:r>
        <w:rPr>
          <w:rFonts w:ascii="Courier New" w:hAnsi="Courier New" w:cs="Courier New" w:eastAsia="Courier New"/>
          <w:sz w:val="95"/>
          <w:szCs w:val="95"/>
          <w:color w:val="1146BD"/>
          <w:spacing w:val="124"/>
          <w:w w:val="62"/>
          <w:u w:val="thick" w:color="286BC8"/>
          <w:position w:val="-50"/>
        </w:rPr>
      </w:r>
      <w:r>
        <w:rPr>
          <w:rFonts w:ascii="Courier New" w:hAnsi="Courier New" w:cs="Courier New" w:eastAsia="Courier New"/>
          <w:sz w:val="95"/>
          <w:szCs w:val="95"/>
          <w:color w:val="1146BD"/>
          <w:spacing w:val="124"/>
          <w:w w:val="62"/>
          <w:position w:val="-50"/>
        </w:rPr>
      </w:r>
      <w:r>
        <w:rPr>
          <w:rFonts w:ascii="Courier New" w:hAnsi="Courier New" w:cs="Courier New" w:eastAsia="Courier New"/>
          <w:sz w:val="95"/>
          <w:szCs w:val="95"/>
          <w:color w:val="1146BD"/>
          <w:spacing w:val="124"/>
          <w:w w:val="62"/>
          <w:position w:val="-50"/>
        </w:rPr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2"/>
          <w:position w:val="3"/>
        </w:rPr>
        <w:t>Ayha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3"/>
          <w:position w:val="3"/>
        </w:rPr>
        <w:t>n</w:t>
      </w:r>
      <w:r>
        <w:rPr>
          <w:rFonts w:ascii="Arial" w:hAnsi="Arial" w:cs="Arial" w:eastAsia="Arial"/>
          <w:sz w:val="20"/>
          <w:szCs w:val="20"/>
          <w:color w:val="333333"/>
          <w:spacing w:val="-3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3"/>
        </w:rPr>
        <w:t>BAVAM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95" w:lineRule="exact"/>
        <w:ind w:left="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44444"/>
          <w:w w:val="126"/>
          <w:position w:val="-1"/>
        </w:rPr>
        <w:t>Mt</w:t>
      </w:r>
      <w:r>
        <w:rPr>
          <w:rFonts w:ascii="Arial" w:hAnsi="Arial" w:cs="Arial" w:eastAsia="Arial"/>
          <w:sz w:val="18"/>
          <w:szCs w:val="18"/>
          <w:color w:val="444444"/>
          <w:spacing w:val="-14"/>
          <w:w w:val="126"/>
          <w:position w:val="-1"/>
        </w:rPr>
        <w:t>f</w:t>
      </w:r>
      <w:r>
        <w:rPr>
          <w:rFonts w:ascii="Arial" w:hAnsi="Arial" w:cs="Arial" w:eastAsia="Arial"/>
          <w:sz w:val="18"/>
          <w:szCs w:val="18"/>
          <w:color w:val="6E6E6E"/>
          <w:spacing w:val="-7"/>
          <w:w w:val="205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444444"/>
          <w:spacing w:val="-5"/>
          <w:w w:val="177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03"/>
          <w:position w:val="-1"/>
        </w:rPr>
        <w:t>rı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04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6E6E6E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55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-36"/>
          <w:w w:val="96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137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2" w:equalWidth="0">
            <w:col w:w="9175" w:space="462"/>
            <w:col w:w="1743"/>
          </w:cols>
        </w:sectPr>
      </w:pPr>
      <w:rPr/>
    </w:p>
    <w:p>
      <w:pPr>
        <w:spacing w:before="0" w:after="0" w:line="167" w:lineRule="exact"/>
        <w:ind w:left="3976" w:right="-116"/>
        <w:jc w:val="left"/>
        <w:tabs>
          <w:tab w:pos="85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173.492981pt;margin-top:24.805136pt;width:6.771597pt;height:.1pt;mso-position-horizontal-relative:page;mso-position-vertical-relative:paragraph;z-index:-13720" coordorigin="3470,496" coordsize="135,2">
            <v:shape style="position:absolute;left:3470;top:496;width:135;height:2" coordorigin="3470,496" coordsize="135,0" path="m3470,496l3605,496e" filled="f" stroked="t" strokeweight=".934013pt" strokecolor="#1864C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1"/>
          <w:szCs w:val="51"/>
          <w:color w:val="1146BD"/>
          <w:spacing w:val="0"/>
          <w:w w:val="144"/>
          <w:position w:val="-28"/>
        </w:rPr>
        <w:t>\.</w:t>
      </w:r>
      <w:r>
        <w:rPr>
          <w:rFonts w:ascii="Arial" w:hAnsi="Arial" w:cs="Arial" w:eastAsia="Arial"/>
          <w:sz w:val="51"/>
          <w:szCs w:val="51"/>
          <w:color w:val="1146BD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51"/>
          <w:szCs w:val="51"/>
          <w:color w:val="1146BD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13"/>
          <w:szCs w:val="13"/>
          <w:color w:val="A5A5A5"/>
          <w:spacing w:val="-6"/>
          <w:w w:val="73"/>
          <w:position w:val="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64"/>
          <w:position w:val="0"/>
        </w:rPr>
        <w:t>"-'.·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2"/>
          <w:w w:val="64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-17"/>
          <w:w w:val="119"/>
          <w:position w:val="0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120"/>
          <w:position w:val="0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0"/>
          <w:w w:val="59"/>
          <w:i/>
          <w:position w:val="0"/>
        </w:rPr>
        <w:t>,t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-3"/>
          <w:w w:val="59"/>
          <w:i/>
          <w:position w:val="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-14"/>
          <w:w w:val="51"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0"/>
          <w:w w:val="6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i/>
        </w:rPr>
        <w:t>;: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63"/>
          <w:i/>
        </w:rPr>
        <w:t>.1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63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6"/>
          <w:w w:val="63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C9090"/>
          <w:spacing w:val="0"/>
          <w:w w:val="62"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-4"/>
          <w:w w:val="56"/>
          <w:i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56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0"/>
          <w:w w:val="100"/>
          <w:i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2" w:equalWidth="0">
            <w:col w:w="8965" w:space="177"/>
            <w:col w:w="223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1.599058pt;margin-top:38.467232pt;width:558.306484pt;height:767.81923pt;mso-position-horizontal-relative:page;mso-position-vertical-relative:page;z-index:-13731" coordorigin="432,769" coordsize="11166,15356">
            <v:group style="position:absolute;left:439;top:783;width:2512;height:2" coordorigin="439,783" coordsize="2512,2">
              <v:shape style="position:absolute;left:439;top:783;width:2512;height:2" coordorigin="439,783" coordsize="2512,0" path="m439,783l2951,783e" filled="f" stroked="t" strokeweight=".70051pt" strokecolor="#6B6B6B">
                <v:path arrowok="t"/>
              </v:shape>
            </v:group>
            <v:group style="position:absolute;left:446;top:776;width:2;height:540" coordorigin="446,776" coordsize="2,540">
              <v:shape style="position:absolute;left:446;top:776;width:2;height:540" coordorigin="446,776" coordsize="0,540" path="m446,1316l446,776e" filled="f" stroked="t" strokeweight=".467007pt" strokecolor="#B3B3B3">
                <v:path arrowok="t"/>
              </v:shape>
            </v:group>
            <v:group style="position:absolute;left:2454;top:776;width:2;height:1505" coordorigin="2454,776" coordsize="2,1505">
              <v:shape style="position:absolute;left:2454;top:776;width:2;height:1505" coordorigin="2454,776" coordsize="0,1505" path="m2454,2282l2454,776e" filled="f" stroked="t" strokeweight=".70051pt" strokecolor="#4F4F4F">
                <v:path arrowok="t"/>
              </v:shape>
            </v:group>
            <v:group style="position:absolute;left:2867;top:786;width:4511;height:2" coordorigin="2867,786" coordsize="4511,2">
              <v:shape style="position:absolute;left:2867;top:786;width:4511;height:2" coordorigin="2867,786" coordsize="4511,0" path="m2867,786l7379,786e" filled="f" stroked="t" strokeweight=".70051pt" strokecolor="#545454">
                <v:path arrowok="t"/>
              </v:shape>
            </v:group>
            <v:group style="position:absolute;left:7323;top:786;width:294;height:2" coordorigin="7323,786" coordsize="294,2">
              <v:shape style="position:absolute;left:7323;top:786;width:294;height:2" coordorigin="7323,786" coordsize="294,0" path="m7323,786l7617,786e" filled="f" stroked="t" strokeweight=".467007pt" strokecolor="#3B3B3B">
                <v:path arrowok="t"/>
              </v:shape>
            </v:group>
            <v:group style="position:absolute;left:7561;top:786;width:780;height:2" coordorigin="7561,786" coordsize="780,2">
              <v:shape style="position:absolute;left:7561;top:786;width:780;height:2" coordorigin="7561,786" coordsize="780,0" path="m7561,786l8341,786e" filled="f" stroked="t" strokeweight=".70051pt" strokecolor="#575757">
                <v:path arrowok="t"/>
              </v:shape>
            </v:group>
            <v:group style="position:absolute;left:8285;top:786;width:187;height:2" coordorigin="8285,786" coordsize="187,2">
              <v:shape style="position:absolute;left:8285;top:786;width:187;height:2" coordorigin="8285,786" coordsize="187,0" path="m8285,786l8472,786e" filled="f" stroked="t" strokeweight=".467007pt" strokecolor="#383838">
                <v:path arrowok="t"/>
              </v:shape>
            </v:group>
            <v:group style="position:absolute;left:8415;top:786;width:3152;height:2" coordorigin="8415,786" coordsize="3152,2">
              <v:shape style="position:absolute;left:8415;top:786;width:3152;height:2" coordorigin="8415,786" coordsize="3152,0" path="m8415,786l11568,786e" filled="f" stroked="t" strokeweight=".70051pt" strokecolor="#575757">
                <v:path arrowok="t"/>
              </v:shape>
            </v:group>
            <v:group style="position:absolute;left:9090;top:776;width:2;height:1515" coordorigin="9090,776" coordsize="2,1515">
              <v:shape style="position:absolute;left:9090;top:776;width:2;height:1515" coordorigin="9090,776" coordsize="0,1515" path="m9090,2291l9090,776e" filled="f" stroked="t" strokeweight=".70051pt" strokecolor="#545454">
                <v:path arrowok="t"/>
              </v:shape>
            </v:group>
            <v:group style="position:absolute;left:11572;top:776;width:2;height:14344" coordorigin="11572,776" coordsize="2,14344">
              <v:shape style="position:absolute;left:11572;top:776;width:2;height:14344" coordorigin="11572,776" coordsize="0,14344" path="m11572,15120l11572,776e" filled="f" stroked="t" strokeweight=".70051pt" strokecolor="#777777">
                <v:path arrowok="t"/>
              </v:shape>
            </v:group>
            <v:group style="position:absolute;left:446;top:814;width:2;height:1979" coordorigin="446,814" coordsize="2,1979">
              <v:shape style="position:absolute;left:446;top:814;width:2;height:1979" coordorigin="446,814" coordsize="0,1979" path="m446,2793l446,814e" filled="f" stroked="t" strokeweight=".70051pt" strokecolor="#909090">
                <v:path arrowok="t"/>
              </v:shape>
            </v:group>
            <v:group style="position:absolute;left:11568;top:1444;width:2;height:185" coordorigin="11568,1444" coordsize="2,185">
              <v:shape style="position:absolute;left:11568;top:1444;width:2;height:185" coordorigin="11568,1444" coordsize="0,185" path="m11568,1628l11568,1444e" filled="f" stroked="t" strokeweight=".467007pt" strokecolor="#707070">
                <v:path arrowok="t"/>
              </v:shape>
            </v:group>
            <v:group style="position:absolute;left:446;top:1444;width:2;height:388" coordorigin="446,1444" coordsize="2,388">
              <v:shape style="position:absolute;left:446;top:1444;width:2;height:388" coordorigin="446,1444" coordsize="0,388" path="m446,1832l446,1444e" filled="f" stroked="t" strokeweight=".467007pt" strokecolor="#B8B8B8">
                <v:path arrowok="t"/>
              </v:shape>
            </v:group>
            <v:group style="position:absolute;left:444;top:2275;width:6739;height:2" coordorigin="444,2275" coordsize="6739,2">
              <v:shape style="position:absolute;left:444;top:2275;width:6739;height:2" coordorigin="444,2275" coordsize="6739,0" path="m444,2275l7183,2275e" filled="f" stroked="t" strokeweight=".70051pt" strokecolor="#575757">
                <v:path arrowok="t"/>
              </v:shape>
            </v:group>
            <v:group style="position:absolute;left:7127;top:2277;width:252;height:2" coordorigin="7127,2277" coordsize="252,2">
              <v:shape style="position:absolute;left:7127;top:2277;width:252;height:2" coordorigin="7127,2277" coordsize="252,0" path="m7127,2277l7379,2277e" filled="f" stroked="t" strokeweight=".467007pt" strokecolor="#484848">
                <v:path arrowok="t"/>
              </v:shape>
            </v:group>
            <v:group style="position:absolute;left:7295;top:2279;width:1826;height:2" coordorigin="7295,2279" coordsize="1826,2">
              <v:shape style="position:absolute;left:7295;top:2279;width:1826;height:2" coordorigin="7295,2279" coordsize="1826,0" path="m7295,2279l9121,2279e" filled="f" stroked="t" strokeweight=".70051pt" strokecolor="#575757">
                <v:path arrowok="t"/>
              </v:shape>
            </v:group>
            <v:group style="position:absolute;left:9051;top:2277;width:219;height:2" coordorigin="9051,2277" coordsize="219,2">
              <v:shape style="position:absolute;left:9051;top:2277;width:219;height:2" coordorigin="9051,2277" coordsize="219,0" path="m9051,2277l9270,2277e" filled="f" stroked="t" strokeweight=".467007pt" strokecolor="#444444">
                <v:path arrowok="t"/>
              </v:shape>
            </v:group>
            <v:group style="position:absolute;left:9214;top:2277;width:2363;height:2" coordorigin="9214,2277" coordsize="2363,2">
              <v:shape style="position:absolute;left:9214;top:2277;width:2363;height:2" coordorigin="9214,2277" coordsize="2363,0" path="m9214,2277l11577,2277e" filled="f" stroked="t" strokeweight=".70051pt" strokecolor="#5B5B5B">
                <v:path arrowok="t"/>
              </v:shape>
            </v:group>
            <v:group style="position:absolute;left:444;top:2516;width:11133;height:2" coordorigin="444,2516" coordsize="11133,2">
              <v:shape style="position:absolute;left:444;top:2516;width:11133;height:2" coordorigin="444,2516" coordsize="11133,0" path="m444,2516l11577,2516e" filled="f" stroked="t" strokeweight=".70051pt" strokecolor="#575757">
                <v:path arrowok="t"/>
              </v:shape>
            </v:group>
            <v:group style="position:absolute;left:448;top:2753;width:11129;height:2" coordorigin="448,2753" coordsize="11129,2">
              <v:shape style="position:absolute;left:448;top:2753;width:11129;height:2" coordorigin="448,2753" coordsize="11129,0" path="m448,2753l11577,2753e" filled="f" stroked="t" strokeweight=".70051pt" strokecolor="#545454">
                <v:path arrowok="t"/>
              </v:shape>
            </v:group>
            <v:group style="position:absolute;left:6968;top:3460;width:2;height:767" coordorigin="6968,3460" coordsize="2,767">
              <v:shape style="position:absolute;left:6968;top:3460;width:2;height:767" coordorigin="6968,3460" coordsize="0,767" path="m6968,4227l6968,3460e" filled="f" stroked="t" strokeweight=".70051pt" strokecolor="#5B5B5B">
                <v:path arrowok="t"/>
              </v:shape>
            </v:group>
            <v:group style="position:absolute;left:6958;top:3834;width:1382;height:2" coordorigin="6958,3834" coordsize="1382,2">
              <v:shape style="position:absolute;left:6958;top:3834;width:1382;height:2" coordorigin="6958,3834" coordsize="1382,0" path="m6958,3834l8341,3834e" filled="f" stroked="t" strokeweight=".70051pt" strokecolor="#6B6B6B">
                <v:path arrowok="t"/>
              </v:shape>
            </v:group>
            <v:group style="position:absolute;left:8285;top:3834;width:187;height:2" coordorigin="8285,3834" coordsize="187,2">
              <v:shape style="position:absolute;left:8285;top:3834;width:187;height:2" coordorigin="8285,3834" coordsize="187,0" path="m8285,3834l8472,3834e" filled="f" stroked="t" strokeweight=".467007pt" strokecolor="#545454">
                <v:path arrowok="t"/>
              </v:shape>
            </v:group>
            <v:group style="position:absolute;left:8415;top:3834;width:3162;height:2" coordorigin="8415,3834" coordsize="3162,2">
              <v:shape style="position:absolute;left:8415;top:3834;width:3162;height:2" coordorigin="8415,3834" coordsize="3162,0" path="m8415,3834l11577,3834e" filled="f" stroked="t" strokeweight=".70051pt" strokecolor="#707070">
                <v:path arrowok="t"/>
              </v:shape>
            </v:group>
            <v:group style="position:absolute;left:455;top:2230;width:2;height:13889" coordorigin="455,2230" coordsize="2,13889">
              <v:shape style="position:absolute;left:455;top:2230;width:2;height:13889" coordorigin="455,2230" coordsize="0,13889" path="m455,16119l455,2230e" filled="f" stroked="t" strokeweight=".70051pt" strokecolor="#5B5B5B">
                <v:path arrowok="t"/>
              </v:shape>
            </v:group>
            <v:group style="position:absolute;left:3918;top:3456;width:2;height:393" coordorigin="3918,3456" coordsize="2,393">
              <v:shape style="position:absolute;left:3918;top:3456;width:2;height:393" coordorigin="3918,3456" coordsize="0,393" path="m3918,3849l3918,3456e" filled="f" stroked="t" strokeweight=".467007pt" strokecolor="#444444">
                <v:path arrowok="t"/>
              </v:shape>
            </v:group>
            <v:group style="position:absolute;left:3909;top:3820;width:2;height:71" coordorigin="3909,3820" coordsize="2,71">
              <v:shape style="position:absolute;left:3909;top:3820;width:2;height:71" coordorigin="3909,3820" coordsize="0,71" path="m3909,3891l3909,3820e" filled="f" stroked="t" strokeweight=".70051pt" strokecolor="#575757">
                <v:path arrowok="t"/>
              </v:shape>
            </v:group>
            <v:group style="position:absolute;left:3909;top:3913;width:2905;height:2" coordorigin="3909,3913" coordsize="2905,2">
              <v:shape style="position:absolute;left:3909;top:3913;width:2905;height:2" coordorigin="3909,3913" coordsize="2905,0" path="m3909,3913l6814,3913e" filled="f" stroked="t" strokeweight=".467007pt" strokecolor="#6B6B6B">
                <v:path arrowok="t"/>
              </v:shape>
            </v:group>
            <v:group style="position:absolute;left:3918;top:3825;width:2;height:402" coordorigin="3918,3825" coordsize="2,402">
              <v:shape style="position:absolute;left:3918;top:3825;width:2;height:402" coordorigin="3918,3825" coordsize="0,402" path="m3918,4227l3918,3825e" filled="f" stroked="t" strokeweight=".70051pt" strokecolor="#484848">
                <v:path arrowok="t"/>
              </v:shape>
            </v:group>
            <v:group style="position:absolute;left:448;top:4218;width:6552;height:2" coordorigin="448,4218" coordsize="6552,2">
              <v:shape style="position:absolute;left:448;top:4218;width:6552;height:2" coordorigin="448,4218" coordsize="6552,0" path="m448,4218l7000,4218e" filled="f" stroked="t" strokeweight=".934013pt" strokecolor="#4B4B4B">
                <v:path arrowok="t"/>
              </v:shape>
            </v:group>
            <v:group style="position:absolute;left:6930;top:4227;width:4647;height:2" coordorigin="6930,4227" coordsize="4647,2">
              <v:shape style="position:absolute;left:6930;top:4227;width:4647;height:2" coordorigin="6930,4227" coordsize="4647,0" path="m6930,4227l11577,4227e" filled="f" stroked="t" strokeweight=".70051pt" strokecolor="#575757">
                <v:path arrowok="t"/>
              </v:shape>
            </v:group>
            <v:group style="position:absolute;left:439;top:4497;width:11138;height:2" coordorigin="439,4497" coordsize="11138,2">
              <v:shape style="position:absolute;left:439;top:4497;width:11138;height:2" coordorigin="439,4497" coordsize="11138,0" path="m439,4497l11577,4497e" filled="f" stroked="t" strokeweight=".70051pt" strokecolor="#575757">
                <v:path arrowok="t"/>
              </v:shape>
            </v:group>
            <v:group style="position:absolute;left:2459;top:4213;width:2;height:4672" coordorigin="2459,4213" coordsize="2,4672">
              <v:shape style="position:absolute;left:2459;top:4213;width:2;height:4672" coordorigin="2459,4213" coordsize="0,4672" path="m2459,8885l2459,4213e" filled="f" stroked="t" strokeweight=".70051pt" strokecolor="#4B4B4B">
                <v:path arrowok="t"/>
              </v:shape>
            </v:group>
            <v:group style="position:absolute;left:2456;top:4734;width:4357;height:2" coordorigin="2456,4734" coordsize="4357,2">
              <v:shape style="position:absolute;left:2456;top:4734;width:4357;height:2" coordorigin="2456,4734" coordsize="4357,0" path="m2456,4734l6814,4734e" filled="f" stroked="t" strokeweight=".70051pt" strokecolor="#545454">
                <v:path arrowok="t"/>
              </v:shape>
            </v:group>
            <v:group style="position:absolute;left:6758;top:4734;width:234;height:2" coordorigin="6758,4734" coordsize="234,2">
              <v:shape style="position:absolute;left:6758;top:4734;width:234;height:2" coordorigin="6758,4734" coordsize="234,0" path="m6758,4734l6991,4734e" filled="f" stroked="t" strokeweight=".467007pt" strokecolor="#3F3F3F">
                <v:path arrowok="t"/>
              </v:shape>
            </v:group>
            <v:group style="position:absolute;left:6935;top:4734;width:444;height:2" coordorigin="6935,4734" coordsize="444,2">
              <v:shape style="position:absolute;left:6935;top:4734;width:444;height:2" coordorigin="6935,4734" coordsize="444,0" path="m6935,4734l7379,4734e" filled="f" stroked="t" strokeweight=".70051pt" strokecolor="#575757">
                <v:path arrowok="t"/>
              </v:shape>
            </v:group>
            <v:group style="position:absolute;left:7323;top:4734;width:294;height:2" coordorigin="7323,4734" coordsize="294,2">
              <v:shape style="position:absolute;left:7323;top:4734;width:294;height:2" coordorigin="7323,4734" coordsize="294,0" path="m7323,4734l7617,4734e" filled="f" stroked="t" strokeweight=".467007pt" strokecolor="#3B3B3B">
                <v:path arrowok="t"/>
              </v:shape>
            </v:group>
            <v:group style="position:absolute;left:7561;top:4734;width:780;height:2" coordorigin="7561,4734" coordsize="780,2">
              <v:shape style="position:absolute;left:7561;top:4734;width:780;height:2" coordorigin="7561,4734" coordsize="780,0" path="m7561,4734l8341,4734e" filled="f" stroked="t" strokeweight=".70051pt" strokecolor="#4F4F4F">
                <v:path arrowok="t"/>
              </v:shape>
            </v:group>
            <v:group style="position:absolute;left:8285;top:4734;width:187;height:2" coordorigin="8285,4734" coordsize="187,2">
              <v:shape style="position:absolute;left:8285;top:4734;width:187;height:2" coordorigin="8285,4734" coordsize="187,0" path="m8285,4734l8472,4734e" filled="f" stroked="t" strokeweight=".467007pt" strokecolor="#2F2F2F">
                <v:path arrowok="t"/>
              </v:shape>
            </v:group>
            <v:group style="position:absolute;left:8415;top:4736;width:3162;height:2" coordorigin="8415,4736" coordsize="3162,2">
              <v:shape style="position:absolute;left:8415;top:4736;width:3162;height:2" coordorigin="8415,4736" coordsize="3162,0" path="m8415,4736l11577,4736e" filled="f" stroked="t" strokeweight=".70051pt" strokecolor="#575757">
                <v:path arrowok="t"/>
              </v:shape>
            </v:group>
            <v:group style="position:absolute;left:4946;top:4973;width:6636;height:2" coordorigin="4946,4973" coordsize="6636,2">
              <v:shape style="position:absolute;left:4946;top:4973;width:6636;height:2" coordorigin="4946,4973" coordsize="6636,0" path="m4946,4973l11582,4973e" filled="f" stroked="t" strokeweight=".70051pt" strokecolor="#575757">
                <v:path arrowok="t"/>
              </v:shape>
            </v:group>
            <v:group style="position:absolute;left:7804;top:4729;width:2;height:256" coordorigin="7804,4729" coordsize="2,256">
              <v:shape style="position:absolute;left:7804;top:4729;width:2;height:256" coordorigin="7804,4729" coordsize="0,256" path="m7804,4985l7804,4729e" filled="f" stroked="t" strokeweight=".70051pt" strokecolor="#4B4B4B">
                <v:path arrowok="t"/>
              </v:shape>
            </v:group>
            <v:group style="position:absolute;left:453;top:4947;width:2;height:1955" coordorigin="453,4947" coordsize="2,1955">
              <v:shape style="position:absolute;left:453;top:4947;width:2;height:1955" coordorigin="453,4947" coordsize="0,1955" path="m453,6902l453,4947e" filled="f" stroked="t" strokeweight=".70051pt" strokecolor="#575757">
                <v:path arrowok="t"/>
              </v:shape>
            </v:group>
            <v:group style="position:absolute;left:4953;top:4729;width:2;height:1912" coordorigin="4953,4729" coordsize="2,1912">
              <v:shape style="position:absolute;left:4953;top:4729;width:2;height:1912" coordorigin="4953,4729" coordsize="0,1912" path="m4953,6642l4953,4729e" filled="f" stroked="t" strokeweight=".934013pt" strokecolor="#4F4F4F">
                <v:path arrowok="t"/>
              </v:shape>
            </v:group>
            <v:group style="position:absolute;left:4941;top:5214;width:6641;height:2" coordorigin="4941,5214" coordsize="6641,2">
              <v:shape style="position:absolute;left:4941;top:5214;width:6641;height:2" coordorigin="4941,5214" coordsize="6641,0" path="m4941,5214l11582,5214e" filled="f" stroked="t" strokeweight=".70051pt" strokecolor="#5B5B5B">
                <v:path arrowok="t"/>
              </v:shape>
            </v:group>
            <v:group style="position:absolute;left:4946;top:5453;width:3395;height:2" coordorigin="4946,5453" coordsize="3395,2">
              <v:shape style="position:absolute;left:4946;top:5453;width:3395;height:2" coordorigin="4946,5453" coordsize="3395,0" path="m4946,5453l8341,5453e" filled="f" stroked="t" strokeweight=".70051pt" strokecolor="#575757">
                <v:path arrowok="t"/>
              </v:shape>
            </v:group>
            <v:group style="position:absolute;left:8285;top:5453;width:187;height:2" coordorigin="8285,5453" coordsize="187,2">
              <v:shape style="position:absolute;left:8285;top:5453;width:187;height:2" coordorigin="8285,5453" coordsize="187,0" path="m8285,5453l8472,5453e" filled="f" stroked="t" strokeweight=".467007pt" strokecolor="#383838">
                <v:path arrowok="t"/>
              </v:shape>
            </v:group>
            <v:group style="position:absolute;left:8415;top:5453;width:3166;height:2" coordorigin="8415,5453" coordsize="3166,2">
              <v:shape style="position:absolute;left:8415;top:5453;width:3166;height:2" coordorigin="8415,5453" coordsize="3166,0" path="m8415,5453l11582,5453e" filled="f" stroked="t" strokeweight=".70051pt" strokecolor="#575757">
                <v:path arrowok="t"/>
              </v:shape>
            </v:group>
            <v:group style="position:absolute;left:2456;top:5692;width:9121;height:2" coordorigin="2456,5692" coordsize="9121,2">
              <v:shape style="position:absolute;left:2456;top:5692;width:9121;height:2" coordorigin="2456,5692" coordsize="9121,0" path="m2456,5692l11577,5692e" filled="f" stroked="t" strokeweight=".70051pt" strokecolor="#575757">
                <v:path arrowok="t"/>
              </v:shape>
            </v:group>
            <v:group style="position:absolute;left:11572;top:5406;width:2;height:554" coordorigin="11572,5406" coordsize="2,554">
              <v:shape style="position:absolute;left:11572;top:5406;width:2;height:554" coordorigin="11572,5406" coordsize="0,554" path="m11572,5960l11572,5406e" filled="f" stroked="t" strokeweight=".467007pt" strokecolor="#747474">
                <v:path arrowok="t"/>
              </v:shape>
            </v:group>
            <v:group style="position:absolute;left:444;top:5924;width:2036;height:2" coordorigin="444,5924" coordsize="2036,2">
              <v:shape style="position:absolute;left:444;top:5924;width:2036;height:2" coordorigin="444,5924" coordsize="2036,0" path="m444,5924l2480,5924e" filled="f" stroked="t" strokeweight=".70051pt" strokecolor="#575757">
                <v:path arrowok="t"/>
              </v:shape>
            </v:group>
            <v:group style="position:absolute;left:2410;top:5927;width:1527;height:2" coordorigin="2410,5927" coordsize="1527,2">
              <v:shape style="position:absolute;left:2410;top:5927;width:1527;height:2" coordorigin="2410,5927" coordsize="1527,0" path="m2410,5927l3937,5927e" filled="f" stroked="t" strokeweight=".467007pt" strokecolor="#4F4F4F">
                <v:path arrowok="t"/>
              </v:shape>
            </v:group>
            <v:group style="position:absolute;left:3881;top:5929;width:5230;height:2" coordorigin="3881,5929" coordsize="5230,2">
              <v:shape style="position:absolute;left:3881;top:5929;width:5230;height:2" coordorigin="3881,5929" coordsize="5230,0" path="m3881,5929l9111,5929e" filled="f" stroked="t" strokeweight=".70051pt" strokecolor="#545454">
                <v:path arrowok="t"/>
              </v:shape>
            </v:group>
            <v:group style="position:absolute;left:9055;top:5932;width:215;height:2" coordorigin="9055,5932" coordsize="215,2">
              <v:shape style="position:absolute;left:9055;top:5932;width:215;height:2" coordorigin="9055,5932" coordsize="215,0" path="m9055,5932l9270,5932e" filled="f" stroked="t" strokeweight=".467007pt" strokecolor="#4B4B4B">
                <v:path arrowok="t"/>
              </v:shape>
            </v:group>
            <v:group style="position:absolute;left:9214;top:5932;width:2368;height:2" coordorigin="9214,5932" coordsize="2368,2">
              <v:shape style="position:absolute;left:9214;top:5932;width:2368;height:2" coordorigin="9214,5932" coordsize="2368,0" path="m9214,5932l11582,5932e" filled="f" stroked="t" strokeweight=".70051pt" strokecolor="#575757">
                <v:path arrowok="t"/>
              </v:shape>
            </v:group>
            <v:group style="position:absolute;left:7804;top:5922;width:2;height:729" coordorigin="7804,5922" coordsize="2,729">
              <v:shape style="position:absolute;left:7804;top:5922;width:2;height:729" coordorigin="7804,5922" coordsize="0,729" path="m7804,6651l7804,5922e" filled="f" stroked="t" strokeweight=".70051pt" strokecolor="#4F4F4F">
                <v:path arrowok="t"/>
              </v:shape>
            </v:group>
            <v:group style="position:absolute;left:2452;top:6398;width:5889;height:2" coordorigin="2452,6398" coordsize="5889,2">
              <v:shape style="position:absolute;left:2452;top:6398;width:5889;height:2" coordorigin="2452,6398" coordsize="5889,0" path="m2452,6398l8341,6398e" filled="f" stroked="t" strokeweight=".70051pt" strokecolor="#575757">
                <v:path arrowok="t"/>
              </v:shape>
            </v:group>
            <v:group style="position:absolute;left:7323;top:6400;width:294;height:2" coordorigin="7323,6400" coordsize="294,2">
              <v:shape style="position:absolute;left:7323;top:6400;width:294;height:2" coordorigin="7323,6400" coordsize="294,0" path="m7323,6400l7617,6400e" filled="f" stroked="t" strokeweight=".467007pt" strokecolor="#484848">
                <v:path arrowok="t"/>
              </v:shape>
            </v:group>
            <v:group style="position:absolute;left:8285;top:6400;width:187;height:2" coordorigin="8285,6400" coordsize="187,2">
              <v:shape style="position:absolute;left:8285;top:6400;width:187;height:2" coordorigin="8285,6400" coordsize="187,0" path="m8285,6400l8472,6400e" filled="f" stroked="t" strokeweight=".467007pt" strokecolor="#343434">
                <v:path arrowok="t"/>
              </v:shape>
            </v:group>
            <v:group style="position:absolute;left:8415;top:6400;width:3166;height:2" coordorigin="8415,6400" coordsize="3166,2">
              <v:shape style="position:absolute;left:8415;top:6400;width:3166;height:2" coordorigin="8415,6400" coordsize="3166,0" path="m8415,6400l11582,6400e" filled="f" stroked="t" strokeweight=".70051pt" strokecolor="#5B5B5B">
                <v:path arrowok="t"/>
              </v:shape>
            </v:group>
            <v:group style="position:absolute;left:2456;top:6637;width:5884;height:2" coordorigin="2456,6637" coordsize="5884,2">
              <v:shape style="position:absolute;left:2456;top:6637;width:5884;height:2" coordorigin="2456,6637" coordsize="5884,0" path="m2456,6637l8341,6637e" filled="f" stroked="t" strokeweight=".70051pt" strokecolor="#575757">
                <v:path arrowok="t"/>
              </v:shape>
            </v:group>
            <v:group style="position:absolute;left:8285;top:6637;width:187;height:2" coordorigin="8285,6637" coordsize="187,2">
              <v:shape style="position:absolute;left:8285;top:6637;width:187;height:2" coordorigin="8285,6637" coordsize="187,0" path="m8285,6637l8472,6637e" filled="f" stroked="t" strokeweight=".467007pt" strokecolor="#343434">
                <v:path arrowok="t"/>
              </v:shape>
            </v:group>
            <v:group style="position:absolute;left:8415;top:6639;width:3166;height:2" coordorigin="8415,6639" coordsize="3166,2">
              <v:shape style="position:absolute;left:8415;top:6639;width:3166;height:2" coordorigin="8415,6639" coordsize="3166,0" path="m8415,6639l11582,6639e" filled="f" stroked="t" strokeweight=".70051pt" strokecolor="#5B5B5B">
                <v:path arrowok="t"/>
              </v:shape>
            </v:group>
            <v:group style="position:absolute;left:444;top:6876;width:8668;height:2" coordorigin="444,6876" coordsize="8668,2">
              <v:shape style="position:absolute;left:444;top:6876;width:8668;height:2" coordorigin="444,6876" coordsize="8668,0" path="m444,6876l9111,6876e" filled="f" stroked="t" strokeweight=".70051pt" strokecolor="#545454">
                <v:path arrowok="t"/>
              </v:shape>
            </v:group>
            <v:group style="position:absolute;left:9055;top:6878;width:215;height:2" coordorigin="9055,6878" coordsize="215,2">
              <v:shape style="position:absolute;left:9055;top:6878;width:215;height:2" coordorigin="9055,6878" coordsize="215,0" path="m9055,6878l9270,6878e" filled="f" stroked="t" strokeweight=".467007pt" strokecolor="#484848">
                <v:path arrowok="t"/>
              </v:shape>
            </v:group>
            <v:group style="position:absolute;left:9214;top:6878;width:2368;height:2" coordorigin="9214,6878" coordsize="2368,2">
              <v:shape style="position:absolute;left:9214;top:6878;width:2368;height:2" coordorigin="9214,6878" coordsize="2368,0" path="m9214,6878l11582,6878e" filled="f" stroked="t" strokeweight=".70051pt" strokecolor="#606060">
                <v:path arrowok="t"/>
              </v:shape>
            </v:group>
            <v:group style="position:absolute;left:453;top:6831;width:2;height:327" coordorigin="453,6831" coordsize="2,327">
              <v:shape style="position:absolute;left:453;top:6831;width:2;height:327" coordorigin="453,6831" coordsize="0,327" path="m453,7158l453,6831e" filled="f" stroked="t" strokeweight=".467007pt" strokecolor="#545454">
                <v:path arrowok="t"/>
              </v:shape>
            </v:group>
            <v:group style="position:absolute;left:444;top:7342;width:11138;height:2" coordorigin="444,7342" coordsize="11138,2">
              <v:shape style="position:absolute;left:444;top:7342;width:11138;height:2" coordorigin="444,7342" coordsize="11138,0" path="m444,7342l11582,7342e" filled="f" stroked="t" strokeweight=".70051pt" strokecolor="#545454">
                <v:path arrowok="t"/>
              </v:shape>
            </v:group>
            <v:group style="position:absolute;left:453;top:7101;width:2;height:1411" coordorigin="453,7101" coordsize="2,1411">
              <v:shape style="position:absolute;left:453;top:7101;width:2;height:1411" coordorigin="453,7101" coordsize="0,1411" path="m453,8511l453,7101e" filled="f" stroked="t" strokeweight=".70051pt" strokecolor="#5B5B5B">
                <v:path arrowok="t"/>
              </v:shape>
            </v:group>
            <v:group style="position:absolute;left:4955;top:7333;width:2;height:265" coordorigin="4955,7333" coordsize="2,265">
              <v:shape style="position:absolute;left:4955;top:7333;width:2;height:265" coordorigin="4955,7333" coordsize="0,265" path="m4955,7598l4955,7333e" filled="f" stroked="t" strokeweight=".934013pt" strokecolor="#545454">
                <v:path arrowok="t"/>
              </v:shape>
            </v:group>
            <v:group style="position:absolute;left:4950;top:7581;width:6636;height:2" coordorigin="4950,7581" coordsize="6636,2">
              <v:shape style="position:absolute;left:4950;top:7581;width:6636;height:2" coordorigin="4950,7581" coordsize="6636,0" path="m4950,7581l11586,7581e" filled="f" stroked="t" strokeweight=".70051pt" strokecolor="#5B5B5B">
                <v:path arrowok="t"/>
              </v:shape>
            </v:group>
            <v:group style="position:absolute;left:4955;top:7541;width:2;height:322" coordorigin="4955,7541" coordsize="2,322">
              <v:shape style="position:absolute;left:4955;top:7541;width:2;height:322" coordorigin="4955,7541" coordsize="0,322" path="m4955,7863l4955,7541e" filled="f" stroked="t" strokeweight=".70051pt" strokecolor="#3F3F3F">
                <v:path arrowok="t"/>
              </v:shape>
            </v:group>
            <v:group style="position:absolute;left:4946;top:7823;width:6636;height:2" coordorigin="4946,7823" coordsize="6636,2">
              <v:shape style="position:absolute;left:4946;top:7823;width:6636;height:2" coordorigin="4946,7823" coordsize="6636,0" path="m4946,7823l11582,7823e" filled="f" stroked="t" strokeweight=".70051pt" strokecolor="#5B5B5B">
                <v:path arrowok="t"/>
              </v:shape>
            </v:group>
            <v:group style="position:absolute;left:448;top:8059;width:6734;height:2" coordorigin="448,8059" coordsize="6734,2">
              <v:shape style="position:absolute;left:448;top:8059;width:6734;height:2" coordorigin="448,8059" coordsize="6734,0" path="m448,8059l7183,8059e" filled="f" stroked="t" strokeweight=".70051pt" strokecolor="#545454">
                <v:path arrowok="t"/>
              </v:shape>
            </v:group>
            <v:group style="position:absolute;left:4955;top:7749;width:2;height:322" coordorigin="4955,7749" coordsize="2,322">
              <v:shape style="position:absolute;left:4955;top:7749;width:2;height:322" coordorigin="4955,7749" coordsize="0,322" path="m4955,8071l4955,7749e" filled="f" stroked="t" strokeweight=".934013pt" strokecolor="#575757">
                <v:path arrowok="t"/>
              </v:shape>
            </v:group>
            <v:group style="position:absolute;left:7127;top:8062;width:252;height:2" coordorigin="7127,8062" coordsize="252,2">
              <v:shape style="position:absolute;left:7127;top:8062;width:252;height:2" coordorigin="7127,8062" coordsize="252,0" path="m7127,8062l7379,8062e" filled="f" stroked="t" strokeweight=".467007pt" strokecolor="#3B3B3B">
                <v:path arrowok="t"/>
              </v:shape>
            </v:group>
            <v:group style="position:absolute;left:7323;top:8064;width:4259;height:2" coordorigin="7323,8064" coordsize="4259,2">
              <v:shape style="position:absolute;left:7323;top:8064;width:4259;height:2" coordorigin="7323,8064" coordsize="4259,0" path="m7323,8064l11582,8064e" filled="f" stroked="t" strokeweight=".70051pt" strokecolor="#575757">
                <v:path arrowok="t"/>
              </v:shape>
            </v:group>
            <v:group style="position:absolute;left:448;top:8859;width:7892;height:2" coordorigin="448,8859" coordsize="7892,2">
              <v:shape style="position:absolute;left:448;top:8859;width:7892;height:2" coordorigin="448,8859" coordsize="7892,0" path="m448,8859l8341,8859e" filled="f" stroked="t" strokeweight=".70051pt" strokecolor="#575757">
                <v:path arrowok="t"/>
              </v:shape>
            </v:group>
            <v:group style="position:absolute;left:453;top:8455;width:2;height:672" coordorigin="453,8455" coordsize="2,672">
              <v:shape style="position:absolute;left:453;top:8455;width:2;height:672" coordorigin="453,8455" coordsize="0,672" path="m453,9127l453,8455e" filled="f" stroked="t" strokeweight=".467007pt" strokecolor="#545454">
                <v:path arrowok="t"/>
              </v:shape>
            </v:group>
            <v:group style="position:absolute;left:8285;top:8862;width:187;height:2" coordorigin="8285,8862" coordsize="187,2">
              <v:shape style="position:absolute;left:8285;top:8862;width:187;height:2" coordorigin="8285,8862" coordsize="187,0" path="m8285,8862l8472,8862e" filled="f" stroked="t" strokeweight=".467007pt" strokecolor="#343434">
                <v:path arrowok="t"/>
              </v:shape>
            </v:group>
            <v:group style="position:absolute;left:8415;top:8862;width:3166;height:2" coordorigin="8415,8862" coordsize="3166,2">
              <v:shape style="position:absolute;left:8415;top:8862;width:3166;height:2" coordorigin="8415,8862" coordsize="3166,0" path="m8415,8862l11582,8862e" filled="f" stroked="t" strokeweight=".70051pt" strokecolor="#5B5B5B">
                <v:path arrowok="t"/>
              </v:shape>
            </v:group>
            <v:group style="position:absolute;left:2461;top:8814;width:2;height:312" coordorigin="2461,8814" coordsize="2,312">
              <v:shape style="position:absolute;left:2461;top:8814;width:2;height:312" coordorigin="2461,8814" coordsize="0,312" path="m2461,9127l2461,8814e" filled="f" stroked="t" strokeweight=".467007pt" strokecolor="#383838">
                <v:path arrowok="t"/>
              </v:shape>
            </v:group>
            <v:group style="position:absolute;left:453;top:9070;width:2;height:895" coordorigin="453,9070" coordsize="2,895">
              <v:shape style="position:absolute;left:453;top:9070;width:2;height:895" coordorigin="453,9070" coordsize="0,895" path="m453,9965l453,9070e" filled="f" stroked="t" strokeweight=".70051pt" strokecolor="#5B5B5B">
                <v:path arrowok="t"/>
              </v:shape>
            </v:group>
            <v:group style="position:absolute;left:2463;top:9070;width:2;height:7049" coordorigin="2463,9070" coordsize="2,7049">
              <v:shape style="position:absolute;left:2463;top:9070;width:2;height:7049" coordorigin="2463,9070" coordsize="0,7049" path="m2463,16119l2463,9070e" filled="f" stroked="t" strokeweight=".70051pt" strokecolor="#4F4F4F">
                <v:path arrowok="t"/>
              </v:shape>
            </v:group>
            <v:group style="position:absolute;left:444;top:9695;width:11138;height:2" coordorigin="444,9695" coordsize="11138,2">
              <v:shape style="position:absolute;left:444;top:9695;width:11138;height:2" coordorigin="444,9695" coordsize="11138,0" path="m444,9695l11582,9695e" filled="f" stroked="t" strokeweight=".70051pt" strokecolor="#575757">
                <v:path arrowok="t"/>
              </v:shape>
            </v:group>
            <v:group style="position:absolute;left:448;top:9936;width:11129;height:2" coordorigin="448,9936" coordsize="11129,2">
              <v:shape style="position:absolute;left:448;top:9936;width:11129;height:2" coordorigin="448,9936" coordsize="11129,0" path="m448,9936l11577,9936e" filled="f" stroked="t" strokeweight=".70051pt" strokecolor="#575757">
                <v:path arrowok="t"/>
              </v:shape>
            </v:group>
            <v:group style="position:absolute;left:7372;top:9690;width:2;height:256" coordorigin="7372,9690" coordsize="2,256">
              <v:shape style="position:absolute;left:7372;top:9690;width:2;height:256" coordorigin="7372,9690" coordsize="0,256" path="m7372,9946l7372,9690e" filled="f" stroked="t" strokeweight=".934013pt" strokecolor="#4F4F4F">
                <v:path arrowok="t"/>
              </v:shape>
            </v:group>
            <v:group style="position:absolute;left:444;top:10171;width:6739;height:2" coordorigin="444,10171" coordsize="6739,2">
              <v:shape style="position:absolute;left:444;top:10171;width:6739;height:2" coordorigin="444,10171" coordsize="6739,0" path="m444,10171l7183,10171e" filled="f" stroked="t" strokeweight=".70051pt" strokecolor="#575757">
                <v:path arrowok="t"/>
              </v:shape>
            </v:group>
            <v:group style="position:absolute;left:7127;top:10175;width:252;height:2" coordorigin="7127,10175" coordsize="252,2">
              <v:shape style="position:absolute;left:7127;top:10175;width:252;height:2" coordorigin="7127,10175" coordsize="252,0" path="m7127,10175l7379,10175e" filled="f" stroked="t" strokeweight=".467007pt" strokecolor="#3B3B3B">
                <v:path arrowok="t"/>
              </v:shape>
            </v:group>
            <v:group style="position:absolute;left:7271;top:10175;width:4310;height:2" coordorigin="7271,10175" coordsize="4310,2">
              <v:shape style="position:absolute;left:7271;top:10175;width:4310;height:2" coordorigin="7271,10175" coordsize="4310,0" path="m7271,10175l11582,10175e" filled="f" stroked="t" strokeweight=".70051pt" strokecolor="#606060">
                <v:path arrowok="t"/>
              </v:shape>
            </v:group>
            <v:group style="position:absolute;left:444;top:10649;width:7897;height:2" coordorigin="444,10649" coordsize="7897,2">
              <v:shape style="position:absolute;left:444;top:10649;width:7897;height:2" coordorigin="444,10649" coordsize="7897,0" path="m444,10649l8341,10649e" filled="f" stroked="t" strokeweight=".70051pt" strokecolor="#5B5B5B">
                <v:path arrowok="t"/>
              </v:shape>
            </v:group>
            <v:group style="position:absolute;left:8285;top:10651;width:187;height:2" coordorigin="8285,10651" coordsize="187,2">
              <v:shape style="position:absolute;left:8285;top:10651;width:187;height:2" coordorigin="8285,10651" coordsize="187,0" path="m8285,10651l8472,10651e" filled="f" stroked="t" strokeweight=".467007pt" strokecolor="#343434">
                <v:path arrowok="t"/>
              </v:shape>
            </v:group>
            <v:group style="position:absolute;left:8415;top:10651;width:3166;height:2" coordorigin="8415,10651" coordsize="3166,2">
              <v:shape style="position:absolute;left:8415;top:10651;width:3166;height:2" coordorigin="8415,10651" coordsize="3166,0" path="m8415,10651l11582,10651e" filled="f" stroked="t" strokeweight=".70051pt" strokecolor="#5B5B5B">
                <v:path arrowok="t"/>
              </v:shape>
            </v:group>
            <v:group style="position:absolute;left:439;top:10926;width:2013;height:2" coordorigin="439,10926" coordsize="2013,2">
              <v:shape style="position:absolute;left:439;top:10926;width:2013;height:2" coordorigin="439,10926" coordsize="2013,0" path="m439,10926l2452,10926e" filled="f" stroked="t" strokeweight=".233503pt" strokecolor="#545454">
                <v:path arrowok="t"/>
              </v:shape>
            </v:group>
            <v:group style="position:absolute;left:2438;top:10926;width:458;height:2" coordorigin="2438,10926" coordsize="458,2">
              <v:shape style="position:absolute;left:2438;top:10926;width:458;height:2" coordorigin="2438,10926" coordsize="458,0" path="m2438,10926l2895,10926e" filled="f" stroked="t" strokeweight=".70051pt" strokecolor="#4B4B4B">
                <v:path arrowok="t"/>
              </v:shape>
            </v:group>
            <v:group style="position:absolute;left:2895;top:10926;width:1765;height:2" coordorigin="2895,10926" coordsize="1765,2">
              <v:shape style="position:absolute;left:2895;top:10926;width:1765;height:2" coordorigin="2895,10926" coordsize="1765,0" path="m2895,10926l4661,10926e" filled="f" stroked="t" strokeweight=".233503pt" strokecolor="#606060">
                <v:path arrowok="t"/>
              </v:shape>
            </v:group>
            <v:group style="position:absolute;left:7056;top:10897;width:322;height:2" coordorigin="7056,10897" coordsize="322,2">
              <v:shape style="position:absolute;left:7056;top:10897;width:322;height:2" coordorigin="7056,10897" coordsize="322,0" path="m7056,10897l7379,10897e" filled="f" stroked="t" strokeweight=".233503pt" strokecolor="#646464">
                <v:path arrowok="t"/>
              </v:shape>
            </v:group>
            <v:group style="position:absolute;left:7374;top:10646;width:2;height:246" coordorigin="7374,10646" coordsize="2,246">
              <v:shape style="position:absolute;left:7374;top:10646;width:2;height:246" coordorigin="7374,10646" coordsize="0,246" path="m7374,10893l7374,10646e" filled="f" stroked="t" strokeweight=".934013pt" strokecolor="#606060">
                <v:path arrowok="t"/>
              </v:shape>
            </v:group>
            <v:group style="position:absolute;left:444;top:11127;width:11138;height:2" coordorigin="444,11127" coordsize="11138,2">
              <v:shape style="position:absolute;left:444;top:11127;width:11138;height:2" coordorigin="444,11127" coordsize="11138,0" path="m444,11127l11582,11127e" filled="f" stroked="t" strokeweight=".70051pt" strokecolor="#575757">
                <v:path arrowok="t"/>
              </v:shape>
            </v:group>
            <v:group style="position:absolute;left:1805;top:10874;width:2;height:5245" coordorigin="1805,10874" coordsize="2,5245">
              <v:shape style="position:absolute;left:1805;top:10874;width:2;height:5245" coordorigin="1805,10874" coordsize="0,5245" path="m1805,16119l1805,10874e" filled="f" stroked="t" strokeweight=".70051pt" strokecolor="#4F4F4F">
                <v:path arrowok="t"/>
              </v:shape>
            </v:group>
            <v:group style="position:absolute;left:7365;top:10897;width:2;height:5221" coordorigin="7365,10897" coordsize="2,5221">
              <v:shape style="position:absolute;left:7365;top:10897;width:2;height:5221" coordorigin="7365,10897" coordsize="0,5221" path="m7365,16119l7365,10897e" filled="f" stroked="t" strokeweight=".70051pt" strokecolor="#545454">
                <v:path arrowok="t"/>
              </v:shape>
            </v:group>
            <v:group style="position:absolute;left:1144;top:11110;width:2;height:502" coordorigin="1144,11110" coordsize="2,502">
              <v:shape style="position:absolute;left:1144;top:11110;width:2;height:502" coordorigin="1144,11110" coordsize="0,502" path="m1144,11612l1144,11110e" filled="f" stroked="t" strokeweight=".233503pt" strokecolor="#383838">
                <v:path arrowok="t"/>
              </v:shape>
            </v:group>
            <v:group style="position:absolute;left:1144;top:11612;width:2;height:1529" coordorigin="1144,11612" coordsize="2,1529">
              <v:shape style="position:absolute;left:1144;top:11612;width:2;height:1529" coordorigin="1144,11612" coordsize="0,1529" path="m1144,13141l1144,11612e" filled="f" stroked="t" strokeweight=".233503pt" strokecolor="#000000">
                <v:path arrowok="t"/>
              </v:shape>
            </v:group>
            <v:group style="position:absolute;left:11577;top:12540;width:2;height:478" coordorigin="11577,12540" coordsize="2,478">
              <v:shape style="position:absolute;left:11577;top:12540;width:2;height:478" coordorigin="11577,12540" coordsize="0,478" path="m11577,13018l11577,12540e" filled="f" stroked="t" strokeweight=".70051pt" strokecolor="#7C7C7C">
                <v:path arrowok="t"/>
              </v:shape>
            </v:group>
            <v:group style="position:absolute;left:439;top:13136;width:425;height:2" coordorigin="439,13136" coordsize="425,2">
              <v:shape style="position:absolute;left:439;top:13136;width:425;height:2" coordorigin="439,13136" coordsize="425,0" path="m439,13136l864,13136e" filled="f" stroked="t" strokeweight=".233503pt" strokecolor="#3B3B3B">
                <v:path arrowok="t"/>
              </v:shape>
            </v:group>
            <v:group style="position:absolute;left:458;top:12961;width:2;height:208" coordorigin="458,12961" coordsize="2,208">
              <v:shape style="position:absolute;left:458;top:12961;width:2;height:208" coordorigin="458,12961" coordsize="0,208" path="m458,13170l458,12961e" filled="f" stroked="t" strokeweight=".467007pt" strokecolor="#3B3B3B">
                <v:path arrowok="t"/>
              </v:shape>
            </v:group>
            <v:group style="position:absolute;left:864;top:13136;width:285;height:2" coordorigin="864,13136" coordsize="285,2">
              <v:shape style="position:absolute;left:864;top:13136;width:285;height:2" coordorigin="864,13136" coordsize="285,0" path="m864,13136l1149,13136e" filled="f" stroked="t" strokeweight=".233503pt" strokecolor="#000000">
                <v:path arrowok="t"/>
              </v:shape>
            </v:group>
            <v:group style="position:absolute;left:1144;top:13136;width:663;height:2" coordorigin="1144,13136" coordsize="663,2">
              <v:shape style="position:absolute;left:1144;top:13136;width:663;height:2" coordorigin="1144,13136" coordsize="663,0" path="m1144,13136l1807,13136e" filled="f" stroked="t" strokeweight=".233503pt" strokecolor="#2F2F2F">
                <v:path arrowok="t"/>
              </v:shape>
            </v:group>
            <v:group style="position:absolute;left:1793;top:13136;width:658;height:2" coordorigin="1793,13136" coordsize="658,2">
              <v:shape style="position:absolute;left:1793;top:13136;width:658;height:2" coordorigin="1793,13136" coordsize="658,0" path="m1793,13136l2452,13136e" filled="f" stroked="t" strokeweight=".233503pt" strokecolor="#5B5B5B">
                <v:path arrowok="t"/>
              </v:shape>
            </v:group>
            <v:group style="position:absolute;left:1144;top:13136;width:2;height:99" coordorigin="1144,13136" coordsize="2,99">
              <v:shape style="position:absolute;left:1144;top:13136;width:2;height:99" coordorigin="1144,13136" coordsize="0,99" path="m1144,13236l1144,13136e" filled="f" stroked="t" strokeweight=".233503pt" strokecolor="#6B6B6B">
                <v:path arrowok="t"/>
              </v:shape>
            </v:group>
            <v:group style="position:absolute;left:1144;top:13236;width:2;height:2097" coordorigin="1144,13236" coordsize="2,2097">
              <v:shape style="position:absolute;left:1144;top:13236;width:2;height:2097" coordorigin="1144,13236" coordsize="0,2097" path="m1144,15333l1144,13236e" filled="f" stroked="t" strokeweight=".233503pt" strokecolor="#000000">
                <v:path arrowok="t"/>
              </v:shape>
            </v:group>
            <v:group style="position:absolute;left:11577;top:13207;width:2;height:691" coordorigin="11577,13207" coordsize="2,691">
              <v:shape style="position:absolute;left:11577;top:13207;width:2;height:691" coordorigin="11577,13207" coordsize="0,691" path="m11577,13899l11577,13207e" filled="f" stroked="t" strokeweight=".70051pt" strokecolor="#808080">
                <v:path arrowok="t"/>
              </v:shape>
            </v:group>
            <v:group style="position:absolute;left:7367;top:13084;width:2;height:800" coordorigin="7367,13084" coordsize="2,800">
              <v:shape style="position:absolute;left:7367;top:13084;width:2;height:800" coordorigin="7367,13084" coordsize="0,800" path="m7367,13884l7367,13084e" filled="f" stroked="t" strokeweight=".467007pt" strokecolor="#545454">
                <v:path arrowok="t"/>
              </v:shape>
            </v:group>
            <v:group style="position:absolute;left:1807;top:14168;width:2;height:265" coordorigin="1807,14168" coordsize="2,265">
              <v:shape style="position:absolute;left:1807;top:14168;width:2;height:265" coordorigin="1807,14168" coordsize="0,265" path="m1807,14433l1807,14168e" filled="f" stroked="t" strokeweight=".467007pt" strokecolor="#2F2F2F">
                <v:path arrowok="t"/>
              </v:shape>
            </v:group>
            <v:group style="position:absolute;left:11582;top:14168;width:2;height:265" coordorigin="11582,14168" coordsize="2,265">
              <v:shape style="position:absolute;left:11582;top:14168;width:2;height:265" coordorigin="11582,14168" coordsize="0,265" path="m11582,14433l11582,14168e" filled="f" stroked="t" strokeweight=".467007pt" strokecolor="#6B6B6B">
                <v:path arrowok="t"/>
              </v:shape>
            </v:group>
            <v:group style="position:absolute;left:1807;top:14732;width:2;height:194" coordorigin="1807,14732" coordsize="2,194">
              <v:shape style="position:absolute;left:1807;top:14732;width:2;height:194" coordorigin="1807,14732" coordsize="0,194" path="m1807,14926l1807,14732e" filled="f" stroked="t" strokeweight=".467007pt" strokecolor="#383838">
                <v:path arrowok="t"/>
              </v:shape>
            </v:group>
            <v:group style="position:absolute;left:11582;top:14732;width:2;height:194" coordorigin="11582,14732" coordsize="2,194">
              <v:shape style="position:absolute;left:11582;top:14732;width:2;height:194" coordorigin="11582,14732" coordsize="0,194" path="m11582,14926l11582,14732e" filled="f" stroked="t" strokeweight=".467007pt" strokecolor="#646464">
                <v:path arrowok="t"/>
              </v:shape>
            </v:group>
            <v:group style="position:absolute;left:453;top:16112;width:439;height:2" coordorigin="453,16112" coordsize="439,2">
              <v:shape style="position:absolute;left:453;top:16112;width:439;height:2" coordorigin="453,16112" coordsize="439,0" path="m453,16112l892,16112e" filled="f" stroked="t" strokeweight=".467007pt" strokecolor="#4F4F4F">
                <v:path arrowok="t"/>
              </v:shape>
            </v:group>
            <v:group style="position:absolute;left:1144;top:15333;width:2;height:776" coordorigin="1144,15333" coordsize="2,776">
              <v:shape style="position:absolute;left:1144;top:15333;width:2;height:776" coordorigin="1144,15333" coordsize="0,776" path="m1144,16109l1144,15333e" filled="f" stroked="t" strokeweight=".233503pt" strokecolor="#343434">
                <v:path arrowok="t"/>
              </v:shape>
            </v:group>
            <v:group style="position:absolute;left:3825;top:16112;width:304;height:2" coordorigin="3825,16112" coordsize="304,2">
              <v:shape style="position:absolute;left:3825;top:16112;width:304;height:2" coordorigin="3825,16112" coordsize="304,0" path="m3825,16112l4128,16112e" filled="f" stroked="t" strokeweight=".934013pt" strokecolor="#777777">
                <v:path arrowok="t"/>
              </v:shape>
            </v:group>
            <v:group style="position:absolute;left:453;top:16109;width:8658;height:2" coordorigin="453,16109" coordsize="8658,2">
              <v:shape style="position:absolute;left:453;top:16109;width:8658;height:2" coordorigin="453,16109" coordsize="8658,0" path="m453,16109l9111,16109e" filled="f" stroked="t" strokeweight=".70051pt" strokecolor="#606060">
                <v:path arrowok="t"/>
              </v:shape>
            </v:group>
            <v:group style="position:absolute;left:9055;top:16109;width:215;height:2" coordorigin="9055,16109" coordsize="215,2">
              <v:shape style="position:absolute;left:9055;top:16109;width:215;height:2" coordorigin="9055,16109" coordsize="215,0" path="m9055,16109l9270,16109e" filled="f" stroked="t" strokeweight=".467007pt" strokecolor="#4B4B4B">
                <v:path arrowok="t"/>
              </v:shape>
            </v:group>
            <v:group style="position:absolute;left:9214;top:16109;width:2377;height:2" coordorigin="9214,16109" coordsize="2377,2">
              <v:shape style="position:absolute;left:9214;top:16109;width:2377;height:2" coordorigin="9214,16109" coordsize="2377,0" path="m9214,16109l11591,16109e" filled="f" stroked="t" strokeweight=".70051pt" strokecolor="#676767">
                <v:path arrowok="t"/>
              </v:shape>
            </v:group>
            <v:group style="position:absolute;left:11582;top:15063;width:2;height:1056" coordorigin="11582,15063" coordsize="2,1056">
              <v:shape style="position:absolute;left:11582;top:15063;width:2;height:1056" coordorigin="11582,15063" coordsize="0,1056" path="m11582,16119l11582,15063e" filled="f" stroked="t" strokeweight=".70051pt" strokecolor="#80808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7" w:lineRule="exact"/>
        <w:ind w:left="642" w:right="1049"/>
        <w:jc w:val="center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1F60C3"/>
          <w:spacing w:val="0"/>
          <w:w w:val="51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27" w:after="0" w:line="331" w:lineRule="exact"/>
        <w:ind w:left="56" w:right="-84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95.325546pt;margin-top:1.042223pt;width:51.837741pt;height:.233503pt;mso-position-horizontal-relative:page;mso-position-vertical-relative:paragraph;z-index:-13721" coordorigin="3907,21" coordsize="1037,5">
            <v:group style="position:absolute;left:4030;top:23;width:911;height:2" coordorigin="4030,23" coordsize="911,2">
              <v:shape style="position:absolute;left:4030;top:23;width:911;height:2" coordorigin="4030,23" coordsize="911,0" path="m4030,23l4941,23e" filled="f" stroked="t" strokeweight=".233503pt" strokecolor="#7080AC">
                <v:path arrowok="t"/>
              </v:shape>
            </v:group>
            <v:group style="position:absolute;left:3909;top:23;width:121;height:2" coordorigin="3909,23" coordsize="121,2">
              <v:shape style="position:absolute;left:3909;top:23;width:121;height:2" coordorigin="3909,23" coordsize="121,0" path="m3909,23l4030,23e" filled="f" stroked="t" strokeweight=".23350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778099"/>
          <w:w w:val="89"/>
          <w:position w:val="-1"/>
        </w:rPr>
        <w:t>f</w:t>
      </w:r>
      <w:r>
        <w:rPr>
          <w:rFonts w:ascii="Times New Roman" w:hAnsi="Times New Roman" w:cs="Times New Roman" w:eastAsia="Times New Roman"/>
          <w:sz w:val="29"/>
          <w:szCs w:val="29"/>
          <w:color w:val="778099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5A5A5"/>
          <w:spacing w:val="0"/>
          <w:w w:val="116"/>
          <w:position w:val="-1"/>
        </w:rPr>
        <w:t>sm</w:t>
      </w:r>
      <w:r>
        <w:rPr>
          <w:rFonts w:ascii="Times New Roman" w:hAnsi="Times New Roman" w:cs="Times New Roman" w:eastAsia="Times New Roman"/>
          <w:sz w:val="29"/>
          <w:szCs w:val="29"/>
          <w:color w:val="A5A5A5"/>
          <w:spacing w:val="5"/>
          <w:w w:val="116"/>
          <w:position w:val="-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8C9090"/>
          <w:spacing w:val="0"/>
          <w:w w:val="116"/>
          <w:position w:val="-1"/>
        </w:rPr>
        <w:t>il</w:t>
      </w:r>
      <w:r>
        <w:rPr>
          <w:rFonts w:ascii="Times New Roman" w:hAnsi="Times New Roman" w:cs="Times New Roman" w:eastAsia="Times New Roman"/>
          <w:sz w:val="29"/>
          <w:szCs w:val="29"/>
          <w:color w:val="8C9090"/>
          <w:spacing w:val="-39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-6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8C9090"/>
          <w:spacing w:val="-20"/>
          <w:w w:val="104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110"/>
          <w:position w:val="-1"/>
        </w:rPr>
        <w:t>PIG: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BABCBA"/>
          <w:spacing w:val="0"/>
          <w:w w:val="100"/>
        </w:rPr>
        <w:t>Itfa;</w:t>
      </w:r>
      <w:r>
        <w:rPr>
          <w:rFonts w:ascii="Arial" w:hAnsi="Arial" w:cs="Arial" w:eastAsia="Arial"/>
          <w:sz w:val="22"/>
          <w:szCs w:val="22"/>
          <w:color w:val="BABCBA"/>
          <w:spacing w:val="-52"/>
          <w:w w:val="10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3"/>
          <w:w w:val="100"/>
          <w:position w:val="-2"/>
        </w:rPr>
        <w:t>,</w:t>
      </w:r>
      <w:r>
        <w:rPr>
          <w:rFonts w:ascii="Arial" w:hAnsi="Arial" w:cs="Arial" w:eastAsia="Arial"/>
          <w:sz w:val="22"/>
          <w:szCs w:val="22"/>
          <w:color w:val="BABCBA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color w:val="BABCBA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A5A5A5"/>
          <w:spacing w:val="-76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0"/>
          <w:w w:val="93"/>
          <w:position w:val="-2"/>
        </w:rPr>
        <w:t>Ll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31"/>
          <w:w w:val="94"/>
          <w:position w:val="-2"/>
        </w:rPr>
        <w:t>"</w:t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115"/>
          <w:position w:val="0"/>
        </w:rPr>
        <w:t>ııt</w:t>
      </w:r>
      <w:r>
        <w:rPr>
          <w:rFonts w:ascii="Arial" w:hAnsi="Arial" w:cs="Arial" w:eastAsia="Arial"/>
          <w:sz w:val="22"/>
          <w:szCs w:val="22"/>
          <w:color w:val="A5A5A5"/>
          <w:spacing w:val="15"/>
          <w:w w:val="11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59"/>
          <w:w w:val="77"/>
          <w:position w:val="0"/>
        </w:rPr>
        <w:t>P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-7"/>
          <w:w w:val="106"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4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38"/>
          <w:w w:val="77"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3"/>
          <w:w w:val="121"/>
          <w:position w:val="-2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29"/>
          <w:w w:val="121"/>
          <w:position w:val="-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20"/>
          <w:w w:val="77"/>
          <w:position w:val="0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11"/>
          <w:w w:val="12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56"/>
          <w:w w:val="77"/>
          <w:position w:val="0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0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ABCBA"/>
          <w:spacing w:val="-28"/>
          <w:w w:val="121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76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-31"/>
          <w:w w:val="147"/>
          <w:position w:val="1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-1"/>
          <w:w w:val="179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-107"/>
          <w:w w:val="147"/>
          <w:position w:val="1"/>
        </w:rPr>
        <w:t>0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0"/>
          <w:w w:val="179"/>
          <w:position w:val="-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0"/>
          <w:w w:val="179"/>
          <w:position w:val="-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0"/>
          <w:w w:val="179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18"/>
          <w:w w:val="179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i/>
          <w:position w:val="1"/>
        </w:rPr>
        <w:t>l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i/>
          <w:position w:val="1"/>
        </w:rPr>
        <w:t>\</w:t>
      </w:r>
      <w:r>
        <w:rPr>
          <w:rFonts w:ascii="Arial" w:hAnsi="Arial" w:cs="Arial" w:eastAsia="Arial"/>
          <w:sz w:val="18"/>
          <w:szCs w:val="18"/>
          <w:color w:val="A5A5A5"/>
          <w:spacing w:val="8"/>
          <w:w w:val="100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5"/>
          <w:i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003AD1"/>
          <w:spacing w:val="0"/>
          <w:w w:val="165"/>
        </w:rPr>
        <w:t>\K\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0" w:lineRule="exact"/>
        <w:ind w:left="205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BABCBA"/>
          <w:spacing w:val="0"/>
          <w:w w:val="21"/>
          <w:position w:val="-1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ASLANDAG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işçi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tabs>
          <w:tab w:pos="5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6E6E6E"/>
          <w:w w:val="237"/>
        </w:rPr>
        <w:t>..</w:t>
      </w:r>
      <w:r>
        <w:rPr>
          <w:rFonts w:ascii="Arial" w:hAnsi="Arial" w:cs="Arial" w:eastAsia="Arial"/>
          <w:sz w:val="6"/>
          <w:szCs w:val="6"/>
          <w:color w:val="6E6E6E"/>
          <w:spacing w:val="-12"/>
          <w:w w:val="237"/>
        </w:rPr>
        <w:t>.</w:t>
      </w:r>
      <w:r>
        <w:rPr>
          <w:rFonts w:ascii="Arial" w:hAnsi="Arial" w:cs="Arial" w:eastAsia="Arial"/>
          <w:sz w:val="6"/>
          <w:szCs w:val="6"/>
          <w:color w:val="A5A5A5"/>
          <w:spacing w:val="0"/>
          <w:w w:val="164"/>
        </w:rPr>
        <w:t>..</w:t>
      </w:r>
      <w:r>
        <w:rPr>
          <w:rFonts w:ascii="Arial" w:hAnsi="Arial" w:cs="Arial" w:eastAsia="Arial"/>
          <w:sz w:val="6"/>
          <w:szCs w:val="6"/>
          <w:color w:val="A5A5A5"/>
          <w:spacing w:val="0"/>
          <w:w w:val="100"/>
        </w:rPr>
        <w:t>   </w:t>
      </w:r>
      <w:r>
        <w:rPr>
          <w:rFonts w:ascii="Arial" w:hAnsi="Arial" w:cs="Arial" w:eastAsia="Arial"/>
          <w:sz w:val="6"/>
          <w:szCs w:val="6"/>
          <w:color w:val="A5A5A5"/>
          <w:spacing w:val="-4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A5A5A5"/>
          <w:spacing w:val="0"/>
          <w:w w:val="251"/>
          <w:i/>
        </w:rPr>
        <w:t>•</w:t>
      </w:r>
      <w:r>
        <w:rPr>
          <w:rFonts w:ascii="Arial" w:hAnsi="Arial" w:cs="Arial" w:eastAsia="Arial"/>
          <w:sz w:val="6"/>
          <w:szCs w:val="6"/>
          <w:color w:val="A5A5A5"/>
          <w:spacing w:val="-8"/>
          <w:w w:val="100"/>
          <w:i/>
        </w:rPr>
        <w:t> </w:t>
      </w:r>
      <w:r>
        <w:rPr>
          <w:rFonts w:ascii="Arial" w:hAnsi="Arial" w:cs="Arial" w:eastAsia="Arial"/>
          <w:sz w:val="6"/>
          <w:szCs w:val="6"/>
          <w:color w:val="A5A5A5"/>
          <w:spacing w:val="0"/>
          <w:w w:val="243"/>
          <w:i/>
        </w:rPr>
        <w:t>-</w:t>
      </w:r>
      <w:r>
        <w:rPr>
          <w:rFonts w:ascii="Arial" w:hAnsi="Arial" w:cs="Arial" w:eastAsia="Arial"/>
          <w:sz w:val="6"/>
          <w:szCs w:val="6"/>
          <w:color w:val="A5A5A5"/>
          <w:spacing w:val="0"/>
          <w:w w:val="100"/>
          <w:i/>
        </w:rPr>
        <w:tab/>
      </w:r>
      <w:r>
        <w:rPr>
          <w:rFonts w:ascii="Arial" w:hAnsi="Arial" w:cs="Arial" w:eastAsia="Arial"/>
          <w:sz w:val="6"/>
          <w:szCs w:val="6"/>
          <w:color w:val="A5A5A5"/>
          <w:spacing w:val="0"/>
          <w:w w:val="100"/>
          <w:i/>
        </w:rPr>
      </w:r>
      <w:r>
        <w:rPr>
          <w:rFonts w:ascii="Arial" w:hAnsi="Arial" w:cs="Arial" w:eastAsia="Arial"/>
          <w:sz w:val="6"/>
          <w:szCs w:val="6"/>
          <w:color w:val="8C9090"/>
          <w:spacing w:val="0"/>
          <w:w w:val="100"/>
        </w:rPr>
        <w:t>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20"/>
          <w:cols w:num="4" w:equalWidth="0">
            <w:col w:w="504" w:space="2076"/>
            <w:col w:w="1927" w:space="534"/>
            <w:col w:w="1626" w:space="2274"/>
            <w:col w:w="24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056" w:right="419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952713pt;margin-top:-17.870373pt;width:61.853088pt;height:43.5pt;mso-position-horizontal-relative:page;mso-position-vertical-relative:paragraph;z-index:-13695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427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1" w:lineRule="exact"/>
        <w:ind w:left="4188" w:right="427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2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807" w:right="3852"/>
        <w:jc w:val="center"/>
        <w:tabs>
          <w:tab w:pos="3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786812pt;margin-top:6.049695pt;width:49.686752pt;height:7.5pt;mso-position-horizontal-relative:page;mso-position-vertical-relative:paragraph;z-index:-13694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1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7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-1"/>
        </w:rPr>
        <w:t>Müd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-1"/>
        </w:rPr>
        <w:t>hale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  <w:position w:val="-1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-1"/>
        </w:rPr>
        <w:t>ub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622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1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left="107" w:right="-20"/>
        <w:jc w:val="left"/>
        <w:tabs>
          <w:tab w:pos="1300" w:val="left"/>
          <w:tab w:pos="3080" w:val="left"/>
          <w:tab w:pos="5420" w:val="left"/>
          <w:tab w:pos="7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43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ayTarihi</w:t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6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  <w:position w:val="-1"/>
        </w:rPr>
        <w:t>/05/2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  <w:position w:val="0"/>
        </w:rPr>
        <w:t>IBildirim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26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  <w:position w:val="0"/>
        </w:rPr>
        <w:t>ıl3ildiriı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:28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0"/>
        </w:rPr>
        <w:t>tr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6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7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25" w:right="-20"/>
        <w:jc w:val="left"/>
        <w:tabs>
          <w:tab w:pos="1300" w:val="left"/>
          <w:tab w:pos="3080" w:val="left"/>
          <w:tab w:pos="4280" w:val="left"/>
          <w:tab w:pos="5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4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7"/>
          <w:position w:val="1"/>
        </w:rPr>
        <w:t>/05/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98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6"/>
          <w:position w:val="1"/>
        </w:rPr>
        <w:t>0</w:t>
      </w:r>
      <w:r>
        <w:rPr>
          <w:rFonts w:ascii="Arial" w:hAnsi="Arial" w:cs="Arial" w:eastAsia="Arial"/>
          <w:sz w:val="23"/>
          <w:szCs w:val="23"/>
          <w:color w:val="363636"/>
          <w:spacing w:val="-8"/>
          <w:w w:val="183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  <w:position w:val="0"/>
        </w:rPr>
        <w:t>ıKayıt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39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"/>
          <w:w w:val="140"/>
          <w:position w:val="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1"/>
        </w:rPr>
        <w:t>095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80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6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1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9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359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125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24"/>
        </w:rPr>
        <w:t>:Buca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2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359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1" w:lineRule="auto"/>
        <w:ind w:left="125" w:right="2095" w:firstLine="-19"/>
        <w:jc w:val="left"/>
        <w:tabs>
          <w:tab w:pos="1300" w:val="left"/>
          <w:tab w:pos="3560" w:val="left"/>
          <w:tab w:pos="4320" w:val="left"/>
          <w:tab w:pos="6600" w:val="left"/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</w:rPr>
        <w:t>[Yangı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53"/>
        </w:rPr>
        <w:t>&lt;ış_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35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052521pt;margin-top:.831849pt;width:89.41902pt;height:28.564476pt;mso-position-horizontal-relative:page;mso-position-vertical-relative:paragraph;z-index:-13693" type="#_x0000_t202" filled="f" stroked="f">
            <v:textbox inset="0,0,0,0">
              <w:txbxContent>
                <w:p>
                  <w:pPr>
                    <w:spacing w:before="0" w:after="0" w:line="571" w:lineRule="exact"/>
                    <w:ind w:right="-126"/>
                    <w:jc w:val="left"/>
                    <w:tabs>
                      <w:tab w:pos="1060" w:val="left"/>
                      <w:tab w:pos="166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2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CACAC"/>
                      <w:spacing w:val="0"/>
                      <w:w w:val="77"/>
                      <w:position w:val="-2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CACAC"/>
                      <w:spacing w:val="-107"/>
                      <w:w w:val="77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CACAC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CACAC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CACAC"/>
                      <w:spacing w:val="0"/>
                      <w:w w:val="77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Betoııanııe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4"/>
        </w:rPr>
        <w:t>AhşaQ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ils.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278"/>
          <w:position w:val="-1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4900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7"/>
          <w:szCs w:val="37"/>
          <w:color w:val="464646"/>
          <w:spacing w:val="0"/>
          <w:w w:val="64"/>
          <w:position w:val="-1"/>
        </w:rPr>
        <w:t>J</w:t>
      </w:r>
      <w:r>
        <w:rPr>
          <w:rFonts w:ascii="Arial" w:hAnsi="Arial" w:cs="Arial" w:eastAsia="Arial"/>
          <w:sz w:val="37"/>
          <w:szCs w:val="37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7"/>
          <w:szCs w:val="37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2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8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68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5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5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1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5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2"/>
        </w:rPr>
        <w:t>17:36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07" w:right="-20"/>
        <w:jc w:val="left"/>
        <w:tabs>
          <w:tab w:pos="2140" w:val="left"/>
          <w:tab w:pos="5600" w:val="left"/>
          <w:tab w:pos="109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4"/>
          <w:position w:val="4"/>
        </w:rPr>
        <w:t>!Yana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4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84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4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BCBDBD"/>
          <w:spacing w:val="8"/>
          <w:w w:val="44"/>
          <w:position w:val="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  <w:position w:val="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2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3"/>
          <w:position w:val="4"/>
        </w:rPr>
        <w:t>nı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93"/>
          <w:position w:val="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7"/>
          <w:position w:val="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  <w:position w:val="4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1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4"/>
        </w:rPr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50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3"/>
        </w:rPr>
        <w:t>\rniri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7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5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ESER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2" w:lineRule="exact"/>
        <w:ind w:left="107" w:right="2279" w:firstLine="1988"/>
        <w:jc w:val="left"/>
        <w:tabs>
          <w:tab w:pos="214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6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17:29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17:34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5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893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07" w:right="-20"/>
        <w:jc w:val="left"/>
        <w:tabs>
          <w:tab w:pos="460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5"/>
        </w:rPr>
        <w:t>IEkibln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  <w:position w:val="-1"/>
        </w:rPr>
        <w:t>ektri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4"/>
          <w:position w:val="-1"/>
        </w:rPr>
        <w:t>Q_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7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17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Aci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-36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460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mniyet-Jandarına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2113" w:right="-20"/>
        <w:jc w:val="left"/>
        <w:tabs>
          <w:tab w:pos="460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194" w:lineRule="exact"/>
        <w:ind w:left="2113" w:right="2462" w:firstLine="-1988"/>
        <w:jc w:val="left"/>
        <w:tabs>
          <w:tab w:pos="208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w w:val="85"/>
          <w:position w:val="1"/>
        </w:rPr>
        <w:t>Yar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w w:val="86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1"/>
          <w:position w:val="0"/>
        </w:rPr>
        <w:t>ık.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"/>
          <w:w w:val="71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  <w:position w:val="1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1"/>
        </w:rPr>
        <w:t>Sayı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97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2"/>
        </w:rPr>
        <w:t>one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8"/>
          <w:position w:val="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0"/>
        </w:rPr>
        <w:t>Döntı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8"/>
        </w:rPr>
        <w:t>rdıına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left="2148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53" w:right="-20"/>
        <w:jc w:val="left"/>
        <w:tabs>
          <w:tab w:pos="5380" w:val="left"/>
          <w:tab w:pos="6420" w:val="left"/>
          <w:tab w:pos="6840" w:val="left"/>
          <w:tab w:pos="8000" w:val="left"/>
          <w:tab w:pos="8280" w:val="left"/>
          <w:tab w:pos="9520" w:val="left"/>
          <w:tab w:pos="9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öndUr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40"/>
          <w:i/>
          <w:position w:val="-4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-1"/>
        </w:rPr>
        <w:t>Klipil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K.K.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5B5B5B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5B5B5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0"/>
          <w:szCs w:val="30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C0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5406" w:right="-20"/>
        <w:jc w:val="left"/>
        <w:tabs>
          <w:tab w:pos="6460" w:val="left"/>
          <w:tab w:pos="7040" w:val="left"/>
          <w:tab w:pos="7980" w:val="left"/>
          <w:tab w:pos="8700" w:val="left"/>
          <w:tab w:pos="9520" w:val="left"/>
          <w:tab w:pos="100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73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3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2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53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-29"/>
          <w:w w:val="53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3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51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4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-8"/>
          <w:w w:val="71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59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Yangmd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yanmı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oluşmamıştır.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başlaıı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10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9"/>
        </w:rPr>
        <w:t>cının;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198" w:lineRule="exact"/>
        <w:ind w:left="2146" w:right="66" w:firstLine="-2011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3"/>
        </w:rPr>
        <w:t>görü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lınll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soru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urmada;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temizlik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ınıaçtı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yakılmı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0"/>
        </w:rPr>
        <w:t>nl&gt;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ecegi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kannarine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varıl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8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98A8A"/>
          <w:spacing w:val="0"/>
          <w:w w:val="14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atLeast"/>
        <w:ind w:left="125" w:right="3828"/>
        <w:jc w:val="left"/>
        <w:tabs>
          <w:tab w:pos="2100" w:val="left"/>
          <w:tab w:pos="6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0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7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76"/>
          <w:position w:val="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28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DBD"/>
          <w:spacing w:val="0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CBDBD"/>
          <w:spacing w:val="14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464646"/>
          <w:spacing w:val="0"/>
          <w:w w:val="61"/>
          <w:position w:val="3"/>
        </w:rPr>
        <w:t>Y'</w:t>
      </w:r>
      <w:r>
        <w:rPr>
          <w:rFonts w:ascii="Arial" w:hAnsi="Arial" w:cs="Arial" w:eastAsia="Arial"/>
          <w:sz w:val="25"/>
          <w:szCs w:val="25"/>
          <w:color w:val="464646"/>
          <w:spacing w:val="1"/>
          <w:w w:val="61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A9C9A"/>
          <w:spacing w:val="8"/>
          <w:w w:val="141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25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9"/>
          <w:position w:val="-1"/>
        </w:rPr>
        <w:t>_,,n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9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-10"/>
          <w:w w:val="138"/>
          <w:position w:val="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-1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1"/>
          <w:w w:val="96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363636"/>
          <w:spacing w:val="-10"/>
          <w:w w:val="108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2"/>
          <w:w w:val="96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5B5B5B"/>
          <w:spacing w:val="-10"/>
          <w:w w:val="108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2" w:after="0" w:line="240" w:lineRule="auto"/>
        <w:ind w:left="135" w:right="-20"/>
        <w:jc w:val="left"/>
        <w:tabs>
          <w:tab w:pos="2100" w:val="left"/>
          <w:tab w:pos="5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9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DönUşil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0512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3"/>
        </w:rPr>
        <w:t>ISa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17:50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13" w:lineRule="auto"/>
        <w:ind w:left="2243" w:right="1136" w:firstLine="-2034"/>
        <w:jc w:val="left"/>
        <w:tabs>
          <w:tab w:pos="1000" w:val="left"/>
          <w:tab w:pos="1480" w:val="left"/>
          <w:tab w:pos="2100" w:val="left"/>
          <w:tab w:pos="4440" w:val="left"/>
          <w:tab w:pos="8500" w:val="left"/>
          <w:tab w:pos="87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6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8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KiP: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9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85"/>
          <w:position w:val="6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-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63636"/>
          <w:spacing w:val="0"/>
          <w:w w:val="59"/>
          <w:position w:val="6"/>
        </w:rPr>
        <w:t>e</w:t>
      </w:r>
      <w:r>
        <w:rPr>
          <w:rFonts w:ascii="Times New Roman" w:hAnsi="Times New Roman" w:cs="Times New Roman" w:eastAsia="Times New Roman"/>
          <w:sz w:val="38"/>
          <w:szCs w:val="38"/>
          <w:color w:val="363636"/>
          <w:spacing w:val="25"/>
          <w:w w:val="59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59"/>
          <w:position w:val="6"/>
        </w:rPr>
        <w:t>MaYIS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59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14"/>
          <w:w w:val="59"/>
          <w:position w:val="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70"/>
          <w:position w:val="6"/>
        </w:rPr>
        <w:t>10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9"/>
          <w:position w:val="6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70"/>
          <w:position w:val="6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4629" w:right="555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08" w:lineRule="exact"/>
        <w:ind w:left="270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00.064301pt;margin-top:9.02732pt;width:1.857823pt;height:19.105443pt;mso-position-horizontal-relative:page;mso-position-vertical-relative:paragraph;z-index:-13710" coordorigin="4001,181" coordsize="37,382">
            <v:group style="position:absolute;left:4004;top:183;width:2;height:142" coordorigin="4004,183" coordsize="2,142">
              <v:shape style="position:absolute;left:4004;top:183;width:2;height:142" coordorigin="4004,183" coordsize="0,142" path="m4004,324l4004,183e" filled="f" stroked="t" strokeweight=".232228pt" strokecolor="#000000">
                <v:path arrowok="t"/>
              </v:shape>
            </v:group>
            <v:group style="position:absolute;left:4031;top:310;width:2;height:245" coordorigin="4031,310" coordsize="2,245">
              <v:shape style="position:absolute;left:4031;top:310;width:2;height:245" coordorigin="4031,310" coordsize="0,245" path="m4031,556l4031,310e" filled="f" stroked="t" strokeweight=".696684pt" strokecolor="#383F8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5.680374pt;margin-top:15.042481pt;width:.1pt;height:7.078856pt;mso-position-horizontal-relative:page;mso-position-vertical-relative:paragraph;z-index:-13709" coordorigin="3514,301" coordsize="2,142">
            <v:shape style="position:absolute;left:3514;top:301;width:2;height:142" coordorigin="3514,301" coordsize="0,142" path="m3514,442l3514,301e" filled="f" stroked="t" strokeweight=".696684pt" strokecolor="#44447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832039pt;margin-top:12.442341pt;width:4.225942pt;height:3.5pt;mso-position-horizontal-relative:page;mso-position-vertical-relative:paragraph;z-index:-13692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4"/>
                      <w:w w:val="128"/>
                    </w:rPr>
                    <w:t>Q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-24"/>
                      <w:w w:val="129"/>
                    </w:rPr>
                    <w:t>)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692001pt;margin-top:15.423954pt;width:7.2576pt;height:18pt;mso-position-horizontal-relative:page;mso-position-vertical-relative:paragraph;z-index:-13691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363636"/>
                      <w:spacing w:val="0"/>
                      <w:w w:val="55"/>
                    </w:rPr>
                    <w:t>;a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64646"/>
          <w:spacing w:val="-25"/>
          <w:w w:val="132"/>
          <w:position w:val="2"/>
        </w:rPr>
        <w:t>'</w:t>
      </w:r>
      <w:r>
        <w:rPr>
          <w:rFonts w:ascii="Arial" w:hAnsi="Arial" w:cs="Arial" w:eastAsia="Arial"/>
          <w:sz w:val="15"/>
          <w:szCs w:val="15"/>
          <w:color w:val="464646"/>
          <w:spacing w:val="-103"/>
          <w:w w:val="133"/>
          <w:position w:val="2"/>
        </w:rPr>
        <w:t>ü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-12"/>
        </w:rPr>
        <w:t>.</w:t>
      </w:r>
      <w:r>
        <w:rPr>
          <w:rFonts w:ascii="Arial" w:hAnsi="Arial" w:cs="Arial" w:eastAsia="Arial"/>
          <w:sz w:val="25"/>
          <w:szCs w:val="25"/>
          <w:color w:val="363636"/>
          <w:spacing w:val="-3"/>
          <w:w w:val="51"/>
          <w:position w:val="-12"/>
        </w:rPr>
        <w:t>.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-12"/>
        </w:rPr>
        <w:t>.,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5"/>
          <w:i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5"/>
          <w:i/>
          <w:position w:val="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75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7"/>
          <w:position w:val="9"/>
        </w:rPr>
        <w:t>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460" w:right="40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1" w:right="-6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5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1"/>
        </w:rPr>
        <w:t>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603" w:lineRule="exact"/>
        <w:ind w:right="-127"/>
        <w:jc w:val="left"/>
        <w:rPr>
          <w:rFonts w:ascii="Times New Roman" w:hAnsi="Times New Roman" w:cs="Times New Roman" w:eastAsia="Times New Roman"/>
          <w:sz w:val="58"/>
          <w:szCs w:val="58"/>
        </w:rPr>
      </w:pPr>
      <w:rPr/>
      <w:r>
        <w:rPr/>
        <w:pict>
          <v:group style="position:absolute;margin-left:157.334381pt;margin-top:11.152402pt;width:164.417327pt;height:15.678394pt;mso-position-horizontal-relative:page;mso-position-vertical-relative:paragraph;z-index:-13708" coordorigin="3147,223" coordsize="3288,314">
            <v:group style="position:absolute;left:3168;top:499;width:3247;height:2" coordorigin="3168,499" coordsize="3247,2">
              <v:shape style="position:absolute;left:3168;top:499;width:3247;height:2" coordorigin="3168,499" coordsize="3247,0" path="m3168,499l6414,499e" filled="f" stroked="t" strokeweight="2.090051pt" strokecolor="#444F8C">
                <v:path arrowok="t"/>
              </v:shape>
            </v:group>
            <v:group style="position:absolute;left:3195;top:230;width:2;height:189" coordorigin="3195,230" coordsize="2,189">
              <v:shape style="position:absolute;left:3195;top:230;width:2;height:189" coordorigin="3195,230" coordsize="0,189" path="m3195,419l3195,230e" filled="f" stroked="t" strokeweight=".696684pt" strokecolor="#4F5790">
                <v:path arrowok="t"/>
              </v:shape>
            </v:group>
            <v:group style="position:absolute;left:3175;top:239;width:2;height:288" coordorigin="3175,239" coordsize="2,288">
              <v:shape style="position:absolute;left:3175;top:239;width:2;height:288" coordorigin="3175,239" coordsize="0,288" path="m3175,527l3175,239e" filled="f" stroked="t" strokeweight=".928911pt" strokecolor="#44488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9.779083pt;margin-top:10.421634pt;width:13.069389pt;height:58.023039pt;mso-position-horizontal-relative:page;mso-position-vertical-relative:paragraph;z-index:-13703" coordorigin="9196,208" coordsize="261,1160">
            <v:group style="position:absolute;left:9196;top:208;width:228;height:846" coordorigin="9196,208" coordsize="228,846">
              <v:shape style="position:absolute;left:9196;top:208;width:228;height:846" coordorigin="9196,208" coordsize="228,846" path="m9196,208l9424,208,9424,1054,9196,1054,9196,208e" filled="t" fillcolor="#EDEDED" stroked="f">
                <v:path arrowok="t"/>
                <v:fill/>
              </v:shape>
            </v:group>
            <v:group style="position:absolute;left:9426;top:907;width:2;height:431" coordorigin="9426,907" coordsize="2,431">
              <v:shape style="position:absolute;left:9426;top:907;width:2;height:431" coordorigin="9426,907" coordsize="0,431" path="m9426,1338l9426,907e" filled="f" stroked="t" strokeweight="3.08368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8"/>
          <w:szCs w:val="58"/>
          <w:color w:val="48526B"/>
          <w:w w:val="110"/>
          <w:i/>
          <w:position w:val="-6"/>
        </w:rPr>
        <w:t>A</w:t>
      </w:r>
      <w:r>
        <w:rPr>
          <w:rFonts w:ascii="Times New Roman" w:hAnsi="Times New Roman" w:cs="Times New Roman" w:eastAsia="Times New Roman"/>
          <w:sz w:val="58"/>
          <w:szCs w:val="58"/>
          <w:color w:val="48526B"/>
          <w:w w:val="111"/>
          <w:i/>
          <w:position w:val="-6"/>
        </w:rPr>
        <w:t>(!:</w:t>
      </w:r>
      <w:r>
        <w:rPr>
          <w:rFonts w:ascii="Times New Roman" w:hAnsi="Times New Roman" w:cs="Times New Roman" w:eastAsia="Times New Roman"/>
          <w:sz w:val="58"/>
          <w:szCs w:val="58"/>
          <w:color w:val="48526B"/>
          <w:w w:val="110"/>
          <w:i/>
          <w:position w:val="-6"/>
        </w:rPr>
        <w:t>ı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w w:val="100"/>
          <w:position w:val="0"/>
        </w:rPr>
      </w:r>
    </w:p>
    <w:p>
      <w:pPr>
        <w:spacing w:before="9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400"/>
          <w:cols w:num="3" w:equalWidth="0">
            <w:col w:w="419" w:space="2610"/>
            <w:col w:w="1215" w:space="4218"/>
            <w:col w:w="2598"/>
          </w:cols>
        </w:sectPr>
      </w:pPr>
      <w:rPr/>
    </w:p>
    <w:p>
      <w:pPr>
        <w:spacing w:before="0" w:after="0" w:line="208" w:lineRule="exact"/>
        <w:ind w:left="2434" w:right="-20"/>
        <w:jc w:val="left"/>
        <w:tabs>
          <w:tab w:pos="4620" w:val="left"/>
          <w:tab w:pos="8100" w:val="left"/>
          <w:tab w:pos="948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54538pt;margin-top:1.400002pt;width:3.1pt;height:5pt;mso-position-horizontal-relative:page;mso-position-vertical-relative:paragraph;z-index:-13690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07272"/>
                      <w:spacing w:val="0"/>
                      <w:w w:val="12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4.124084pt;margin-top:10.412762pt;width:26.151826pt;height:54.5pt;mso-position-horizontal-relative:page;mso-position-vertical-relative:paragraph;z-index:-13688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242A97"/>
                      <w:spacing w:val="0"/>
                      <w:w w:val="104"/>
                      <w:position w:val="-1"/>
                    </w:rPr>
                    <w:t>'l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707272"/>
          <w:spacing w:val="-5"/>
          <w:w w:val="100"/>
          <w:position w:val="-16"/>
        </w:rPr>
        <w:t>I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position w:val="-16"/>
        </w:rPr>
        <w:t>tf</w:t>
      </w:r>
      <w:r>
        <w:rPr>
          <w:rFonts w:ascii="Arial" w:hAnsi="Arial" w:cs="Arial" w:eastAsia="Arial"/>
          <w:sz w:val="21"/>
          <w:szCs w:val="21"/>
          <w:color w:val="898A8A"/>
          <w:spacing w:val="0"/>
          <w:w w:val="100"/>
          <w:position w:val="-16"/>
        </w:rPr>
        <w:t>a</w:t>
      </w:r>
      <w:r>
        <w:rPr>
          <w:rFonts w:ascii="Arial" w:hAnsi="Arial" w:cs="Arial" w:eastAsia="Arial"/>
          <w:sz w:val="21"/>
          <w:szCs w:val="21"/>
          <w:color w:val="898A8A"/>
          <w:spacing w:val="7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707272"/>
          <w:spacing w:val="0"/>
          <w:w w:val="58"/>
          <w:i/>
          <w:position w:val="-16"/>
        </w:rPr>
        <w:t>V</w:t>
      </w:r>
      <w:r>
        <w:rPr>
          <w:rFonts w:ascii="Arial" w:hAnsi="Arial" w:cs="Arial" w:eastAsia="Arial"/>
          <w:sz w:val="20"/>
          <w:szCs w:val="20"/>
          <w:color w:val="707272"/>
          <w:spacing w:val="0"/>
          <w:w w:val="58"/>
          <w:i/>
          <w:position w:val="-16"/>
        </w:rPr>
        <w:t>    </w:t>
      </w:r>
      <w:r>
        <w:rPr>
          <w:rFonts w:ascii="Arial" w:hAnsi="Arial" w:cs="Arial" w:eastAsia="Arial"/>
          <w:sz w:val="20"/>
          <w:szCs w:val="20"/>
          <w:color w:val="707272"/>
          <w:spacing w:val="16"/>
          <w:w w:val="58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0"/>
          <w:w w:val="58"/>
          <w:position w:val="-16"/>
        </w:rPr>
        <w:t>fvıe</w:t>
      </w:r>
      <w:r>
        <w:rPr>
          <w:rFonts w:ascii="Times New Roman" w:hAnsi="Times New Roman" w:cs="Times New Roman" w:eastAsia="Times New Roman"/>
          <w:sz w:val="18"/>
          <w:szCs w:val="18"/>
          <w:color w:val="707272"/>
          <w:spacing w:val="-27"/>
          <w:w w:val="58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6"/>
        </w:rPr>
        <w:t>rkez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2"/>
          <w:position w:val="-16"/>
        </w:rPr>
        <w:t>E&gt;ö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48"/>
          <w:position w:val="-1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482"/>
          <w:position w:val="-16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6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6"/>
        </w:rPr>
        <w:t>Çavuş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33"/>
          <w:szCs w:val="33"/>
          <w:color w:val="9A9C9A"/>
          <w:spacing w:val="14"/>
          <w:w w:val="137"/>
          <w:i/>
          <w:position w:val="-21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707272"/>
          <w:spacing w:val="0"/>
          <w:w w:val="94"/>
          <w:i/>
          <w:position w:val="-21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707272"/>
          <w:spacing w:val="16"/>
          <w:w w:val="100"/>
          <w:i/>
          <w:position w:val="-21"/>
        </w:rPr>
        <w:t> </w:t>
      </w:r>
      <w:r>
        <w:rPr>
          <w:rFonts w:ascii="Arial" w:hAnsi="Arial" w:cs="Arial" w:eastAsia="Arial"/>
          <w:sz w:val="46"/>
          <w:szCs w:val="46"/>
          <w:color w:val="464646"/>
          <w:spacing w:val="0"/>
          <w:w w:val="52"/>
          <w:position w:val="-21"/>
        </w:rPr>
        <w:t>u</w:t>
      </w:r>
      <w:r>
        <w:rPr>
          <w:rFonts w:ascii="Arial" w:hAnsi="Arial" w:cs="Arial" w:eastAsia="Arial"/>
          <w:sz w:val="46"/>
          <w:szCs w:val="46"/>
          <w:color w:val="464646"/>
          <w:spacing w:val="-72"/>
          <w:w w:val="52"/>
          <w:position w:val="-21"/>
        </w:rPr>
        <w:t>1</w:t>
      </w:r>
      <w:r>
        <w:rPr>
          <w:rFonts w:ascii="Arial" w:hAnsi="Arial" w:cs="Arial" w:eastAsia="Arial"/>
          <w:sz w:val="46"/>
          <w:szCs w:val="46"/>
          <w:color w:val="707272"/>
          <w:spacing w:val="0"/>
          <w:w w:val="52"/>
          <w:position w:val="-21"/>
        </w:rPr>
        <w:t>;ı;1·1'</w:t>
      </w:r>
      <w:r>
        <w:rPr>
          <w:rFonts w:ascii="Arial" w:hAnsi="Arial" w:cs="Arial" w:eastAsia="Arial"/>
          <w:sz w:val="46"/>
          <w:szCs w:val="46"/>
          <w:color w:val="707272"/>
          <w:spacing w:val="-59"/>
          <w:w w:val="52"/>
          <w:position w:val="-21"/>
        </w:rPr>
        <w:t> </w:t>
      </w:r>
      <w:r>
        <w:rPr>
          <w:rFonts w:ascii="Arial" w:hAnsi="Arial" w:cs="Arial" w:eastAsia="Arial"/>
          <w:sz w:val="46"/>
          <w:szCs w:val="46"/>
          <w:color w:val="707272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46"/>
          <w:szCs w:val="46"/>
          <w:color w:val="707272"/>
          <w:spacing w:val="0"/>
          <w:w w:val="100"/>
          <w:position w:val="-21"/>
        </w:rPr>
      </w:r>
      <w:r>
        <w:rPr>
          <w:rFonts w:ascii="Arial" w:hAnsi="Arial" w:cs="Arial" w:eastAsia="Arial"/>
          <w:sz w:val="46"/>
          <w:szCs w:val="46"/>
          <w:color w:val="5B5B5B"/>
          <w:spacing w:val="0"/>
          <w:w w:val="71"/>
          <w:position w:val="-21"/>
        </w:rPr>
        <w:t>s</w:t>
      </w:r>
      <w:r>
        <w:rPr>
          <w:rFonts w:ascii="Arial" w:hAnsi="Arial" w:cs="Arial" w:eastAsia="Arial"/>
          <w:sz w:val="46"/>
          <w:szCs w:val="46"/>
          <w:color w:val="5B5B5B"/>
          <w:spacing w:val="0"/>
          <w:w w:val="70"/>
          <w:position w:val="-21"/>
        </w:rPr>
        <w:t>\</w:t>
      </w:r>
      <w:r>
        <w:rPr>
          <w:rFonts w:ascii="Arial" w:hAnsi="Arial" w:cs="Arial" w:eastAsia="Arial"/>
          <w:sz w:val="46"/>
          <w:szCs w:val="46"/>
          <w:color w:val="5B5B5B"/>
          <w:spacing w:val="0"/>
          <w:w w:val="71"/>
          <w:position w:val="-21"/>
        </w:rPr>
        <w:t>r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396" w:right="-20"/>
        <w:jc w:val="left"/>
        <w:tabs>
          <w:tab w:pos="80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514.152466pt;margin-top:24.020678pt;width:17.881546pt;height:.1pt;mso-position-horizontal-relative:page;mso-position-vertical-relative:paragraph;z-index:-13707" coordorigin="10283,480" coordsize="358,2">
            <v:shape style="position:absolute;left:10283;top:480;width:358;height:2" coordorigin="10283,480" coordsize="358,0" path="m10283,480l10641,480e" filled="f" stroked="t" strokeweight="1.161139pt" strokecolor="#7C8CA0">
              <v:path arrowok="t"/>
            </v:shape>
          </v:group>
          <w10:wrap type="none"/>
        </w:pict>
      </w:r>
      <w:r>
        <w:rPr/>
        <w:pict>
          <v:group style="position:absolute;margin-left:425.509338pt;margin-top:7.655196pt;width:.1pt;height:37.693361pt;mso-position-horizontal-relative:page;mso-position-vertical-relative:paragraph;z-index:-13702" coordorigin="8510,153" coordsize="2,754">
            <v:shape style="position:absolute;left:8510;top:153;width:2;height:754" coordorigin="8510,153" coordsize="0,754" path="m8510,907l8510,153e" filled="f" stroked="t" strokeweight="4.3336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512543pt;margin-top:14.231758pt;width:29.882624pt;height:28pt;mso-position-horizontal-relative:page;mso-position-vertical-relative:paragraph;z-index:-13689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ACACAC"/>
                      <w:w w:val="8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ACACAC"/>
                      <w:spacing w:val="-10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707272"/>
                      <w:spacing w:val="0"/>
                      <w:w w:val="53"/>
                    </w:rPr>
                    <w:t>l'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707272"/>
                      <w:spacing w:val="-14"/>
                      <w:w w:val="53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464646"/>
                      <w:spacing w:val="0"/>
                      <w:w w:val="24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464646"/>
                      <w:spacing w:val="-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707272"/>
                      <w:spacing w:val="0"/>
                      <w:w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1.Po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45"/>
          <w:szCs w:val="45"/>
          <w:color w:val="898A8A"/>
          <w:spacing w:val="-53"/>
          <w:w w:val="63"/>
          <w:position w:val="-9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707272"/>
          <w:spacing w:val="0"/>
          <w:w w:val="121"/>
          <w:position w:val="-9"/>
        </w:rPr>
        <w:t>\</w:t>
      </w:r>
      <w:r>
        <w:rPr>
          <w:rFonts w:ascii="Times New Roman" w:hAnsi="Times New Roman" w:cs="Times New Roman" w:eastAsia="Times New Roman"/>
          <w:sz w:val="45"/>
          <w:szCs w:val="45"/>
          <w:color w:val="5B5B5B"/>
          <w:spacing w:val="0"/>
          <w:w w:val="48"/>
          <w:position w:val="-9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5B5B5B"/>
          <w:spacing w:val="-2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75"/>
          <w:position w:val="-9"/>
        </w:rPr>
        <w:t>!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2"/>
          <w:w w:val="75"/>
          <w:position w:val="-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75"/>
          <w:position w:val="-9"/>
        </w:rPr>
        <w:t>t,j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-2"/>
          <w:w w:val="75"/>
          <w:position w:val="-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A9C9A"/>
          <w:spacing w:val="0"/>
          <w:w w:val="28"/>
          <w:position w:val="-9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9A9C9A"/>
          <w:spacing w:val="-3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CACAC"/>
          <w:spacing w:val="0"/>
          <w:w w:val="56"/>
          <w:position w:val="-9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ACACAC"/>
          <w:spacing w:val="16"/>
          <w:w w:val="56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86"/>
          <w:position w:val="-9"/>
        </w:rPr>
        <w:t>a</w:t>
      </w:r>
      <w:r>
        <w:rPr>
          <w:rFonts w:ascii="Arial" w:hAnsi="Arial" w:cs="Arial" w:eastAsia="Arial"/>
          <w:sz w:val="24"/>
          <w:szCs w:val="24"/>
          <w:color w:val="5B5B5B"/>
          <w:spacing w:val="-26"/>
          <w:w w:val="86"/>
          <w:position w:val="-9"/>
        </w:rPr>
        <w:t>u</w:t>
      </w:r>
      <w:r>
        <w:rPr>
          <w:rFonts w:ascii="Arial" w:hAnsi="Arial" w:cs="Arial" w:eastAsia="Arial"/>
          <w:sz w:val="24"/>
          <w:szCs w:val="24"/>
          <w:color w:val="363636"/>
          <w:spacing w:val="-5"/>
          <w:w w:val="109"/>
          <w:position w:val="-9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62"/>
          <w:position w:val="-9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3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C9A"/>
          <w:spacing w:val="-22"/>
          <w:w w:val="93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59"/>
          <w:position w:val="-9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98A8A"/>
          <w:spacing w:val="0"/>
          <w:w w:val="79"/>
          <w:position w:val="-9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6" w:after="0" w:line="218" w:lineRule="exact"/>
        <w:ind w:right="1012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37.986908pt;margin-top:11.04621pt;width:.1pt;height:11.442627pt;mso-position-horizontal-relative:page;mso-position-vertical-relative:paragraph;z-index:-13701" coordorigin="8760,221" coordsize="2,229">
            <v:shape style="position:absolute;left:8760;top:221;width:2;height:229" coordorigin="8760,221" coordsize="0,229" path="m8760,450l8760,221e" filled="f" stroked="t" strokeweight="2.24625pt" strokecolor="#EDEDED">
              <v:path arrowok="t"/>
            </v:shape>
          </v:group>
          <w10:wrap type="none"/>
        </w:pict>
      </w:r>
      <w:r>
        <w:rPr/>
        <w:pict>
          <v:group style="position:absolute;margin-left:451.499939pt;margin-top:11.04621pt;width:.1pt;height:11.442627pt;mso-position-horizontal-relative:page;mso-position-vertical-relative:paragraph;z-index:-13700" coordorigin="9030,221" coordsize="2,229">
            <v:shape style="position:absolute;left:9030;top:221;width:2;height:229" coordorigin="9030,221" coordsize="0,229" path="m9030,450l9030,221e" filled="f" stroked="t" strokeweight="2.101325pt" strokecolor="#EDEDED">
              <v:path arrowok="t"/>
            </v:shape>
          </v:group>
          <w10:wrap type="none"/>
        </w:pict>
      </w:r>
      <w:r>
        <w:rPr/>
        <w:pict>
          <v:group style="position:absolute;margin-left:467.335632pt;margin-top:11.04621pt;width:8.880858pt;height:11.442627pt;mso-position-horizontal-relative:page;mso-position-vertical-relative:paragraph;z-index:-13699" coordorigin="9347,221" coordsize="178,229">
            <v:shape style="position:absolute;left:9347;top:221;width:178;height:229" coordorigin="9347,221" coordsize="178,229" path="m9347,221l9524,221,9524,450,9347,450,9347,221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7.868774pt;margin-top:11.04621pt;width:12.946679pt;height:25.229802pt;mso-position-horizontal-relative:page;mso-position-vertical-relative:paragraph;z-index:-13698" coordorigin="9957,221" coordsize="259,505">
            <v:group style="position:absolute;left:10096;top:221;width:120;height:229" coordorigin="10096,221" coordsize="120,229">
              <v:shape style="position:absolute;left:10096;top:221;width:120;height:229" coordorigin="10096,221" coordsize="120,229" path="m10096,221l10216,221,10216,450,10096,450,10096,221e" filled="t" fillcolor="#EDEDED" stroked="f">
                <v:path arrowok="t"/>
                <v:fill/>
              </v:shape>
            </v:group>
            <v:group style="position:absolute;left:9971;top:244;width:141;height:368" coordorigin="9971,244" coordsize="141,368">
              <v:shape style="position:absolute;left:9971;top:244;width:141;height:368" coordorigin="9971,244" coordsize="141,368" path="m9971,244l10112,244,10112,613,9971,613,9971,244e" filled="t" fillcolor="#EDEDED" stroked="f">
                <v:path arrowok="t"/>
                <v:fill/>
              </v:shape>
            </v:group>
            <v:group style="position:absolute;left:9995;top:595;width:2;height:93" coordorigin="9995,595" coordsize="2,93">
              <v:shape style="position:absolute;left:9995;top:595;width:2;height:93" coordorigin="9995,595" coordsize="0,93" path="m9995,688l9995,595e" filled="f" stroked="t" strokeweight="3.741102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7.102295pt;margin-top:10.405585pt;width:.1pt;height:12.561524pt;mso-position-horizontal-relative:page;mso-position-vertical-relative:paragraph;z-index:-13697" coordorigin="10342,208" coordsize="2,251">
            <v:shape style="position:absolute;left:10342;top:208;width:2;height:251" coordorigin="10342,208" coordsize="0,251" path="m10342,459l10342,208e" filled="f" stroked="t" strokeweight="3.29513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5B5B5B"/>
          <w:w w:val="344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5B5B5B"/>
          <w:w w:val="66"/>
          <w:position w:val="-1"/>
        </w:rPr>
        <w:t>V</w:t>
      </w:r>
      <w:r>
        <w:rPr>
          <w:rFonts w:ascii="Arial" w:hAnsi="Arial" w:cs="Arial" w:eastAsia="Arial"/>
          <w:sz w:val="20"/>
          <w:szCs w:val="20"/>
          <w:color w:val="00000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460" w:right="400"/>
        </w:sectPr>
      </w:pPr>
      <w:rPr/>
    </w:p>
    <w:p>
      <w:pPr>
        <w:spacing w:before="28" w:after="0" w:line="11" w:lineRule="atLeast"/>
        <w:ind w:right="-20"/>
        <w:jc w:val="right"/>
        <w:tabs>
          <w:tab w:pos="9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86.595093pt;margin-top:5.103761pt;width:2.090051pt;height:24.176755pt;mso-position-horizontal-relative:page;mso-position-vertical-relative:paragraph;z-index:-13706" coordorigin="3732,102" coordsize="42,484">
            <v:group style="position:absolute;left:3764;top:111;width:2;height:137" coordorigin="3764,111" coordsize="2,137">
              <v:shape style="position:absolute;left:3764;top:111;width:2;height:137" coordorigin="3764,111" coordsize="0,137" path="m3764,248l3764,111e" filled="f" stroked="t" strokeweight=".928911pt" strokecolor="#2F2F9C">
                <v:path arrowok="t"/>
              </v:shape>
            </v:group>
            <v:group style="position:absolute;left:3734;top:196;width:2;height:387" coordorigin="3734,196" coordsize="2,387">
              <v:shape style="position:absolute;left:3734;top:196;width:2;height:387" coordorigin="3734,196" coordsize="0,387" path="m3734,583l3734,196e" filled="f" stroked="t" strokeweight=".23222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3.478943pt;margin-top:17.503271pt;width:.1pt;height:4.71167pt;mso-position-horizontal-relative:page;mso-position-vertical-relative:paragraph;z-index:-13696" coordorigin="9870,350" coordsize="2,94">
            <v:shape style="position:absolute;left:9870;top:350;width:2;height:94" coordorigin="9870,350" coordsize="0,94" path="m9870,444l9870,350e" filled="f" stroked="t" strokeweight="3.1562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707272"/>
          <w:spacing w:val="-18"/>
          <w:w w:val="290"/>
          <w:i/>
        </w:rPr>
        <w:t>\</w:t>
      </w:r>
      <w:r>
        <w:rPr>
          <w:rFonts w:ascii="Arial" w:hAnsi="Arial" w:cs="Arial" w:eastAsia="Arial"/>
          <w:sz w:val="27"/>
          <w:szCs w:val="27"/>
          <w:color w:val="898A8A"/>
          <w:spacing w:val="0"/>
          <w:w w:val="60"/>
          <w:i/>
        </w:rPr>
        <w:t>ı-i</w:t>
      </w:r>
      <w:r>
        <w:rPr>
          <w:rFonts w:ascii="Arial" w:hAnsi="Arial" w:cs="Arial" w:eastAsia="Arial"/>
          <w:sz w:val="27"/>
          <w:szCs w:val="27"/>
          <w:color w:val="898A8A"/>
          <w:spacing w:val="0"/>
          <w:w w:val="100"/>
          <w:i/>
        </w:rPr>
        <w:tab/>
      </w:r>
      <w:r>
        <w:rPr>
          <w:rFonts w:ascii="Arial" w:hAnsi="Arial" w:cs="Arial" w:eastAsia="Arial"/>
          <w:sz w:val="27"/>
          <w:szCs w:val="27"/>
          <w:color w:val="898A8A"/>
          <w:spacing w:val="0"/>
          <w:w w:val="100"/>
          <w:i/>
        </w:rPr>
      </w:r>
      <w:r>
        <w:rPr>
          <w:rFonts w:ascii="Arial" w:hAnsi="Arial" w:cs="Arial" w:eastAsia="Arial"/>
          <w:sz w:val="27"/>
          <w:szCs w:val="27"/>
          <w:color w:val="BCBDBD"/>
          <w:spacing w:val="-37"/>
          <w:w w:val="51"/>
        </w:rPr>
        <w:t>.</w:t>
      </w:r>
      <w:r>
        <w:rPr>
          <w:rFonts w:ascii="Arial" w:hAnsi="Arial" w:cs="Arial" w:eastAsia="Arial"/>
          <w:sz w:val="27"/>
          <w:szCs w:val="27"/>
          <w:color w:val="9A9C9A"/>
          <w:spacing w:val="0"/>
          <w:w w:val="47"/>
        </w:rPr>
        <w:t>..</w:t>
      </w:r>
      <w:r>
        <w:rPr>
          <w:rFonts w:ascii="Arial" w:hAnsi="Arial" w:cs="Arial" w:eastAsia="Arial"/>
          <w:sz w:val="27"/>
          <w:szCs w:val="27"/>
          <w:color w:val="9A9C9A"/>
          <w:spacing w:val="4"/>
          <w:w w:val="47"/>
        </w:rPr>
        <w:t>.</w:t>
      </w:r>
      <w:r>
        <w:rPr>
          <w:rFonts w:ascii="Arial" w:hAnsi="Arial" w:cs="Arial" w:eastAsia="Arial"/>
          <w:sz w:val="27"/>
          <w:szCs w:val="27"/>
          <w:color w:val="BCBDBD"/>
          <w:spacing w:val="4"/>
          <w:w w:val="188"/>
        </w:rPr>
      </w:r>
      <w:r>
        <w:rPr>
          <w:rFonts w:ascii="Arial" w:hAnsi="Arial" w:cs="Arial" w:eastAsia="Arial"/>
          <w:sz w:val="27"/>
          <w:szCs w:val="27"/>
          <w:color w:val="BCBDBD"/>
          <w:spacing w:val="0"/>
          <w:w w:val="188"/>
          <w:emboss/>
        </w:rPr>
        <w:t>.</w:t>
      </w:r>
      <w:r>
        <w:rPr>
          <w:rFonts w:ascii="Arial" w:hAnsi="Arial" w:cs="Arial" w:eastAsia="Arial"/>
          <w:sz w:val="27"/>
          <w:szCs w:val="27"/>
          <w:color w:val="BCBDBD"/>
          <w:spacing w:val="0"/>
          <w:w w:val="188"/>
        </w:rPr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7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ACACAC"/>
          <w:spacing w:val="0"/>
          <w:w w:val="188"/>
          <w:position w:val="-27"/>
        </w:rPr>
        <w:t>.</w:t>
      </w:r>
      <w:r>
        <w:rPr>
          <w:rFonts w:ascii="Arial" w:hAnsi="Arial" w:cs="Arial" w:eastAsia="Arial"/>
          <w:sz w:val="27"/>
          <w:szCs w:val="27"/>
          <w:color w:val="ACACAC"/>
          <w:spacing w:val="-28"/>
          <w:w w:val="188"/>
          <w:position w:val="-27"/>
        </w:rPr>
        <w:t> </w:t>
      </w:r>
      <w:r>
        <w:rPr>
          <w:rFonts w:ascii="Arial" w:hAnsi="Arial" w:cs="Arial" w:eastAsia="Arial"/>
          <w:sz w:val="19"/>
          <w:szCs w:val="19"/>
          <w:color w:val="898A8A"/>
          <w:spacing w:val="-4"/>
          <w:w w:val="184"/>
          <w:i/>
          <w:position w:val="-14"/>
        </w:rPr>
        <w:t>t</w:t>
      </w:r>
      <w:r>
        <w:rPr>
          <w:rFonts w:ascii="Arial" w:hAnsi="Arial" w:cs="Arial" w:eastAsia="Arial"/>
          <w:sz w:val="19"/>
          <w:szCs w:val="19"/>
          <w:color w:val="BCBDBD"/>
          <w:spacing w:val="0"/>
          <w:w w:val="101"/>
          <w:i/>
          <w:position w:val="-14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400"/>
          <w:cols w:num="2" w:equalWidth="0">
            <w:col w:w="9403" w:space="132"/>
            <w:col w:w="1525"/>
          </w:cols>
        </w:sectPr>
      </w:pPr>
      <w:rPr/>
    </w:p>
    <w:p>
      <w:pPr>
        <w:spacing w:before="0" w:after="0" w:line="148" w:lineRule="atLeast"/>
        <w:ind w:right="1300"/>
        <w:jc w:val="right"/>
        <w:tabs>
          <w:tab w:pos="400" w:val="left"/>
          <w:tab w:pos="1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525848pt;margin-top:.272584pt;width:8.138943pt;height:18.417481pt;mso-position-horizontal-relative:page;mso-position-vertical-relative:paragraph;z-index:-1371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left="90"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A9C9A"/>
                      <w:spacing w:val="0"/>
                      <w:w w:val="12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8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A8A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A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98A8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19"/>
          <w:w w:val="13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3"/>
          <w:w w:val="8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10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CBDBD"/>
          <w:spacing w:val="-15"/>
          <w:w w:val="21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CBDBD"/>
          <w:spacing w:val="0"/>
          <w:w w:val="2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CBDBD"/>
          <w:spacing w:val="-51"/>
          <w:w w:val="2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CBDBD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CBDB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BCBDB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CBDBD"/>
          <w:spacing w:val="-49"/>
          <w:w w:val="21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A9C9A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57" w:lineRule="exact"/>
        <w:ind w:left="278" w:right="-20"/>
        <w:jc w:val="left"/>
        <w:tabs>
          <w:tab w:pos="84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43"/>
          <w:position w:val="-2"/>
        </w:rPr>
        <w:t>til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0"/>
          <w:w w:val="143"/>
          <w:position w:val="0"/>
        </w:rPr>
        <w:t>·,,.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0"/>
          <w:w w:val="143"/>
          <w:position w:val="0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9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07272"/>
          <w:spacing w:val="-1"/>
          <w:w w:val="86"/>
          <w:position w:val="0"/>
        </w:rPr>
        <w:t>(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14"/>
          <w:w w:val="141"/>
          <w:position w:val="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707272"/>
          <w:spacing w:val="0"/>
          <w:w w:val="90"/>
          <w:position w:val="0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70727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0727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0"/>
          <w:w w:val="100"/>
          <w:position w:val="0"/>
        </w:rPr>
        <w:t>••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154"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25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0"/>
          <w:w w:val="154"/>
          <w:position w:val="0"/>
        </w:rPr>
        <w:t>.t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0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C9A"/>
          <w:spacing w:val="22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CACAC"/>
          <w:spacing w:val="0"/>
          <w:w w:val="74"/>
          <w:position w:val="0"/>
        </w:rPr>
        <w:t>'1..</w:t>
      </w:r>
      <w:r>
        <w:rPr>
          <w:rFonts w:ascii="Times New Roman" w:hAnsi="Times New Roman" w:cs="Times New Roman" w:eastAsia="Times New Roman"/>
          <w:sz w:val="7"/>
          <w:szCs w:val="7"/>
          <w:color w:val="ACACAC"/>
          <w:spacing w:val="0"/>
          <w:w w:val="74"/>
          <w:position w:val="0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ACACAC"/>
          <w:spacing w:val="8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CBDBD"/>
          <w:spacing w:val="0"/>
          <w:w w:val="100"/>
          <w:i/>
          <w:position w:val="0"/>
        </w:rPr>
        <w:t>::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278" w:right="-20"/>
        <w:jc w:val="left"/>
        <w:tabs>
          <w:tab w:pos="83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:I: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9A9C9A"/>
          <w:spacing w:val="0"/>
          <w:w w:val="282"/>
          <w:position w:val="-1"/>
        </w:rPr>
        <w:t>...</w:t>
      </w:r>
      <w:r>
        <w:rPr>
          <w:rFonts w:ascii="Arial" w:hAnsi="Arial" w:cs="Arial" w:eastAsia="Arial"/>
          <w:sz w:val="13"/>
          <w:szCs w:val="13"/>
          <w:color w:val="9A9C9A"/>
          <w:spacing w:val="0"/>
          <w:w w:val="282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91"/>
          <w:position w:val="-1"/>
        </w:rPr>
        <w:t>;,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33"/>
          <w:position w:val="-1"/>
        </w:rPr>
        <w:t>l·if.</w:t>
      </w:r>
      <w:r>
        <w:rPr>
          <w:rFonts w:ascii="Arial" w:hAnsi="Arial" w:cs="Arial" w:eastAsia="Arial"/>
          <w:sz w:val="13"/>
          <w:szCs w:val="13"/>
          <w:color w:val="707272"/>
          <w:spacing w:val="0"/>
          <w:w w:val="74"/>
          <w:position w:val="-1"/>
        </w:rPr>
        <w:t>':</w:t>
      </w:r>
      <w:r>
        <w:rPr>
          <w:rFonts w:ascii="Arial" w:hAnsi="Arial" w:cs="Arial" w:eastAsia="Arial"/>
          <w:sz w:val="13"/>
          <w:szCs w:val="13"/>
          <w:color w:val="70727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07272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98A8A"/>
          <w:spacing w:val="0"/>
          <w:w w:val="142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898A8A"/>
          <w:spacing w:val="0"/>
          <w:w w:val="142"/>
          <w:position w:val="-1"/>
        </w:rPr>
        <w:t>  </w:t>
      </w:r>
      <w:r>
        <w:rPr>
          <w:rFonts w:ascii="Arial" w:hAnsi="Arial" w:cs="Arial" w:eastAsia="Arial"/>
          <w:sz w:val="13"/>
          <w:szCs w:val="13"/>
          <w:color w:val="898A8A"/>
          <w:spacing w:val="4"/>
          <w:w w:val="142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A9C9A"/>
          <w:spacing w:val="0"/>
          <w:w w:val="284"/>
          <w:position w:val="-1"/>
        </w:rPr>
        <w:t>"'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485" w:right="-20"/>
        <w:jc w:val="left"/>
        <w:tabs>
          <w:tab w:pos="3060" w:val="left"/>
          <w:tab w:pos="3980" w:val="left"/>
          <w:tab w:pos="85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128.073669pt;margin-top:4.293323pt;width:.348342pt;height:12.502245pt;mso-position-horizontal-relative:page;mso-position-vertical-relative:paragraph;z-index:-13705" coordorigin="2561,86" coordsize="7,250">
            <v:group style="position:absolute;left:2566;top:88;width:2;height:231" coordorigin="2566,88" coordsize="2,231">
              <v:shape style="position:absolute;left:2566;top:88;width:2;height:231" coordorigin="2566,88" coordsize="0,231" path="m2566,319l2566,88e" filled="f" stroked="t" strokeweight=".232228pt" strokecolor="#4F4F4F">
                <v:path arrowok="t"/>
              </v:shape>
            </v:group>
            <v:group style="position:absolute;left:2564;top:263;width:2;height:71" coordorigin="2564,263" coordsize="2,71">
              <v:shape style="position:absolute;left:2564;top:263;width:2;height:71" coordorigin="2564,263" coordsize="0,71" path="m2564,334l2564,263e" filled="f" stroked="t" strokeweight=".232228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position w:val="-10"/>
        </w:rPr>
        <w:t>Ad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5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5"/>
          <w:szCs w:val="25"/>
          <w:color w:val="707272"/>
          <w:spacing w:val="0"/>
          <w:w w:val="83"/>
          <w:position w:val="-10"/>
        </w:rPr>
        <w:t>raJ</w:t>
      </w:r>
      <w:r>
        <w:rPr>
          <w:rFonts w:ascii="Times New Roman" w:hAnsi="Times New Roman" w:cs="Times New Roman" w:eastAsia="Times New Roman"/>
          <w:sz w:val="25"/>
          <w:szCs w:val="25"/>
          <w:color w:val="70727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0727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0"/>
          <w:position w:val="-9"/>
        </w:rPr>
        <w:t>{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1"/>
          <w:position w:val="-9"/>
        </w:rPr>
        <w:t>)p(I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9"/>
        </w:rPr>
        <w:t>.K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9"/>
        </w:rPr>
        <w:t>ınura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9"/>
        </w:rPr>
        <w:t>KARA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0"/>
          <w:w w:val="600"/>
          <w:position w:val="6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898A8A"/>
          <w:spacing w:val="0"/>
          <w:w w:val="244"/>
          <w:position w:val="6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400"/>
        </w:sectPr>
      </w:pPr>
      <w:rPr/>
    </w:p>
    <w:p>
      <w:pPr>
        <w:spacing w:before="96" w:after="0" w:line="240" w:lineRule="auto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27.286774pt;margin-top:34.693863pt;width:549.915579pt;height:771.700202pt;mso-position-horizontal-relative:page;mso-position-vertical-relative:page;z-index:-13711" coordorigin="546,694" coordsize="10998,15434">
            <v:group style="position:absolute;left:553;top:713;width:10966;height:2" coordorigin="553,713" coordsize="10966,2">
              <v:shape style="position:absolute;left:553;top:713;width:10966;height:2" coordorigin="553,713" coordsize="10966,0" path="m553,713l11519,713e" filled="f" stroked="t" strokeweight=".696684pt" strokecolor="#575757">
                <v:path arrowok="t"/>
              </v:shape>
            </v:group>
            <v:group style="position:absolute;left:574;top:703;width:2;height:15418" coordorigin="574,703" coordsize="2,15418">
              <v:shape style="position:absolute;left:574;top:703;width:2;height:15418" coordorigin="574,703" coordsize="0,15418" path="m574,16121l574,703e" filled="f" stroked="t" strokeweight=".696684pt" strokecolor="#545454">
                <v:path arrowok="t"/>
              </v:shape>
            </v:group>
            <v:group style="position:absolute;left:2550;top:703;width:2;height:1491" coordorigin="2550,703" coordsize="2,1491">
              <v:shape style="position:absolute;left:2550;top:703;width:2;height:1491" coordorigin="2550,703" coordsize="0,1491" path="m2550,2194l2550,703e" filled="f" stroked="t" strokeweight=".696684pt" strokecolor="#484848">
                <v:path arrowok="t"/>
              </v:shape>
            </v:group>
            <v:group style="position:absolute;left:3469;top:713;width:204;height:2" coordorigin="3469,713" coordsize="204,2">
              <v:shape style="position:absolute;left:3469;top:713;width:204;height:2" coordorigin="3469,713" coordsize="204,0" path="m3469,713l3674,713e" filled="f" stroked="t" strokeweight=".464456pt" strokecolor="#444444">
                <v:path arrowok="t"/>
              </v:shape>
            </v:group>
            <v:group style="position:absolute;left:9166;top:708;width:2;height:774" coordorigin="9166,708" coordsize="2,774">
              <v:shape style="position:absolute;left:9166;top:708;width:2;height:774" coordorigin="9166,708" coordsize="0,774" path="m9166,1482l9166,708e" filled="f" stroked="t" strokeweight=".696684pt" strokecolor="#545454">
                <v:path arrowok="t"/>
              </v:shape>
            </v:group>
            <v:group style="position:absolute;left:10613;top:713;width:906;height:2" coordorigin="10613,713" coordsize="906,2">
              <v:shape style="position:absolute;left:10613;top:713;width:906;height:2" coordorigin="10613,713" coordsize="906,0" path="m10613,713l11519,713e" filled="f" stroked="t" strokeweight=".696684pt" strokecolor="#6B6B6B">
                <v:path arrowok="t"/>
              </v:shape>
            </v:group>
            <v:group style="position:absolute;left:11509;top:708;width:2;height:3275" coordorigin="11509,708" coordsize="2,3275">
              <v:shape style="position:absolute;left:11509;top:708;width:2;height:3275" coordorigin="11509,708" coordsize="0,3275" path="m11509,3983l11509,708e" filled="f" stroked="t" strokeweight=".696684pt" strokecolor="#646464">
                <v:path arrowok="t"/>
              </v:shape>
            </v:group>
            <v:group style="position:absolute;left:2550;top:1425;width:2;height:127" coordorigin="2550,1425" coordsize="2,127">
              <v:shape style="position:absolute;left:2550;top:1425;width:2;height:127" coordorigin="2550,1425" coordsize="0,127" path="m2550,1553l2550,1425e" filled="f" stroked="t" strokeweight=".464456pt" strokecolor="#232323">
                <v:path arrowok="t"/>
              </v:shape>
            </v:group>
            <v:group style="position:absolute;left:9168;top:1425;width:2;height:127" coordorigin="9168,1425" coordsize="2,127">
              <v:shape style="position:absolute;left:9168;top:1425;width:2;height:127" coordorigin="9168,1425" coordsize="0,127" path="m9168,1553l9168,1425e" filled="f" stroked="t" strokeweight=".464456pt" strokecolor="#3F3F3F">
                <v:path arrowok="t"/>
              </v:shape>
            </v:group>
            <v:group style="position:absolute;left:564;top:1425;width:2;height:297" coordorigin="564,1425" coordsize="2,297">
              <v:shape style="position:absolute;left:564;top:1425;width:2;height:297" coordorigin="564,1425" coordsize="0,297" path="m564,1723l564,1425e" filled="f" stroked="t" strokeweight=".928911pt" strokecolor="#777777">
                <v:path arrowok="t"/>
              </v:shape>
            </v:group>
            <v:group style="position:absolute;left:9168;top:1496;width:2;height:694" coordorigin="9168,1496" coordsize="2,694">
              <v:shape style="position:absolute;left:9168;top:1496;width:2;height:694" coordorigin="9168,1496" coordsize="0,694" path="m9168,2190l9168,1496e" filled="f" stroked="t" strokeweight=".696684pt" strokecolor="#5B5B5B">
                <v:path arrowok="t"/>
              </v:shape>
            </v:group>
            <v:group style="position:absolute;left:557;top:2183;width:10961;height:2" coordorigin="557,2183" coordsize="10961,2">
              <v:shape style="position:absolute;left:557;top:2183;width:10961;height:2" coordorigin="557,2183" coordsize="10961,0" path="m557,2183l11519,2183e" filled="f" stroked="t" strokeweight=".696684pt" strokecolor="#575757">
                <v:path arrowok="t"/>
              </v:shape>
            </v:group>
            <v:group style="position:absolute;left:562;top:2400;width:5272;height:2" coordorigin="562,2400" coordsize="5272,2">
              <v:shape style="position:absolute;left:562;top:2400;width:5272;height:2" coordorigin="562,2400" coordsize="5272,0" path="m562,2400l5834,2400e" filled="f" stroked="t" strokeweight=".696684pt" strokecolor="#575757">
                <v:path arrowok="t"/>
              </v:shape>
            </v:group>
            <v:group style="position:absolute;left:5778;top:2397;width:1691;height:2" coordorigin="5778,2397" coordsize="1691,2">
              <v:shape style="position:absolute;left:5778;top:2397;width:1691;height:2" coordorigin="5778,2397" coordsize="1691,0" path="m5778,2397l7468,2397e" filled="f" stroked="t" strokeweight=".464456pt" strokecolor="#545454">
                <v:path arrowok="t"/>
              </v:shape>
            </v:group>
            <v:group style="position:absolute;left:7413;top:2397;width:4101;height:2" coordorigin="7413,2397" coordsize="4101,2">
              <v:shape style="position:absolute;left:7413;top:2397;width:4101;height:2" coordorigin="7413,2397" coordsize="4101,0" path="m7413,2397l11514,2397e" filled="f" stroked="t" strokeweight=".696684pt" strokecolor="#606060">
                <v:path arrowok="t"/>
              </v:shape>
            </v:group>
            <v:group style="position:absolute;left:557;top:2610;width:10957;height:2" coordorigin="557,2610" coordsize="10957,2">
              <v:shape style="position:absolute;left:557;top:2610;width:10957;height:2" coordorigin="557,2610" coordsize="10957,0" path="m557,2610l11514,2610e" filled="f" stroked="t" strokeweight=".696684pt" strokecolor="#575757">
                <v:path arrowok="t"/>
              </v:shape>
            </v:group>
            <v:group style="position:absolute;left:567;top:703;width:2;height:2048" coordorigin="567,703" coordsize="2,2048">
              <v:shape style="position:absolute;left:567;top:703;width:2;height:2048" coordorigin="567,703" coordsize="0,2048" path="m567,2751l567,703e" filled="f" stroked="t" strokeweight=".928911pt" strokecolor="#5B5B5B">
                <v:path arrowok="t"/>
              </v:shape>
            </v:group>
            <v:group style="position:absolute;left:562;top:2824;width:7863;height:2" coordorigin="562,2824" coordsize="7863,2">
              <v:shape style="position:absolute;left:562;top:2824;width:7863;height:2" coordorigin="562,2824" coordsize="7863,0" path="m562,2824l8425,2824e" filled="f" stroked="t" strokeweight=".696684pt" strokecolor="#575757">
                <v:path arrowok="t"/>
              </v:shape>
            </v:group>
            <v:group style="position:absolute;left:8369;top:2822;width:195;height:2" coordorigin="8369,2822" coordsize="195,2">
              <v:shape style="position:absolute;left:8369;top:2822;width:195;height:2" coordorigin="8369,2822" coordsize="195,0" path="m8369,2822l8565,2822e" filled="f" stroked="t" strokeweight=".464456pt" strokecolor="#4F4F4F">
                <v:path arrowok="t"/>
              </v:shape>
            </v:group>
            <v:group style="position:absolute;left:8509;top:2822;width:673;height:2" coordorigin="8509,2822" coordsize="673,2">
              <v:shape style="position:absolute;left:8509;top:2822;width:673;height:2" coordorigin="8509,2822" coordsize="673,0" path="m8509,2822l9182,2822e" filled="f" stroked="t" strokeweight=".696684pt" strokecolor="#575757">
                <v:path arrowok="t"/>
              </v:shape>
            </v:group>
            <v:group style="position:absolute;left:9127;top:2822;width:297;height:2" coordorigin="9127,2822" coordsize="297,2">
              <v:shape style="position:absolute;left:9127;top:2822;width:297;height:2" coordorigin="9127,2822" coordsize="297,0" path="m9127,2822l9424,2822e" filled="f" stroked="t" strokeweight=".464456pt" strokecolor="#4B4B4B">
                <v:path arrowok="t"/>
              </v:shape>
            </v:group>
            <v:group style="position:absolute;left:9368;top:2822;width:2150;height:2" coordorigin="9368,2822" coordsize="2150,2">
              <v:shape style="position:absolute;left:9368;top:2822;width:2150;height:2" coordorigin="9368,2822" coordsize="2150,0" path="m9368,2822l11519,2822e" filled="f" stroked="t" strokeweight=".696684pt" strokecolor="#646464">
                <v:path arrowok="t"/>
              </v:shape>
            </v:group>
            <v:group style="position:absolute;left:567;top:3039;width:2959;height:2" coordorigin="567,3039" coordsize="2959,2">
              <v:shape style="position:absolute;left:567;top:3039;width:2959;height:2" coordorigin="567,3039" coordsize="2959,0" path="m567,3039l3525,3039e" filled="f" stroked="t" strokeweight=".464456pt" strokecolor="#545454">
                <v:path arrowok="t"/>
              </v:shape>
            </v:group>
            <v:group style="position:absolute;left:3377;top:3037;width:8142;height:2" coordorigin="3377,3037" coordsize="8142,2">
              <v:shape style="position:absolute;left:3377;top:3037;width:8142;height:2" coordorigin="3377,3037" coordsize="8142,0" path="m3377,3037l11519,3037e" filled="f" stroked="t" strokeweight=".696684pt" strokecolor="#5B5B5B">
                <v:path arrowok="t"/>
              </v:shape>
            </v:group>
            <v:group style="position:absolute;left:569;top:2935;width:2;height:392" coordorigin="569,2935" coordsize="2,392">
              <v:shape style="position:absolute;left:569;top:2935;width:2;height:392" coordorigin="569,2935" coordsize="0,392" path="m569,3327l569,2935e" filled="f" stroked="t" strokeweight=".696684pt" strokecolor="#4B4B4B">
                <v:path arrowok="t"/>
              </v:shape>
            </v:group>
            <v:group style="position:absolute;left:562;top:3254;width:10957;height:2" coordorigin="562,3254" coordsize="10957,2">
              <v:shape style="position:absolute;left:562;top:3254;width:10957;height:2" coordorigin="562,3254" coordsize="10957,0" path="m562,3254l11519,3254e" filled="f" stroked="t" strokeweight=".696684pt" strokecolor="#575757">
                <v:path arrowok="t"/>
              </v:shape>
            </v:group>
            <v:group style="position:absolute;left:4011;top:3247;width:2;height:260" coordorigin="4011,3247" coordsize="2,260">
              <v:shape style="position:absolute;left:4011;top:3247;width:2;height:260" coordorigin="4011,3247" coordsize="0,260" path="m4011,3506l4011,3247e" filled="f" stroked="t" strokeweight=".464456pt" strokecolor="#3B3B3B">
                <v:path arrowok="t"/>
              </v:shape>
            </v:group>
            <v:group style="position:absolute;left:11512;top:3228;width:2;height:278" coordorigin="11512,3228" coordsize="2,278">
              <v:shape style="position:absolute;left:11512;top:3228;width:2;height:278" coordorigin="11512,3228" coordsize="0,278" path="m11512,3506l11512,3228e" filled="f" stroked="t" strokeweight=".696684pt" strokecolor="#5B5B5B">
                <v:path arrowok="t"/>
              </v:shape>
            </v:group>
            <v:group style="position:absolute;left:569;top:3450;width:2;height:500" coordorigin="569,3450" coordsize="2,500">
              <v:shape style="position:absolute;left:569;top:3450;width:2;height:500" coordorigin="569,3450" coordsize="0,500" path="m569,3950l569,3450e" filled="f" stroked="t" strokeweight=".464456pt" strokecolor="#545454">
                <v:path arrowok="t"/>
              </v:shape>
            </v:group>
            <v:group style="position:absolute;left:4013;top:3450;width:2;height:533" coordorigin="4013,3450" coordsize="2,533">
              <v:shape style="position:absolute;left:4013;top:3450;width:2;height:533" coordorigin="4013,3450" coordsize="0,533" path="m4013,3983l4013,3450e" filled="f" stroked="t" strokeweight=".696684pt" strokecolor="#4F4F4F">
                <v:path arrowok="t"/>
              </v:shape>
            </v:group>
            <v:group style="position:absolute;left:4008;top:3669;width:2434;height:2" coordorigin="4008,3669" coordsize="2434,2">
              <v:shape style="position:absolute;left:4008;top:3669;width:2434;height:2" coordorigin="4008,3669" coordsize="2434,0" path="m4008,3669l6442,3669e" filled="f" stroked="t" strokeweight=".696684pt" strokecolor="#6B6B6B">
                <v:path arrowok="t"/>
              </v:shape>
            </v:group>
            <v:group style="position:absolute;left:562;top:3981;width:2963;height:2" coordorigin="562,3981" coordsize="2963,2">
              <v:shape style="position:absolute;left:562;top:3981;width:2963;height:2" coordorigin="562,3981" coordsize="2963,0" path="m562,3981l3525,3981e" filled="f" stroked="t" strokeweight=".696684pt" strokecolor="#545454">
                <v:path arrowok="t"/>
              </v:shape>
            </v:group>
            <v:group style="position:absolute;left:3469;top:3978;width:204;height:2" coordorigin="3469,3978" coordsize="204,2">
              <v:shape style="position:absolute;left:3469;top:3978;width:204;height:2" coordorigin="3469,3978" coordsize="204,0" path="m3469,3978l3674,3978e" filled="f" stroked="t" strokeweight=".464456pt" strokecolor="#2B2B2B">
                <v:path arrowok="t"/>
              </v:shape>
            </v:group>
            <v:group style="position:absolute;left:3618;top:3974;width:2550;height:2" coordorigin="3618,3974" coordsize="2550,2">
              <v:shape style="position:absolute;left:3618;top:3974;width:2550;height:2" coordorigin="3618,3974" coordsize="2550,0" path="m3618,3974l6168,3974e" filled="f" stroked="t" strokeweight=".928911pt" strokecolor="#3F3F3F">
                <v:path arrowok="t"/>
              </v:shape>
            </v:group>
            <v:group style="position:absolute;left:5778;top:3976;width:5745;height:2" coordorigin="5778,3976" coordsize="5745,2">
              <v:shape style="position:absolute;left:5778;top:3976;width:5745;height:2" coordorigin="5778,3976" coordsize="5745,0" path="m5778,3976l11523,3976e" filled="f" stroked="t" strokeweight=".696684pt" strokecolor="#575757">
                <v:path arrowok="t"/>
              </v:shape>
            </v:group>
            <v:group style="position:absolute;left:7048;top:3242;width:2;height:741" coordorigin="7048,3242" coordsize="2,741">
              <v:shape style="position:absolute;left:7048;top:3242;width:2;height:741" coordorigin="7048,3242" coordsize="0,741" path="m7048,3983l7048,3242e" filled="f" stroked="t" strokeweight=".696684pt" strokecolor="#5B5B5B">
                <v:path arrowok="t"/>
              </v:shape>
            </v:group>
            <v:group style="position:absolute;left:562;top:4254;width:2963;height:2" coordorigin="562,4254" coordsize="2963,2">
              <v:shape style="position:absolute;left:562;top:4254;width:2963;height:2" coordorigin="562,4254" coordsize="2963,0" path="m562,4254l3525,4254e" filled="f" stroked="t" strokeweight=".696684pt" strokecolor="#575757">
                <v:path arrowok="t"/>
              </v:shape>
            </v:group>
            <v:group style="position:absolute;left:2555;top:3974;width:2;height:302" coordorigin="2555,3974" coordsize="2,302">
              <v:shape style="position:absolute;left:2555;top:3974;width:2;height:302" coordorigin="2555,3974" coordsize="0,302" path="m2555,4276l2555,3974e" filled="f" stroked="t" strokeweight=".464456pt" strokecolor="#3F3F3F">
                <v:path arrowok="t"/>
              </v:shape>
            </v:group>
            <v:group style="position:absolute;left:3469;top:4252;width:204;height:2" coordorigin="3469,4252" coordsize="204,2">
              <v:shape style="position:absolute;left:3469;top:4252;width:204;height:2" coordorigin="3469,4252" coordsize="204,0" path="m3469,4252l3674,4252e" filled="f" stroked="t" strokeweight=".464456pt" strokecolor="#444444">
                <v:path arrowok="t"/>
              </v:shape>
            </v:group>
            <v:group style="position:absolute;left:3618;top:4250;width:7905;height:2" coordorigin="3618,4250" coordsize="7905,2">
              <v:shape style="position:absolute;left:3618;top:4250;width:7905;height:2" coordorigin="3618,4250" coordsize="7905,0" path="m3618,4250l11523,4250e" filled="f" stroked="t" strokeweight=".696684pt" strokecolor="#5B5B5B">
                <v:path arrowok="t"/>
              </v:shape>
            </v:group>
            <v:group style="position:absolute;left:569;top:4077;width:2;height:472" coordorigin="569,4077" coordsize="2,472">
              <v:shape style="position:absolute;left:569;top:4077;width:2;height:472" coordorigin="569,4077" coordsize="0,472" path="m569,4549l569,4077e" filled="f" stroked="t" strokeweight=".696684pt" strokecolor="#5B5B5B">
                <v:path arrowok="t"/>
              </v:shape>
            </v:group>
            <v:group style="position:absolute;left:2559;top:4205;width:2;height:7074" coordorigin="2559,4205" coordsize="2,7074">
              <v:shape style="position:absolute;left:2559;top:4205;width:2;height:7074" coordorigin="2559,4205" coordsize="0,7074" path="m2559,11279l2559,4205e" filled="f" stroked="t" strokeweight=".696684pt" strokecolor="#4B4B4B">
                <v:path arrowok="t"/>
              </v:shape>
            </v:group>
            <v:group style="position:absolute;left:2550;top:4467;width:8973;height:2" coordorigin="2550,4467" coordsize="8973,2">
              <v:shape style="position:absolute;left:2550;top:4467;width:8973;height:2" coordorigin="2550,4467" coordsize="8973,0" path="m2550,4467l11523,4467e" filled="f" stroked="t" strokeweight=".696684pt" strokecolor="#5B5B5B">
                <v:path arrowok="t"/>
              </v:shape>
            </v:group>
            <v:group style="position:absolute;left:11519;top:4238;width:2;height:7041" coordorigin="11519,4238" coordsize="2,7041">
              <v:shape style="position:absolute;left:11519;top:4238;width:2;height:7041" coordorigin="11519,4238" coordsize="0,7041" path="m11519,11279l11519,4238e" filled="f" stroked="t" strokeweight=".696684pt" strokecolor="#646464">
                <v:path arrowok="t"/>
              </v:shape>
            </v:group>
            <v:group style="position:absolute;left:5039;top:4941;width:6488;height:2" coordorigin="5039,4941" coordsize="6488,2">
              <v:shape style="position:absolute;left:5039;top:4941;width:6488;height:2" coordorigin="5039,4941" coordsize="6488,0" path="m5039,4941l11528,4941e" filled="f" stroked="t" strokeweight=".696684pt" strokecolor="#676767">
                <v:path arrowok="t"/>
              </v:shape>
            </v:group>
            <v:group style="position:absolute;left:7884;top:4455;width:2;height:491" coordorigin="7884,4455" coordsize="2,491">
              <v:shape style="position:absolute;left:7884;top:4455;width:2;height:491" coordorigin="7884,4455" coordsize="0,491" path="m7884,4946l7884,4455e" filled="f" stroked="t" strokeweight=".696684pt" strokecolor="#646464">
                <v:path arrowok="t"/>
              </v:shape>
            </v:group>
            <v:group style="position:absolute;left:5044;top:4460;width:2;height:1227" coordorigin="5044,4460" coordsize="2,1227">
              <v:shape style="position:absolute;left:5044;top:4460;width:2;height:1227" coordorigin="5044,4460" coordsize="0,1227" path="m5044,5687l5044,4460e" filled="f" stroked="t" strokeweight=".696684pt" strokecolor="#4F4F4F">
                <v:path arrowok="t"/>
              </v:shape>
            </v:group>
            <v:group style="position:absolute;left:5035;top:5177;width:6488;height:2" coordorigin="5035,5177" coordsize="6488,2">
              <v:shape style="position:absolute;left:5035;top:5177;width:6488;height:2" coordorigin="5035,5177" coordsize="6488,0" path="m5035,5177l11523,5177e" filled="f" stroked="t" strokeweight=".696684pt" strokecolor="#5B5B5B">
                <v:path arrowok="t"/>
              </v:shape>
            </v:group>
            <v:group style="position:absolute;left:5039;top:5415;width:5629;height:2" coordorigin="5039,5415" coordsize="5629,2">
              <v:shape style="position:absolute;left:5039;top:5415;width:5629;height:2" coordorigin="5039,5415" coordsize="5629,0" path="m5039,5415l10669,5415e" filled="f" stroked="t" strokeweight=".696684pt" strokecolor="#545454">
                <v:path arrowok="t"/>
              </v:shape>
            </v:group>
            <v:group style="position:absolute;left:10613;top:5413;width:915;height:2" coordorigin="10613,5413" coordsize="915,2">
              <v:shape style="position:absolute;left:10613;top:5413;width:915;height:2" coordorigin="10613,5413" coordsize="915,0" path="m10613,5413l11528,5413e" filled="f" stroked="t" strokeweight=".696684pt" strokecolor="#676767">
                <v:path arrowok="t"/>
              </v:shape>
            </v:group>
            <v:group style="position:absolute;left:569;top:4903;width:2;height:1067" coordorigin="569,4903" coordsize="2,1067">
              <v:shape style="position:absolute;left:569;top:4903;width:2;height:1067" coordorigin="569,4903" coordsize="0,1067" path="m569,5970l569,4903e" filled="f" stroked="t" strokeweight=".696684pt" strokecolor="#545454">
                <v:path arrowok="t"/>
              </v:shape>
            </v:group>
            <v:group style="position:absolute;left:2550;top:5635;width:8973;height:2" coordorigin="2550,5635" coordsize="8973,2">
              <v:shape style="position:absolute;left:2550;top:5635;width:8973;height:2" coordorigin="2550,5635" coordsize="8973,0" path="m2550,5635l11523,5635e" filled="f" stroked="t" strokeweight=".696684pt" strokecolor="#545454">
                <v:path arrowok="t"/>
              </v:shape>
            </v:group>
            <v:group style="position:absolute;left:5044;top:5616;width:2;height:288" coordorigin="5044,5616" coordsize="2,288">
              <v:shape style="position:absolute;left:5044;top:5616;width:2;height:288" coordorigin="5044,5616" coordsize="0,288" path="m5044,5904l5044,5616e" filled="f" stroked="t" strokeweight=".696684pt" strokecolor="#444444">
                <v:path arrowok="t"/>
              </v:shape>
            </v:group>
            <v:group style="position:absolute;left:567;top:5861;width:10957;height:2" coordorigin="567,5861" coordsize="10957,2">
              <v:shape style="position:absolute;left:567;top:5861;width:10957;height:2" coordorigin="567,5861" coordsize="10957,0" path="m567,5861l11523,5861e" filled="f" stroked="t" strokeweight=".696684pt" strokecolor="#545454">
                <v:path arrowok="t"/>
              </v:shape>
            </v:group>
            <v:group style="position:absolute;left:5044;top:5833;width:2;height:670" coordorigin="5044,5833" coordsize="2,670">
              <v:shape style="position:absolute;left:5044;top:5833;width:2;height:670" coordorigin="5044,5833" coordsize="0,670" path="m5044,6503l5044,5833e" filled="f" stroked="t" strokeweight=".696684pt" strokecolor="#4B4B4B">
                <v:path arrowok="t"/>
              </v:shape>
            </v:group>
            <v:group style="position:absolute;left:7882;top:5852;width:2;height:288" coordorigin="7882,5852" coordsize="2,288">
              <v:shape style="position:absolute;left:7882;top:5852;width:2;height:288" coordorigin="7882,5852" coordsize="0,288" path="m7882,6140l7882,5852e" filled="f" stroked="t" strokeweight=".464456pt" strokecolor="#545454">
                <v:path arrowok="t"/>
              </v:shape>
            </v:group>
            <v:group style="position:absolute;left:2545;top:6281;width:8978;height:2" coordorigin="2545,6281" coordsize="8978,2">
              <v:shape style="position:absolute;left:2545;top:6281;width:8978;height:2" coordorigin="2545,6281" coordsize="8978,0" path="m2545,6281l11523,6281e" filled="f" stroked="t" strokeweight=".696684pt" strokecolor="#545454">
                <v:path arrowok="t"/>
              </v:shape>
            </v:group>
            <v:group style="position:absolute;left:7884;top:6069;width:2;height:434" coordorigin="7884,6069" coordsize="2,434">
              <v:shape style="position:absolute;left:7884;top:6069;width:2;height:434" coordorigin="7884,6069" coordsize="0,434" path="m7884,6503l7884,6069e" filled="f" stroked="t" strokeweight=".928911pt" strokecolor="#606060">
                <v:path arrowok="t"/>
              </v:shape>
            </v:group>
            <v:group style="position:absolute;left:2550;top:6494;width:8973;height:2" coordorigin="2550,6494" coordsize="8973,2">
              <v:shape style="position:absolute;left:2550;top:6494;width:8973;height:2" coordorigin="2550,6494" coordsize="8973,0" path="m2550,6494l11523,6494e" filled="f" stroked="t" strokeweight=".696684pt" strokecolor="#545454">
                <v:path arrowok="t"/>
              </v:shape>
            </v:group>
            <v:group style="position:absolute;left:567;top:6711;width:10957;height:2" coordorigin="567,6711" coordsize="10957,2">
              <v:shape style="position:absolute;left:567;top:6711;width:10957;height:2" coordorigin="567,6711" coordsize="10957,0" path="m567,6711l11523,6711e" filled="f" stroked="t" strokeweight=".696684pt" strokecolor="#545454">
                <v:path arrowok="t"/>
              </v:shape>
            </v:group>
            <v:group style="position:absolute;left:567;top:7331;width:10961;height:2" coordorigin="567,7331" coordsize="10961,2">
              <v:shape style="position:absolute;left:567;top:7331;width:10961;height:2" coordorigin="567,7331" coordsize="10961,0" path="m567,7331l11528,7331e" filled="f" stroked="t" strokeweight=".696684pt" strokecolor="#575757">
                <v:path arrowok="t"/>
              </v:shape>
            </v:group>
            <v:group style="position:absolute;left:5044;top:7548;width:6484;height:2" coordorigin="5044,7548" coordsize="6484,2">
              <v:shape style="position:absolute;left:5044;top:7548;width:6484;height:2" coordorigin="5044,7548" coordsize="6484,0" path="m5044,7548l11528,7548e" filled="f" stroked="t" strokeweight=".696684pt" strokecolor="#5B5B5B">
                <v:path arrowok="t"/>
              </v:shape>
            </v:group>
            <v:group style="position:absolute;left:5049;top:7320;width:2;height:670" coordorigin="5049,7320" coordsize="2,670">
              <v:shape style="position:absolute;left:5049;top:7320;width:2;height:670" coordorigin="5049,7320" coordsize="0,670" path="m5049,7990l5049,7320e" filled="f" stroked="t" strokeweight=".696684pt" strokecolor="#545454">
                <v:path arrowok="t"/>
              </v:shape>
            </v:group>
            <v:group style="position:absolute;left:5039;top:7761;width:6488;height:2" coordorigin="5039,7761" coordsize="6488,2">
              <v:shape style="position:absolute;left:5039;top:7761;width:6488;height:2" coordorigin="5039,7761" coordsize="6488,0" path="m5039,7761l11528,7761e" filled="f" stroked="t" strokeweight=".696684pt" strokecolor="#5B5B5B">
                <v:path arrowok="t"/>
              </v:shape>
            </v:group>
            <v:group style="position:absolute;left:571;top:7513;width:2;height:656" coordorigin="571,7513" coordsize="2,656">
              <v:shape style="position:absolute;left:571;top:7513;width:2;height:656" coordorigin="571,7513" coordsize="0,656" path="m571,8169l571,7513e" filled="f" stroked="t" strokeweight=".696684pt" strokecolor="#575757">
                <v:path arrowok="t"/>
              </v:shape>
            </v:group>
            <v:group style="position:absolute;left:562;top:7983;width:9749;height:2" coordorigin="562,7983" coordsize="9749,2">
              <v:shape style="position:absolute;left:562;top:7983;width:9749;height:2" coordorigin="562,7983" coordsize="9749,0" path="m562,7983l10311,7983e" filled="f" stroked="t" strokeweight=".696684pt" strokecolor="#545454">
                <v:path arrowok="t"/>
              </v:shape>
            </v:group>
            <v:group style="position:absolute;left:10255;top:7976;width:1273;height:2" coordorigin="10255,7976" coordsize="1273,2">
              <v:shape style="position:absolute;left:10255;top:7976;width:1273;height:2" coordorigin="10255,7976" coordsize="1273,0" path="m10255,7976l11528,7976e" filled="f" stroked="t" strokeweight=".696684pt" strokecolor="#6B6B6B">
                <v:path arrowok="t"/>
              </v:shape>
            </v:group>
            <v:group style="position:absolute;left:567;top:8783;width:7859;height:2" coordorigin="567,8783" coordsize="7859,2">
              <v:shape style="position:absolute;left:567;top:8783;width:7859;height:2" coordorigin="567,8783" coordsize="7859,0" path="m567,8783l8425,8783e" filled="f" stroked="t" strokeweight=".696684pt" strokecolor="#545454">
                <v:path arrowok="t"/>
              </v:shape>
            </v:group>
            <v:group style="position:absolute;left:8369;top:8778;width:195;height:2" coordorigin="8369,8778" coordsize="195,2">
              <v:shape style="position:absolute;left:8369;top:8778;width:195;height:2" coordorigin="8369,8778" coordsize="195,0" path="m8369,8778l8565,8778e" filled="f" stroked="t" strokeweight=".464456pt" strokecolor="#3B3B3B">
                <v:path arrowok="t"/>
              </v:shape>
            </v:group>
            <v:group style="position:absolute;left:8509;top:8778;width:2271;height:2" coordorigin="8509,8778" coordsize="2271,2">
              <v:shape style="position:absolute;left:8509;top:8778;width:2271;height:2" coordorigin="8509,8778" coordsize="2271,0" path="m8509,8778l10780,8778e" filled="f" stroked="t" strokeweight=".696684pt" strokecolor="#5B5B5B">
                <v:path arrowok="t"/>
              </v:shape>
            </v:group>
            <v:group style="position:absolute;left:10613;top:8778;width:915;height:2" coordorigin="10613,8778" coordsize="915,2">
              <v:shape style="position:absolute;left:10613;top:8778;width:915;height:2" coordorigin="10613,8778" coordsize="915,0" path="m10613,8778l11528,8778e" filled="f" stroked="t" strokeweight=".696684pt" strokecolor="#707070">
                <v:path arrowok="t"/>
              </v:shape>
            </v:group>
            <v:group style="position:absolute;left:567;top:10220;width:6317;height:2" coordorigin="567,10220" coordsize="6317,2">
              <v:shape style="position:absolute;left:567;top:10220;width:6317;height:2" coordorigin="567,10220" coordsize="6317,0" path="m567,10220l6883,10220e" filled="f" stroked="t" strokeweight=".696684pt" strokecolor="#545454">
                <v:path arrowok="t"/>
              </v:shape>
            </v:group>
            <v:group style="position:absolute;left:6827;top:10212;width:237;height:2" coordorigin="6827,10212" coordsize="237,2">
              <v:shape style="position:absolute;left:6827;top:10212;width:237;height:2" coordorigin="6827,10212" coordsize="237,0" path="m6827,10212l7064,10212e" filled="f" stroked="t" strokeweight=".464456pt" strokecolor="#444444">
                <v:path arrowok="t"/>
              </v:shape>
            </v:group>
            <v:group style="position:absolute;left:7009;top:10212;width:1417;height:2" coordorigin="7009,10212" coordsize="1417,2">
              <v:shape style="position:absolute;left:7009;top:10212;width:1417;height:2" coordorigin="7009,10212" coordsize="1417,0" path="m7009,10212l8425,10212e" filled="f" stroked="t" strokeweight=".696684pt" strokecolor="#545454">
                <v:path arrowok="t"/>
              </v:shape>
            </v:group>
            <v:group style="position:absolute;left:8369;top:10212;width:195;height:2" coordorigin="8369,10212" coordsize="195,2">
              <v:shape style="position:absolute;left:8369;top:10212;width:195;height:2" coordorigin="8369,10212" coordsize="195,0" path="m8369,10212l8565,10212e" filled="f" stroked="t" strokeweight=".464456pt" strokecolor="#3F3F3F">
                <v:path arrowok="t"/>
              </v:shape>
            </v:group>
            <v:group style="position:absolute;left:8509;top:10212;width:1839;height:2" coordorigin="8509,10212" coordsize="1839,2">
              <v:shape style="position:absolute;left:8509;top:10212;width:1839;height:2" coordorigin="8509,10212" coordsize="1839,0" path="m8509,10212l10348,10212e" filled="f" stroked="t" strokeweight=".696684pt" strokecolor="#575757">
                <v:path arrowok="t"/>
              </v:shape>
            </v:group>
            <v:group style="position:absolute;left:10116;top:10210;width:1412;height:2" coordorigin="10116,10210" coordsize="1412,2">
              <v:shape style="position:absolute;left:10116;top:10210;width:1412;height:2" coordorigin="10116,10210" coordsize="1412,0" path="m10116,10210l11528,10210e" filled="f" stroked="t" strokeweight=".696684pt" strokecolor="#6B6B6B">
                <v:path arrowok="t"/>
              </v:shape>
            </v:group>
            <v:group style="position:absolute;left:571;top:10552;width:10957;height:2" coordorigin="571,10552" coordsize="10957,2">
              <v:shape style="position:absolute;left:571;top:10552;width:10957;height:2" coordorigin="571,10552" coordsize="10957,0" path="m571,10552l11528,10552e" filled="f" stroked="t" strokeweight=".696684pt" strokecolor="#545454">
                <v:path arrowok="t"/>
              </v:shape>
            </v:group>
            <v:group style="position:absolute;left:1031;top:10783;width:7394;height:2" coordorigin="1031,10783" coordsize="7394,2">
              <v:shape style="position:absolute;left:1031;top:10783;width:7394;height:2" coordorigin="1031,10783" coordsize="7394,0" path="m1031,10783l8425,10783e" filled="f" stroked="t" strokeweight=".696684pt" strokecolor="#545454">
                <v:path arrowok="t"/>
              </v:shape>
            </v:group>
            <v:group style="position:absolute;left:8369;top:10779;width:195;height:2" coordorigin="8369,10779" coordsize="195,2">
              <v:shape style="position:absolute;left:8369;top:10779;width:195;height:2" coordorigin="8369,10779" coordsize="195,0" path="m8369,10779l8565,10779e" filled="f" stroked="t" strokeweight=".464456pt" strokecolor="#484848">
                <v:path arrowok="t"/>
              </v:shape>
            </v:group>
            <v:group style="position:absolute;left:8509;top:10779;width:3019;height:2" coordorigin="8509,10779" coordsize="3019,2">
              <v:shape style="position:absolute;left:8509;top:10779;width:3019;height:2" coordorigin="8509,10779" coordsize="3019,0" path="m8509,10779l11528,10779e" filled="f" stroked="t" strokeweight=".696684pt" strokecolor="#575757">
                <v:path arrowok="t"/>
              </v:shape>
            </v:group>
            <v:group style="position:absolute;left:2564;top:10850;width:2;height:175" coordorigin="2564,10850" coordsize="2,175">
              <v:shape style="position:absolute;left:2564;top:10850;width:2;height:175" coordorigin="2564,10850" coordsize="0,175" path="m2564,11024l2564,10850e" filled="f" stroked="t" strokeweight=".464456pt" strokecolor="#444444">
                <v:path arrowok="t"/>
              </v:shape>
            </v:group>
            <v:group style="position:absolute;left:578;top:10897;width:2;height:533" coordorigin="578,10897" coordsize="2,533">
              <v:shape style="position:absolute;left:578;top:10897;width:2;height:533" coordorigin="578,10897" coordsize="0,533" path="m578,11430l578,10897e" filled="f" stroked="t" strokeweight=".696684pt" strokecolor="#575757">
                <v:path arrowok="t"/>
              </v:shape>
            </v:group>
            <v:group style="position:absolute;left:571;top:11253;width:10961;height:2" coordorigin="571,11253" coordsize="10961,2">
              <v:shape style="position:absolute;left:571;top:11253;width:10961;height:2" coordorigin="571,11253" coordsize="10961,0" path="m571,11253l11532,11253e" filled="f" stroked="t" strokeweight=".696684pt" strokecolor="#575757">
                <v:path arrowok="t"/>
              </v:shape>
            </v:group>
            <v:group style="position:absolute;left:576;top:11472;width:2383;height:2" coordorigin="576,11472" coordsize="2383,2">
              <v:shape style="position:absolute;left:576;top:11472;width:2383;height:2" coordorigin="576,11472" coordsize="2383,0" path="m576,11472l2959,11472e" filled="f" stroked="t" strokeweight=".696684pt" strokecolor="#575757">
                <v:path arrowok="t"/>
              </v:shape>
            </v:group>
            <v:group style="position:absolute;left:2564;top:11208;width:2;height:3521" coordorigin="2564,11208" coordsize="2,3521">
              <v:shape style="position:absolute;left:2564;top:11208;width:2;height:3521" coordorigin="2564,11208" coordsize="0,3521" path="m2564,14729l2564,11208e" filled="f" stroked="t" strokeweight=".464456pt" strokecolor="#484848">
                <v:path arrowok="t"/>
              </v:shape>
            </v:group>
            <v:group style="position:absolute;left:2903;top:11472;width:1129;height:2" coordorigin="2903,11472" coordsize="1129,2">
              <v:shape style="position:absolute;left:2903;top:11472;width:1129;height:2" coordorigin="2903,11472" coordsize="1129,0" path="m2903,11472l4031,11472e" filled="f" stroked="t" strokeweight=".464456pt" strokecolor="#4B4B4B">
                <v:path arrowok="t"/>
              </v:shape>
            </v:group>
            <v:group style="position:absolute;left:3976;top:11470;width:7552;height:2" coordorigin="3976,11470" coordsize="7552,2">
              <v:shape style="position:absolute;left:3976;top:11470;width:7552;height:2" coordorigin="3976,11470" coordsize="7552,0" path="m3976,11470l11528,11470e" filled="f" stroked="t" strokeweight=".696684pt" strokecolor="#5B5B5B">
                <v:path arrowok="t"/>
              </v:shape>
            </v:group>
            <v:group style="position:absolute;left:11523;top:6531;width:2;height:9571" coordorigin="11523,6531" coordsize="2,9571">
              <v:shape style="position:absolute;left:11523;top:6531;width:2;height:9571" coordorigin="11523,6531" coordsize="0,9571" path="m11523,16102l11523,6531e" filled="f" stroked="t" strokeweight=".232228pt" strokecolor="#646464">
                <v:path arrowok="t"/>
              </v:shape>
            </v:group>
            <v:group style="position:absolute;left:1226;top:11454;width:2;height:680" coordorigin="1226,11454" coordsize="2,680">
              <v:shape style="position:absolute;left:1226;top:11454;width:2;height:680" coordorigin="1226,11454" coordsize="0,680" path="m1226,12133l1226,11454e" filled="f" stroked="t" strokeweight=".232228pt" strokecolor="#676767">
                <v:path arrowok="t"/>
              </v:shape>
            </v:group>
            <v:group style="position:absolute;left:1918;top:11468;width:2;height:4648" coordorigin="1918,11468" coordsize="2,4648">
              <v:shape style="position:absolute;left:1918;top:11468;width:2;height:4648" coordorigin="1918,11468" coordsize="0,4648" path="m1918,16116l1918,11468e" filled="f" stroked="t" strokeweight=".696684pt" strokecolor="#4F4F4F">
                <v:path arrowok="t"/>
              </v:shape>
            </v:group>
            <v:group style="position:absolute;left:571;top:11704;width:10957;height:2" coordorigin="571,11704" coordsize="10957,2">
              <v:shape style="position:absolute;left:571;top:11704;width:10957;height:2" coordorigin="571,11704" coordsize="10957,0" path="m571,11704l11528,11704e" filled="f" stroked="t" strokeweight=".696684pt" strokecolor="#575757">
                <v:path arrowok="t"/>
              </v:shape>
            </v:group>
            <v:group style="position:absolute;left:7452;top:11458;width:2;height:3063" coordorigin="7452,11458" coordsize="2,3063">
              <v:shape style="position:absolute;left:7452;top:11458;width:2;height:3063" coordorigin="7452,11458" coordsize="0,3063" path="m7452,14521l7452,11458e" filled="f" stroked="t" strokeweight=".696684pt" strokecolor="#545454">
                <v:path arrowok="t"/>
              </v:shape>
            </v:group>
            <v:group style="position:absolute;left:1226;top:12133;width:2;height:1378" coordorigin="1226,12133" coordsize="2,1378">
              <v:shape style="position:absolute;left:1226;top:12133;width:2;height:1378" coordorigin="1226,12133" coordsize="0,1378" path="m1226,13511l1226,12133e" filled="f" stroked="t" strokeweight=".232228pt" strokecolor="#000000">
                <v:path arrowok="t"/>
              </v:shape>
            </v:group>
            <v:group style="position:absolute;left:581;top:12615;width:2;height:146" coordorigin="581,12615" coordsize="2,146">
              <v:shape style="position:absolute;left:581;top:12615;width:2;height:146" coordorigin="581,12615" coordsize="0,146" path="m581,12761l581,12615e" filled="f" stroked="t" strokeweight=".464456pt" strokecolor="#343434">
                <v:path arrowok="t"/>
              </v:shape>
            </v:group>
            <v:group style="position:absolute;left:11495;top:12964;width:2;height:146" coordorigin="11495,12964" coordsize="2,146">
              <v:shape style="position:absolute;left:11495;top:12964;width:2;height:146" coordorigin="11495,12964" coordsize="0,146" path="m11495,13110l11495,12964e" filled="f" stroked="t" strokeweight=".232228pt" strokecolor="#000000">
                <v:path arrowok="t"/>
              </v:shape>
            </v:group>
            <v:group style="position:absolute;left:583;top:12775;width:2;height:3346" coordorigin="583,12775" coordsize="2,3346">
              <v:shape style="position:absolute;left:583;top:12775;width:2;height:3346" coordorigin="583,12775" coordsize="0,3346" path="m583,16121l583,12775e" filled="f" stroked="t" strokeweight=".696684pt" strokecolor="#545454">
                <v:path arrowok="t"/>
              </v:shape>
            </v:group>
            <v:group style="position:absolute;left:562;top:13804;width:1189;height:2" coordorigin="562,13804" coordsize="1189,2">
              <v:shape style="position:absolute;left:562;top:13804;width:1189;height:2" coordorigin="562,13804" coordsize="1189,0" path="m562,13804l1751,13804e" filled="f" stroked="t" strokeweight=".232228pt" strokecolor="#484848">
                <v:path arrowok="t"/>
              </v:shape>
            </v:group>
            <v:group style="position:absolute;left:1226;top:13511;width:2;height:297" coordorigin="1226,13511" coordsize="2,297">
              <v:shape style="position:absolute;left:1226;top:13511;width:2;height:297" coordorigin="1226,13511" coordsize="0,297" path="m1226,13808l1226,13511e" filled="f" stroked="t" strokeweight=".232228pt" strokecolor="#5B5B5B">
                <v:path arrowok="t"/>
              </v:shape>
            </v:group>
            <v:group style="position:absolute;left:1751;top:13804;width:790;height:2" coordorigin="1751,13804" coordsize="790,2">
              <v:shape style="position:absolute;left:1751;top:13804;width:790;height:2" coordorigin="1751,13804" coordsize="790,0" path="m1751,13804l2541,13804e" filled="f" stroked="t" strokeweight=".232228pt" strokecolor="#646464">
                <v:path arrowok="t"/>
              </v:shape>
            </v:group>
            <v:group style="position:absolute;left:1226;top:13804;width:2;height:2298" coordorigin="1226,13804" coordsize="2,2298">
              <v:shape style="position:absolute;left:1226;top:13804;width:2;height:2298" coordorigin="1226,13804" coordsize="0,2298" path="m1226,16102l1226,13804e" filled="f" stroked="t" strokeweight=".232228pt" strokecolor="#000000">
                <v:path arrowok="t"/>
              </v:shape>
            </v:group>
            <v:group style="position:absolute;left:7455;top:14464;width:2;height:132" coordorigin="7455,14464" coordsize="2,132">
              <v:shape style="position:absolute;left:7455;top:14464;width:2;height:132" coordorigin="7455,14464" coordsize="0,132" path="m7455,14597l7455,14464e" filled="f" stroked="t" strokeweight=".464456pt" strokecolor="#444444">
                <v:path arrowok="t"/>
              </v:shape>
            </v:group>
            <v:group style="position:absolute;left:7457;top:14540;width:2;height:849" coordorigin="7457,14540" coordsize="2,849">
              <v:shape style="position:absolute;left:7457;top:14540;width:2;height:849" coordorigin="7457,14540" coordsize="0,849" path="m7457,15389l7457,14540e" filled="f" stroked="t" strokeweight=".696684pt" strokecolor="#575757">
                <v:path arrowok="t"/>
              </v:shape>
            </v:group>
            <v:group style="position:absolute;left:2566;top:14672;width:2;height:193" coordorigin="2566,14672" coordsize="2,193">
              <v:shape style="position:absolute;left:2566;top:14672;width:2;height:193" coordorigin="2566,14672" coordsize="0,193" path="m2566,14866l2566,14672e" filled="f" stroked="t" strokeweight=".232228pt" strokecolor="#343434">
                <v:path arrowok="t"/>
              </v:shape>
            </v:group>
            <v:group style="position:absolute;left:2564;top:14809;width:2;height:175" coordorigin="2564,14809" coordsize="2,175">
              <v:shape style="position:absolute;left:2564;top:14809;width:2;height:175" coordorigin="2564,14809" coordsize="0,175" path="m2564,14984l2564,14809e" filled="f" stroked="t" strokeweight=".464456pt" strokecolor="#5B5B5B">
                <v:path arrowok="t"/>
              </v:shape>
            </v:group>
            <v:group style="position:absolute;left:585;top:15220;width:2;height:170" coordorigin="585,15220" coordsize="2,170">
              <v:shape style="position:absolute;left:585;top:15220;width:2;height:170" coordorigin="585,15220" coordsize="0,170" path="m585,15389l585,15220e" filled="f" stroked="t" strokeweight=".464456pt" strokecolor="#2F2F2F">
                <v:path arrowok="t"/>
              </v:shape>
            </v:group>
            <v:group style="position:absolute;left:7459;top:15177;width:2;height:934" coordorigin="7459,15177" coordsize="2,934">
              <v:shape style="position:absolute;left:7459;top:15177;width:2;height:934" coordorigin="7459,15177" coordsize="0,934" path="m7459,16111l7459,15177e" filled="f" stroked="t" strokeweight=".696684pt" strokecolor="#575757">
                <v:path arrowok="t"/>
              </v:shape>
            </v:group>
            <v:group style="position:absolute;left:2566;top:15857;width:2;height:264" coordorigin="2566,15857" coordsize="2,264">
              <v:shape style="position:absolute;left:2566;top:15857;width:2;height:264" coordorigin="2566,15857" coordsize="0,264" path="m2566,16121l2566,15857e" filled="f" stroked="t" strokeweight=".232228pt" strokecolor="#444444">
                <v:path arrowok="t"/>
              </v:shape>
            </v:group>
            <v:group style="position:absolute;left:581;top:16107;width:10957;height:2" coordorigin="581,16107" coordsize="10957,2">
              <v:shape style="position:absolute;left:581;top:16107;width:10957;height:2" coordorigin="581,16107" coordsize="10957,0" path="m581,16107l11537,16107e" filled="f" stroked="t" strokeweight=".696684pt" strokecolor="#606060">
                <v:path arrowok="t"/>
              </v:shape>
            </v:group>
            <v:group style="position:absolute;left:6386;top:16097;width:5151;height:2" coordorigin="6386,16097" coordsize="5151,2">
              <v:shape style="position:absolute;left:6386;top:16097;width:5151;height:2" coordorigin="6386,16097" coordsize="5151,0" path="m6386,16097l11537,16097e" filled="f" stroked="t" strokeweight=".696684pt" strokecolor="#606060">
                <v:path arrowok="t"/>
              </v:shape>
            </v:group>
            <v:group style="position:absolute;left:8369;top:16100;width:195;height:2" coordorigin="8369,16100" coordsize="195,2">
              <v:shape style="position:absolute;left:8369;top:16100;width:195;height:2" coordorigin="8369,16100" coordsize="195,0" path="m8369,16100l8565,16100e" filled="f" stroked="t" strokeweight=".464456pt" strokecolor="#444444">
                <v:path arrowok="t"/>
              </v:shape>
            </v:group>
            <v:group style="position:absolute;left:6067;top:3966;width:2;height:242" coordorigin="6067,3966" coordsize="2,242">
              <v:shape style="position:absolute;left:6067;top:3966;width:2;height:242" coordorigin="6067,3966" coordsize="0,242" path="m6067,4208l6067,3966e" filled="f" stroked="t" strokeweight="1.221850pt" strokecolor="#EDEDED">
                <v:path arrowok="t"/>
              </v:shape>
            </v:group>
            <v:group style="position:absolute;left:11365;top:4064;width:2;height:191" coordorigin="11365,4064" coordsize="2,191">
              <v:shape style="position:absolute;left:11365;top:4064;width:2;height:191" coordorigin="11365,4064" coordsize="0,191" path="m11365,4255l11365,4064e" filled="f" stroked="t" strokeweight="2.0460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8.305893pt;margin-top:16.129225pt;width:.1pt;height:6.606932pt;mso-position-horizontal-relative:page;mso-position-vertical-relative:paragraph;z-index:-13704" coordorigin="2566,323" coordsize="2,132">
            <v:shape style="position:absolute;left:2566;top:323;width:2;height:132" coordorigin="2566,323" coordsize="0,132" path="m2566,455l2566,323e" filled="f" stroked="t" strokeweight=".232228pt" strokecolor="#4F4F4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48526B"/>
          <w:spacing w:val="0"/>
          <w:w w:val="100"/>
        </w:rPr>
        <w:t>ltfaiy!M!ri</w:t>
      </w:r>
      <w:r>
        <w:rPr>
          <w:rFonts w:ascii="Arial" w:hAnsi="Arial" w:cs="Arial" w:eastAsia="Arial"/>
          <w:sz w:val="22"/>
          <w:szCs w:val="22"/>
          <w:color w:val="48526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07272"/>
          <w:spacing w:val="0"/>
          <w:w w:val="78"/>
          <w:position w:val="-3"/>
        </w:rPr>
        <w:t>z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64646"/>
          <w:w w:val="77"/>
        </w:rPr>
        <w:t>ö</w:t>
      </w:r>
      <w:r>
        <w:rPr>
          <w:rFonts w:ascii="Arial" w:hAnsi="Arial" w:cs="Arial" w:eastAsia="Arial"/>
          <w:sz w:val="21"/>
          <w:szCs w:val="21"/>
          <w:color w:val="464646"/>
          <w:spacing w:val="-7"/>
          <w:w w:val="76"/>
        </w:rPr>
        <w:t>/</w:t>
      </w:r>
      <w:r>
        <w:rPr>
          <w:rFonts w:ascii="Arial" w:hAnsi="Arial" w:cs="Arial" w:eastAsia="Arial"/>
          <w:sz w:val="21"/>
          <w:szCs w:val="21"/>
          <w:color w:val="707272"/>
          <w:spacing w:val="0"/>
          <w:w w:val="62"/>
        </w:rPr>
        <w:t>Q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8" w:lineRule="exact"/>
        <w:ind w:left="28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898A8A"/>
          <w:spacing w:val="0"/>
          <w:w w:val="70"/>
          <w:i/>
          <w:position w:val="-1"/>
        </w:rPr>
        <w:t>V</w:t>
      </w:r>
      <w:r>
        <w:rPr>
          <w:rFonts w:ascii="Arial" w:hAnsi="Arial" w:cs="Arial" w:eastAsia="Arial"/>
          <w:sz w:val="27"/>
          <w:szCs w:val="27"/>
          <w:color w:val="898A8A"/>
          <w:spacing w:val="0"/>
          <w:w w:val="70"/>
          <w:i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898A8A"/>
          <w:spacing w:val="4"/>
          <w:w w:val="7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2"/>
          <w:i/>
          <w:position w:val="1"/>
        </w:rPr>
        <w:t>Amir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400"/>
          <w:cols w:num="3" w:equalWidth="0">
            <w:col w:w="3576" w:space="158"/>
            <w:col w:w="231" w:space="144"/>
            <w:col w:w="6951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312" w:right="4899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13"/>
        </w:rPr>
        <w:t>G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235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2" w:lineRule="exact"/>
        <w:ind w:left="868"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55698pt;margin-top:-36.258938pt;width:436.668364pt;height:47pt;mso-position-horizontal-relative:page;mso-position-vertical-relative:paragraph;z-index:-13677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tabs>
                      <w:tab w:pos="7780" w:val="left"/>
                    </w:tabs>
                    <w:rPr>
                      <w:rFonts w:ascii="Arial" w:hAnsi="Arial" w:cs="Arial" w:eastAsia="Arial"/>
                      <w:sz w:val="76"/>
                      <w:szCs w:val="7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5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525252"/>
                      <w:spacing w:val="0"/>
                      <w:w w:val="150"/>
                      <w:b/>
                      <w:bCs/>
                      <w:position w:val="-2"/>
                    </w:rPr>
                    <w:t>M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4"/>
          <w:w w:val="134"/>
          <w:position w:val="2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87"/>
          <w:position w:val="2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5"/>
          <w:position w:val="2"/>
        </w:rPr>
        <w:t>MI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0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85"/>
          <w:position w:val="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left="59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64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83838"/>
          <w:w w:val="103"/>
          <w:position w:val="1"/>
        </w:rPr>
        <w:t>BE</w:t>
      </w:r>
      <w:r>
        <w:rPr>
          <w:rFonts w:ascii="Arial" w:hAnsi="Arial" w:cs="Arial" w:eastAsia="Arial"/>
          <w:sz w:val="15"/>
          <w:szCs w:val="15"/>
          <w:color w:val="383838"/>
          <w:w w:val="104"/>
          <w:position w:val="1"/>
        </w:rPr>
        <w:t>L</w:t>
      </w:r>
      <w:r>
        <w:rPr>
          <w:rFonts w:ascii="Arial" w:hAnsi="Arial" w:cs="Arial" w:eastAsia="Arial"/>
          <w:sz w:val="15"/>
          <w:szCs w:val="15"/>
          <w:color w:val="383838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101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525252"/>
          <w:spacing w:val="5"/>
          <w:w w:val="102"/>
          <w:position w:val="1"/>
        </w:rPr>
        <w:t>D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1"/>
          <w:position w:val="1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1"/>
          <w:w w:val="111"/>
          <w:position w:val="1"/>
        </w:rPr>
        <w:t>Y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87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525252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>SI</w:t>
      </w:r>
      <w:r>
        <w:rPr>
          <w:rFonts w:ascii="Arial" w:hAnsi="Arial" w:cs="Arial" w:eastAsia="Arial"/>
          <w:sz w:val="15"/>
          <w:szCs w:val="15"/>
          <w:color w:val="383838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6" w:after="0" w:line="245" w:lineRule="auto"/>
        <w:ind w:left="138" w:right="4580" w:firstLine="-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2.169624pt;margin-top:37.399326pt;width:11.258428pt;height:13.5pt;mso-position-horizontal-relative:page;mso-position-vertical-relative:paragraph;z-index:-13676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525252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25252"/>
                      <w:spacing w:val="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FAFAF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7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14.0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17IBildirim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8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83838"/>
          <w:spacing w:val="-5"/>
          <w:w w:val="5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14.05.20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2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119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1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7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1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3094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To!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SİM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Sok.Eski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Kilise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A97"/>
          <w:spacing w:val="0"/>
          <w:w w:val="235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99A97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19" w:right="459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;D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ııllQ_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7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Kilise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20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63"/>
          <w:w w:val="2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9" w:right="236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0"/>
        </w:rPr>
        <w:t>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170" w:lineRule="auto"/>
        <w:ind w:left="2770" w:right="4419" w:firstLine="-2646"/>
        <w:jc w:val="left"/>
        <w:tabs>
          <w:tab w:pos="274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59"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-56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59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22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7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4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7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3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8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5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0"/>
          <w:position w:val="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0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0"/>
          <w:position w:val="0"/>
        </w:rPr>
        <w:t>Diğıar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3575" w:right="-20"/>
        <w:jc w:val="left"/>
        <w:tabs>
          <w:tab w:pos="416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525252"/>
          <w:spacing w:val="0"/>
          <w:w w:val="54"/>
        </w:rPr>
        <w:t>ı</w:t>
      </w:r>
      <w:r>
        <w:rPr>
          <w:rFonts w:ascii="Arial" w:hAnsi="Arial" w:cs="Arial" w:eastAsia="Arial"/>
          <w:sz w:val="34"/>
          <w:szCs w:val="34"/>
          <w:color w:val="525252"/>
          <w:spacing w:val="-43"/>
          <w:w w:val="54"/>
        </w:rPr>
        <w:t> 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54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05" w:right="50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11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17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11" w:lineRule="exact"/>
        <w:ind w:left="18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0"/>
        </w:rPr>
        <w:t>ÖınerOKTAY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779" w:right="3384"/>
        <w:jc w:val="center"/>
        <w:tabs>
          <w:tab w:pos="3740" w:val="left"/>
          <w:tab w:pos="48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17:20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6"/>
          <w:w w:val="135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-8"/>
          <w:w w:val="18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1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28" w:right="780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9"/>
          <w:position w:val="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43" w:right="574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193" w:lineRule="exact"/>
        <w:ind w:left="38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5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8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98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8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2" w:lineRule="exact"/>
        <w:ind w:left="1824" w:right="5250" w:firstLine="-1709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8.789886pt;margin-top:2.178722pt;width:9.182279pt;height:.1pt;mso-position-horizontal-relative:page;mso-position-vertical-relative:paragraph;z-index:-13686" coordorigin="6376,44" coordsize="184,2">
            <v:shape style="position:absolute;left:6376;top:44;width:184;height:2" coordorigin="6376,44" coordsize="184,0" path="m6376,44l6559,44e" filled="f" stroked="t" strokeweight=".235443pt" strokecolor="#7C7C7C">
              <v:path arrowok="t"/>
            </v:shape>
          </v:group>
          <w10:wrap type="none"/>
        </w:pict>
      </w:r>
      <w:r>
        <w:rPr/>
        <w:pict>
          <v:group style="position:absolute;margin-left:335.859497pt;margin-top:2.061pt;width:64.040508pt;height:1.78046pt;mso-position-horizontal-relative:page;mso-position-vertical-relative:paragraph;z-index:-13685" coordorigin="6717,41" coordsize="1281,36">
            <v:group style="position:absolute;left:6720;top:74;width:1163;height:2" coordorigin="6720,74" coordsize="1163,2">
              <v:shape style="position:absolute;left:6720;top:74;width:1163;height:2" coordorigin="6720,74" coordsize="1163,0" path="m6720,74l7883,74e" filled="f" stroked="t" strokeweight=".235443pt" strokecolor="#000000">
                <v:path arrowok="t"/>
              </v:shape>
            </v:group>
            <v:group style="position:absolute;left:7854;top:44;width:141;height:2" coordorigin="7854,44" coordsize="141,2">
              <v:shape style="position:absolute;left:7854;top:44;width:141;height:2" coordorigin="7854,44" coordsize="141,0" path="m7854,44l7996,44e" filled="f" stroked="t" strokeweight=".235443pt" strokecolor="#77777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04.608856pt;margin-top:2.061pt;width:37.906329pt;height:1.78046pt;mso-position-horizontal-relative:page;mso-position-vertical-relative:paragraph;z-index:-13684" coordorigin="8092,41" coordsize="758,36">
            <v:group style="position:absolute;left:8095;top:74;width:419;height:2" coordorigin="8095,74" coordsize="419,2">
              <v:shape style="position:absolute;left:8095;top:74;width:419;height:2" coordorigin="8095,74" coordsize="419,0" path="m8095,74l8514,74e" filled="f" stroked="t" strokeweight=".235443pt" strokecolor="#000000">
                <v:path arrowok="t"/>
              </v:shape>
            </v:group>
            <v:group style="position:absolute;left:8485;top:44;width:259;height:2" coordorigin="8485,44" coordsize="259,2">
              <v:shape style="position:absolute;left:8485;top:44;width:259;height:2" coordorigin="8485,44" coordsize="259,0" path="m8485,44l8744,44e" filled="f" stroked="t" strokeweight=".235443pt" strokecolor="#7C7C7C">
                <v:path arrowok="t"/>
              </v:shape>
            </v:group>
            <v:group style="position:absolute;left:8726;top:74;width:122;height:2" coordorigin="8726,74" coordsize="122,2">
              <v:shape style="position:absolute;left:8726;top:74;width:122;height:2" coordorigin="8726,74" coordsize="122,0" path="m8726,74l8848,74e" filled="f" stroked="t" strokeweight=".23544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5.817719pt;margin-top:2.178722pt;width:15.539241pt;height:.1pt;mso-position-horizontal-relative:page;mso-position-vertical-relative:paragraph;z-index:-13683" coordorigin="9116,44" coordsize="311,2">
            <v:shape style="position:absolute;left:9116;top:44;width:311;height:2" coordorigin="9116,44" coordsize="311,0" path="m9116,44l9427,44e" filled="f" stroked="t" strokeweight=".235443pt" strokecolor="#6B6B6B">
              <v:path arrowok="t"/>
            </v:shape>
          </v:group>
          <w10:wrap type="none"/>
        </w:pict>
      </w:r>
      <w:r>
        <w:rPr/>
        <w:pict>
          <v:group style="position:absolute;margin-left:524.567078pt;margin-top:2.178722pt;width:18.129115pt;height:.1pt;mso-position-horizontal-relative:page;mso-position-vertical-relative:paragraph;z-index:-13682" coordorigin="10491,44" coordsize="363,2">
            <v:shape style="position:absolute;left:10491;top:44;width:363;height:2" coordorigin="10491,44" coordsize="363,0" path="m10491,44l10854,44e" filled="f" stroked="t" strokeweight=".235443pt" strokecolor="#64646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30"/>
          <w:position w:val="8"/>
        </w:rPr>
        <w:t>'</w:t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00"/>
          <w:position w:val="8"/>
        </w:rPr>
        <w:tab/>
        <w:tab/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8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4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0"/>
        </w:rPr>
        <w:t>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5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19" w:right="-20"/>
        <w:jc w:val="left"/>
        <w:tabs>
          <w:tab w:pos="1800" w:val="left"/>
          <w:tab w:pos="38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7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61" w:lineRule="auto"/>
        <w:ind w:left="1824" w:right="7792" w:firstLine="-1700"/>
        <w:jc w:val="left"/>
        <w:tabs>
          <w:tab w:pos="760" w:val="left"/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bitr.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337"/>
        </w:rPr>
        <w:t>!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Dö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1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left="18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143" w:right="4513" w:firstLine="-14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22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lld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7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9" w:right="-20"/>
        <w:jc w:val="left"/>
        <w:tabs>
          <w:tab w:pos="3800" w:val="left"/>
          <w:tab w:pos="7700" w:val="left"/>
          <w:tab w:pos="7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C1C1C1"/>
          <w:w w:val="54"/>
          <w:position w:val="-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C1C1C1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C1C1C1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6"/>
          <w:position w:val="0"/>
        </w:rPr>
        <w:t>Sö.ndüı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6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41" w:right="-20"/>
        <w:jc w:val="left"/>
        <w:tabs>
          <w:tab w:pos="1940" w:val="left"/>
          <w:tab w:pos="3800" w:val="left"/>
          <w:tab w:pos="568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öndiirı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35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2"/>
        </w:rPr>
        <w:t>Köpil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-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3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"/>
          <w:w w:val="45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2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3830" w:right="-20"/>
        <w:jc w:val="left"/>
        <w:tabs>
          <w:tab w:pos="568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127"/>
          <w:position w:val="5"/>
        </w:rPr>
        <w:t>ı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4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-37"/>
          <w:w w:val="45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15" w:lineRule="exact"/>
        <w:ind w:left="124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34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82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-59"/>
          <w:w w:val="18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suretiy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140" w:right="140"/>
        </w:sectPr>
      </w:pPr>
      <w:rPr/>
    </w:p>
    <w:p>
      <w:pPr>
        <w:spacing w:before="13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3" w:lineRule="exact"/>
        <w:ind w:left="1427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6B6B6B"/>
          <w:spacing w:val="0"/>
          <w:w w:val="10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8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3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rnıa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  <w:cols w:num="2" w:equalWidth="0">
            <w:col w:w="1278" w:space="593"/>
            <w:col w:w="9769"/>
          </w:cols>
        </w:sectPr>
      </w:pPr>
      <w:rPr/>
    </w:p>
    <w:p>
      <w:pPr>
        <w:spacing w:before="13" w:after="0" w:line="250" w:lineRule="auto"/>
        <w:ind w:left="1875" w:right="49" w:firstLine="-17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99A97"/>
          <w:spacing w:val="3"/>
          <w:w w:val="3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!v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0" w:lineRule="auto"/>
        <w:ind w:left="124" w:right="5098" w:firstLine="14"/>
        <w:jc w:val="left"/>
        <w:tabs>
          <w:tab w:pos="180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2"/>
          <w:w w:val="11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1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9"/>
          <w:w w:val="125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28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Tesı·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24" w:right="-20"/>
        <w:jc w:val="left"/>
        <w:tabs>
          <w:tab w:pos="1800" w:val="left"/>
          <w:tab w:pos="260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4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9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8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9"/>
          <w:position w:val="0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4" w:right="-20"/>
        <w:jc w:val="left"/>
        <w:tabs>
          <w:tab w:pos="960" w:val="left"/>
          <w:tab w:pos="322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60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5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7" w:lineRule="exact"/>
        <w:ind w:left="1965" w:right="-20"/>
        <w:jc w:val="left"/>
        <w:tabs>
          <w:tab w:pos="4440" w:val="left"/>
          <w:tab w:pos="84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itmi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90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9"/>
          <w:position w:val="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74"/>
          <w:position w:val="-1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29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50"/>
          <w:position w:val="-1"/>
        </w:rPr>
        <w:t>Mavı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50"/>
          <w:position w:val="-1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5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58"/>
          <w:position w:val="-1"/>
        </w:rPr>
        <w:t>7.'0i7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4701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7.62912pt;margin-top:.843895pt;width:.1pt;height:33.277288pt;mso-position-horizontal-relative:page;mso-position-vertical-relative:paragraph;z-index:-13681" coordorigin="3153,17" coordsize="2,666">
            <v:shape style="position:absolute;left:3153;top:17;width:2;height:666" coordorigin="3153,17" coordsize="0,666" path="m3153,682l3153,17e" filled="f" stroked="t" strokeweight="1.177215pt" strokecolor="#38448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89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6"/>
        </w:rPr>
        <w:t>Anıi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3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73"/>
          <w:i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73"/>
          <w:i/>
          <w:position w:val="-6"/>
        </w:rPr>
        <w:t>  </w:t>
      </w:r>
      <w:r>
        <w:rPr>
          <w:rFonts w:ascii="Arial" w:hAnsi="Arial" w:cs="Arial" w:eastAsia="Arial"/>
          <w:sz w:val="19"/>
          <w:szCs w:val="19"/>
          <w:color w:val="6B6B6B"/>
          <w:spacing w:val="5"/>
          <w:w w:val="73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-12"/>
          <w:w w:val="168"/>
          <w:position w:val="-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4"/>
          <w:position w:val="-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2"/>
          <w:position w:val="-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6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left="862" w:right="-20"/>
        <w:jc w:val="left"/>
        <w:rPr>
          <w:rFonts w:ascii="Courier New" w:hAnsi="Courier New" w:cs="Courier New" w:eastAsia="Courier New"/>
          <w:sz w:val="29"/>
          <w:szCs w:val="2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9"/>
          <w:szCs w:val="29"/>
          <w:color w:val="4D528E"/>
          <w:spacing w:val="0"/>
          <w:w w:val="75"/>
          <w:i/>
          <w:position w:val="-3"/>
        </w:rPr>
        <w:t>ı-</w:t>
      </w:r>
      <w:r>
        <w:rPr>
          <w:rFonts w:ascii="Courier New" w:hAnsi="Courier New" w:cs="Courier New" w:eastAsia="Courier New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right="-20"/>
        <w:jc w:val="left"/>
        <w:tabs>
          <w:tab w:pos="1060" w:val="left"/>
          <w:tab w:pos="5340" w:val="left"/>
        </w:tabs>
        <w:rPr>
          <w:rFonts w:ascii="Times New Roman" w:hAnsi="Times New Roman" w:cs="Times New Roman" w:eastAsia="Times New Roman"/>
          <w:sz w:val="63"/>
          <w:szCs w:val="6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402"/>
          <w:position w:val="-4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66"/>
          <w:position w:val="-2"/>
        </w:rPr>
        <w:t>ŞEK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3"/>
          <w:szCs w:val="63"/>
          <w:color w:val="212DA5"/>
          <w:spacing w:val="0"/>
          <w:w w:val="100"/>
          <w:i/>
          <w:position w:val="-16"/>
        </w:rPr>
        <w:t>C</w:t>
      </w:r>
      <w:r>
        <w:rPr>
          <w:rFonts w:ascii="Times New Roman" w:hAnsi="Times New Roman" w:cs="Times New Roman" w:eastAsia="Times New Roman"/>
          <w:sz w:val="63"/>
          <w:szCs w:val="63"/>
          <w:color w:val="212DA5"/>
          <w:spacing w:val="-30"/>
          <w:w w:val="100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AFAFAF"/>
          <w:spacing w:val="0"/>
          <w:w w:val="81"/>
          <w:i/>
          <w:position w:val="-16"/>
        </w:rPr>
        <w:t>: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  <w:cols w:num="2" w:equalWidth="0">
            <w:col w:w="810" w:space="1344"/>
            <w:col w:w="9486"/>
          </w:cols>
        </w:sectPr>
      </w:pPr>
      <w:rPr/>
    </w:p>
    <w:p>
      <w:pPr>
        <w:spacing w:before="0" w:after="0" w:line="235" w:lineRule="exact"/>
        <w:ind w:left="2139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420254pt;margin-top:2.646836pt;width:471.242312pt;height:20pt;mso-position-horizontal-relative:page;mso-position-vertical-relative:paragraph;z-index:-13675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7840" w:val="left"/>
                    </w:tabs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C1C1C1"/>
                      <w:spacing w:val="0"/>
                      <w:w w:val="53"/>
                    </w:rPr>
                    <w:t>ı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C1C1C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C1C1C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25252"/>
                      <w:spacing w:val="-45"/>
                      <w:w w:val="64"/>
                      <w:position w:val="2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62626"/>
                      <w:spacing w:val="0"/>
                      <w:w w:val="100"/>
                      <w:position w:val="2"/>
                    </w:rPr>
                    <w:t>·l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62626"/>
                      <w:spacing w:val="0"/>
                      <w:w w:val="99"/>
                      <w:position w:val="2"/>
                    </w:rPr>
                    <w:t>t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62626"/>
                      <w:spacing w:val="-6"/>
                      <w:w w:val="100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25252"/>
                      <w:spacing w:val="0"/>
                      <w:w w:val="112"/>
                      <w:position w:val="2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83838"/>
                      <w:spacing w:val="0"/>
                      <w:w w:val="61"/>
                      <w:position w:val="2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83838"/>
                      <w:spacing w:val="-35"/>
                      <w:w w:val="100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25252"/>
                      <w:spacing w:val="0"/>
                      <w:w w:val="77"/>
                      <w:position w:val="2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25252"/>
                      <w:spacing w:val="12"/>
                      <w:w w:val="77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-10"/>
                      <w:w w:val="77"/>
                      <w:position w:val="2"/>
                    </w:rPr>
                    <w:t>Y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2"/>
                      <w:spacing w:val="1"/>
                      <w:w w:val="77"/>
                      <w:position w:val="2"/>
                    </w:rPr>
                    <w:t>a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7"/>
                      <w:w w:val="77"/>
                      <w:position w:val="2"/>
                    </w:rPr>
                    <w:t>n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2"/>
                      <w:spacing w:val="5"/>
                      <w:w w:val="77"/>
                      <w:position w:val="2"/>
                    </w:rPr>
                    <w:t>g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77"/>
                      <w:position w:val="2"/>
                    </w:rPr>
                    <w:t>ın.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2"/>
                      <w:w w:val="77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25252"/>
                      <w:spacing w:val="0"/>
                      <w:w w:val="72"/>
                      <w:position w:val="2"/>
                    </w:rPr>
                    <w:t>ve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25252"/>
                      <w:spacing w:val="13"/>
                      <w:w w:val="73"/>
                      <w:position w:val="2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2"/>
                      <w:spacing w:val="0"/>
                      <w:w w:val="85"/>
                      <w:position w:val="2"/>
                    </w:rPr>
                    <w:t>Ac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25252"/>
                      <w:spacing w:val="4"/>
                      <w:w w:val="86"/>
                      <w:position w:val="2"/>
                    </w:rPr>
                    <w:t>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113"/>
                      <w:position w:val="2"/>
                    </w:rPr>
                    <w:t>l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525252"/>
          <w:w w:val="98"/>
          <w:position w:val="-1"/>
        </w:rPr>
        <w:t>itfa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12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1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71"/>
          <w:position w:val="-1"/>
        </w:rPr>
        <w:t>ı&lt;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72"/>
          <w:position w:val="-1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-4"/>
          <w:w w:val="159"/>
          <w:position w:val="-1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858585"/>
          <w:spacing w:val="5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85"/>
          <w:position w:val="-1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6B6B6B"/>
          <w:spacing w:val="5"/>
          <w:w w:val="106"/>
          <w:position w:val="0"/>
        </w:rPr>
        <w:t>ö</w:t>
      </w:r>
      <w:r>
        <w:rPr>
          <w:rFonts w:ascii="Arial" w:hAnsi="Arial" w:cs="Arial" w:eastAsia="Arial"/>
          <w:sz w:val="22"/>
          <w:szCs w:val="22"/>
          <w:color w:val="525252"/>
          <w:spacing w:val="-17"/>
          <w:w w:val="146"/>
          <w:position w:val="0"/>
        </w:rPr>
        <w:t>l</w:t>
      </w:r>
      <w:r>
        <w:rPr>
          <w:rFonts w:ascii="Arial" w:hAnsi="Arial" w:cs="Arial" w:eastAsia="Arial"/>
          <w:sz w:val="22"/>
          <w:szCs w:val="22"/>
          <w:color w:val="6B6B6B"/>
          <w:spacing w:val="-6"/>
          <w:w w:val="112"/>
          <w:position w:val="0"/>
        </w:rPr>
        <w:t>g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99"/>
          <w:position w:val="0"/>
        </w:rPr>
        <w:t>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2021" w:right="-20"/>
        <w:jc w:val="left"/>
        <w:tabs>
          <w:tab w:pos="3000" w:val="left"/>
          <w:tab w:pos="3340" w:val="left"/>
          <w:tab w:pos="53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210.132919pt;margin-top:.592331pt;width:37.670887pt;height:1.41491pt;mso-position-horizontal-relative:page;mso-position-vertical-relative:paragraph;z-index:-13680" coordorigin="4203,12" coordsize="753,28">
            <v:group style="position:absolute;left:4214;top:28;width:367;height:2" coordorigin="4214,28" coordsize="367,2">
              <v:shape style="position:absolute;left:4214;top:28;width:367;height:2" coordorigin="4214,28" coordsize="367,0" path="m4214,28l4582,28e" filled="f" stroked="t" strokeweight="1.177215pt" strokecolor="#676B70">
                <v:path arrowok="t"/>
              </v:shape>
            </v:group>
            <v:group style="position:absolute;left:4605;top:24;width:339;height:2" coordorigin="4605,24" coordsize="339,2">
              <v:shape style="position:absolute;left:4605;top:24;width:339;height:2" coordorigin="4605,24" coordsize="339,0" path="m4605,24l4944,24e" filled="f" stroked="t" strokeweight="1.177215pt" strokecolor="#5B649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14"/>
          <w:w w:val="123"/>
          <w:position w:val="-9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23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-16"/>
          <w:w w:val="123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5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00"/>
          <w:position w:val="-9"/>
        </w:rPr>
        <w:t>asta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-1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00"/>
          <w:position w:val="-9"/>
        </w:rPr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-8"/>
        </w:rPr>
        <w:t>r</w:t>
      </w:r>
      <w:r>
        <w:rPr>
          <w:rFonts w:ascii="Arial" w:hAnsi="Arial" w:cs="Arial" w:eastAsia="Arial"/>
          <w:sz w:val="23"/>
          <w:szCs w:val="23"/>
          <w:color w:val="6B6B6B"/>
          <w:spacing w:val="-62"/>
          <w:w w:val="100"/>
          <w:position w:val="-8"/>
        </w:rPr>
        <w:t> 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70"/>
          <w:position w:val="-7"/>
        </w:rPr>
        <w:t>iR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70"/>
          <w:position w:val="-7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36"/>
          <w:w w:val="7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6B6B6B"/>
          <w:spacing w:val="7"/>
          <w:w w:val="104"/>
          <w:position w:val="-5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20"/>
          <w:position w:val="-5"/>
        </w:rPr>
        <w:t>m</w:t>
      </w:r>
      <w:r>
        <w:rPr>
          <w:rFonts w:ascii="Arial" w:hAnsi="Arial" w:cs="Arial" w:eastAsia="Arial"/>
          <w:sz w:val="20"/>
          <w:szCs w:val="20"/>
          <w:color w:val="383838"/>
          <w:spacing w:val="-15"/>
          <w:w w:val="120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50"/>
          <w:position w:val="-5"/>
        </w:rPr>
        <w:t>fl</w:t>
      </w:r>
      <w:r>
        <w:rPr>
          <w:rFonts w:ascii="Arial" w:hAnsi="Arial" w:cs="Arial" w:eastAsia="Arial"/>
          <w:sz w:val="20"/>
          <w:szCs w:val="20"/>
          <w:color w:val="525252"/>
          <w:spacing w:val="-13"/>
          <w:w w:val="151"/>
          <w:position w:val="-5"/>
        </w:rPr>
        <w:t>c</w:t>
      </w:r>
      <w:r>
        <w:rPr>
          <w:rFonts w:ascii="Arial" w:hAnsi="Arial" w:cs="Arial" w:eastAsia="Arial"/>
          <w:sz w:val="20"/>
          <w:szCs w:val="20"/>
          <w:color w:val="97A0B8"/>
          <w:spacing w:val="0"/>
          <w:w w:val="130"/>
          <w:position w:val="-5"/>
        </w:rPr>
        <w:t>-</w:t>
      </w:r>
      <w:r>
        <w:rPr>
          <w:rFonts w:ascii="Arial" w:hAnsi="Arial" w:cs="Arial" w:eastAsia="Arial"/>
          <w:sz w:val="20"/>
          <w:szCs w:val="20"/>
          <w:color w:val="97A0B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97A0B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2"/>
          <w:szCs w:val="12"/>
          <w:color w:val="7477A5"/>
          <w:spacing w:val="0"/>
          <w:w w:val="112"/>
          <w:position w:val="5"/>
        </w:rPr>
        <w:t>..:;:;:;..-</w:t>
      </w:r>
      <w:r>
        <w:rPr>
          <w:rFonts w:ascii="Times New Roman" w:hAnsi="Times New Roman" w:cs="Times New Roman" w:eastAsia="Times New Roman"/>
          <w:sz w:val="12"/>
          <w:szCs w:val="12"/>
          <w:color w:val="7477A5"/>
          <w:spacing w:val="-20"/>
          <w:w w:val="113"/>
          <w:position w:val="5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7A0B8"/>
          <w:spacing w:val="0"/>
          <w:w w:val="117"/>
          <w:position w:val="5"/>
        </w:rPr>
        <w:t>--"'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</w:sectPr>
      </w:pPr>
      <w:rPr/>
    </w:p>
    <w:p>
      <w:pPr>
        <w:spacing w:before="95" w:after="0" w:line="5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Öm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0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999A97"/>
          <w:spacing w:val="0"/>
          <w:w w:val="172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999A97"/>
          <w:spacing w:val="0"/>
          <w:w w:val="172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999A97"/>
          <w:spacing w:val="5"/>
          <w:w w:val="172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1"/>
          <w:w w:val="94"/>
          <w:position w:val="-8"/>
        </w:rPr>
        <w:t>ü</w:t>
      </w:r>
      <w:r>
        <w:rPr>
          <w:rFonts w:ascii="Arial" w:hAnsi="Arial" w:cs="Arial" w:eastAsia="Arial"/>
          <w:sz w:val="19"/>
          <w:szCs w:val="19"/>
          <w:color w:val="525252"/>
          <w:spacing w:val="7"/>
          <w:w w:val="82"/>
          <w:position w:val="-8"/>
        </w:rPr>
        <w:t>ô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4"/>
          <w:position w:val="-8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4"/>
          <w:w w:val="84"/>
          <w:position w:val="-8"/>
        </w:rPr>
        <w:t>h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88"/>
          <w:position w:val="-8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-12"/>
          <w:w w:val="140"/>
          <w:position w:val="-8"/>
        </w:rPr>
        <w:t>ı</w:t>
      </w:r>
      <w:r>
        <w:rPr>
          <w:rFonts w:ascii="Arial" w:hAnsi="Arial" w:cs="Arial" w:eastAsia="Arial"/>
          <w:sz w:val="19"/>
          <w:szCs w:val="19"/>
          <w:color w:val="525252"/>
          <w:spacing w:val="-4"/>
          <w:w w:val="83"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C1C1C1"/>
          <w:spacing w:val="0"/>
          <w:w w:val="36"/>
          <w:position w:val="-8"/>
        </w:rPr>
        <w:t>·</w:t>
      </w:r>
      <w:r>
        <w:rPr>
          <w:rFonts w:ascii="Arial" w:hAnsi="Arial" w:cs="Arial" w:eastAsia="Arial"/>
          <w:sz w:val="19"/>
          <w:szCs w:val="19"/>
          <w:color w:val="C1C1C1"/>
          <w:spacing w:val="-15"/>
          <w:w w:val="35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4"/>
          <w:position w:val="-8"/>
        </w:rPr>
        <w:t>Ş</w:t>
      </w:r>
      <w:r>
        <w:rPr>
          <w:rFonts w:ascii="Arial" w:hAnsi="Arial" w:cs="Arial" w:eastAsia="Arial"/>
          <w:sz w:val="19"/>
          <w:szCs w:val="19"/>
          <w:color w:val="383838"/>
          <w:spacing w:val="-5"/>
          <w:w w:val="85"/>
          <w:position w:val="-8"/>
        </w:rPr>
        <w:t>u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6"/>
          <w:position w:val="-8"/>
        </w:rPr>
        <w:t>b</w:t>
      </w:r>
      <w:r>
        <w:rPr>
          <w:rFonts w:ascii="Arial" w:hAnsi="Arial" w:cs="Arial" w:eastAsia="Arial"/>
          <w:sz w:val="19"/>
          <w:szCs w:val="19"/>
          <w:color w:val="525252"/>
          <w:spacing w:val="-13"/>
          <w:w w:val="86"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999A97"/>
          <w:spacing w:val="2"/>
          <w:w w:val="148"/>
          <w:position w:val="-8"/>
        </w:rPr>
        <w:t>'</w:t>
      </w:r>
      <w:r>
        <w:rPr>
          <w:rFonts w:ascii="Arial" w:hAnsi="Arial" w:cs="Arial" w:eastAsia="Arial"/>
          <w:sz w:val="19"/>
          <w:szCs w:val="19"/>
          <w:color w:val="383838"/>
          <w:spacing w:val="3"/>
          <w:w w:val="83"/>
          <w:position w:val="-8"/>
        </w:rPr>
        <w:t>M</w:t>
      </w:r>
      <w:r>
        <w:rPr>
          <w:rFonts w:ascii="Arial" w:hAnsi="Arial" w:cs="Arial" w:eastAsia="Arial"/>
          <w:sz w:val="19"/>
          <w:szCs w:val="19"/>
          <w:color w:val="525252"/>
          <w:spacing w:val="-9"/>
          <w:w w:val="89"/>
          <w:position w:val="-8"/>
        </w:rPr>
        <w:t>ü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8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-28"/>
          <w:w w:val="100"/>
          <w:position w:val="-8"/>
        </w:rPr>
        <w:t>l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9"/>
          <w:position w:val="-8"/>
        </w:rPr>
        <w:t>rü</w:t>
      </w:r>
      <w:r>
        <w:rPr>
          <w:rFonts w:ascii="Arial" w:hAnsi="Arial" w:cs="Arial" w:eastAsia="Arial"/>
          <w:sz w:val="19"/>
          <w:szCs w:val="19"/>
          <w:color w:val="383838"/>
          <w:spacing w:val="-2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27"/>
          <w:position w:val="-8"/>
        </w:rPr>
        <w:t>''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  <w:cols w:num="2" w:equalWidth="0">
            <w:col w:w="5764" w:space="2374"/>
            <w:col w:w="3502"/>
          </w:cols>
        </w:sectPr>
      </w:pPr>
      <w:rPr/>
    </w:p>
    <w:p>
      <w:pPr>
        <w:spacing w:before="0" w:after="0" w:line="150" w:lineRule="exact"/>
        <w:ind w:left="124" w:right="-20"/>
        <w:jc w:val="left"/>
        <w:tabs>
          <w:tab w:pos="4880" w:val="left"/>
          <w:tab w:pos="8180" w:val="left"/>
          <w:tab w:pos="956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501282pt;margin-top:3.685733pt;width:5.699295pt;height:3.5pt;mso-position-horizontal-relative:page;mso-position-vertical-relative:paragraph;z-index:-13674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99A97"/>
                      <w:spacing w:val="0"/>
                      <w:w w:val="489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2"/>
          <w:szCs w:val="72"/>
          <w:color w:val="D4D4D4"/>
          <w:spacing w:val="0"/>
          <w:w w:val="51"/>
          <w:position w:val="-25"/>
        </w:rPr>
        <w:t>ı</w:t>
      </w:r>
      <w:r>
        <w:rPr>
          <w:rFonts w:ascii="Arial" w:hAnsi="Arial" w:cs="Arial" w:eastAsia="Arial"/>
          <w:sz w:val="72"/>
          <w:szCs w:val="72"/>
          <w:color w:val="D4D4D4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72"/>
          <w:szCs w:val="72"/>
          <w:color w:val="D4D4D4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7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4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9"/>
        </w:rPr>
        <w:t>:-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1"/>
          <w:szCs w:val="11"/>
          <w:color w:val="999A97"/>
          <w:spacing w:val="0"/>
          <w:w w:val="155"/>
          <w:position w:val="5"/>
        </w:rPr>
        <w:t>!'</w:t>
      </w:r>
      <w:r>
        <w:rPr>
          <w:rFonts w:ascii="Times New Roman" w:hAnsi="Times New Roman" w:cs="Times New Roman" w:eastAsia="Times New Roman"/>
          <w:sz w:val="11"/>
          <w:szCs w:val="11"/>
          <w:color w:val="999A97"/>
          <w:spacing w:val="-17"/>
          <w:w w:val="155"/>
          <w:position w:val="5"/>
        </w:rPr>
        <w:t> </w:t>
      </w:r>
      <w:r>
        <w:rPr>
          <w:rFonts w:ascii="Arial" w:hAnsi="Arial" w:cs="Arial" w:eastAsia="Arial"/>
          <w:sz w:val="46"/>
          <w:szCs w:val="46"/>
          <w:color w:val="858585"/>
          <w:spacing w:val="0"/>
          <w:w w:val="101"/>
          <w:position w:val="-3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</w:sectPr>
      </w:pPr>
      <w:rPr/>
    </w:p>
    <w:p>
      <w:pPr>
        <w:spacing w:before="31" w:after="0" w:line="294" w:lineRule="exact"/>
        <w:ind w:right="-20"/>
        <w:jc w:val="right"/>
        <w:tabs>
          <w:tab w:pos="6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7"/>
          <w:szCs w:val="27"/>
          <w:color w:val="C1C1C1"/>
          <w:spacing w:val="-34"/>
          <w:w w:val="104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236"/>
          <w:position w:val="-2"/>
        </w:rPr>
        <w:t>,</w:t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C1C1C1"/>
          <w:spacing w:val="0"/>
          <w:w w:val="66"/>
          <w:position w:val="-3"/>
        </w:rPr>
        <w:t>•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C1C1C1"/>
          <w:spacing w:val="0"/>
          <w:w w:val="140"/>
          <w:b/>
          <w:bCs/>
        </w:rPr>
        <w:t>1</w:t>
      </w:r>
      <w:r>
        <w:rPr>
          <w:rFonts w:ascii="Arial" w:hAnsi="Arial" w:cs="Arial" w:eastAsia="Arial"/>
          <w:sz w:val="5"/>
          <w:szCs w:val="5"/>
          <w:color w:val="C1C1C1"/>
          <w:spacing w:val="0"/>
          <w:w w:val="140"/>
          <w:b/>
          <w:bCs/>
        </w:rPr>
        <w:t>   </w:t>
      </w:r>
      <w:r>
        <w:rPr>
          <w:rFonts w:ascii="Arial" w:hAnsi="Arial" w:cs="Arial" w:eastAsia="Arial"/>
          <w:sz w:val="5"/>
          <w:szCs w:val="5"/>
          <w:color w:val="C1C1C1"/>
          <w:spacing w:val="10"/>
          <w:w w:val="140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AFAFAF"/>
          <w:spacing w:val="0"/>
          <w:w w:val="140"/>
          <w:b/>
          <w:bCs/>
        </w:rPr>
        <w:t>•</w:t>
      </w:r>
      <w:r>
        <w:rPr>
          <w:rFonts w:ascii="Arial" w:hAnsi="Arial" w:cs="Arial" w:eastAsia="Arial"/>
          <w:sz w:val="5"/>
          <w:szCs w:val="5"/>
          <w:color w:val="AFAFAF"/>
          <w:spacing w:val="0"/>
          <w:w w:val="140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AFAFAF"/>
          <w:spacing w:val="12"/>
          <w:w w:val="14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999A97"/>
          <w:spacing w:val="-15"/>
          <w:w w:val="148"/>
          <w:b/>
          <w:bCs/>
          <w:i/>
        </w:rPr>
        <w:t>,</w:t>
      </w:r>
      <w:r>
        <w:rPr>
          <w:rFonts w:ascii="Arial" w:hAnsi="Arial" w:cs="Arial" w:eastAsia="Arial"/>
          <w:sz w:val="14"/>
          <w:szCs w:val="14"/>
          <w:color w:val="C1C1C1"/>
          <w:spacing w:val="0"/>
          <w:w w:val="94"/>
          <w:b/>
          <w:bCs/>
          <w:i/>
        </w:rPr>
        <w:t>l'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  <w:cols w:num="2" w:equalWidth="0">
            <w:col w:w="9108" w:space="231"/>
            <w:col w:w="2301"/>
          </w:cols>
        </w:sectPr>
      </w:pPr>
      <w:rPr/>
    </w:p>
    <w:p>
      <w:pPr>
        <w:spacing w:before="0" w:after="0" w:line="80" w:lineRule="exact"/>
        <w:ind w:right="2222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C1C1C1"/>
          <w:spacing w:val="0"/>
          <w:w w:val="213"/>
        </w:rPr>
        <w:t>...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18"/>
          <w:w w:val="21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160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-3"/>
          <w:w w:val="16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-12"/>
          <w:w w:val="16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0"/>
          <w:w w:val="62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191"/>
          <w:i/>
        </w:rPr>
        <w:t>,;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-17"/>
          <w:w w:val="191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99A97"/>
          <w:spacing w:val="0"/>
          <w:w w:val="138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80" w:lineRule="exact"/>
        <w:ind w:left="30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6.805069pt;margin-top:-3.430057pt;width:.1pt;height:11.647051pt;mso-position-horizontal-relative:page;mso-position-vertical-relative:paragraph;z-index:-13679" coordorigin="3136,-69" coordsize="2,233">
            <v:shape style="position:absolute;left:3136;top:-69;width:2;height:233" coordorigin="3136,-69" coordsize="0,233" path="m3136,164l3136,-69e" filled="f" stroked="t" strokeweight=".23544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12A70"/>
          <w:spacing w:val="0"/>
          <w:w w:val="105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7" w:after="0" w:line="232" w:lineRule="exact"/>
        <w:ind w:left="152" w:right="5679" w:firstLine="4360"/>
        <w:jc w:val="left"/>
        <w:tabs>
          <w:tab w:pos="48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250633pt;margin-top:15.13016pt;width:6.1605pt;height:18.5pt;mso-position-horizontal-relative:page;mso-position-vertical-relative:paragraph;z-index:-1367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525252"/>
                      <w:spacing w:val="0"/>
                      <w:w w:val="50"/>
                      <w:i/>
                    </w:rPr>
                    <w:t>··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rdal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TULU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80"/>
          <w:position w:val="0"/>
        </w:rPr>
        <w:t>tf.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35"/>
          <w:w w:val="8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4"/>
          <w:position w:val="0"/>
        </w:rPr>
        <w:t>rı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2219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229.086075pt;margin-top:1.483117pt;width:57.683545pt;height:.1pt;mso-position-horizontal-relative:page;mso-position-vertical-relative:paragraph;z-index:-13678" coordorigin="4582,30" coordsize="1154,2">
            <v:shape style="position:absolute;left:4582;top:30;width:1154;height:2" coordorigin="4582,30" coordsize="1154,0" path="m4582,30l5735,30e" filled="f" stroked="t" strokeweight=".23544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1"/>
          <w:szCs w:val="11"/>
          <w:color w:val="525252"/>
          <w:spacing w:val="0"/>
          <w:w w:val="100"/>
          <w:b/>
          <w:bCs/>
          <w:position w:val="-8"/>
        </w:rPr>
        <w:t>...</w:t>
      </w:r>
      <w:r>
        <w:rPr>
          <w:rFonts w:ascii="Arial" w:hAnsi="Arial" w:cs="Arial" w:eastAsia="Arial"/>
          <w:sz w:val="11"/>
          <w:szCs w:val="11"/>
          <w:color w:val="525252"/>
          <w:spacing w:val="0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45"/>
          <w:b/>
          <w:bCs/>
          <w:position w:val="-8"/>
        </w:rPr>
        <w:t>..</w:t>
      </w:r>
      <w:r>
        <w:rPr>
          <w:rFonts w:ascii="Arial" w:hAnsi="Arial" w:cs="Arial" w:eastAsia="Arial"/>
          <w:sz w:val="11"/>
          <w:szCs w:val="11"/>
          <w:color w:val="383838"/>
          <w:spacing w:val="-15"/>
          <w:w w:val="145"/>
          <w:b/>
          <w:bCs/>
          <w:position w:val="-8"/>
        </w:rPr>
        <w:t>.</w:t>
      </w:r>
      <w:r>
        <w:rPr>
          <w:rFonts w:ascii="Arial" w:hAnsi="Arial" w:cs="Arial" w:eastAsia="Arial"/>
          <w:sz w:val="11"/>
          <w:szCs w:val="11"/>
          <w:color w:val="383838"/>
          <w:spacing w:val="-37"/>
          <w:w w:val="145"/>
          <w:b/>
          <w:bCs/>
          <w:position w:val="-8"/>
        </w:rPr>
        <w:t>.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276"/>
          <w:b/>
          <w:bCs/>
          <w:position w:val="-8"/>
        </w:rPr>
        <w:t>x</w:t>
      </w:r>
      <w:r>
        <w:rPr>
          <w:rFonts w:ascii="Arial" w:hAnsi="Arial" w:cs="Arial" w:eastAsia="Arial"/>
          <w:sz w:val="11"/>
          <w:szCs w:val="11"/>
          <w:color w:val="383838"/>
          <w:spacing w:val="-13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383838"/>
          <w:spacing w:val="7"/>
          <w:w w:val="275"/>
          <w:b/>
          <w:bCs/>
          <w:position w:val="-8"/>
        </w:rPr>
        <w:t>ı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26"/>
          <w:b/>
          <w:bCs/>
          <w:position w:val="-8"/>
        </w:rPr>
        <w:t>......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383838"/>
          <w:spacing w:val="-14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-8"/>
        </w:rPr>
        <w:t>ım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53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1"/>
          <w:b/>
          <w:bCs/>
          <w:position w:val="-8"/>
        </w:rPr>
        <w:t>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2.478481pt;margin-top:39.932747pt;width:572.244316pt;height:780.230184pt;mso-position-horizontal-relative:page;mso-position-vertical-relative:page;z-index:-13687" coordorigin="250,799" coordsize="11445,15605">
            <v:group style="position:absolute;left:264;top:813;width:75;height:2" coordorigin="264,813" coordsize="75,2">
              <v:shape style="position:absolute;left:264;top:813;width:75;height:2" coordorigin="264,813" coordsize="75,0" path="m264,813l339,813e" filled="f" stroked="t" strokeweight=".941772pt" strokecolor="#8C8C8C">
                <v:path arrowok="t"/>
              </v:shape>
            </v:group>
            <v:group style="position:absolute;left:278;top:808;width:14;height:2" coordorigin="278,808" coordsize="14,2">
              <v:shape style="position:absolute;left:278;top:808;width:14;height:2" coordorigin="278,808" coordsize="14,0" path="m278,808l292,808e" filled="f" stroked="t" strokeweight=".95078pt" strokecolor="#8C8C8C">
                <v:path arrowok="t"/>
              </v:shape>
            </v:group>
            <v:group style="position:absolute;left:264;top:811;width:942;height:2" coordorigin="264,811" coordsize="942,2">
              <v:shape style="position:absolute;left:264;top:811;width:942;height:2" coordorigin="264,811" coordsize="942,0" path="m264,811l1205,811e" filled="f" stroked="t" strokeweight=".470886pt" strokecolor="#707070">
                <v:path arrowok="t"/>
              </v:shape>
            </v:group>
            <v:group style="position:absolute;left:264;top:818;width:11400;height:2" coordorigin="264,818" coordsize="11400,2">
              <v:shape style="position:absolute;left:264;top:818;width:11400;height:2" coordorigin="264,818" coordsize="11400,0" path="m264,818l11664,818e" filled="f" stroked="t" strokeweight=".706329pt" strokecolor="#606060">
                <v:path arrowok="t"/>
              </v:shape>
            </v:group>
            <v:group style="position:absolute;left:3108;top:818;width:212;height:2" coordorigin="3108,818" coordsize="212,2">
              <v:shape style="position:absolute;left:3108;top:818;width:212;height:2" coordorigin="3108,818" coordsize="212,0" path="m3108,818l3320,818e" filled="f" stroked="t" strokeweight=".470886pt" strokecolor="#484848">
                <v:path arrowok="t"/>
              </v:shape>
            </v:group>
            <v:group style="position:absolute;left:8106;top:818;width:2;height:1303" coordorigin="8106,818" coordsize="2,1303">
              <v:shape style="position:absolute;left:8106;top:818;width:2;height:1303" coordorigin="8106,818" coordsize="0,1303" path="m8106,2120l8106,818e" filled="f" stroked="t" strokeweight=".706329pt" strokecolor="#545454">
                <v:path arrowok="t"/>
              </v:shape>
            </v:group>
            <v:group style="position:absolute;left:8062;top:822;width:480;height:2" coordorigin="8062,822" coordsize="480,2">
              <v:shape style="position:absolute;left:8062;top:822;width:480;height:2" coordorigin="8062,822" coordsize="480,0" path="m8062,822l8542,822e" filled="f" stroked="t" strokeweight=".470886pt" strokecolor="#4F4F4F">
                <v:path arrowok="t"/>
              </v:shape>
            </v:group>
            <v:group style="position:absolute;left:11659;top:818;width:2;height:5486" coordorigin="11659,818" coordsize="2,5486">
              <v:shape style="position:absolute;left:11659;top:818;width:2;height:5486" coordorigin="11659,818" coordsize="0,5486" path="m11659,6304l11659,818e" filled="f" stroked="t" strokeweight=".706329pt" strokecolor="#707070">
                <v:path arrowok="t"/>
              </v:shape>
            </v:group>
            <v:group style="position:absolute;left:1945;top:832;width:2;height:704" coordorigin="1945,832" coordsize="2,704">
              <v:shape style="position:absolute;left:1945;top:832;width:2;height:704" coordorigin="1945,832" coordsize="0,704" path="m1945,1536l1945,832e" filled="f" stroked="t" strokeweight=".470886pt" strokecolor="#878787">
                <v:path arrowok="t"/>
              </v:shape>
            </v:group>
            <v:group style="position:absolute;left:11654;top:1478;width:2;height:176" coordorigin="11654,1478" coordsize="2,176">
              <v:shape style="position:absolute;left:11654;top:1478;width:2;height:176" coordorigin="11654,1478" coordsize="0,176" path="m11654,1654l11654,1478e" filled="f" stroked="t" strokeweight=".470886pt" strokecolor="#575757">
                <v:path arrowok="t"/>
              </v:shape>
            </v:group>
            <v:group style="position:absolute;left:264;top:2108;width:2670;height:2" coordorigin="264,2108" coordsize="2670,2">
              <v:shape style="position:absolute;left:264;top:2108;width:2670;height:2" coordorigin="264,2108" coordsize="2670,0" path="m264,2108l2934,2108e" filled="f" stroked="t" strokeweight=".706329pt" strokecolor="#5B5B5B">
                <v:path arrowok="t"/>
              </v:shape>
            </v:group>
            <v:group style="position:absolute;left:268;top:2063;width:2;height:62" coordorigin="268,2063" coordsize="2,62">
              <v:shape style="position:absolute;left:268;top:2063;width:2;height:62" coordorigin="268,2063" coordsize="0,62" path="m268,2125l268,2063e" filled="f" stroked="t" strokeweight=".470886pt" strokecolor="#9C9C9C">
                <v:path arrowok="t"/>
              </v:shape>
            </v:group>
            <v:group style="position:absolute;left:1942;top:808;width:2;height:1312" coordorigin="1942,808" coordsize="2,1312">
              <v:shape style="position:absolute;left:1942;top:808;width:2;height:1312" coordorigin="1942,808" coordsize="0,1312" path="m1942,2120l1942,808e" filled="f" stroked="t" strokeweight=".706329pt" strokecolor="#838383">
                <v:path arrowok="t"/>
              </v:shape>
            </v:group>
            <v:group style="position:absolute;left:2858;top:2111;width:306;height:2" coordorigin="2858,2111" coordsize="306,2">
              <v:shape style="position:absolute;left:2858;top:2111;width:306;height:2" coordorigin="2858,2111" coordsize="306,0" path="m2858,2111l3164,2111e" filled="f" stroked="t" strokeweight=".470886pt" strokecolor="#4B4B4B">
                <v:path arrowok="t"/>
              </v:shape>
            </v:group>
            <v:group style="position:absolute;left:3108;top:2111;width:509;height:2" coordorigin="3108,2111" coordsize="509,2">
              <v:shape style="position:absolute;left:3108;top:2111;width:509;height:2" coordorigin="3108,2111" coordsize="509,0" path="m3108,2111l3616,2111e" filled="f" stroked="t" strokeweight=".706329pt" strokecolor="#606060">
                <v:path arrowok="t"/>
              </v:shape>
            </v:group>
            <v:group style="position:absolute;left:3546;top:2111;width:405;height:2" coordorigin="3546,2111" coordsize="405,2">
              <v:shape style="position:absolute;left:3546;top:2111;width:405;height:2" coordorigin="3546,2111" coordsize="405,0" path="m3546,2111l3951,2111e" filled="f" stroked="t" strokeweight=".470886pt" strokecolor="#484848">
                <v:path arrowok="t"/>
              </v:shape>
            </v:group>
            <v:group style="position:absolute;left:3894;top:2113;width:7770;height:2" coordorigin="3894,2113" coordsize="7770,2">
              <v:shape style="position:absolute;left:3894;top:2113;width:7770;height:2" coordorigin="3894,2113" coordsize="7770,0" path="m3894,2113l11664,2113e" filled="f" stroked="t" strokeweight=".706329pt" strokecolor="#606060">
                <v:path arrowok="t"/>
              </v:shape>
            </v:group>
            <v:group style="position:absolute;left:268;top:2348;width:3701;height:2" coordorigin="268,2348" coordsize="3701,2">
              <v:shape style="position:absolute;left:268;top:2348;width:3701;height:2" coordorigin="268,2348" coordsize="3701,0" path="m268,2348l3970,2348e" filled="f" stroked="t" strokeweight=".706329pt" strokecolor="#5B5B5B">
                <v:path arrowok="t"/>
              </v:shape>
            </v:group>
            <v:group style="position:absolute;left:3894;top:2353;width:348;height:2" coordorigin="3894,2353" coordsize="348,2">
              <v:shape style="position:absolute;left:3894;top:2353;width:348;height:2" coordorigin="3894,2353" coordsize="348,0" path="m3894,2353l4243,2353e" filled="f" stroked="t" strokeweight=".470886pt" strokecolor="#3F3F3F">
                <v:path arrowok="t"/>
              </v:shape>
            </v:group>
            <v:group style="position:absolute;left:4186;top:2356;width:7478;height:2" coordorigin="4186,2356" coordsize="7478,2">
              <v:shape style="position:absolute;left:4186;top:2356;width:7478;height:2" coordorigin="4186,2356" coordsize="7478,0" path="m4186,2356l11664,2356e" filled="f" stroked="t" strokeweight=".706329pt" strokecolor="#606060">
                <v:path arrowok="t"/>
              </v:shape>
            </v:group>
            <v:group style="position:absolute;left:268;top:2591;width:11395;height:2" coordorigin="268,2591" coordsize="11395,2">
              <v:shape style="position:absolute;left:268;top:2591;width:11395;height:2" coordorigin="268,2591" coordsize="11395,0" path="m268,2591l11664,2591e" filled="f" stroked="t" strokeweight=".706329pt" strokecolor="#5B5B5B">
                <v:path arrowok="t"/>
              </v:shape>
            </v:group>
            <v:group style="position:absolute;left:3263;top:2591;width:339;height:2" coordorigin="3263,2591" coordsize="339,2">
              <v:shape style="position:absolute;left:3263;top:2591;width:339;height:2" coordorigin="3263,2591" coordsize="339,0" path="m3263,2591l3602,2591e" filled="f" stroked="t" strokeweight=".470886pt" strokecolor="#383838">
                <v:path arrowok="t"/>
              </v:shape>
            </v:group>
            <v:group style="position:absolute;left:264;top:2831;width:11400;height:2" coordorigin="264,2831" coordsize="11400,2">
              <v:shape style="position:absolute;left:264;top:2831;width:11400;height:2" coordorigin="264,2831" coordsize="11400,0" path="m264,2831l11664,2831e" filled="f" stroked="t" strokeweight=".706329pt" strokecolor="#5B5B5B">
                <v:path arrowok="t"/>
              </v:shape>
            </v:group>
            <v:group style="position:absolute;left:5707;top:2833;width:283;height:2" coordorigin="5707,2833" coordsize="283,2">
              <v:shape style="position:absolute;left:5707;top:2833;width:283;height:2" coordorigin="5707,2833" coordsize="283,0" path="m5707,2833l5990,2833e" filled="f" stroked="t" strokeweight=".470886pt" strokecolor="#3F3F3F">
                <v:path arrowok="t"/>
              </v:shape>
            </v:group>
            <v:group style="position:absolute;left:8485;top:2833;width:268;height:2" coordorigin="8485,2833" coordsize="268,2">
              <v:shape style="position:absolute;left:8485;top:2833;width:268;height:2" coordorigin="8485,2833" coordsize="268,0" path="m8485,2833l8754,2833e" filled="f" stroked="t" strokeweight=".470886pt" strokecolor="#343434">
                <v:path arrowok="t"/>
              </v:shape>
            </v:group>
            <v:group style="position:absolute;left:11659;top:2572;width:2;height:285" coordorigin="11659,2572" coordsize="2,285">
              <v:shape style="position:absolute;left:11659;top:2572;width:2;height:285" coordorigin="11659,2572" coordsize="0,285" path="m11659,2857l11659,2572e" filled="f" stroked="t" strokeweight=".470886pt" strokecolor="#545454">
                <v:path arrowok="t"/>
              </v:shape>
            </v:group>
            <v:group style="position:absolute;left:259;top:3066;width:5505;height:2" coordorigin="259,3066" coordsize="5505,2">
              <v:shape style="position:absolute;left:259;top:3066;width:5505;height:2" coordorigin="259,3066" coordsize="5505,0" path="m259,3066l5764,3066e" filled="f" stroked="t" strokeweight=".706329pt" strokecolor="#5B5B5B">
                <v:path arrowok="t"/>
              </v:shape>
            </v:group>
            <v:group style="position:absolute;left:5707;top:3071;width:283;height:2" coordorigin="5707,3071" coordsize="283,2">
              <v:shape style="position:absolute;left:5707;top:3071;width:283;height:2" coordorigin="5707,3071" coordsize="283,0" path="m5707,3071l5990,3071e" filled="f" stroked="t" strokeweight=".470886pt" strokecolor="#3B3B3B">
                <v:path arrowok="t"/>
              </v:shape>
            </v:group>
            <v:group style="position:absolute;left:5933;top:3071;width:1978;height:2" coordorigin="5933,3071" coordsize="1978,2">
              <v:shape style="position:absolute;left:5933;top:3071;width:1978;height:2" coordorigin="5933,3071" coordsize="1978,0" path="m5933,3071l7911,3071e" filled="f" stroked="t" strokeweight=".706329pt" strokecolor="#606060">
                <v:path arrowok="t"/>
              </v:shape>
            </v:group>
            <v:group style="position:absolute;left:7854;top:3071;width:268;height:2" coordorigin="7854,3071" coordsize="268,2">
              <v:shape style="position:absolute;left:7854;top:3071;width:268;height:2" coordorigin="7854,3071" coordsize="268,0" path="m7854,3071l8123,3071e" filled="f" stroked="t" strokeweight=".470886pt" strokecolor="#444444">
                <v:path arrowok="t"/>
              </v:shape>
            </v:group>
            <v:group style="position:absolute;left:8066;top:3071;width:476;height:2" coordorigin="8066,3071" coordsize="476,2">
              <v:shape style="position:absolute;left:8066;top:3071;width:476;height:2" coordorigin="8066,3071" coordsize="476,0" path="m8066,3071l8542,3071e" filled="f" stroked="t" strokeweight=".706329pt" strokecolor="#646464">
                <v:path arrowok="t"/>
              </v:shape>
            </v:group>
            <v:group style="position:absolute;left:8485;top:3071;width:268;height:2" coordorigin="8485,3071" coordsize="268,2">
              <v:shape style="position:absolute;left:8485;top:3071;width:268;height:2" coordorigin="8485,3071" coordsize="268,0" path="m8485,3071l8754,3071e" filled="f" stroked="t" strokeweight=".470886pt" strokecolor="#383838">
                <v:path arrowok="t"/>
              </v:shape>
            </v:group>
            <v:group style="position:absolute;left:8697;top:3071;width:2971;height:2" coordorigin="8697,3071" coordsize="2971,2">
              <v:shape style="position:absolute;left:8697;top:3071;width:2971;height:2" coordorigin="8697,3071" coordsize="2971,0" path="m8697,3071l11669,3071e" filled="f" stroked="t" strokeweight=".706329pt" strokecolor="#5B5B5B">
                <v:path arrowok="t"/>
              </v:shape>
            </v:group>
            <v:group style="position:absolute;left:259;top:3306;width:5505;height:2" coordorigin="259,3306" coordsize="5505,2">
              <v:shape style="position:absolute;left:259;top:3306;width:5505;height:2" coordorigin="259,3306" coordsize="5505,0" path="m259,3306l5764,3306e" filled="f" stroked="t" strokeweight=".706329pt" strokecolor="#5B5B5B">
                <v:path arrowok="t"/>
              </v:shape>
            </v:group>
            <v:group style="position:absolute;left:5707;top:3309;width:283;height:2" coordorigin="5707,3309" coordsize="283,2">
              <v:shape style="position:absolute;left:5707;top:3309;width:283;height:2" coordorigin="5707,3309" coordsize="283,0" path="m5707,3309l5990,3309e" filled="f" stroked="t" strokeweight=".470886pt" strokecolor="#383838">
                <v:path arrowok="t"/>
              </v:shape>
            </v:group>
            <v:group style="position:absolute;left:5933;top:3309;width:447;height:2" coordorigin="5933,3309" coordsize="447,2">
              <v:shape style="position:absolute;left:5933;top:3309;width:447;height:2" coordorigin="5933,3309" coordsize="447,0" path="m5933,3309l6381,3309e" filled="f" stroked="t" strokeweight=".941772pt" strokecolor="#646464">
                <v:path arrowok="t"/>
              </v:shape>
            </v:group>
            <v:group style="position:absolute;left:6324;top:3309;width:424;height:2" coordorigin="6324,3309" coordsize="424,2">
              <v:shape style="position:absolute;left:6324;top:3309;width:424;height:2" coordorigin="6324,3309" coordsize="424,0" path="m6324,3309l6748,3309e" filled="f" stroked="t" strokeweight=".470886pt" strokecolor="#4B4B4B">
                <v:path arrowok="t"/>
              </v:shape>
            </v:group>
            <v:group style="position:absolute;left:6663;top:3309;width:5001;height:2" coordorigin="6663,3309" coordsize="5001,2">
              <v:shape style="position:absolute;left:6663;top:3309;width:5001;height:2" coordorigin="6663,3309" coordsize="5001,0" path="m6663,3309l11664,3309e" filled="f" stroked="t" strokeweight=".706329pt" strokecolor="#606060">
                <v:path arrowok="t"/>
              </v:shape>
            </v:group>
            <v:group style="position:absolute;left:2891;top:3299;width:2;height:471" coordorigin="2891,3299" coordsize="2,471">
              <v:shape style="position:absolute;left:2891;top:3299;width:2;height:471" coordorigin="2891,3299" coordsize="0,471" path="m2891,3770l2891,3299e" filled="f" stroked="t" strokeweight=".941772pt" strokecolor="#545454">
                <v:path arrowok="t"/>
              </v:shape>
            </v:group>
            <v:group style="position:absolute;left:5966;top:3299;width:2;height:746" coordorigin="5966,3299" coordsize="2,746">
              <v:shape style="position:absolute;left:5966;top:3299;width:2;height:746" coordorigin="5966,3299" coordsize="0,746" path="m5966,4046l5966,3299e" filled="f" stroked="t" strokeweight=".706329pt" strokecolor="#484848">
                <v:path arrowok="t"/>
              </v:shape>
            </v:group>
            <v:group style="position:absolute;left:5957;top:3741;width:2138;height:2" coordorigin="5957,3741" coordsize="2138,2">
              <v:shape style="position:absolute;left:5957;top:3741;width:2138;height:2" coordorigin="5957,3741" coordsize="2138,0" path="m5957,3741l8095,3741e" filled="f" stroked="t" strokeweight=".235443pt" strokecolor="#777777">
                <v:path arrowok="t"/>
              </v:shape>
            </v:group>
            <v:group style="position:absolute;left:2887;top:3727;width:2157;height:2" coordorigin="2887,3727" coordsize="2157,2">
              <v:shape style="position:absolute;left:2887;top:3727;width:2157;height:2" coordorigin="2887,3727" coordsize="2157,0" path="m2887,3727l5043,3727e" filled="f" stroked="t" strokeweight=".706329pt" strokecolor="#606060">
                <v:path arrowok="t"/>
              </v:shape>
            </v:group>
            <v:group style="position:absolute;left:8095;top:3741;width:1375;height:2" coordorigin="8095,3741" coordsize="1375,2">
              <v:shape style="position:absolute;left:8095;top:3741;width:1375;height:2" coordorigin="8095,3741" coordsize="1375,0" path="m8095,3741l9470,3741e" filled="f" stroked="t" strokeweight=".235443pt" strokecolor="#000000">
                <v:path arrowok="t"/>
              </v:shape>
            </v:group>
            <v:group style="position:absolute;left:9470;top:3741;width:2194;height:2" coordorigin="9470,3741" coordsize="2194,2">
              <v:shape style="position:absolute;left:9470;top:3741;width:2194;height:2" coordorigin="9470,3741" coordsize="2194,0" path="m9470,3741l11664,3741e" filled="f" stroked="t" strokeweight=".235443pt" strokecolor="#6B6B6B">
                <v:path arrowok="t"/>
              </v:shape>
            </v:group>
            <v:group style="position:absolute;left:264;top:4038;width:2901;height:2" coordorigin="264,4038" coordsize="2901,2">
              <v:shape style="position:absolute;left:264;top:4038;width:2901;height:2" coordorigin="264,4038" coordsize="2901,0" path="m264,4038l3164,4038e" filled="f" stroked="t" strokeweight=".706329pt" strokecolor="#575757">
                <v:path arrowok="t"/>
              </v:shape>
            </v:group>
            <v:group style="position:absolute;left:278;top:4027;width:14;height:2" coordorigin="278,4027" coordsize="14,2">
              <v:shape style="position:absolute;left:278;top:4027;width:14;height:2" coordorigin="278,4027" coordsize="14,0" path="m278,4027l292,4027e" filled="f" stroked="t" strokeweight=".95078pt" strokecolor="#646464">
                <v:path arrowok="t"/>
              </v:shape>
            </v:group>
            <v:group style="position:absolute;left:2891;top:3713;width:2;height:338" coordorigin="2891,3713" coordsize="2,338">
              <v:shape style="position:absolute;left:2891;top:3713;width:2;height:338" coordorigin="2891,3713" coordsize="0,338" path="m2891,4050l2891,3713e" filled="f" stroked="t" strokeweight=".470886pt" strokecolor="#2F2F2F">
                <v:path arrowok="t"/>
              </v:shape>
            </v:group>
            <v:group style="position:absolute;left:3108;top:4036;width:212;height:2" coordorigin="3108,4036" coordsize="212,2">
              <v:shape style="position:absolute;left:3108;top:4036;width:212;height:2" coordorigin="3108,4036" coordsize="212,0" path="m3108,4036l3320,4036e" filled="f" stroked="t" strokeweight=".941772pt" strokecolor="#2F2F2F">
                <v:path arrowok="t"/>
              </v:shape>
            </v:group>
            <v:group style="position:absolute;left:3263;top:4036;width:339;height:2" coordorigin="3263,4036" coordsize="339,2">
              <v:shape style="position:absolute;left:3263;top:4036;width:339;height:2" coordorigin="3263,4036" coordsize="339,0" path="m3263,4036l3602,4036e" filled="f" stroked="t" strokeweight="1.412658pt" strokecolor="#4B4B4B">
                <v:path arrowok="t"/>
              </v:shape>
            </v:group>
            <v:group style="position:absolute;left:3546;top:4038;width:1064;height:2" coordorigin="3546,4038" coordsize="1064,2">
              <v:shape style="position:absolute;left:3546;top:4038;width:1064;height:2" coordorigin="3546,4038" coordsize="1064,0" path="m3546,4038l4610,4038e" filled="f" stroked="t" strokeweight=".941772pt" strokecolor="#383838">
                <v:path arrowok="t"/>
              </v:shape>
            </v:group>
            <v:group style="position:absolute;left:4553;top:4041;width:7110;height:2" coordorigin="4553,4041" coordsize="7110,2">
              <v:shape style="position:absolute;left:4553;top:4041;width:7110;height:2" coordorigin="4553,4041" coordsize="7110,0" path="m4553,4041l11664,4041e" filled="f" stroked="t" strokeweight=".706329pt" strokecolor="#5B5B5B">
                <v:path arrowok="t"/>
              </v:shape>
            </v:group>
            <v:group style="position:absolute;left:5968;top:3518;width:2;height:528" coordorigin="5968,3518" coordsize="2,528">
              <v:shape style="position:absolute;left:5968;top:3518;width:2;height:528" coordorigin="5968,3518" coordsize="0,528" path="m5968,4046l5968,3518e" filled="f" stroked="t" strokeweight=".941772pt" strokecolor="#545454">
                <v:path arrowok="t"/>
              </v:shape>
            </v:group>
            <v:group style="position:absolute;left:259;top:4314;width:2670;height:2" coordorigin="259,4314" coordsize="2670,2">
              <v:shape style="position:absolute;left:259;top:4314;width:2670;height:2" coordorigin="259,4314" coordsize="2670,0" path="m259,4314l2929,4314e" filled="f" stroked="t" strokeweight=".706329pt" strokecolor="#575757">
                <v:path arrowok="t"/>
              </v:shape>
            </v:group>
            <v:group style="position:absolute;left:2858;top:4317;width:306;height:2" coordorigin="2858,4317" coordsize="306,2">
              <v:shape style="position:absolute;left:2858;top:4317;width:306;height:2" coordorigin="2858,4317" coordsize="306,0" path="m2858,4317l3164,4317e" filled="f" stroked="t" strokeweight=".470886pt" strokecolor="#3F3F3F">
                <v:path arrowok="t"/>
              </v:shape>
            </v:group>
            <v:group style="position:absolute;left:3108;top:4314;width:1205;height:2" coordorigin="3108,4314" coordsize="1205,2">
              <v:shape style="position:absolute;left:3108;top:4314;width:1205;height:2" coordorigin="3108,4314" coordsize="1205,0" path="m3108,4314l4313,4314e" filled="f" stroked="t" strokeweight=".706329pt" strokecolor="#606060">
                <v:path arrowok="t"/>
              </v:shape>
            </v:group>
            <v:group style="position:absolute;left:4186;top:4317;width:424;height:2" coordorigin="4186,4317" coordsize="424,2">
              <v:shape style="position:absolute;left:4186;top:4317;width:424;height:2" coordorigin="4186,4317" coordsize="424,0" path="m4186,4317l4610,4317e" filled="f" stroked="t" strokeweight=".470886pt" strokecolor="#4B4B4B">
                <v:path arrowok="t"/>
              </v:shape>
            </v:group>
            <v:group style="position:absolute;left:4553;top:4317;width:7115;height:2" coordorigin="4553,4317" coordsize="7115,2">
              <v:shape style="position:absolute;left:4553;top:4317;width:7115;height:2" coordorigin="4553,4317" coordsize="7115,0" path="m4553,4317l11669,4317e" filled="f" stroked="t" strokeweight=".706329pt" strokecolor="#5B5B5B">
                <v:path arrowok="t"/>
              </v:shape>
            </v:group>
            <v:group style="position:absolute;left:8485;top:4317;width:268;height:2" coordorigin="8485,4317" coordsize="268,2">
              <v:shape style="position:absolute;left:8485;top:4317;width:268;height:2" coordorigin="8485,4317" coordsize="268,0" path="m8485,4317l8754,4317e" filled="f" stroked="t" strokeweight=".470886pt" strokecolor="#444444">
                <v:path arrowok="t"/>
              </v:shape>
            </v:group>
            <v:group style="position:absolute;left:1945;top:4031;width:2;height:799" coordorigin="1945,4031" coordsize="2,799">
              <v:shape style="position:absolute;left:1945;top:4031;width:2;height:799" coordorigin="1945,4031" coordsize="0,799" path="m1945,4830l1945,4031e" filled="f" stroked="t" strokeweight=".706329pt" strokecolor="#4F4F4F">
                <v:path arrowok="t"/>
              </v:shape>
            </v:group>
            <v:group style="position:absolute;left:1935;top:4554;width:2369;height:2" coordorigin="1935,4554" coordsize="2369,2">
              <v:shape style="position:absolute;left:1935;top:4554;width:2369;height:2" coordorigin="1935,4554" coordsize="2369,0" path="m1935,4554l4304,4554e" filled="f" stroked="t" strokeweight=".706329pt" strokecolor="#575757">
                <v:path arrowok="t"/>
              </v:shape>
            </v:group>
            <v:group style="position:absolute;left:4186;top:4554;width:424;height:2" coordorigin="4186,4554" coordsize="424,2">
              <v:shape style="position:absolute;left:4186;top:4554;width:424;height:2" coordorigin="4186,4554" coordsize="424,0" path="m4186,4554l4610,4554e" filled="f" stroked="t" strokeweight=".470886pt" strokecolor="#484848">
                <v:path arrowok="t"/>
              </v:shape>
            </v:group>
            <v:group style="position:absolute;left:4553;top:4554;width:461;height:2" coordorigin="4553,4554" coordsize="461,2">
              <v:shape style="position:absolute;left:4553;top:4554;width:461;height:2" coordorigin="4553,4554" coordsize="461,0" path="m4553,4554l5015,4554e" filled="f" stroked="t" strokeweight=".941772pt" strokecolor="#676767">
                <v:path arrowok="t"/>
              </v:shape>
            </v:group>
            <v:group style="position:absolute;left:4958;top:4554;width:414;height:2" coordorigin="4958,4554" coordsize="414,2">
              <v:shape style="position:absolute;left:4958;top:4554;width:414;height:2" coordorigin="4958,4554" coordsize="414,0" path="m4958,4554l5373,4554e" filled="f" stroked="t" strokeweight=".470886pt" strokecolor="#4F4F4F">
                <v:path arrowok="t"/>
              </v:shape>
            </v:group>
            <v:group style="position:absolute;left:5316;top:4554;width:447;height:2" coordorigin="5316,4554" coordsize="447,2">
              <v:shape style="position:absolute;left:5316;top:4554;width:447;height:2" coordorigin="5316,4554" coordsize="447,0" path="m5316,4554l5764,4554e" filled="f" stroked="t" strokeweight=".941772pt" strokecolor="#676767">
                <v:path arrowok="t"/>
              </v:shape>
            </v:group>
            <v:group style="position:absolute;left:5707;top:4554;width:283;height:2" coordorigin="5707,4554" coordsize="283,2">
              <v:shape style="position:absolute;left:5707;top:4554;width:283;height:2" coordorigin="5707,4554" coordsize="283,0" path="m5707,4554l5990,4554e" filled="f" stroked="t" strokeweight=".470886pt" strokecolor="#3F3F3F">
                <v:path arrowok="t"/>
              </v:shape>
            </v:group>
            <v:group style="position:absolute;left:5933;top:4554;width:447;height:2" coordorigin="5933,4554" coordsize="447,2">
              <v:shape style="position:absolute;left:5933;top:4554;width:447;height:2" coordorigin="5933,4554" coordsize="447,0" path="m5933,4554l6381,4554e" filled="f" stroked="t" strokeweight=".941772pt" strokecolor="#646464">
                <v:path arrowok="t"/>
              </v:shape>
            </v:group>
            <v:group style="position:absolute;left:6324;top:4554;width:424;height:2" coordorigin="6324,4554" coordsize="424,2">
              <v:shape style="position:absolute;left:6324;top:4554;width:424;height:2" coordorigin="6324,4554" coordsize="424,0" path="m6324,4554l6748,4554e" filled="f" stroked="t" strokeweight=".470886pt" strokecolor="#4B4B4B">
                <v:path arrowok="t"/>
              </v:shape>
            </v:group>
            <v:group style="position:absolute;left:6691;top:4554;width:1220;height:2" coordorigin="6691,4554" coordsize="1220,2">
              <v:shape style="position:absolute;left:6691;top:4554;width:1220;height:2" coordorigin="6691,4554" coordsize="1220,0" path="m6691,4554l7911,4554e" filled="f" stroked="t" strokeweight=".706329pt" strokecolor="#575757">
                <v:path arrowok="t"/>
              </v:shape>
            </v:group>
            <v:group style="position:absolute;left:7854;top:4554;width:268;height:2" coordorigin="7854,4554" coordsize="268,2">
              <v:shape style="position:absolute;left:7854;top:4554;width:268;height:2" coordorigin="7854,4554" coordsize="268,0" path="m7854,4554l8123,4554e" filled="f" stroked="t" strokeweight=".470886pt" strokecolor="#383838">
                <v:path arrowok="t"/>
              </v:shape>
            </v:group>
            <v:group style="position:absolute;left:8066;top:4554;width:476;height:2" coordorigin="8066,4554" coordsize="476,2">
              <v:shape style="position:absolute;left:8066;top:4554;width:476;height:2" coordorigin="8066,4554" coordsize="476,0" path="m8066,4554l8542,4554e" filled="f" stroked="t" strokeweight=".706329pt" strokecolor="#606060">
                <v:path arrowok="t"/>
              </v:shape>
            </v:group>
            <v:group style="position:absolute;left:8485;top:4554;width:268;height:2" coordorigin="8485,4554" coordsize="268,2">
              <v:shape style="position:absolute;left:8485;top:4554;width:268;height:2" coordorigin="8485,4554" coordsize="268,0" path="m8485,4554l8754,4554e" filled="f" stroked="t" strokeweight=".470886pt" strokecolor="#383838">
                <v:path arrowok="t"/>
              </v:shape>
            </v:group>
            <v:group style="position:absolute;left:8697;top:4554;width:2971;height:2" coordorigin="8697,4554" coordsize="2971,2">
              <v:shape style="position:absolute;left:8697;top:4554;width:2971;height:2" coordorigin="8697,4554" coordsize="2971,0" path="m8697,4554l11669,4554e" filled="f" stroked="t" strokeweight=".706329pt" strokecolor="#606060">
                <v:path arrowok="t"/>
              </v:shape>
            </v:group>
            <v:group style="position:absolute;left:3932;top:4540;width:2;height:2215" coordorigin="3932,4540" coordsize="2,2215">
              <v:shape style="position:absolute;left:3932;top:4540;width:2;height:2215" coordorigin="3932,4540" coordsize="0,2215" path="m3932,6755l3932,4540e" filled="f" stroked="t" strokeweight=".941772pt" strokecolor="#4F4F4F">
                <v:path arrowok="t"/>
              </v:shape>
            </v:group>
            <v:group style="position:absolute;left:6720;top:4540;width:2;height:261" coordorigin="6720,4540" coordsize="2,261">
              <v:shape style="position:absolute;left:6720;top:4540;width:2;height:261" coordorigin="6720,4540" coordsize="0,261" path="m6720,4801l6720,4540e" filled="f" stroked="t" strokeweight=".235443pt" strokecolor="#5B5B5B">
                <v:path arrowok="t"/>
              </v:shape>
            </v:group>
            <v:group style="position:absolute;left:11661;top:3233;width:2;height:2272" coordorigin="11661,3233" coordsize="2,2272">
              <v:shape style="position:absolute;left:11661;top:3233;width:2;height:2272" coordorigin="11661,3233" coordsize="0,2272" path="m11661,5505l11661,3233e" filled="f" stroked="t" strokeweight=".706329pt" strokecolor="#707070">
                <v:path arrowok="t"/>
              </v:shape>
            </v:group>
            <v:group style="position:absolute;left:1945;top:4773;width:2;height:280" coordorigin="1945,4773" coordsize="2,280">
              <v:shape style="position:absolute;left:1945;top:4773;width:2;height:280" coordorigin="1945,4773" coordsize="0,280" path="m1945,5053l1945,4773e" filled="f" stroked="t" strokeweight=".470886pt" strokecolor="#282828">
                <v:path arrowok="t"/>
              </v:shape>
            </v:group>
            <v:group style="position:absolute;left:3927;top:5034;width:315;height:2" coordorigin="3927,5034" coordsize="315,2">
              <v:shape style="position:absolute;left:3927;top:5034;width:315;height:2" coordorigin="3927,5034" coordsize="315,0" path="m3927,5034l4243,5034e" filled="f" stroked="t" strokeweight=".470886pt" strokecolor="#4B4B4B">
                <v:path arrowok="t"/>
              </v:shape>
            </v:group>
            <v:group style="position:absolute;left:4186;top:5037;width:7482;height:2" coordorigin="4186,5037" coordsize="7482,2">
              <v:shape style="position:absolute;left:4186;top:5037;width:7482;height:2" coordorigin="4186,5037" coordsize="7482,0" path="m4186,5037l11669,5037e" filled="f" stroked="t" strokeweight=".706329pt" strokecolor="#606060">
                <v:path arrowok="t"/>
              </v:shape>
            </v:group>
            <v:group style="position:absolute;left:6720;top:4801;width:2;height:233" coordorigin="6720,4801" coordsize="2,233">
              <v:shape style="position:absolute;left:6720;top:4801;width:2;height:233" coordorigin="6720,4801" coordsize="0,233" path="m6720,5034l6720,4801e" filled="f" stroked="t" strokeweight=".235443pt" strokecolor="#747474">
                <v:path arrowok="t"/>
              </v:shape>
            </v:group>
            <v:group style="position:absolute;left:1945;top:4996;width:2;height:589" coordorigin="1945,4996" coordsize="2,589">
              <v:shape style="position:absolute;left:1945;top:4996;width:2;height:589" coordorigin="1945,4996" coordsize="0,589" path="m1945,5586l1945,4996e" filled="f" stroked="t" strokeweight=".706329pt" strokecolor="#575757">
                <v:path arrowok="t"/>
              </v:shape>
            </v:group>
            <v:group style="position:absolute;left:3922;top:5277;width:3988;height:2" coordorigin="3922,5277" coordsize="3988,2">
              <v:shape style="position:absolute;left:3922;top:5277;width:3988;height:2" coordorigin="3922,5277" coordsize="3988,0" path="m3922,5277l7911,5277e" filled="f" stroked="t" strokeweight=".706329pt" strokecolor="#5B5B5B">
                <v:path arrowok="t"/>
              </v:shape>
            </v:group>
            <v:group style="position:absolute;left:7854;top:5277;width:268;height:2" coordorigin="7854,5277" coordsize="268,2">
              <v:shape style="position:absolute;left:7854;top:5277;width:268;height:2" coordorigin="7854,5277" coordsize="268,0" path="m7854,5277l8123,5277e" filled="f" stroked="t" strokeweight=".470886pt" strokecolor="#4F4F4F">
                <v:path arrowok="t"/>
              </v:shape>
            </v:group>
            <v:group style="position:absolute;left:8066;top:5279;width:3607;height:2" coordorigin="8066,5279" coordsize="3607,2">
              <v:shape style="position:absolute;left:8066;top:5279;width:3607;height:2" coordorigin="8066,5279" coordsize="3607,0" path="m8066,5279l11673,5279e" filled="f" stroked="t" strokeweight=".706329pt" strokecolor="#5B5B5B">
                <v:path arrowok="t"/>
              </v:shape>
            </v:group>
            <v:group style="position:absolute;left:3918;top:5557;width:2434;height:2" coordorigin="3918,5557" coordsize="2434,2">
              <v:shape style="position:absolute;left:3918;top:5557;width:2434;height:2" coordorigin="3918,5557" coordsize="2434,0" path="m3918,5557l6352,5557e" filled="f" stroked="t" strokeweight=".235443pt" strokecolor="#484848">
                <v:path arrowok="t"/>
              </v:shape>
            </v:group>
            <v:group style="position:absolute;left:1945;top:5529;width:2;height:247" coordorigin="1945,5529" coordsize="2,247">
              <v:shape style="position:absolute;left:1945;top:5529;width:2;height:247" coordorigin="1945,5529" coordsize="0,247" path="m1945,5776l1945,5529e" filled="f" stroked="t" strokeweight=".470886pt" strokecolor="#282828">
                <v:path arrowok="t"/>
              </v:shape>
            </v:group>
            <v:group style="position:absolute;left:1940;top:5755;width:1224;height:2" coordorigin="1940,5755" coordsize="1224,2">
              <v:shape style="position:absolute;left:1940;top:5755;width:1224;height:2" coordorigin="1940,5755" coordsize="1224,0" path="m1940,5755l3164,5755e" filled="f" stroked="t" strokeweight=".706329pt" strokecolor="#606060">
                <v:path arrowok="t"/>
              </v:shape>
            </v:group>
            <v:group style="position:absolute;left:3108;top:5752;width:212;height:2" coordorigin="3108,5752" coordsize="212,2">
              <v:shape style="position:absolute;left:3108;top:5752;width:212;height:2" coordorigin="3108,5752" coordsize="212,0" path="m3108,5752l3320,5752e" filled="f" stroked="t" strokeweight=".470886pt" strokecolor="#484848">
                <v:path arrowok="t"/>
              </v:shape>
            </v:group>
            <v:group style="position:absolute;left:3263;top:5755;width:8405;height:2" coordorigin="3263,5755" coordsize="8405,2">
              <v:shape style="position:absolute;left:3263;top:5755;width:8405;height:2" coordorigin="3263,5755" coordsize="8405,0" path="m3263,5755l11669,5755e" filled="f" stroked="t" strokeweight=".706329pt" strokecolor="#5B5B5B">
                <v:path arrowok="t"/>
              </v:shape>
            </v:group>
            <v:group style="position:absolute;left:259;top:5995;width:108;height:2" coordorigin="259,5995" coordsize="108,2">
              <v:shape style="position:absolute;left:259;top:5995;width:108;height:2" coordorigin="259,5995" coordsize="108,0" path="m259,5995l367,5995e" filled="f" stroked="t" strokeweight=".941772pt" strokecolor="#747474">
                <v:path arrowok="t"/>
              </v:shape>
            </v:group>
            <v:group style="position:absolute;left:261;top:5952;width:2;height:76" coordorigin="261,5952" coordsize="2,76">
              <v:shape style="position:absolute;left:261;top:5952;width:2;height:76" coordorigin="261,5952" coordsize="0,76" path="m261,6028l261,5952e" filled="f" stroked="t" strokeweight=".235443pt" strokecolor="#BFBFBF">
                <v:path arrowok="t"/>
              </v:shape>
            </v:group>
            <v:group style="position:absolute;left:264;top:5997;width:7647;height:2" coordorigin="264,5997" coordsize="7647,2">
              <v:shape style="position:absolute;left:264;top:5997;width:7647;height:2" coordorigin="264,5997" coordsize="7647,0" path="m264,5997l7911,5997e" filled="f" stroked="t" strokeweight=".706329pt" strokecolor="#5B5B5B">
                <v:path arrowok="t"/>
              </v:shape>
            </v:group>
            <v:group style="position:absolute;left:1945;top:5719;width:2;height:585" coordorigin="1945,5719" coordsize="2,585">
              <v:shape style="position:absolute;left:1945;top:5719;width:2;height:585" coordorigin="1945,5719" coordsize="0,585" path="m1945,6304l1945,5719e" filled="f" stroked="t" strokeweight=".706329pt" strokecolor="#4B4B4B">
                <v:path arrowok="t"/>
              </v:shape>
            </v:group>
            <v:group style="position:absolute;left:7854;top:5999;width:268;height:2" coordorigin="7854,5999" coordsize="268,2">
              <v:shape style="position:absolute;left:7854;top:5999;width:268;height:2" coordorigin="7854,5999" coordsize="268,0" path="m7854,5999l8123,5999e" filled="f" stroked="t" strokeweight=".470886pt" strokecolor="#3F3F3F">
                <v:path arrowok="t"/>
              </v:shape>
            </v:group>
            <v:group style="position:absolute;left:8066;top:5999;width:476;height:2" coordorigin="8066,5999" coordsize="476,2">
              <v:shape style="position:absolute;left:8066;top:5999;width:476;height:2" coordorigin="8066,5999" coordsize="476,0" path="m8066,5999l8542,5999e" filled="f" stroked="t" strokeweight=".706329pt" strokecolor="#606060">
                <v:path arrowok="t"/>
              </v:shape>
            </v:group>
            <v:group style="position:absolute;left:8485;top:5999;width:268;height:2" coordorigin="8485,5999" coordsize="268,2">
              <v:shape style="position:absolute;left:8485;top:5999;width:268;height:2" coordorigin="8485,5999" coordsize="268,0" path="m8485,5999l8754,5999e" filled="f" stroked="t" strokeweight=".470886pt" strokecolor="#3B3B3B">
                <v:path arrowok="t"/>
              </v:shape>
            </v:group>
            <v:group style="position:absolute;left:8697;top:5999;width:2976;height:2" coordorigin="8697,5999" coordsize="2976,2">
              <v:shape style="position:absolute;left:8697;top:5999;width:2976;height:2" coordorigin="8697,5999" coordsize="2976,0" path="m8697,5999l11673,5999e" filled="f" stroked="t" strokeweight=".706329pt" strokecolor="#646464">
                <v:path arrowok="t"/>
              </v:shape>
            </v:group>
            <v:group style="position:absolute;left:6720;top:5999;width:2;height:746" coordorigin="6720,5999" coordsize="2,746">
              <v:shape style="position:absolute;left:6720;top:5999;width:2;height:746" coordorigin="6720,5999" coordsize="0,746" path="m6720,6746l6720,5999e" filled="f" stroked="t" strokeweight=".235443pt" strokecolor="#707074">
                <v:path arrowok="t"/>
              </v:shape>
            </v:group>
            <v:group style="position:absolute;left:1945;top:6247;width:2;height:233" coordorigin="1945,6247" coordsize="2,233">
              <v:shape style="position:absolute;left:1945;top:6247;width:2;height:233" coordorigin="1945,6247" coordsize="0,233" path="m1945,6480l1945,6247e" filled="f" stroked="t" strokeweight=".470886pt" strokecolor="#343434">
                <v:path arrowok="t"/>
              </v:shape>
            </v:group>
            <v:group style="position:absolute;left:1935;top:6463;width:5976;height:2" coordorigin="1935,6463" coordsize="5976,2">
              <v:shape style="position:absolute;left:1935;top:6463;width:5976;height:2" coordorigin="1935,6463" coordsize="5976,0" path="m1935,6463l7911,6463e" filled="f" stroked="t" strokeweight=".706329pt" strokecolor="#5B5B5B">
                <v:path arrowok="t"/>
              </v:shape>
            </v:group>
            <v:group style="position:absolute;left:5707;top:6465;width:283;height:2" coordorigin="5707,6465" coordsize="283,2">
              <v:shape style="position:absolute;left:5707;top:6465;width:283;height:2" coordorigin="5707,6465" coordsize="283,0" path="m5707,6465l5990,6465e" filled="f" stroked="t" strokeweight=".470886pt" strokecolor="#3F3F3F">
                <v:path arrowok="t"/>
              </v:shape>
            </v:group>
            <v:group style="position:absolute;left:7854;top:6465;width:268;height:2" coordorigin="7854,6465" coordsize="268,2">
              <v:shape style="position:absolute;left:7854;top:6465;width:268;height:2" coordorigin="7854,6465" coordsize="268,0" path="m7854,6465l8123,6465e" filled="f" stroked="t" strokeweight=".470886pt" strokecolor="#3F3F3F">
                <v:path arrowok="t"/>
              </v:shape>
            </v:group>
            <v:group style="position:absolute;left:8066;top:6465;width:476;height:2" coordorigin="8066,6465" coordsize="476,2">
              <v:shape style="position:absolute;left:8066;top:6465;width:476;height:2" coordorigin="8066,6465" coordsize="476,0" path="m8066,6465l8542,6465e" filled="f" stroked="t" strokeweight=".706329pt" strokecolor="#606060">
                <v:path arrowok="t"/>
              </v:shape>
            </v:group>
            <v:group style="position:absolute;left:8485;top:6465;width:268;height:2" coordorigin="8485,6465" coordsize="268,2">
              <v:shape style="position:absolute;left:8485;top:6465;width:268;height:2" coordorigin="8485,6465" coordsize="268,0" path="m8485,6465l8754,6465e" filled="f" stroked="t" strokeweight=".470886pt" strokecolor="#383838">
                <v:path arrowok="t"/>
              </v:shape>
            </v:group>
            <v:group style="position:absolute;left:8697;top:6465;width:2971;height:2" coordorigin="8697,6465" coordsize="2971,2">
              <v:shape style="position:absolute;left:8697;top:6465;width:2971;height:2" coordorigin="8697,6465" coordsize="2971,0" path="m8697,6465l11669,6465e" filled="f" stroked="t" strokeweight=".706329pt" strokecolor="#646464">
                <v:path arrowok="t"/>
              </v:shape>
            </v:group>
            <v:group style="position:absolute;left:11664;top:6247;width:2;height:242" coordorigin="11664,6247" coordsize="2,242">
              <v:shape style="position:absolute;left:11664;top:6247;width:2;height:242" coordorigin="11664,6247" coordsize="0,242" path="m11664,6489l11664,6247e" filled="f" stroked="t" strokeweight=".470886pt" strokecolor="#5B5B5B">
                <v:path arrowok="t"/>
              </v:shape>
            </v:group>
            <v:group style="position:absolute;left:1947;top:6408;width:2;height:3014" coordorigin="1947,6408" coordsize="2,3014">
              <v:shape style="position:absolute;left:1947;top:6408;width:2;height:3014" coordorigin="1947,6408" coordsize="0,3014" path="m1947,9422l1947,6408e" filled="f" stroked="t" strokeweight=".706329pt" strokecolor="#545454">
                <v:path arrowok="t"/>
              </v:shape>
            </v:group>
            <v:group style="position:absolute;left:1935;top:6751;width:2369;height:2" coordorigin="1935,6751" coordsize="2369,2">
              <v:shape style="position:absolute;left:1935;top:6751;width:2369;height:2" coordorigin="1935,6751" coordsize="2369,0" path="m1935,6751l4304,6751e" filled="f" stroked="t" strokeweight=".706329pt" strokecolor="#606060">
                <v:path arrowok="t"/>
              </v:shape>
            </v:group>
            <v:group style="position:absolute;left:4186;top:6751;width:424;height:2" coordorigin="4186,6751" coordsize="424,2">
              <v:shape style="position:absolute;left:4186;top:6751;width:424;height:2" coordorigin="4186,6751" coordsize="424,0" path="m4186,6751l4610,6751e" filled="f" stroked="t" strokeweight=".470886pt" strokecolor="#4F4F4F">
                <v:path arrowok="t"/>
              </v:shape>
            </v:group>
            <v:group style="position:absolute;left:4553;top:6751;width:461;height:2" coordorigin="4553,6751" coordsize="461,2">
              <v:shape style="position:absolute;left:4553;top:6751;width:461;height:2" coordorigin="4553,6751" coordsize="461,0" path="m4553,6751l5015,6751e" filled="f" stroked="t" strokeweight=".706329pt" strokecolor="#606060">
                <v:path arrowok="t"/>
              </v:shape>
            </v:group>
            <v:group style="position:absolute;left:4958;top:6751;width:414;height:2" coordorigin="4958,6751" coordsize="414,2">
              <v:shape style="position:absolute;left:4958;top:6751;width:414;height:2" coordorigin="4958,6751" coordsize="414,0" path="m4958,6751l5373,6751e" filled="f" stroked="t" strokeweight=".470886pt" strokecolor="#484848">
                <v:path arrowok="t"/>
              </v:shape>
            </v:group>
            <v:group style="position:absolute;left:5316;top:6751;width:447;height:2" coordorigin="5316,6751" coordsize="447,2">
              <v:shape style="position:absolute;left:5316;top:6751;width:447;height:2" coordorigin="5316,6751" coordsize="447,0" path="m5316,6751l5764,6751e" filled="f" stroked="t" strokeweight=".941772pt" strokecolor="#646464">
                <v:path arrowok="t"/>
              </v:shape>
            </v:group>
            <v:group style="position:absolute;left:5707;top:6751;width:283;height:2" coordorigin="5707,6751" coordsize="283,2">
              <v:shape style="position:absolute;left:5707;top:6751;width:283;height:2" coordorigin="5707,6751" coordsize="283,0" path="m5707,6751l5990,6751e" filled="f" stroked="t" strokeweight=".470886pt" strokecolor="#383838">
                <v:path arrowok="t"/>
              </v:shape>
            </v:group>
            <v:group style="position:absolute;left:5933;top:6751;width:447;height:2" coordorigin="5933,6751" coordsize="447,2">
              <v:shape style="position:absolute;left:5933;top:6751;width:447;height:2" coordorigin="5933,6751" coordsize="447,0" path="m5933,6751l6381,6751e" filled="f" stroked="t" strokeweight=".706329pt" strokecolor="#606060">
                <v:path arrowok="t"/>
              </v:shape>
            </v:group>
            <v:group style="position:absolute;left:6324;top:6751;width:429;height:2" coordorigin="6324,6751" coordsize="429,2">
              <v:shape style="position:absolute;left:6324;top:6751;width:429;height:2" coordorigin="6324,6751" coordsize="429,0" path="m6324,6751l6753,6751e" filled="f" stroked="t" strokeweight=".470886pt" strokecolor="#444444">
                <v:path arrowok="t"/>
              </v:shape>
            </v:group>
            <v:group style="position:absolute;left:6691;top:6751;width:1220;height:2" coordorigin="6691,6751" coordsize="1220,2">
              <v:shape style="position:absolute;left:6691;top:6751;width:1220;height:2" coordorigin="6691,6751" coordsize="1220,0" path="m6691,6751l7911,6751e" filled="f" stroked="t" strokeweight=".706329pt" strokecolor="#5B5B5B">
                <v:path arrowok="t"/>
              </v:shape>
            </v:group>
            <v:group style="position:absolute;left:7854;top:6751;width:268;height:2" coordorigin="7854,6751" coordsize="268,2">
              <v:shape style="position:absolute;left:7854;top:6751;width:268;height:2" coordorigin="7854,6751" coordsize="268,0" path="m7854,6751l8123,6751e" filled="f" stroked="t" strokeweight=".470886pt" strokecolor="#3F3F3F">
                <v:path arrowok="t"/>
              </v:shape>
            </v:group>
            <v:group style="position:absolute;left:8066;top:6751;width:476;height:2" coordorigin="8066,6751" coordsize="476,2">
              <v:shape style="position:absolute;left:8066;top:6751;width:476;height:2" coordorigin="8066,6751" coordsize="476,0" path="m8066,6751l8542,6751e" filled="f" stroked="t" strokeweight=".941772pt" strokecolor="#676767">
                <v:path arrowok="t"/>
              </v:shape>
            </v:group>
            <v:group style="position:absolute;left:8485;top:6751;width:268;height:2" coordorigin="8485,6751" coordsize="268,2">
              <v:shape style="position:absolute;left:8485;top:6751;width:268;height:2" coordorigin="8485,6751" coordsize="268,0" path="m8485,6751l8754,6751e" filled="f" stroked="t" strokeweight=".470886pt" strokecolor="#3F3F3F">
                <v:path arrowok="t"/>
              </v:shape>
            </v:group>
            <v:group style="position:absolute;left:8697;top:6751;width:2976;height:2" coordorigin="8697,6751" coordsize="2976,2">
              <v:shape style="position:absolute;left:8697;top:6751;width:2976;height:2" coordorigin="8697,6751" coordsize="2976,0" path="m8697,6751l11673,6751e" filled="f" stroked="t" strokeweight=".706329pt" strokecolor="#606060">
                <v:path arrowok="t"/>
              </v:shape>
            </v:group>
            <v:group style="position:absolute;left:11669;top:6418;width:2;height:7321" coordorigin="11669,6418" coordsize="2,7321">
              <v:shape style="position:absolute;left:11669;top:6418;width:2;height:7321" coordorigin="11669,6418" coordsize="0,7321" path="m11669,13739l11669,6418e" filled="f" stroked="t" strokeweight=".706329pt" strokecolor="#777777">
                <v:path arrowok="t"/>
              </v:shape>
            </v:group>
            <v:group style="position:absolute;left:278;top:6979;width:14;height:2" coordorigin="278,6979" coordsize="14,2">
              <v:shape style="position:absolute;left:278;top:6979;width:14;height:2" coordorigin="278,6979" coordsize="14,0" path="m278,6979l292,6979e" filled="f" stroked="t" strokeweight=".950779pt" strokecolor="#707070">
                <v:path arrowok="t"/>
              </v:shape>
            </v:group>
            <v:group style="position:absolute;left:264;top:6986;width:1276;height:2" coordorigin="264,6986" coordsize="1276,2">
              <v:shape style="position:absolute;left:264;top:6986;width:1276;height:2" coordorigin="264,6986" coordsize="1276,0" path="m264,6986l1540,6986e" filled="f" stroked="t" strokeweight=".706329pt" strokecolor="#676767">
                <v:path arrowok="t"/>
              </v:shape>
            </v:group>
            <v:group style="position:absolute;left:1483;top:6988;width:485;height:2" coordorigin="1483,6988" coordsize="485,2">
              <v:shape style="position:absolute;left:1483;top:6988;width:485;height:2" coordorigin="1483,6988" coordsize="485,0" path="m1483,6988l1968,6988e" filled="f" stroked="t" strokeweight=".470886pt" strokecolor="#484848">
                <v:path arrowok="t"/>
              </v:shape>
            </v:group>
            <v:group style="position:absolute;left:1898;top:6991;width:9776;height:2" coordorigin="1898,6991" coordsize="9776,2">
              <v:shape style="position:absolute;left:1898;top:6991;width:9776;height:2" coordorigin="1898,6991" coordsize="9776,0" path="m1898,6991l11673,6991e" filled="f" stroked="t" strokeweight=".706329pt" strokecolor="#606060">
                <v:path arrowok="t"/>
              </v:shape>
            </v:group>
            <v:group style="position:absolute;left:7854;top:6988;width:268;height:2" coordorigin="7854,6988" coordsize="268,2">
              <v:shape style="position:absolute;left:7854;top:6988;width:268;height:2" coordorigin="7854,6988" coordsize="268,0" path="m7854,6988l8123,6988e" filled="f" stroked="t" strokeweight=".470886pt" strokecolor="#4B4B4B">
                <v:path arrowok="t"/>
              </v:shape>
            </v:group>
            <v:group style="position:absolute;left:8485;top:6988;width:268;height:2" coordorigin="8485,6988" coordsize="268,2">
              <v:shape style="position:absolute;left:8485;top:6988;width:268;height:2" coordorigin="8485,6988" coordsize="268,0" path="m8485,6988l8754,6988e" filled="f" stroked="t" strokeweight=".470886pt" strokecolor="#444444">
                <v:path arrowok="t"/>
              </v:shape>
            </v:group>
            <v:group style="position:absolute;left:264;top:7459;width:2373;height:2" coordorigin="264,7459" coordsize="2373,2">
              <v:shape style="position:absolute;left:264;top:7459;width:2373;height:2" coordorigin="264,7459" coordsize="2373,0" path="m264,7459l2637,7459e" filled="f" stroked="t" strokeweight=".706329pt" strokecolor="#606060">
                <v:path arrowok="t"/>
              </v:shape>
            </v:group>
            <v:group style="position:absolute;left:2580;top:7459;width:334;height:2" coordorigin="2580,7459" coordsize="334,2">
              <v:shape style="position:absolute;left:2580;top:7459;width:334;height:2" coordorigin="2580,7459" coordsize="334,0" path="m2580,7459l2915,7459e" filled="f" stroked="t" strokeweight=".470886pt" strokecolor="#3F3F3F">
                <v:path arrowok="t"/>
              </v:shape>
            </v:group>
            <v:group style="position:absolute;left:2858;top:7459;width:461;height:2" coordorigin="2858,7459" coordsize="461,2">
              <v:shape style="position:absolute;left:2858;top:7459;width:461;height:2" coordorigin="2858,7459" coordsize="461,0" path="m2858,7459l3320,7459e" filled="f" stroked="t" strokeweight=".706329pt" strokecolor="#606060">
                <v:path arrowok="t"/>
              </v:shape>
            </v:group>
            <v:group style="position:absolute;left:3263;top:7459;width:339;height:2" coordorigin="3263,7459" coordsize="339,2">
              <v:shape style="position:absolute;left:3263;top:7459;width:339;height:2" coordorigin="3263,7459" coordsize="339,0" path="m3263,7459l3602,7459e" filled="f" stroked="t" strokeweight=".470886pt" strokecolor="#3F3F3F">
                <v:path arrowok="t"/>
              </v:shape>
            </v:group>
            <v:group style="position:absolute;left:3546;top:7461;width:8127;height:2" coordorigin="3546,7461" coordsize="8127,2">
              <v:shape style="position:absolute;left:3546;top:7461;width:8127;height:2" coordorigin="3546,7461" coordsize="8127,0" path="m3546,7461l11673,7461e" filled="f" stroked="t" strokeweight=".706329pt" strokecolor="#606060">
                <v:path arrowok="t"/>
              </v:shape>
            </v:group>
            <v:group style="position:absolute;left:3932;top:7435;width:2;height:775" coordorigin="3932,7435" coordsize="2,775">
              <v:shape style="position:absolute;left:3932;top:7435;width:2;height:775" coordorigin="3932,7435" coordsize="0,775" path="m3932,8210l3932,7435e" filled="f" stroked="t" strokeweight=".706329pt" strokecolor="#4F4F4F">
                <v:path arrowok="t"/>
              </v:shape>
            </v:group>
            <v:group style="position:absolute;left:3927;top:7701;width:7746;height:2" coordorigin="3927,7701" coordsize="7746,2">
              <v:shape style="position:absolute;left:3927;top:7701;width:7746;height:2" coordorigin="3927,7701" coordsize="7746,0" path="m3927,7701l11673,7701e" filled="f" stroked="t" strokeweight=".706329pt" strokecolor="#606060">
                <v:path arrowok="t"/>
              </v:shape>
            </v:group>
            <v:group style="position:absolute;left:8485;top:7701;width:268;height:2" coordorigin="8485,7701" coordsize="268,2">
              <v:shape style="position:absolute;left:8485;top:7701;width:268;height:2" coordorigin="8485,7701" coordsize="268,0" path="m8485,7701l8754,7701e" filled="f" stroked="t" strokeweight=".470886pt" strokecolor="#383838">
                <v:path arrowok="t"/>
              </v:shape>
            </v:group>
            <v:group style="position:absolute;left:3922;top:7970;width:7751;height:2" coordorigin="3922,7970" coordsize="7751,2">
              <v:shape style="position:absolute;left:3922;top:7970;width:7751;height:2" coordorigin="3922,7970" coordsize="7751,0" path="m3922,7970l11673,7970e" filled="f" stroked="t" strokeweight=".706329pt" strokecolor="#606060">
                <v:path arrowok="t"/>
              </v:shape>
            </v:group>
            <v:group style="position:absolute;left:278;top:8196;width:14;height:2" coordorigin="278,8196" coordsize="14,2">
              <v:shape style="position:absolute;left:278;top:8196;width:14;height:2" coordorigin="278,8196" coordsize="14,0" path="m278,8196l292,8196e" filled="f" stroked="t" strokeweight=".95078pt" strokecolor="#646464">
                <v:path arrowok="t"/>
              </v:shape>
            </v:group>
            <v:group style="position:absolute;left:264;top:8203;width:1276;height:2" coordorigin="264,8203" coordsize="1276,2">
              <v:shape style="position:absolute;left:264;top:8203;width:1276;height:2" coordorigin="264,8203" coordsize="1276,0" path="m264,8203l1540,8203e" filled="f" stroked="t" strokeweight=".706329pt" strokecolor="#606060">
                <v:path arrowok="t"/>
              </v:shape>
            </v:group>
            <v:group style="position:absolute;left:1483;top:8205;width:485;height:2" coordorigin="1483,8205" coordsize="485,2">
              <v:shape style="position:absolute;left:1483;top:8205;width:485;height:2" coordorigin="1483,8205" coordsize="485,0" path="m1483,8205l1968,8205e" filled="f" stroked="t" strokeweight=".470886pt" strokecolor="#484848">
                <v:path arrowok="t"/>
              </v:shape>
            </v:group>
            <v:group style="position:absolute;left:1898;top:8205;width:1267;height:2" coordorigin="1898,8205" coordsize="1267,2">
              <v:shape style="position:absolute;left:1898;top:8205;width:1267;height:2" coordorigin="1898,8205" coordsize="1267,0" path="m1898,8205l3164,8205e" filled="f" stroked="t" strokeweight=".706329pt" strokecolor="#575757">
                <v:path arrowok="t"/>
              </v:shape>
            </v:group>
            <v:group style="position:absolute;left:3108;top:8205;width:212;height:2" coordorigin="3108,8205" coordsize="212,2">
              <v:shape style="position:absolute;left:3108;top:8205;width:212;height:2" coordorigin="3108,8205" coordsize="212,0" path="m3108,8205l3320,8205e" filled="f" stroked="t" strokeweight=".470886pt" strokecolor="#4F4F4F">
                <v:path arrowok="t"/>
              </v:shape>
            </v:group>
            <v:group style="position:absolute;left:3263;top:8208;width:8410;height:2" coordorigin="3263,8208" coordsize="8410,2">
              <v:shape style="position:absolute;left:3263;top:8208;width:8410;height:2" coordorigin="3263,8208" coordsize="8410,0" path="m3263,8208l11673,8208e" filled="f" stroked="t" strokeweight=".706329pt" strokecolor="#606060">
                <v:path arrowok="t"/>
              </v:shape>
            </v:group>
            <v:group style="position:absolute;left:3932;top:7815;width:2;height:395" coordorigin="3932,7815" coordsize="2,395">
              <v:shape style="position:absolute;left:3932;top:7815;width:2;height:395" coordorigin="3932,7815" coordsize="0,395" path="m3932,8210l3932,7815e" filled="f" stroked="t" strokeweight=".941772pt" strokecolor="#5B5B5B">
                <v:path arrowok="t"/>
              </v:shape>
            </v:group>
            <v:group style="position:absolute;left:264;top:9135;width:11410;height:2" coordorigin="264,9135" coordsize="11410,2">
              <v:shape style="position:absolute;left:264;top:9135;width:11410;height:2" coordorigin="264,9135" coordsize="11410,0" path="m264,9135l11673,9135e" filled="f" stroked="t" strokeweight=".706329pt" strokecolor="#646464">
                <v:path arrowok="t"/>
              </v:shape>
            </v:group>
            <v:group style="position:absolute;left:3263;top:9132;width:339;height:2" coordorigin="3263,9132" coordsize="339,2">
              <v:shape style="position:absolute;left:3263;top:9132;width:339;height:2" coordorigin="3263,9132" coordsize="339,0" path="m3263,9132l3602,9132e" filled="f" stroked="t" strokeweight=".470886pt" strokecolor="#4B4B4B">
                <v:path arrowok="t"/>
              </v:shape>
            </v:group>
            <v:group style="position:absolute;left:8485;top:9137;width:268;height:2" coordorigin="8485,9137" coordsize="268,2">
              <v:shape style="position:absolute;left:8485;top:9137;width:268;height:2" coordorigin="8485,9137" coordsize="268,0" path="m8485,9137l8754,9137e" filled="f" stroked="t" strokeweight=".470886pt" strokecolor="#444444">
                <v:path arrowok="t"/>
              </v:shape>
            </v:group>
            <v:group style="position:absolute;left:1947;top:9365;width:2;height:299" coordorigin="1947,9365" coordsize="2,299">
              <v:shape style="position:absolute;left:1947;top:9365;width:2;height:299" coordorigin="1947,9365" coordsize="0,299" path="m1947,9665l1947,9365e" filled="f" stroked="t" strokeweight=".470886pt" strokecolor="#3F3F3F">
                <v:path arrowok="t"/>
              </v:shape>
            </v:group>
            <v:group style="position:absolute;left:259;top:9969;width:61;height:2" coordorigin="259,9969" coordsize="61,2">
              <v:shape style="position:absolute;left:259;top:9969;width:61;height:2" coordorigin="259,9969" coordsize="61,0" path="m259,9969l320,9969e" filled="f" stroked="t" strokeweight=".941772pt" strokecolor="#8C8C8C">
                <v:path arrowok="t"/>
              </v:shape>
            </v:group>
            <v:group style="position:absolute;left:273;top:9893;width:2;height:86" coordorigin="273,9893" coordsize="2,86">
              <v:shape style="position:absolute;left:273;top:9893;width:2;height:86" coordorigin="273,9893" coordsize="0,86" path="m273,9978l273,9893e" filled="f" stroked="t" strokeweight=".706329pt" strokecolor="#B8B8B8">
                <v:path arrowok="t"/>
              </v:shape>
            </v:group>
            <v:group style="position:absolute;left:264;top:9971;width:8278;height:2" coordorigin="264,9971" coordsize="8278,2">
              <v:shape style="position:absolute;left:264;top:9971;width:8278;height:2" coordorigin="264,9971" coordsize="8278,0" path="m264,9971l8542,9971e" filled="f" stroked="t" strokeweight=".706329pt" strokecolor="#606060">
                <v:path arrowok="t"/>
              </v:shape>
            </v:group>
            <v:group style="position:absolute;left:1949;top:9608;width:2;height:390" coordorigin="1949,9608" coordsize="2,390">
              <v:shape style="position:absolute;left:1949;top:9608;width:2;height:390" coordorigin="1949,9608" coordsize="0,390" path="m1949,9997l1949,9608e" filled="f" stroked="t" strokeweight=".706329pt" strokecolor="#545454">
                <v:path arrowok="t"/>
              </v:shape>
            </v:group>
            <v:group style="position:absolute;left:8485;top:9974;width:268;height:2" coordorigin="8485,9974" coordsize="268,2">
              <v:shape style="position:absolute;left:8485;top:9974;width:268;height:2" coordorigin="8485,9974" coordsize="268,0" path="m8485,9974l8754,9974e" filled="f" stroked="t" strokeweight=".470886pt" strokecolor="#343434">
                <v:path arrowok="t"/>
              </v:shape>
            </v:group>
            <v:group style="position:absolute;left:8697;top:9974;width:2981;height:2" coordorigin="8697,9974" coordsize="2981,2">
              <v:shape style="position:absolute;left:8697;top:9974;width:2981;height:2" coordorigin="8697,9974" coordsize="2981,0" path="m8697,9974l11678,9974e" filled="f" stroked="t" strokeweight=".706329pt" strokecolor="#5B5B5B">
                <v:path arrowok="t"/>
              </v:shape>
            </v:group>
            <v:group style="position:absolute;left:264;top:10214;width:11410;height:2" coordorigin="264,10214" coordsize="11410,2">
              <v:shape style="position:absolute;left:264;top:10214;width:11410;height:2" coordorigin="264,10214" coordsize="11410,0" path="m264,10214l11673,10214e" filled="f" stroked="t" strokeweight=".706329pt" strokecolor="#5B5B5B">
                <v:path arrowok="t"/>
              </v:shape>
            </v:group>
            <v:group style="position:absolute;left:1949;top:9926;width:2;height:309" coordorigin="1949,9926" coordsize="2,309">
              <v:shape style="position:absolute;left:1949;top:9926;width:2;height:309" coordorigin="1949,9926" coordsize="0,309" path="m1949,10235l1949,9926e" filled="f" stroked="t" strokeweight=".470886pt" strokecolor="#383838">
                <v:path arrowok="t"/>
              </v:shape>
            </v:group>
            <v:group style="position:absolute;left:1949;top:10164;width:2;height:566" coordorigin="1949,10164" coordsize="2,566">
              <v:shape style="position:absolute;left:1949;top:10164;width:2;height:566" coordorigin="1949,10164" coordsize="0,566" path="m1949,10730l1949,10164e" filled="f" stroked="t" strokeweight=".941772pt" strokecolor="#4F4F4F">
                <v:path arrowok="t"/>
              </v:shape>
            </v:group>
            <v:group style="position:absolute;left:273;top:10451;width:5100;height:2" coordorigin="273,10451" coordsize="5100,2">
              <v:shape style="position:absolute;left:273;top:10451;width:5100;height:2" coordorigin="273,10451" coordsize="5100,0" path="m273,10451l5373,10451e" filled="f" stroked="t" strokeweight=".706329pt" strokecolor="#5B5B5B">
                <v:path arrowok="t"/>
              </v:shape>
            </v:group>
            <v:group style="position:absolute;left:5316;top:10454;width:447;height:2" coordorigin="5316,10454" coordsize="447,2">
              <v:shape style="position:absolute;left:5316;top:10454;width:447;height:2" coordorigin="5316,10454" coordsize="447,0" path="m5316,10454l5764,10454e" filled="f" stroked="t" strokeweight=".470886pt" strokecolor="#4F4F4F">
                <v:path arrowok="t"/>
              </v:shape>
            </v:group>
            <v:group style="position:absolute;left:5660;top:10454;width:6018;height:2" coordorigin="5660,10454" coordsize="6018,2">
              <v:shape style="position:absolute;left:5660;top:10454;width:6018;height:2" coordorigin="5660,10454" coordsize="6018,0" path="m5660,10454l11678,10454e" filled="f" stroked="t" strokeweight=".706329pt" strokecolor="#606060">
                <v:path arrowok="t"/>
              </v:shape>
            </v:group>
            <v:group style="position:absolute;left:928;top:10932;width:2392;height:2" coordorigin="928,10932" coordsize="2392,2">
              <v:shape style="position:absolute;left:928;top:10932;width:2392;height:2" coordorigin="928,10932" coordsize="2392,0" path="m928,10932l3320,10932e" filled="f" stroked="t" strokeweight=".706329pt" strokecolor="#5B5B5B">
                <v:path arrowok="t"/>
              </v:shape>
            </v:group>
            <v:group style="position:absolute;left:1954;top:10673;width:2;height:285" coordorigin="1954,10673" coordsize="2,285">
              <v:shape style="position:absolute;left:1954;top:10673;width:2;height:285" coordorigin="1954,10673" coordsize="0,285" path="m1954,10958l1954,10673e" filled="f" stroked="t" strokeweight=".706329pt" strokecolor="#3B3B3B">
                <v:path arrowok="t"/>
              </v:shape>
            </v:group>
            <v:group style="position:absolute;left:3263;top:10929;width:339;height:2" coordorigin="3263,10929" coordsize="339,2">
              <v:shape style="position:absolute;left:3263;top:10929;width:339;height:2" coordorigin="3263,10929" coordsize="339,0" path="m3263,10929l3602,10929e" filled="f" stroked="t" strokeweight=".470886pt" strokecolor="#4B4B4B">
                <v:path arrowok="t"/>
              </v:shape>
            </v:group>
            <v:group style="position:absolute;left:3546;top:10932;width:8127;height:2" coordorigin="3546,10932" coordsize="8127,2">
              <v:shape style="position:absolute;left:3546;top:10932;width:8127;height:2" coordorigin="3546,10932" coordsize="8127,0" path="m3546,10932l11673,10932e" filled="f" stroked="t" strokeweight=".706329pt" strokecolor="#606060">
                <v:path arrowok="t"/>
              </v:shape>
            </v:group>
            <v:group style="position:absolute;left:273;top:11169;width:7638;height:2" coordorigin="273,11169" coordsize="7638,2">
              <v:shape style="position:absolute;left:273;top:11169;width:7638;height:2" coordorigin="273,11169" coordsize="7638,0" path="m273,11169l7911,11169e" filled="f" stroked="t" strokeweight=".706329pt" strokecolor="#5B5B5B">
                <v:path arrowok="t"/>
              </v:shape>
            </v:group>
            <v:group style="position:absolute;left:1952;top:10886;width:2;height:1497" coordorigin="1952,10886" coordsize="2,1497">
              <v:shape style="position:absolute;left:1952;top:10886;width:2;height:1497" coordorigin="1952,10886" coordsize="0,1497" path="m1952,12384l1952,10886e" filled="f" stroked="t" strokeweight=".706329pt" strokecolor="#4F4F4F">
                <v:path arrowok="t"/>
              </v:shape>
            </v:group>
            <v:group style="position:absolute;left:7854;top:11172;width:268;height:2" coordorigin="7854,11172" coordsize="268,2">
              <v:shape style="position:absolute;left:7854;top:11172;width:268;height:2" coordorigin="7854,11172" coordsize="268,0" path="m7854,11172l8123,11172e" filled="f" stroked="t" strokeweight=".470886pt" strokecolor="#444444">
                <v:path arrowok="t"/>
              </v:shape>
            </v:group>
            <v:group style="position:absolute;left:8066;top:11172;width:476;height:2" coordorigin="8066,11172" coordsize="476,2">
              <v:shape style="position:absolute;left:8066;top:11172;width:476;height:2" coordorigin="8066,11172" coordsize="476,0" path="m8066,11172l8542,11172e" filled="f" stroked="t" strokeweight=".941772pt" strokecolor="#646464">
                <v:path arrowok="t"/>
              </v:shape>
            </v:group>
            <v:group style="position:absolute;left:8485;top:11172;width:268;height:2" coordorigin="8485,11172" coordsize="268,2">
              <v:shape style="position:absolute;left:8485;top:11172;width:268;height:2" coordorigin="8485,11172" coordsize="268,0" path="m8485,11172l8754,11172e" filled="f" stroked="t" strokeweight=".470886pt" strokecolor="#4B4B4B">
                <v:path arrowok="t"/>
              </v:shape>
            </v:group>
            <v:group style="position:absolute;left:8674;top:11169;width:3004;height:2" coordorigin="8674,11169" coordsize="3004,2">
              <v:shape style="position:absolute;left:8674;top:11169;width:3004;height:2" coordorigin="8674,11169" coordsize="3004,0" path="m8674,11169l11678,11169e" filled="f" stroked="t" strokeweight=".706329pt" strokecolor="#646464">
                <v:path arrowok="t"/>
              </v:shape>
            </v:group>
            <v:group style="position:absolute;left:278;top:11638;width:2887;height:2" coordorigin="278,11638" coordsize="2887,2">
              <v:shape style="position:absolute;left:278;top:11638;width:2887;height:2" coordorigin="278,11638" coordsize="2887,0" path="m278,11638l3164,11638e" filled="f" stroked="t" strokeweight=".706329pt" strokecolor="#5B5B5B">
                <v:path arrowok="t"/>
              </v:shape>
            </v:group>
            <v:group style="position:absolute;left:956;top:11172;width:2;height:1184" coordorigin="956,11172" coordsize="2,1184">
              <v:shape style="position:absolute;left:956;top:11172;width:2;height:1184" coordorigin="956,11172" coordsize="0,1184" path="m956,12355l956,11172e" filled="f" stroked="t" strokeweight=".235443pt" strokecolor="#343434">
                <v:path arrowok="t"/>
              </v:shape>
            </v:group>
            <v:group style="position:absolute;left:1512;top:11172;width:2;height:466" coordorigin="1512,11172" coordsize="2,466">
              <v:shape style="position:absolute;left:1512;top:11172;width:2;height:466" coordorigin="1512,11172" coordsize="0,466" path="m1512,11638l1512,11172e" filled="f" stroked="t" strokeweight=".235443pt" strokecolor="#545454">
                <v:path arrowok="t"/>
              </v:shape>
            </v:group>
            <v:group style="position:absolute;left:3108;top:11638;width:212;height:2" coordorigin="3108,11638" coordsize="212,2">
              <v:shape style="position:absolute;left:3108;top:11638;width:212;height:2" coordorigin="3108,11638" coordsize="212,0" path="m3108,11638l3320,11638e" filled="f" stroked="t" strokeweight=".470886pt" strokecolor="#484848">
                <v:path arrowok="t"/>
              </v:shape>
            </v:group>
            <v:group style="position:absolute;left:3263;top:11638;width:2500;height:2" coordorigin="3263,11638" coordsize="2500,2">
              <v:shape style="position:absolute;left:3263;top:11638;width:2500;height:2" coordorigin="3263,11638" coordsize="2500,0" path="m3263,11638l5764,11638e" filled="f" stroked="t" strokeweight=".706329pt" strokecolor="#606060">
                <v:path arrowok="t"/>
              </v:shape>
            </v:group>
            <v:group style="position:absolute;left:5707;top:11638;width:283;height:2" coordorigin="5707,11638" coordsize="283,2">
              <v:shape style="position:absolute;left:5707;top:11638;width:283;height:2" coordorigin="5707,11638" coordsize="283,0" path="m5707,11638l5990,11638e" filled="f" stroked="t" strokeweight=".470886pt" strokecolor="#4F4F4F">
                <v:path arrowok="t"/>
              </v:shape>
            </v:group>
            <v:group style="position:absolute;left:5933;top:11638;width:1978;height:2" coordorigin="5933,11638" coordsize="1978,2">
              <v:shape style="position:absolute;left:5933;top:11638;width:1978;height:2" coordorigin="5933,11638" coordsize="1978,0" path="m5933,11638l7911,11638e" filled="f" stroked="t" strokeweight=".706329pt" strokecolor="#646464">
                <v:path arrowok="t"/>
              </v:shape>
            </v:group>
            <v:group style="position:absolute;left:6364;top:11162;width:2;height:4454" coordorigin="6364,11162" coordsize="2,4454">
              <v:shape style="position:absolute;left:6364;top:11162;width:2;height:4454" coordorigin="6364,11162" coordsize="0,4454" path="m6364,15617l6364,11162e" filled="f" stroked="t" strokeweight=".706329pt" strokecolor="#676767">
                <v:path arrowok="t"/>
              </v:shape>
            </v:group>
            <v:group style="position:absolute;left:7854;top:11638;width:268;height:2" coordorigin="7854,11638" coordsize="268,2">
              <v:shape style="position:absolute;left:7854;top:11638;width:268;height:2" coordorigin="7854,11638" coordsize="268,0" path="m7854,11638l8123,11638e" filled="f" stroked="t" strokeweight=".470886pt" strokecolor="#444444">
                <v:path arrowok="t"/>
              </v:shape>
            </v:group>
            <v:group style="position:absolute;left:8066;top:11638;width:3612;height:2" coordorigin="8066,11638" coordsize="3612,2">
              <v:shape style="position:absolute;left:8066;top:11638;width:3612;height:2" coordorigin="8066,11638" coordsize="3612,0" path="m8066,11638l11678,11638e" filled="f" stroked="t" strokeweight=".706329pt" strokecolor="#606060">
                <v:path arrowok="t"/>
              </v:shape>
            </v:group>
            <v:group style="position:absolute;left:1512;top:11623;width:2;height:732" coordorigin="1512,11623" coordsize="2,732">
              <v:shape style="position:absolute;left:1512;top:11623;width:2;height:732" coordorigin="1512,11623" coordsize="0,732" path="m1512,12355l1512,11623e" filled="f" stroked="t" strokeweight=".235443pt" strokecolor="#707070">
                <v:path arrowok="t"/>
              </v:shape>
            </v:group>
            <v:group style="position:absolute;left:956;top:12355;width:2;height:1184" coordorigin="956,12355" coordsize="2,1184">
              <v:shape style="position:absolute;left:956;top:12355;width:2;height:1184" coordorigin="956,12355" coordsize="0,1184" path="m956,13539l956,12355e" filled="f" stroked="t" strokeweight=".235443pt" strokecolor="#000000">
                <v:path arrowok="t"/>
              </v:shape>
            </v:group>
            <v:group style="position:absolute;left:1512;top:12355;width:2;height:1184" coordorigin="1512,12355" coordsize="2,1184">
              <v:shape style="position:absolute;left:1512;top:12355;width:2;height:1184" coordorigin="1512,12355" coordsize="0,1184" path="m1512,13539l1512,12355e" filled="f" stroked="t" strokeweight=".235443pt" strokecolor="#000000">
                <v:path arrowok="t"/>
              </v:shape>
            </v:group>
            <v:group style="position:absolute;left:1954;top:12327;width:2;height:228" coordorigin="1954,12327" coordsize="2,228">
              <v:shape style="position:absolute;left:1954;top:12327;width:2;height:228" coordorigin="1954,12327" coordsize="0,228" path="m1954,12555l1954,12327e" filled="f" stroked="t" strokeweight=".470886pt" strokecolor="#343434">
                <v:path arrowok="t"/>
              </v:shape>
            </v:group>
            <v:group style="position:absolute;left:6362;top:12498;width:2;height:295" coordorigin="6362,12498" coordsize="2,295">
              <v:shape style="position:absolute;left:6362;top:12498;width:2;height:295" coordorigin="6362,12498" coordsize="0,295" path="m6362,12793l6362,12498e" filled="f" stroked="t" strokeweight=".470886pt" strokecolor="#4F4F4F">
                <v:path arrowok="t"/>
              </v:shape>
            </v:group>
            <v:group style="position:absolute;left:7285;top:13068;width:4379;height:2" coordorigin="7285,13068" coordsize="4379,2">
              <v:shape style="position:absolute;left:7285;top:13068;width:4379;height:2" coordorigin="7285,13068" coordsize="4379,0" path="m7285,13068l11664,13068e" filled="f" stroked="t" strokeweight=".706329pt" strokecolor="#4F577C">
                <v:path arrowok="t"/>
              </v:shape>
            </v:group>
            <v:group style="position:absolute;left:1957;top:12498;width:2;height:1070" coordorigin="1957,12498" coordsize="2,1070">
              <v:shape style="position:absolute;left:1957;top:12498;width:2;height:1070" coordorigin="1957,12498" coordsize="0,1070" path="m1957,13568l1957,12498e" filled="f" stroked="t" strokeweight=".706329pt" strokecolor="#545454">
                <v:path arrowok="t"/>
              </v:shape>
            </v:group>
            <v:group style="position:absolute;left:4958;top:13271;width:584;height:2" coordorigin="4958,13271" coordsize="584,2">
              <v:shape style="position:absolute;left:4958;top:13271;width:584;height:2" coordorigin="4958,13271" coordsize="584,0" path="m4958,13271l5542,13271e" filled="f" stroked="t" strokeweight=".470886pt" strokecolor="#6777A8">
                <v:path arrowok="t"/>
              </v:shape>
            </v:group>
            <v:group style="position:absolute;left:5345;top:13311;width:391;height:2" coordorigin="5345,13311" coordsize="391,2">
              <v:shape style="position:absolute;left:5345;top:13311;width:391;height:2" coordorigin="5345,13311" coordsize="391,0" path="m5345,13311l5735,13311e" filled="f" stroked="t" strokeweight=".706329pt" strokecolor="#A8AFC8">
                <v:path arrowok="t"/>
              </v:shape>
            </v:group>
            <v:group style="position:absolute;left:5707;top:13311;width:226;height:2" coordorigin="5707,13311" coordsize="226,2">
              <v:shape style="position:absolute;left:5707;top:13311;width:226;height:2" coordorigin="5707,13311" coordsize="226,0" path="m5707,13311l5933,13311e" filled="f" stroked="t" strokeweight="1.177215pt" strokecolor="#7077A3">
                <v:path arrowok="t"/>
              </v:shape>
            </v:group>
            <v:group style="position:absolute;left:5961;top:13311;width:400;height:2" coordorigin="5961,13311" coordsize="400,2">
              <v:shape style="position:absolute;left:5961;top:13311;width:400;height:2" coordorigin="5961,13311" coordsize="400,0" path="m5961,13311l6362,13311e" filled="f" stroked="t" strokeweight=".706329pt" strokecolor="#9093A3">
                <v:path arrowok="t"/>
              </v:shape>
            </v:group>
            <v:group style="position:absolute;left:6348;top:13311;width:372;height:2" coordorigin="6348,13311" coordsize="372,2">
              <v:shape style="position:absolute;left:6348;top:13311;width:372;height:2" coordorigin="6348,13311" coordsize="372,0" path="m6348,13311l6720,13311e" filled="f" stroked="t" strokeweight=".235443pt" strokecolor="#1F1C13">
                <v:path arrowok="t"/>
              </v:shape>
            </v:group>
            <v:group style="position:absolute;left:6720;top:13311;width:565;height:2" coordorigin="6720,13311" coordsize="565,2">
              <v:shape style="position:absolute;left:6720;top:13311;width:565;height:2" coordorigin="6720,13311" coordsize="565,0" path="m6720,13311l7285,13311e" filled="f" stroked="t" strokeweight=".706329pt" strokecolor="#000000">
                <v:path arrowok="t"/>
              </v:shape>
            </v:group>
            <v:group style="position:absolute;left:11678;top:12037;width:2;height:4359" coordorigin="11678,12037" coordsize="2,4359">
              <v:shape style="position:absolute;left:11678;top:12037;width:2;height:4359" coordorigin="11678,12037" coordsize="0,4359" path="m11678,16396l11678,12037e" filled="f" stroked="t" strokeweight=".706329pt" strokecolor="#7C7C7C">
                <v:path arrowok="t"/>
              </v:shape>
            </v:group>
            <v:group style="position:absolute;left:278;top:13729;width:14;height:2" coordorigin="278,13729" coordsize="14,2">
              <v:shape style="position:absolute;left:278;top:13729;width:14;height:2" coordorigin="278,13729" coordsize="14,0" path="m278,13729l292,13729e" filled="f" stroked="t" strokeweight=".95078pt" strokecolor="#9C9C9C">
                <v:path arrowok="t"/>
              </v:shape>
            </v:group>
            <v:group style="position:absolute;left:268;top:13710;width:1276;height:2" coordorigin="268,13710" coordsize="1276,2">
              <v:shape style="position:absolute;left:268;top:13710;width:1276;height:2" coordorigin="268,13710" coordsize="1276,0" path="m268,13710l1545,13710e" filled="f" stroked="t" strokeweight=".706329pt" strokecolor="#676767">
                <v:path arrowok="t"/>
              </v:shape>
            </v:group>
            <v:group style="position:absolute;left:956;top:13539;width:2;height:200" coordorigin="956,13539" coordsize="2,200">
              <v:shape style="position:absolute;left:956;top:13539;width:2;height:200" coordorigin="956,13539" coordsize="0,200" path="m956,13739l956,13539e" filled="f" stroked="t" strokeweight=".235443pt" strokecolor="#444444">
                <v:path arrowok="t"/>
              </v:shape>
            </v:group>
            <v:group style="position:absolute;left:1512;top:13539;width:2;height:200" coordorigin="1512,13539" coordsize="2,200">
              <v:shape style="position:absolute;left:1512;top:13539;width:2;height:200" coordorigin="1512,13539" coordsize="0,200" path="m1512,13739l1512,13539e" filled="f" stroked="t" strokeweight=".235443pt" strokecolor="#707070">
                <v:path arrowok="t"/>
              </v:shape>
            </v:group>
            <v:group style="position:absolute;left:1483;top:13710;width:480;height:2" coordorigin="1483,13710" coordsize="480,2">
              <v:shape style="position:absolute;left:1483;top:13710;width:480;height:2" coordorigin="1483,13710" coordsize="480,0" path="m1483,13710l1964,13710e" filled="f" stroked="t" strokeweight=".470886pt" strokecolor="#545454">
                <v:path arrowok="t"/>
              </v:shape>
            </v:group>
            <v:group style="position:absolute;left:1959;top:13511;width:2;height:257" coordorigin="1959,13511" coordsize="2,257">
              <v:shape style="position:absolute;left:1959;top:13511;width:2;height:257" coordorigin="1959,13511" coordsize="0,257" path="m1959,13767l1959,13511e" filled="f" stroked="t" strokeweight=".470886pt" strokecolor="#2F2F2F">
                <v:path arrowok="t"/>
              </v:shape>
            </v:group>
            <v:group style="position:absolute;left:956;top:13725;width:2;height:2377" coordorigin="956,13725" coordsize="2,2377">
              <v:shape style="position:absolute;left:956;top:13725;width:2;height:2377" coordorigin="956,13725" coordsize="0,2377" path="m956,16101l956,13725e" filled="f" stroked="t" strokeweight=".235443pt" strokecolor="#000000">
                <v:path arrowok="t"/>
              </v:shape>
            </v:group>
            <v:group style="position:absolute;left:1512;top:13725;width:2;height:2377" coordorigin="1512,13725" coordsize="2,2377">
              <v:shape style="position:absolute;left:1512;top:13725;width:2;height:2377" coordorigin="1512,13725" coordsize="0,2377" path="m1512,16101l1512,13725e" filled="f" stroked="t" strokeweight=".235443pt" strokecolor="#000000">
                <v:path arrowok="t"/>
              </v:shape>
            </v:group>
            <v:group style="position:absolute;left:1957;top:13696;width:2;height:480" coordorigin="1957,13696" coordsize="2,480">
              <v:shape style="position:absolute;left:1957;top:13696;width:2;height:480" coordorigin="1957,13696" coordsize="0,480" path="m1957,14176l1957,13696e" filled="f" stroked="t" strokeweight=".706329pt" strokecolor="#4F4F4F">
                <v:path arrowok="t"/>
              </v:shape>
            </v:group>
            <v:group style="position:absolute;left:1959;top:14119;width:2;height:314" coordorigin="1959,14119" coordsize="2,314">
              <v:shape style="position:absolute;left:1959;top:14119;width:2;height:314" coordorigin="1959,14119" coordsize="0,314" path="m1959,14433l1959,14119e" filled="f" stroked="t" strokeweight=".470886pt" strokecolor="#282828">
                <v:path arrowok="t"/>
              </v:shape>
            </v:group>
            <v:group style="position:absolute;left:1957;top:14376;width:2;height:1616" coordorigin="1957,14376" coordsize="2,1616">
              <v:shape style="position:absolute;left:1957;top:14376;width:2;height:1616" coordorigin="1957,14376" coordsize="0,1616" path="m1957,15992l1957,14376e" filled="f" stroked="t" strokeweight=".470886pt" strokecolor="#4F4F4F">
                <v:path arrowok="t"/>
              </v:shape>
            </v:group>
            <v:group style="position:absolute;left:11678;top:14376;width:2;height:290" coordorigin="11678,14376" coordsize="2,290">
              <v:shape style="position:absolute;left:11678;top:14376;width:2;height:290" coordorigin="11678,14376" coordsize="0,290" path="m11678,14666l11678,14376e" filled="f" stroked="t" strokeweight=".470886pt" strokecolor="#707070">
                <v:path arrowok="t"/>
              </v:shape>
            </v:group>
            <v:group style="position:absolute;left:11678;top:15075;width:2;height:342" coordorigin="11678,15075" coordsize="2,342">
              <v:shape style="position:absolute;left:11678;top:15075;width:2;height:342" coordorigin="11678,15075" coordsize="0,342" path="m11678,15417l11678,15075e" filled="f" stroked="t" strokeweight=".470886pt" strokecolor="#707070">
                <v:path arrowok="t"/>
              </v:shape>
            </v:group>
            <v:group style="position:absolute;left:6366;top:15560;width:2;height:238" coordorigin="6366,15560" coordsize="2,238">
              <v:shape style="position:absolute;left:6366;top:15560;width:2;height:238" coordorigin="6366,15560" coordsize="0,238" path="m6366,15797l6366,15560e" filled="f" stroked="t" strokeweight=".470886pt" strokecolor="#484848">
                <v:path arrowok="t"/>
              </v:shape>
            </v:group>
            <v:group style="position:absolute;left:6366;top:15726;width:2;height:666" coordorigin="6366,15726" coordsize="2,666">
              <v:shape style="position:absolute;left:6366;top:15726;width:2;height:666" coordorigin="6366,15726" coordsize="0,666" path="m6366,16391l6366,15726e" filled="f" stroked="t" strokeweight=".706329pt" strokecolor="#676767">
                <v:path arrowok="t"/>
              </v:shape>
            </v:group>
            <v:group style="position:absolute;left:11678;top:15731;width:2;height:261" coordorigin="11678,15731" coordsize="2,261">
              <v:shape style="position:absolute;left:11678;top:15731;width:2;height:261" coordorigin="11678,15731" coordsize="0,261" path="m11678,15992l11678,15731e" filled="f" stroked="t" strokeweight=".470886pt" strokecolor="#575757">
                <v:path arrowok="t"/>
              </v:shape>
            </v:group>
            <v:group style="position:absolute;left:1961;top:15935;width:2;height:195" coordorigin="1961,15935" coordsize="2,195">
              <v:shape style="position:absolute;left:1961;top:15935;width:2;height:195" coordorigin="1961,15935" coordsize="0,195" path="m1961,16130l1961,15935e" filled="f" stroked="t" strokeweight=".235443pt" strokecolor="#2B2B2B">
                <v:path arrowok="t"/>
              </v:shape>
            </v:group>
            <v:group style="position:absolute;left:956;top:16101;width:2;height:285" coordorigin="956,16101" coordsize="2,285">
              <v:shape style="position:absolute;left:956;top:16101;width:2;height:285" coordorigin="956,16101" coordsize="0,285" path="m956,16387l956,16101e" filled="f" stroked="t" strokeweight=".235443pt" strokecolor="#5B5B5B">
                <v:path arrowok="t"/>
              </v:shape>
            </v:group>
            <v:group style="position:absolute;left:1512;top:16101;width:2;height:285" coordorigin="1512,16101" coordsize="2,285">
              <v:shape style="position:absolute;left:1512;top:16101;width:2;height:285" coordorigin="1512,16101" coordsize="0,285" path="m1512,16387l1512,16101e" filled="f" stroked="t" strokeweight=".235443pt" strokecolor="#5B5B5B">
                <v:path arrowok="t"/>
              </v:shape>
            </v:group>
            <v:group style="position:absolute;left:287;top:16384;width:11400;height:2" coordorigin="287,16384" coordsize="11400,2">
              <v:shape style="position:absolute;left:287;top:16384;width:11400;height:2" coordorigin="287,16384" coordsize="11400,0" path="m287,16384l11687,16384e" filled="f" stroked="t" strokeweight=".706329pt" strokecolor="#6B6B6B">
                <v:path arrowok="t"/>
              </v:shape>
            </v:group>
            <v:group style="position:absolute;left:1959;top:16073;width:2;height:323" coordorigin="1959,16073" coordsize="2,323">
              <v:shape style="position:absolute;left:1959;top:16073;width:2;height:323" coordorigin="1959,16073" coordsize="0,323" path="m1959,16396l1959,16073e" filled="f" stroked="t" strokeweight=".470886pt" strokecolor="#4B4B4B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40" w:lineRule="auto"/>
        <w:ind w:left="2186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25252"/>
          <w:w w:val="99"/>
        </w:rPr>
        <w:t>Itf</w:t>
      </w:r>
      <w:r>
        <w:rPr>
          <w:rFonts w:ascii="Arial" w:hAnsi="Arial" w:cs="Arial" w:eastAsia="Arial"/>
          <w:sz w:val="20"/>
          <w:szCs w:val="20"/>
          <w:color w:val="525252"/>
          <w:spacing w:val="5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-12"/>
          <w:w w:val="134"/>
        </w:rPr>
        <w:t>i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92"/>
        </w:rPr>
        <w:t>ye</w:t>
      </w:r>
      <w:r>
        <w:rPr>
          <w:rFonts w:ascii="Arial" w:hAnsi="Arial" w:cs="Arial" w:eastAsia="Arial"/>
          <w:sz w:val="20"/>
          <w:szCs w:val="20"/>
          <w:color w:val="525252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K</w:t>
      </w:r>
      <w:r>
        <w:rPr>
          <w:rFonts w:ascii="Arial" w:hAnsi="Arial" w:cs="Arial" w:eastAsia="Arial"/>
          <w:sz w:val="20"/>
          <w:szCs w:val="20"/>
          <w:color w:val="383838"/>
          <w:spacing w:val="-5"/>
          <w:w w:val="87"/>
        </w:rPr>
        <w:t>u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87"/>
        </w:rPr>
        <w:t>z</w:t>
      </w:r>
      <w:r>
        <w:rPr>
          <w:rFonts w:ascii="Arial" w:hAnsi="Arial" w:cs="Arial" w:eastAsia="Arial"/>
          <w:sz w:val="20"/>
          <w:szCs w:val="20"/>
          <w:color w:val="525252"/>
          <w:spacing w:val="-1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8"/>
          <w:w w:val="77"/>
        </w:rPr>
        <w:t>B</w:t>
      </w:r>
      <w:r>
        <w:rPr>
          <w:rFonts w:ascii="Arial" w:hAnsi="Arial" w:cs="Arial" w:eastAsia="Arial"/>
          <w:sz w:val="20"/>
          <w:szCs w:val="20"/>
          <w:color w:val="525252"/>
          <w:spacing w:val="-1"/>
          <w:w w:val="97"/>
        </w:rPr>
        <w:t>ö</w:t>
      </w:r>
      <w:r>
        <w:rPr>
          <w:rFonts w:ascii="Arial" w:hAnsi="Arial" w:cs="Arial" w:eastAsia="Arial"/>
          <w:sz w:val="20"/>
          <w:szCs w:val="20"/>
          <w:color w:val="262626"/>
          <w:spacing w:val="-3"/>
          <w:w w:val="107"/>
        </w:rPr>
        <w:t>l</w:t>
      </w:r>
      <w:r>
        <w:rPr>
          <w:rFonts w:ascii="Arial" w:hAnsi="Arial" w:cs="Arial" w:eastAsia="Arial"/>
          <w:sz w:val="20"/>
          <w:szCs w:val="20"/>
          <w:color w:val="525252"/>
          <w:spacing w:val="-7"/>
          <w:w w:val="103"/>
        </w:rPr>
        <w:t>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4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1" w:after="0" w:line="240" w:lineRule="auto"/>
        <w:ind w:left="138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D4D4D4"/>
          <w:spacing w:val="0"/>
          <w:w w:val="100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471" w:lineRule="exact"/>
        <w:ind w:right="-20"/>
        <w:jc w:val="left"/>
        <w:tabs>
          <w:tab w:pos="1360" w:val="left"/>
          <w:tab w:pos="14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4D528E"/>
          <w:spacing w:val="0"/>
          <w:w w:val="100"/>
        </w:rPr>
        <w:t>Ç?</w:t>
      </w:r>
      <w:r>
        <w:rPr>
          <w:rFonts w:ascii="Arial" w:hAnsi="Arial" w:cs="Arial" w:eastAsia="Arial"/>
          <w:sz w:val="46"/>
          <w:szCs w:val="46"/>
          <w:color w:val="4D528E"/>
          <w:spacing w:val="-200"/>
          <w:w w:val="100"/>
        </w:rPr>
        <w:t>?</w:t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-200"/>
          <w:w w:val="100"/>
          <w:position w:val="12"/>
        </w:rPr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8"/>
          <w:w w:val="100"/>
          <w:u w:val="single" w:color="5B649C"/>
          <w:position w:val="1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100"/>
          <w:u w:val="single" w:color="5B649C"/>
          <w:position w:val="1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100"/>
          <w:u w:val="single" w:color="5B649C"/>
          <w:position w:val="12"/>
        </w:rPr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100"/>
          <w:position w:val="12"/>
        </w:rPr>
      </w:r>
      <w:r>
        <w:rPr>
          <w:rFonts w:ascii="Arial" w:hAnsi="Arial" w:cs="Arial" w:eastAsia="Arial"/>
          <w:sz w:val="46"/>
          <w:szCs w:val="46"/>
          <w:color w:val="4D528E"/>
          <w:spacing w:val="0"/>
          <w:w w:val="100"/>
          <w:position w:val="0"/>
        </w:rPr>
        <w:t>=</w:t>
      </w:r>
      <w:r>
        <w:rPr>
          <w:rFonts w:ascii="Arial" w:hAnsi="Arial" w:cs="Arial" w:eastAsia="Arial"/>
          <w:sz w:val="46"/>
          <w:szCs w:val="46"/>
          <w:color w:val="4D528E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46"/>
          <w:szCs w:val="46"/>
          <w:color w:val="4D528E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23"/>
          <w:w w:val="100"/>
          <w:position w:val="12"/>
        </w:rPr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100"/>
          <w:u w:val="single" w:color="6767A0"/>
          <w:position w:val="1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100"/>
          <w:u w:val="single" w:color="6767A0"/>
          <w:position w:val="1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100"/>
          <w:u w:val="single" w:color="6767A0"/>
          <w:position w:val="12"/>
        </w:rPr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231"/>
          <w:u w:val="single" w:color="6767A0"/>
          <w:position w:val="12"/>
        </w:rPr>
        <w:t>..-</w:t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231"/>
          <w:u w:val="single" w:color="6767A0"/>
          <w:position w:val="12"/>
        </w:rPr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231"/>
          <w:position w:val="12"/>
        </w:rPr>
      </w:r>
      <w:r>
        <w:rPr>
          <w:rFonts w:ascii="Times New Roman" w:hAnsi="Times New Roman" w:cs="Times New Roman" w:eastAsia="Times New Roman"/>
          <w:sz w:val="14"/>
          <w:szCs w:val="14"/>
          <w:color w:val="7477A5"/>
          <w:spacing w:val="0"/>
          <w:w w:val="231"/>
          <w:position w:val="1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40"/>
          <w:cols w:num="2" w:equalWidth="0">
            <w:col w:w="4220" w:space="236"/>
            <w:col w:w="718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351" w:right="44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5" w:lineRule="exact"/>
        <w:ind w:left="3480" w:right="46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"/>
          <w:w w:val="76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6"/>
          <w:position w:val="-6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92"/>
          <w:i/>
          <w:position w:val="-6"/>
        </w:rPr>
        <w:t>DALRES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92"/>
          <w:i/>
          <w:position w:val="-6"/>
        </w:rPr>
        <w:t>i</w:t>
      </w:r>
      <w:r>
        <w:rPr>
          <w:rFonts w:ascii="Arial" w:hAnsi="Arial" w:cs="Arial" w:eastAsia="Arial"/>
          <w:sz w:val="21"/>
          <w:szCs w:val="21"/>
          <w:color w:val="2A2A2A"/>
          <w:spacing w:val="18"/>
          <w:w w:val="92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6"/>
        </w:rPr>
        <w:t>BAŞKANLIÖİ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84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2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87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446922pt;margin-top:-43.140984pt;width:496.13714pt;height:85.861981pt;mso-position-horizontal-relative:page;mso-position-vertical-relative:paragraph;z-index:-13667" type="#_x0000_t202" filled="f" stroked="f">
            <v:textbox inset="0,0,0,0">
              <w:txbxContent>
                <w:p>
                  <w:pPr>
                    <w:spacing w:before="0" w:after="0" w:line="1717" w:lineRule="exact"/>
                    <w:ind w:right="-298"/>
                    <w:jc w:val="left"/>
                    <w:tabs>
                      <w:tab w:pos="86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167"/>
                      <w:b/>
                      <w:bCs/>
                      <w:i/>
                      <w:position w:val="64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100"/>
                      <w:b/>
                      <w:bCs/>
                      <w:i/>
                      <w:position w:val="64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100"/>
                      <w:b/>
                      <w:bCs/>
                      <w:i/>
                      <w:position w:val="6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D3D3F"/>
                      <w:spacing w:val="0"/>
                      <w:w w:val="262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EHIR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29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D3D3F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3D3D3F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3D3D3F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D3D3F"/>
          <w:spacing w:val="3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5"/>
          <w:szCs w:val="15"/>
          <w:color w:val="2A2A2A"/>
          <w:spacing w:val="-35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20"/>
        <w:jc w:val="left"/>
        <w:tabs>
          <w:tab w:pos="1460" w:val="left"/>
          <w:tab w:pos="314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2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17.14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tTe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530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844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3930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25" w:right="-20"/>
        <w:jc w:val="left"/>
        <w:tabs>
          <w:tab w:pos="1460" w:val="left"/>
          <w:tab w:pos="3140" w:val="left"/>
          <w:tab w:pos="446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3093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54" w:lineRule="auto"/>
        <w:ind w:left="125" w:right="7014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Yayakent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mezarlıg-ı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Yayakent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mezarlı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9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11" w:right="-20"/>
        <w:jc w:val="left"/>
        <w:tabs>
          <w:tab w:pos="1460" w:val="left"/>
          <w:tab w:pos="362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A2A2A"/>
          <w:w w:val="55"/>
          <w:position w:val="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9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Otyan_gını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1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158" w:lineRule="auto"/>
        <w:ind w:left="3604" w:right="3241" w:firstLine="-3484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86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89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0"/>
        </w:rPr>
        <w:t>Ahşa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0"/>
        </w:rPr>
        <w:t>p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F4F4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6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9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4408" w:right="-20"/>
        <w:jc w:val="left"/>
        <w:tabs>
          <w:tab w:pos="4980" w:val="left"/>
          <w:tab w:pos="5480" w:val="left"/>
          <w:tab w:pos="59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4F4F4F"/>
          <w:spacing w:val="0"/>
          <w:w w:val="53"/>
        </w:rPr>
        <w:t>ı</w:t>
      </w:r>
      <w:r>
        <w:rPr>
          <w:rFonts w:ascii="Arial" w:hAnsi="Arial" w:cs="Arial" w:eastAsia="Arial"/>
          <w:sz w:val="46"/>
          <w:szCs w:val="46"/>
          <w:color w:val="4F4F4F"/>
          <w:spacing w:val="-63"/>
          <w:w w:val="53"/>
        </w:rPr>
        <w:t> </w:t>
      </w:r>
      <w:r>
        <w:rPr>
          <w:rFonts w:ascii="Arial" w:hAnsi="Arial" w:cs="Arial" w:eastAsia="Arial"/>
          <w:sz w:val="46"/>
          <w:szCs w:val="46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4F4F4F"/>
          <w:spacing w:val="0"/>
          <w:w w:val="100"/>
        </w:rPr>
      </w:r>
      <w:r>
        <w:rPr>
          <w:rFonts w:ascii="Arial" w:hAnsi="Arial" w:cs="Arial" w:eastAsia="Arial"/>
          <w:sz w:val="46"/>
          <w:szCs w:val="46"/>
          <w:color w:val="3D3D3F"/>
          <w:spacing w:val="0"/>
          <w:w w:val="53"/>
        </w:rPr>
        <w:t>ı</w:t>
      </w:r>
      <w:r>
        <w:rPr>
          <w:rFonts w:ascii="Arial" w:hAnsi="Arial" w:cs="Arial" w:eastAsia="Arial"/>
          <w:sz w:val="46"/>
          <w:szCs w:val="46"/>
          <w:color w:val="3D3D3F"/>
          <w:spacing w:val="0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3D3D3F"/>
          <w:spacing w:val="0"/>
          <w:w w:val="100"/>
        </w:rPr>
      </w:r>
      <w:r>
        <w:rPr>
          <w:rFonts w:ascii="Arial" w:hAnsi="Arial" w:cs="Arial" w:eastAsia="Arial"/>
          <w:sz w:val="46"/>
          <w:szCs w:val="46"/>
          <w:color w:val="9A9A9A"/>
          <w:spacing w:val="0"/>
          <w:w w:val="53"/>
        </w:rPr>
        <w:t>ı</w:t>
      </w:r>
      <w:r>
        <w:rPr>
          <w:rFonts w:ascii="Arial" w:hAnsi="Arial" w:cs="Arial" w:eastAsia="Arial"/>
          <w:sz w:val="46"/>
          <w:szCs w:val="46"/>
          <w:color w:val="9A9A9A"/>
          <w:spacing w:val="-63"/>
          <w:w w:val="53"/>
        </w:rPr>
        <w:t> </w:t>
      </w:r>
      <w:r>
        <w:rPr>
          <w:rFonts w:ascii="Arial" w:hAnsi="Arial" w:cs="Arial" w:eastAsia="Arial"/>
          <w:sz w:val="46"/>
          <w:szCs w:val="46"/>
          <w:color w:val="9A9A9A"/>
          <w:spacing w:val="0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9A9A9A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3D3D3F"/>
          <w:spacing w:val="0"/>
          <w:w w:val="100"/>
          <w:i/>
          <w:position w:val="-1"/>
        </w:rPr>
        <w:t>l</w:t>
      </w:r>
      <w:r>
        <w:rPr>
          <w:rFonts w:ascii="Arial" w:hAnsi="Arial" w:cs="Arial" w:eastAsia="Arial"/>
          <w:sz w:val="40"/>
          <w:szCs w:val="40"/>
          <w:color w:val="3D3D3F"/>
          <w:spacing w:val="-104"/>
          <w:w w:val="100"/>
          <w:i/>
          <w:position w:val="-1"/>
        </w:rPr>
        <w:t> </w:t>
      </w:r>
      <w:r>
        <w:rPr>
          <w:rFonts w:ascii="Arial" w:hAnsi="Arial" w:cs="Arial" w:eastAsia="Arial"/>
          <w:sz w:val="40"/>
          <w:szCs w:val="40"/>
          <w:color w:val="3D3D3F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3D3D3F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:18.00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16" w:right="-20"/>
        <w:jc w:val="left"/>
        <w:tabs>
          <w:tab w:pos="188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18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ydı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ALKAN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1867" w:right="-20"/>
        <w:jc w:val="left"/>
        <w:tabs>
          <w:tab w:pos="46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17.15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17.20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120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30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Elek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4614" w:right="44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tLeast"/>
        <w:ind w:left="1890" w:right="4080" w:firstLine="2746"/>
        <w:jc w:val="left"/>
        <w:tabs>
          <w:tab w:pos="3340" w:val="left"/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mniy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111" w:right="-20"/>
        <w:jc w:val="left"/>
        <w:tabs>
          <w:tab w:pos="1860" w:val="left"/>
          <w:tab w:pos="46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198"/>
          <w:position w:val="5"/>
        </w:rPr>
        <w:t>)</w:t>
      </w:r>
      <w:r>
        <w:rPr>
          <w:rFonts w:ascii="Arial" w:hAnsi="Arial" w:cs="Arial" w:eastAsia="Arial"/>
          <w:sz w:val="25"/>
          <w:szCs w:val="25"/>
          <w:color w:val="2A2A2A"/>
          <w:spacing w:val="57"/>
          <w:w w:val="19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33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1"/>
          <w:position w:val="-1"/>
        </w:rPr>
        <w:t>ICıkı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30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Gi.tmişse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8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9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76"/>
        </w:rPr>
        <w:t>EkiQ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7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2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139" w:right="2697" w:firstLine="-28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16" w:right="38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86" w:lineRule="exact"/>
        <w:ind w:left="134" w:right="-20"/>
        <w:jc w:val="left"/>
        <w:tabs>
          <w:tab w:pos="2240" w:val="left"/>
          <w:tab w:pos="4640" w:val="left"/>
          <w:tab w:pos="650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Si!ndürme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4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4655" w:right="-20"/>
        <w:jc w:val="left"/>
        <w:tabs>
          <w:tab w:pos="650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440" w:right="220"/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6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4" w:lineRule="exact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mezarlı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içersindeki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40" w:right="220"/>
          <w:cols w:num="2" w:equalWidth="0">
            <w:col w:w="1814" w:space="137"/>
            <w:col w:w="9309"/>
          </w:cols>
        </w:sectPr>
      </w:pPr>
      <w:rPr/>
    </w:p>
    <w:p>
      <w:pPr>
        <w:spacing w:before="12" w:after="0" w:line="244" w:lineRule="auto"/>
        <w:ind w:left="1904" w:right="56" w:firstLine="-17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araş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ırma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4" w:lineRule="auto"/>
        <w:ind w:left="153" w:right="3890" w:firstLine="-5"/>
        <w:jc w:val="left"/>
        <w:tabs>
          <w:tab w:pos="1900" w:val="left"/>
          <w:tab w:pos="63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1"/>
        </w:rPr>
        <w:t>---rtalı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u w:val="single" w:color="64646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u w:val="single" w:color="646464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u w:val="single" w:color="646464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89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6"/>
          <w:position w:val="0"/>
        </w:rPr>
        <w:t>..;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7" w:lineRule="exact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5" w:lineRule="exact"/>
        <w:ind w:left="162" w:right="-20"/>
        <w:jc w:val="left"/>
        <w:tabs>
          <w:tab w:pos="190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73"/>
          <w:position w:val="0"/>
        </w:rPr>
        <w:t>t</w:t>
      </w:r>
      <w:r>
        <w:rPr>
          <w:rFonts w:ascii="Arial" w:hAnsi="Arial" w:cs="Arial" w:eastAsia="Arial"/>
          <w:sz w:val="28"/>
          <w:szCs w:val="28"/>
          <w:color w:val="4F4F4F"/>
          <w:spacing w:val="9"/>
          <w:w w:val="7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259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3"/>
          <w:position w:val="2"/>
        </w:rPr>
        <w:t>:18.39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51" w:right="-20"/>
        <w:jc w:val="left"/>
        <w:tabs>
          <w:tab w:pos="108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40" w:right="22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107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8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9.640182pt;margin-top:6.465982pt;width:.1pt;height:16.568439pt;mso-position-horizontal-relative:page;mso-position-vertical-relative:paragraph;z-index:-13671" coordorigin="3393,129" coordsize="2,331">
            <v:shape style="position:absolute;left:3393;top:129;width:2;height:331" coordorigin="3393,129" coordsize="0,331" path="m3393,461l3393,129e" filled="f" stroked="t" strokeweight="1.868027pt" strokecolor="#343F9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920288pt;margin-top:9.710447pt;width:37.092411pt;height:55.0pt;mso-position-horizontal-relative:page;mso-position-vertical-relative:paragraph;z-index:-13666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110"/>
                      <w:szCs w:val="110"/>
                      <w:color w:val="383F64"/>
                      <w:w w:val="101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2A2A2A"/>
                      <w:spacing w:val="-312"/>
                      <w:w w:val="51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3D3D3F"/>
                      <w:spacing w:val="0"/>
                      <w:w w:val="22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right="1643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26262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626262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626262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F"/>
          <w:spacing w:val="0"/>
          <w:w w:val="107"/>
        </w:rPr>
        <w:t>2011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6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F4F4F"/>
          <w:w w:val="84"/>
          <w:position w:val="-5"/>
        </w:rPr>
        <w:t>_N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-9"/>
          <w:w w:val="83"/>
          <w:position w:val="-5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83F64"/>
          <w:spacing w:val="0"/>
          <w:w w:val="170"/>
          <w:position w:val="-5"/>
        </w:rPr>
        <w:t>;rş</w:t>
      </w:r>
      <w:r>
        <w:rPr>
          <w:rFonts w:ascii="Times New Roman" w:hAnsi="Times New Roman" w:cs="Times New Roman" w:eastAsia="Times New Roman"/>
          <w:sz w:val="27"/>
          <w:szCs w:val="27"/>
          <w:color w:val="383F64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F64"/>
          <w:spacing w:val="-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F64"/>
          <w:spacing w:val="0"/>
          <w:w w:val="171"/>
          <w:position w:val="-5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40" w:right="220"/>
          <w:cols w:num="2" w:equalWidth="0">
            <w:col w:w="870" w:space="1091"/>
            <w:col w:w="9299"/>
          </w:cols>
        </w:sectPr>
      </w:pPr>
      <w:rPr/>
    </w:p>
    <w:p>
      <w:pPr>
        <w:spacing w:before="0" w:after="0" w:line="226" w:lineRule="exact"/>
        <w:ind w:left="196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12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14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91"/>
          <w:position w:val="-3"/>
        </w:rPr>
        <w:t>Kuıey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20"/>
          <w:w w:val="91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12"/>
          <w:position w:val="-3"/>
        </w:rPr>
        <w:t>Belge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956" w:right="-20"/>
        <w:jc w:val="left"/>
        <w:tabs>
          <w:tab w:pos="8640" w:val="left"/>
          <w:tab w:pos="96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16.868423pt;margin-top:4.839818pt;width:.1pt;height:7.574144pt;mso-position-horizontal-relative:page;mso-position-vertical-relative:paragraph;z-index:-13670" coordorigin="2337,97" coordsize="2,151">
            <v:shape style="position:absolute;left:2337;top:97;width:2;height:151" coordorigin="2337,97" coordsize="0,151" path="m2337,248l2337,97e" filled="f" stroked="t" strokeweight="1.167517pt" strokecolor="#484B4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2A2A2A"/>
          <w:w w:val="162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-26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3"/>
        </w:rPr>
        <w:t>Post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3"/>
        </w:rPr>
        <w:t>a</w:t>
      </w:r>
      <w:r>
        <w:rPr>
          <w:rFonts w:ascii="Arial" w:hAnsi="Arial" w:cs="Arial" w:eastAsia="Arial"/>
          <w:sz w:val="20"/>
          <w:szCs w:val="20"/>
          <w:color w:val="4F4F4F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14"/>
          <w:position w:val="-3"/>
        </w:rPr>
        <w:t>Grupif</w:t>
      </w:r>
      <w:r>
        <w:rPr>
          <w:rFonts w:ascii="Arial" w:hAnsi="Arial" w:cs="Arial" w:eastAsia="Arial"/>
          <w:sz w:val="20"/>
          <w:szCs w:val="20"/>
          <w:color w:val="4F4F4F"/>
          <w:spacing w:val="-8"/>
          <w:w w:val="114"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14"/>
          <w:position w:val="-3"/>
        </w:rPr>
        <w:t>r</w:t>
      </w:r>
      <w:r>
        <w:rPr>
          <w:rFonts w:ascii="Arial" w:hAnsi="Arial" w:cs="Arial" w:eastAsia="Arial"/>
          <w:sz w:val="20"/>
          <w:szCs w:val="20"/>
          <w:color w:val="2A2A2A"/>
          <w:spacing w:val="11"/>
          <w:w w:val="114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14"/>
          <w:position w:val="-3"/>
        </w:rPr>
        <w:t>Amiri</w:t>
      </w:r>
      <w:r>
        <w:rPr>
          <w:rFonts w:ascii="Arial" w:hAnsi="Arial" w:cs="Arial" w:eastAsia="Arial"/>
          <w:sz w:val="20"/>
          <w:szCs w:val="20"/>
          <w:color w:val="2A2A2A"/>
          <w:spacing w:val="-54"/>
          <w:w w:val="114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position w:val="-3"/>
        </w:rPr>
        <w:t>Bu</w:t>
      </w:r>
      <w:r>
        <w:rPr>
          <w:rFonts w:ascii="Arial" w:hAnsi="Arial" w:cs="Arial" w:eastAsia="Arial"/>
          <w:sz w:val="25"/>
          <w:szCs w:val="25"/>
          <w:color w:val="626262"/>
          <w:spacing w:val="-2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position w:val="-3"/>
        </w:rPr>
      </w:r>
      <w:r>
        <w:rPr>
          <w:rFonts w:ascii="Arial" w:hAnsi="Arial" w:cs="Arial" w:eastAsia="Arial"/>
          <w:sz w:val="32"/>
          <w:szCs w:val="32"/>
          <w:color w:val="4F4F4F"/>
          <w:spacing w:val="0"/>
          <w:w w:val="110"/>
          <w:i/>
          <w:position w:val="-3"/>
        </w:rPr>
        <w:t>ıuspN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816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B1B3B1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B1B3B1"/>
          <w:spacing w:val="14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83F64"/>
          <w:spacing w:val="-4"/>
          <w:w w:val="421"/>
          <w:position w:val="-6"/>
        </w:rPr>
        <w:t>a</w:t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98"/>
          <w:position w:val="-6"/>
        </w:rPr>
        <w:t>iye</w:t>
      </w:r>
      <w:r>
        <w:rPr>
          <w:rFonts w:ascii="Arial" w:hAnsi="Arial" w:cs="Arial" w:eastAsia="Arial"/>
          <w:sz w:val="18"/>
          <w:szCs w:val="18"/>
          <w:color w:val="3D3D3F"/>
          <w:spacing w:val="-5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100"/>
          <w:position w:val="-6"/>
        </w:rPr>
        <w:t>Yangın</w:t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D3D3F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D3D3F"/>
          <w:spacing w:val="1"/>
          <w:w w:val="46"/>
          <w:i/>
          <w:position w:val="-6"/>
        </w:rPr>
        <w:t>v</w:t>
      </w:r>
      <w:r>
        <w:rPr>
          <w:rFonts w:ascii="Times New Roman" w:hAnsi="Times New Roman" w:cs="Times New Roman" w:eastAsia="Times New Roman"/>
          <w:sz w:val="33"/>
          <w:szCs w:val="33"/>
          <w:color w:val="626262"/>
          <w:spacing w:val="14"/>
          <w:w w:val="127"/>
          <w:i/>
          <w:position w:val="-6"/>
        </w:rPr>
        <w:t>i</w:t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74"/>
          <w:position w:val="-6"/>
        </w:rPr>
        <w:t>.</w:t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75"/>
          <w:position w:val="-6"/>
        </w:rPr>
        <w:t>(C</w:t>
      </w:r>
      <w:r>
        <w:rPr>
          <w:rFonts w:ascii="Arial" w:hAnsi="Arial" w:cs="Arial" w:eastAsia="Arial"/>
          <w:sz w:val="21"/>
          <w:szCs w:val="21"/>
          <w:color w:val="4F4F4F"/>
          <w:spacing w:val="-12"/>
          <w:w w:val="75"/>
          <w:position w:val="-6"/>
        </w:rPr>
        <w:t>i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51"/>
          <w:position w:val="-6"/>
        </w:rPr>
        <w:t>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440" w:right="220"/>
        </w:sectPr>
      </w:pPr>
      <w:rPr/>
    </w:p>
    <w:p>
      <w:pPr>
        <w:spacing w:before="0" w:after="0" w:line="179" w:lineRule="exact"/>
        <w:ind w:left="4389" w:right="-92"/>
        <w:jc w:val="left"/>
        <w:tabs>
          <w:tab w:pos="5140" w:val="left"/>
          <w:tab w:pos="84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5"/>
        </w:rPr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316"/>
          <w:position w:val="-9"/>
        </w:rPr>
        <w:t>\</w:t>
      </w:r>
      <w:r>
        <w:rPr>
          <w:rFonts w:ascii="Arial" w:hAnsi="Arial" w:cs="Arial" w:eastAsia="Arial"/>
          <w:sz w:val="18"/>
          <w:szCs w:val="18"/>
          <w:color w:val="9A9A9A"/>
          <w:spacing w:val="-36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7E91A1"/>
          <w:spacing w:val="0"/>
          <w:w w:val="77"/>
          <w:position w:val="-1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9A9A9A"/>
          <w:spacing w:val="-3"/>
          <w:w w:val="18"/>
          <w:position w:val="-9"/>
        </w:rPr>
        <w:t>_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90"/>
          <w:position w:val="-9"/>
        </w:rPr>
        <w:t>d</w:t>
      </w:r>
      <w:r>
        <w:rPr>
          <w:rFonts w:ascii="Arial" w:hAnsi="Arial" w:cs="Arial" w:eastAsia="Arial"/>
          <w:sz w:val="18"/>
          <w:szCs w:val="18"/>
          <w:color w:val="4F4F4F"/>
          <w:spacing w:val="1"/>
          <w:w w:val="90"/>
          <w:position w:val="-9"/>
        </w:rPr>
        <w:t>a</w:t>
      </w:r>
      <w:r>
        <w:rPr>
          <w:rFonts w:ascii="Arial" w:hAnsi="Arial" w:cs="Arial" w:eastAsia="Arial"/>
          <w:sz w:val="18"/>
          <w:szCs w:val="18"/>
          <w:color w:val="2A2A2A"/>
          <w:spacing w:val="2"/>
          <w:w w:val="92"/>
          <w:position w:val="-9"/>
        </w:rPr>
        <w:t>h</w:t>
      </w:r>
      <w:r>
        <w:rPr>
          <w:rFonts w:ascii="Arial" w:hAnsi="Arial" w:cs="Arial" w:eastAsia="Arial"/>
          <w:sz w:val="18"/>
          <w:szCs w:val="18"/>
          <w:color w:val="4F4F4F"/>
          <w:spacing w:val="1"/>
          <w:w w:val="87"/>
          <w:position w:val="-9"/>
        </w:rPr>
        <w:t>a</w:t>
      </w:r>
      <w:r>
        <w:rPr>
          <w:rFonts w:ascii="Arial" w:hAnsi="Arial" w:cs="Arial" w:eastAsia="Arial"/>
          <w:sz w:val="18"/>
          <w:szCs w:val="18"/>
          <w:color w:val="2A2A2A"/>
          <w:spacing w:val="-17"/>
          <w:w w:val="147"/>
          <w:position w:val="-9"/>
        </w:rPr>
        <w:t>l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7"/>
          <w:position w:val="-9"/>
        </w:rPr>
        <w:t>e</w:t>
      </w:r>
      <w:r>
        <w:rPr>
          <w:rFonts w:ascii="Arial" w:hAnsi="Arial" w:cs="Arial" w:eastAsia="Arial"/>
          <w:sz w:val="18"/>
          <w:szCs w:val="18"/>
          <w:color w:val="4F4F4F"/>
          <w:spacing w:val="1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87"/>
          <w:position w:val="-9"/>
        </w:rPr>
        <w:t>Şul</w:t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88"/>
          <w:position w:val="-9"/>
        </w:rPr>
        <w:t>)e</w:t>
      </w:r>
      <w:r>
        <w:rPr>
          <w:rFonts w:ascii="Arial" w:hAnsi="Arial" w:cs="Arial" w:eastAsia="Arial"/>
          <w:sz w:val="18"/>
          <w:szCs w:val="18"/>
          <w:color w:val="3D3D3F"/>
          <w:spacing w:val="-26"/>
          <w:w w:val="100"/>
          <w:position w:val="-9"/>
        </w:rPr>
        <w:t> </w:t>
      </w:r>
      <w:r>
        <w:rPr>
          <w:rFonts w:ascii="Arial" w:hAnsi="Arial" w:cs="Arial" w:eastAsia="Arial"/>
          <w:sz w:val="41"/>
          <w:szCs w:val="41"/>
          <w:color w:val="B1B3B1"/>
          <w:spacing w:val="-53"/>
          <w:w w:val="67"/>
          <w:position w:val="-19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-165"/>
          <w:w w:val="68"/>
          <w:position w:val="-9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-9"/>
          <w:w w:val="35"/>
          <w:position w:val="-1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3B1"/>
          <w:spacing w:val="-85"/>
          <w:w w:val="201"/>
          <w:position w:val="-1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35"/>
          <w:position w:val="-1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-22"/>
          <w:w w:val="100"/>
          <w:position w:val="-19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-104"/>
          <w:w w:val="87"/>
          <w:position w:val="-9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B1B3B1"/>
          <w:spacing w:val="0"/>
          <w:w w:val="201"/>
          <w:position w:val="-19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87"/>
          <w:position w:val="-9"/>
        </w:rPr>
        <w:t>ôrü</w:t>
      </w:r>
      <w:r>
        <w:rPr>
          <w:rFonts w:ascii="Arial" w:hAnsi="Arial" w:cs="Arial" w:eastAsia="Arial"/>
          <w:sz w:val="23"/>
          <w:szCs w:val="23"/>
          <w:color w:val="4F4F4F"/>
          <w:spacing w:val="-28"/>
          <w:w w:val="100"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67"/>
          <w:i/>
          <w:position w:val="-9"/>
        </w:rPr>
        <w:t>v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40" w:right="220"/>
          <w:cols w:num="2" w:equalWidth="0">
            <w:col w:w="8678" w:space="152"/>
            <w:col w:w="2430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725" w:lineRule="exact"/>
        <w:ind w:left="1498" w:right="-143"/>
        <w:jc w:val="left"/>
        <w:tabs>
          <w:tab w:pos="2420" w:val="left"/>
          <w:tab w:pos="3120" w:val="left"/>
          <w:tab w:pos="3700" w:val="left"/>
        </w:tabs>
        <w:rPr>
          <w:rFonts w:ascii="Arial" w:hAnsi="Arial" w:cs="Arial" w:eastAsia="Arial"/>
          <w:sz w:val="53"/>
          <w:szCs w:val="53"/>
        </w:rPr>
      </w:pPr>
      <w:rPr/>
      <w:r>
        <w:rPr/>
        <w:pict>
          <v:group style="position:absolute;margin-left:177.579285pt;margin-top:4.022248pt;width:2.10153pt;height:15.959171pt;mso-position-horizontal-relative:page;mso-position-vertical-relative:paragraph;z-index:-13669" coordorigin="3552,80" coordsize="42,319">
            <v:group style="position:absolute;left:3582;top:90;width:2;height:90" coordorigin="3582,90" coordsize="2,90">
              <v:shape style="position:absolute;left:3582;top:90;width:2;height:90" coordorigin="3582,90" coordsize="0,90" path="m3582,180l3582,90e" filled="f" stroked="t" strokeweight=".467007pt" strokecolor="#7074B8">
                <v:path arrowok="t"/>
              </v:shape>
            </v:group>
            <v:group style="position:absolute;left:3584;top:90;width:2;height:189" coordorigin="3584,90" coordsize="2,189">
              <v:shape style="position:absolute;left:3584;top:90;width:2;height:189" coordorigin="3584,90" coordsize="0,189" path="m3584,279l3584,90e" filled="f" stroked="t" strokeweight=".934013pt" strokecolor="#3B4487">
                <v:path arrowok="t"/>
              </v:shape>
            </v:group>
            <v:group style="position:absolute;left:3568;top:279;width:2;height:104" coordorigin="3568,279" coordsize="2,104">
              <v:shape style="position:absolute;left:3568;top:279;width:2;height:104" coordorigin="3568,279" coordsize="0,104" path="m3568,383l3568,279e" filled="f" stroked="t" strokeweight="1.634523pt" strokecolor="#2B3FA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6.411774pt;margin-top:19.173723pt;width:26.385877pt;height:15.129155pt;mso-position-horizontal-relative:page;mso-position-vertical-relative:paragraph;z-index:-13668" coordorigin="3528,383" coordsize="528,303">
            <v:group style="position:absolute;left:3556;top:397;width:2;height:275" coordorigin="3556,397" coordsize="2,275">
              <v:shape style="position:absolute;left:3556;top:397;width:2;height:275" coordorigin="3556,397" coordsize="0,275" path="m3556,672l3556,397e" filled="f" stroked="t" strokeweight="1.40102pt" strokecolor="#343893">
                <v:path arrowok="t"/>
              </v:shape>
            </v:group>
            <v:group style="position:absolute;left:3549;top:653;width:486;height:2" coordorigin="3549,653" coordsize="486,2">
              <v:shape style="position:absolute;left:3549;top:653;width:486;height:2" coordorigin="3549,653" coordsize="486,0" path="m3549,653l4035,653e" filled="f" stroked="t" strokeweight="2.10153pt" strokecolor="#3F4B90">
                <v:path arrowok="t"/>
              </v:shape>
            </v:group>
            <v:group style="position:absolute;left:3867;top:644;width:149;height:2" coordorigin="3867,644" coordsize="149,2">
              <v:shape style="position:absolute;left:3867;top:644;width:149;height:2" coordorigin="3867,644" coordsize="149,0" path="m3867,644l4016,644e" filled="f" stroked="t" strokeweight="1.868027pt" strokecolor="#484B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100"/>
          <w:position w:val="3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100"/>
          <w:position w:val="3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100"/>
          <w:position w:val="34"/>
        </w:rPr>
      </w:r>
      <w:r>
        <w:rPr>
          <w:rFonts w:ascii="Arial" w:hAnsi="Arial" w:cs="Arial" w:eastAsia="Arial"/>
          <w:sz w:val="28"/>
          <w:szCs w:val="28"/>
          <w:color w:val="9A9A9A"/>
          <w:spacing w:val="0"/>
          <w:w w:val="132"/>
          <w:position w:val="25"/>
        </w:rPr>
        <w:t>.</w:t>
      </w:r>
      <w:r>
        <w:rPr>
          <w:rFonts w:ascii="Arial" w:hAnsi="Arial" w:cs="Arial" w:eastAsia="Arial"/>
          <w:sz w:val="28"/>
          <w:szCs w:val="28"/>
          <w:color w:val="9A9A9A"/>
          <w:spacing w:val="0"/>
          <w:w w:val="100"/>
          <w:position w:val="25"/>
        </w:rPr>
        <w:tab/>
      </w:r>
      <w:r>
        <w:rPr>
          <w:rFonts w:ascii="Arial" w:hAnsi="Arial" w:cs="Arial" w:eastAsia="Arial"/>
          <w:sz w:val="28"/>
          <w:szCs w:val="28"/>
          <w:color w:val="9A9A9A"/>
          <w:spacing w:val="0"/>
          <w:w w:val="100"/>
          <w:position w:val="25"/>
        </w:rPr>
      </w:r>
      <w:r>
        <w:rPr>
          <w:rFonts w:ascii="Arial" w:hAnsi="Arial" w:cs="Arial" w:eastAsia="Arial"/>
          <w:sz w:val="28"/>
          <w:szCs w:val="28"/>
          <w:color w:val="383D82"/>
          <w:spacing w:val="0"/>
          <w:w w:val="51"/>
          <w:b/>
          <w:bCs/>
          <w:i/>
          <w:position w:val="32"/>
        </w:rPr>
        <w:t>1</w:t>
      </w:r>
      <w:r>
        <w:rPr>
          <w:rFonts w:ascii="Arial" w:hAnsi="Arial" w:cs="Arial" w:eastAsia="Arial"/>
          <w:sz w:val="28"/>
          <w:szCs w:val="28"/>
          <w:color w:val="383D82"/>
          <w:spacing w:val="7"/>
          <w:w w:val="51"/>
          <w:b/>
          <w:bCs/>
          <w:i/>
          <w:position w:val="32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A2B64"/>
          <w:spacing w:val="-40"/>
          <w:w w:val="137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43"/>
          <w:szCs w:val="43"/>
          <w:color w:val="4D5489"/>
          <w:spacing w:val="0"/>
          <w:w w:val="46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43"/>
          <w:szCs w:val="43"/>
          <w:color w:val="4D5489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4D5489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53"/>
          <w:szCs w:val="53"/>
          <w:color w:val="26318A"/>
          <w:spacing w:val="0"/>
          <w:w w:val="163"/>
          <w:i/>
          <w:position w:val="-4"/>
        </w:rPr>
        <w:t>i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494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9A9A9A"/>
          <w:spacing w:val="0"/>
          <w:w w:val="53"/>
          <w:position w:val="10"/>
        </w:rPr>
        <w:t>..</w:t>
      </w:r>
      <w:r>
        <w:rPr>
          <w:rFonts w:ascii="Arial" w:hAnsi="Arial" w:cs="Arial" w:eastAsia="Arial"/>
          <w:sz w:val="37"/>
          <w:szCs w:val="37"/>
          <w:color w:val="9A9A9A"/>
          <w:spacing w:val="0"/>
          <w:w w:val="53"/>
          <w:position w:val="10"/>
        </w:rPr>
        <w:t>  </w:t>
      </w:r>
      <w:r>
        <w:rPr>
          <w:rFonts w:ascii="Arial" w:hAnsi="Arial" w:cs="Arial" w:eastAsia="Arial"/>
          <w:sz w:val="37"/>
          <w:szCs w:val="37"/>
          <w:color w:val="9A9A9A"/>
          <w:spacing w:val="1"/>
          <w:w w:val="53"/>
          <w:position w:val="10"/>
        </w:rPr>
        <w:t> </w:t>
      </w:r>
      <w:r>
        <w:rPr>
          <w:rFonts w:ascii="Arial" w:hAnsi="Arial" w:cs="Arial" w:eastAsia="Arial"/>
          <w:sz w:val="28"/>
          <w:szCs w:val="28"/>
          <w:color w:val="9A9A9A"/>
          <w:spacing w:val="0"/>
          <w:w w:val="82"/>
          <w:position w:val="4"/>
        </w:rPr>
        <w:t>.</w:t>
      </w:r>
      <w:r>
        <w:rPr>
          <w:rFonts w:ascii="Arial" w:hAnsi="Arial" w:cs="Arial" w:eastAsia="Arial"/>
          <w:sz w:val="28"/>
          <w:szCs w:val="28"/>
          <w:color w:val="9A9A9A"/>
          <w:spacing w:val="-2"/>
          <w:w w:val="82"/>
          <w:position w:val="4"/>
        </w:rPr>
        <w:t> </w:t>
      </w:r>
      <w:r>
        <w:rPr>
          <w:rFonts w:ascii="Arial" w:hAnsi="Arial" w:cs="Arial" w:eastAsia="Arial"/>
          <w:sz w:val="28"/>
          <w:szCs w:val="28"/>
          <w:color w:val="9A9A9A"/>
          <w:spacing w:val="0"/>
          <w:w w:val="100"/>
          <w:position w:val="4"/>
        </w:rPr>
        <w:t>·</w:t>
      </w:r>
      <w:r>
        <w:rPr>
          <w:rFonts w:ascii="Arial" w:hAnsi="Arial" w:cs="Arial" w:eastAsia="Arial"/>
          <w:sz w:val="28"/>
          <w:szCs w:val="28"/>
          <w:color w:val="9A9A9A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1B3B1"/>
          <w:spacing w:val="0"/>
          <w:w w:val="78"/>
          <w:position w:val="-4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B1B3B1"/>
          <w:spacing w:val="0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1B3B1"/>
          <w:spacing w:val="42"/>
          <w:w w:val="78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9A9A9A"/>
          <w:spacing w:val="-5"/>
          <w:w w:val="68"/>
          <w:position w:val="17"/>
        </w:rPr>
        <w:t>.</w:t>
      </w:r>
      <w:r>
        <w:rPr>
          <w:rFonts w:ascii="Arial" w:hAnsi="Arial" w:cs="Arial" w:eastAsia="Arial"/>
          <w:sz w:val="27"/>
          <w:szCs w:val="27"/>
          <w:color w:val="626262"/>
          <w:spacing w:val="0"/>
          <w:w w:val="85"/>
          <w:position w:val="17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40" w:right="220"/>
          <w:cols w:num="2" w:equalWidth="0">
            <w:col w:w="3909" w:space="4856"/>
            <w:col w:w="2495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26.035622pt;margin-top:40.834152pt;width:554.103425pt;height:780.600597pt;mso-position-horizontal-relative:page;mso-position-vertical-relative:page;z-index:-13672" coordorigin="521,817" coordsize="11082,15612">
            <v:group style="position:absolute;left:532;top:843;width:8934;height:2" coordorigin="532,843" coordsize="8934,2">
              <v:shape style="position:absolute;left:532;top:843;width:8934;height:2" coordorigin="532,843" coordsize="8934,0" path="m532,843l9466,843e" filled="f" stroked="t" strokeweight=".70051pt" strokecolor="#606060">
                <v:path arrowok="t"/>
              </v:shape>
            </v:group>
            <v:group style="position:absolute;left:537;top:824;width:2;height:3451" coordorigin="537,824" coordsize="2,3451">
              <v:shape style="position:absolute;left:537;top:824;width:2;height:3451" coordorigin="537,824" coordsize="0,3451" path="m537,4275l537,824e" filled="f" stroked="t" strokeweight=".70051pt" strokecolor="#4F4F4F">
                <v:path arrowok="t"/>
              </v:shape>
            </v:group>
            <v:group style="position:absolute;left:2302;top:838;width:2;height:847" coordorigin="2302,838" coordsize="2,847">
              <v:shape style="position:absolute;left:2302;top:838;width:2;height:847" coordorigin="2302,838" coordsize="0,847" path="m2302,1685l2302,838e" filled="f" stroked="t" strokeweight=".70051pt" strokecolor="#575757">
                <v:path arrowok="t"/>
              </v:shape>
            </v:group>
            <v:group style="position:absolute;left:2839;top:850;width:570;height:2" coordorigin="2839,850" coordsize="570,2">
              <v:shape style="position:absolute;left:2839;top:850;width:570;height:2" coordorigin="2839,850" coordsize="570,0" path="m2839,850l3409,850e" filled="f" stroked="t" strokeweight=".70051pt" strokecolor="#606060">
                <v:path arrowok="t"/>
              </v:shape>
            </v:group>
            <v:group style="position:absolute;left:3353;top:850;width:229;height:2" coordorigin="3353,850" coordsize="229,2">
              <v:shape style="position:absolute;left:3353;top:850;width:229;height:2" coordorigin="3353,850" coordsize="229,0" path="m3353,850l3582,850e" filled="f" stroked="t" strokeweight=".467007pt" strokecolor="#4B4B4B">
                <v:path arrowok="t"/>
              </v:shape>
            </v:group>
            <v:group style="position:absolute;left:3605;top:859;width:7953;height:2" coordorigin="3605,859" coordsize="7953,2">
              <v:shape style="position:absolute;left:3605;top:859;width:7953;height:2" coordorigin="3605,859" coordsize="7953,0" path="m3605,859l11558,859e" filled="f" stroked="t" strokeweight=".70051pt" strokecolor="#646464">
                <v:path arrowok="t"/>
              </v:shape>
            </v:group>
            <v:group style="position:absolute;left:9181;top:852;width:2;height:710" coordorigin="9181,852" coordsize="2,710">
              <v:shape style="position:absolute;left:9181;top:852;width:2;height:710" coordorigin="9181,852" coordsize="0,710" path="m9181,1562l9181,852e" filled="f" stroked="t" strokeweight=".70051pt" strokecolor="#606060">
                <v:path arrowok="t"/>
              </v:shape>
            </v:group>
            <v:group style="position:absolute;left:11561;top:852;width:2;height:5434" coordorigin="11561,852" coordsize="2,5434">
              <v:shape style="position:absolute;left:11561;top:852;width:2;height:5434" coordorigin="11561,852" coordsize="0,5434" path="m11561,6287l11561,852e" filled="f" stroked="t" strokeweight=".70051pt" strokecolor="#606060">
                <v:path arrowok="t"/>
              </v:shape>
            </v:group>
            <v:group style="position:absolute;left:9181;top:1250;width:2;height:436" coordorigin="9181,1250" coordsize="2,436">
              <v:shape style="position:absolute;left:9181;top:1250;width:2;height:436" coordorigin="9181,1250" coordsize="0,436" path="m9181,1685l9181,1250e" filled="f" stroked="t" strokeweight=".467007pt" strokecolor="#575757">
                <v:path arrowok="t"/>
              </v:shape>
            </v:group>
            <v:group style="position:absolute;left:2302;top:1628;width:2;height:275" coordorigin="2302,1628" coordsize="2,275">
              <v:shape style="position:absolute;left:2302;top:1628;width:2;height:275" coordorigin="2302,1628" coordsize="0,275" path="m2302,1903l2302,1628e" filled="f" stroked="t" strokeweight=".467007pt" strokecolor="#3F3F3F">
                <v:path arrowok="t"/>
              </v:shape>
            </v:group>
            <v:group style="position:absolute;left:9186;top:1628;width:2;height:734" coordorigin="9186,1628" coordsize="2,734">
              <v:shape style="position:absolute;left:9186;top:1628;width:2;height:734" coordorigin="9186,1628" coordsize="0,734" path="m9186,2362l9186,1628e" filled="f" stroked="t" strokeweight=".70051pt" strokecolor="#575757">
                <v:path arrowok="t"/>
              </v:shape>
            </v:group>
            <v:group style="position:absolute;left:528;top:2343;width:7271;height:2" coordorigin="528,2343" coordsize="7271,2">
              <v:shape style="position:absolute;left:528;top:2343;width:7271;height:2" coordorigin="528,2343" coordsize="7271,0" path="m528,2343l7799,2343e" filled="f" stroked="t" strokeweight=".70051pt" strokecolor="#5B5B5B">
                <v:path arrowok="t"/>
              </v:shape>
            </v:group>
            <v:group style="position:absolute;left:2302;top:1846;width:2;height:502" coordorigin="2302,1846" coordsize="2,502">
              <v:shape style="position:absolute;left:2302;top:1846;width:2;height:502" coordorigin="2302,1846" coordsize="0,502" path="m2302,2348l2302,1846e" filled="f" stroked="t" strokeweight=".70051pt" strokecolor="#545454">
                <v:path arrowok="t"/>
              </v:shape>
            </v:group>
            <v:group style="position:absolute;left:2839;top:2346;width:743;height:2" coordorigin="2839,2346" coordsize="743,2">
              <v:shape style="position:absolute;left:2839;top:2346;width:743;height:2" coordorigin="2839,2346" coordsize="743,0" path="m2839,2346l3582,2346e" filled="f" stroked="t" strokeweight=".467007pt" strokecolor="#5B5B5B">
                <v:path arrowok="t"/>
              </v:shape>
            </v:group>
            <v:group style="position:absolute;left:3582;top:2348;width:355;height:2" coordorigin="3582,2348" coordsize="355,2">
              <v:shape style="position:absolute;left:3582;top:2348;width:355;height:2" coordorigin="3582,2348" coordsize="355,0" path="m3582,2348l3937,2348e" filled="f" stroked="t" strokeweight=".934013pt" strokecolor="#707070">
                <v:path arrowok="t"/>
              </v:shape>
            </v:group>
            <v:group style="position:absolute;left:3988;top:2355;width:7575;height:2" coordorigin="3988,2355" coordsize="7575,2">
              <v:shape style="position:absolute;left:3988;top:2355;width:7575;height:2" coordorigin="3988,2355" coordsize="7575,0" path="m3988,2355l11563,2355e" filled="f" stroked="t" strokeweight=".70051pt" strokecolor="#606060">
                <v:path arrowok="t"/>
              </v:shape>
            </v:group>
            <v:group style="position:absolute;left:532;top:2580;width:5329;height:2" coordorigin="532,2580" coordsize="5329,2">
              <v:shape style="position:absolute;left:532;top:2580;width:5329;height:2" coordorigin="532,2580" coordsize="5329,0" path="m532,2580l5861,2580e" filled="f" stroked="t" strokeweight=".70051pt" strokecolor="#575757">
                <v:path arrowok="t"/>
              </v:shape>
            </v:group>
            <v:group style="position:absolute;left:551;top:2197;width:2;height:8620" coordorigin="551,2197" coordsize="2,8620">
              <v:shape style="position:absolute;left:551;top:2197;width:2;height:8620" coordorigin="551,2197" coordsize="0,8620" path="m551,10817l551,2197e" filled="f" stroked="t" strokeweight=".70051pt" strokecolor="#545454">
                <v:path arrowok="t"/>
              </v:shape>
            </v:group>
            <v:group style="position:absolute;left:3573;top:2334;width:2;height:492" coordorigin="3573,2334" coordsize="2,492">
              <v:shape style="position:absolute;left:3573;top:2334;width:2;height:492" coordorigin="3573,2334" coordsize="0,492" path="m3573,2826l3573,2334e" filled="f" stroked="t" strokeweight=".70051pt" strokecolor="#4B4B4B">
                <v:path arrowok="t"/>
              </v:shape>
            </v:group>
            <v:group style="position:absolute;left:5805;top:2592;width:5763;height:2" coordorigin="5805,2592" coordsize="5763,2">
              <v:shape style="position:absolute;left:5805;top:2592;width:5763;height:2" coordorigin="5805,2592" coordsize="5763,0" path="m5805,2592l11568,2592e" filled="f" stroked="t" strokeweight=".70051pt" strokecolor="#606060">
                <v:path arrowok="t"/>
              </v:shape>
            </v:group>
            <v:group style="position:absolute;left:537;top:2814;width:2872;height:2" coordorigin="537,2814" coordsize="2872,2">
              <v:shape style="position:absolute;left:537;top:2814;width:2872;height:2" coordorigin="537,2814" coordsize="2872,0" path="m537,2814l3409,2814e" filled="f" stroked="t" strokeweight=".70051pt" strokecolor="#575757">
                <v:path arrowok="t"/>
              </v:shape>
            </v:group>
            <v:group style="position:absolute;left:3353;top:2819;width:238;height:2" coordorigin="3353,2819" coordsize="238,2">
              <v:shape style="position:absolute;left:3353;top:2819;width:238;height:2" coordorigin="3353,2819" coordsize="238,0" path="m3353,2819l3591,2819e" filled="f" stroked="t" strokeweight=".467007pt" strokecolor="#3F3F3F">
                <v:path arrowok="t"/>
              </v:shape>
            </v:group>
            <v:group style="position:absolute;left:3521;top:2821;width:2340;height:2" coordorigin="3521,2821" coordsize="2340,2">
              <v:shape style="position:absolute;left:3521;top:2821;width:2340;height:2" coordorigin="3521,2821" coordsize="2340,0" path="m3521,2821l5861,2821e" filled="f" stroked="t" strokeweight=".70051pt" strokecolor="#5B5B5B">
                <v:path arrowok="t"/>
              </v:shape>
            </v:group>
            <v:group style="position:absolute;left:5805;top:2826;width:2615;height:2" coordorigin="5805,2826" coordsize="2615,2">
              <v:shape style="position:absolute;left:5805;top:2826;width:2615;height:2" coordorigin="5805,2826" coordsize="2615,0" path="m5805,2826l8420,2826e" filled="f" stroked="t" strokeweight=".467007pt" strokecolor="#575757">
                <v:path arrowok="t"/>
              </v:shape>
            </v:group>
            <v:group style="position:absolute;left:8364;top:2828;width:3199;height:2" coordorigin="8364,2828" coordsize="3199,2">
              <v:shape style="position:absolute;left:8364;top:2828;width:3199;height:2" coordorigin="8364,2828" coordsize="3199,0" path="m8364,2828l11563,2828e" filled="f" stroked="t" strokeweight=".70051pt" strokecolor="#575757">
                <v:path arrowok="t"/>
              </v:shape>
            </v:group>
            <v:group style="position:absolute;left:532;top:3053;width:4404;height:2" coordorigin="532,3053" coordsize="4404,2">
              <v:shape style="position:absolute;left:532;top:3053;width:4404;height:2" coordorigin="532,3053" coordsize="4404,0" path="m532,3053l4936,3053e" filled="f" stroked="t" strokeweight=".70051pt" strokecolor="#575757">
                <v:path arrowok="t"/>
              </v:shape>
            </v:group>
            <v:group style="position:absolute;left:598;top:3065;width:10970;height:2" coordorigin="598,3065" coordsize="10970,2">
              <v:shape style="position:absolute;left:598;top:3065;width:10970;height:2" coordorigin="598,3065" coordsize="10970,0" path="m598,3065l11568,3065e" filled="f" stroked="t" strokeweight=".934013pt" strokecolor="#5B5B5B">
                <v:path arrowok="t"/>
              </v:shape>
            </v:group>
            <v:group style="position:absolute;left:7467;top:3063;width:392;height:2" coordorigin="7467,3063" coordsize="392,2">
              <v:shape style="position:absolute;left:7467;top:3063;width:392;height:2" coordorigin="7467,3063" coordsize="392,0" path="m7467,3063l7860,3063e" filled="f" stroked="t" strokeweight=".467007pt" strokecolor="#545454">
                <v:path arrowok="t"/>
              </v:shape>
            </v:group>
            <v:group style="position:absolute;left:537;top:3285;width:1322;height:2" coordorigin="537,3285" coordsize="1322,2">
              <v:shape style="position:absolute;left:537;top:3285;width:1322;height:2" coordorigin="537,3285" coordsize="1322,0" path="m537,3285l1859,3285e" filled="f" stroked="t" strokeweight=".70051pt" strokecolor="#575757">
                <v:path arrowok="t"/>
              </v:shape>
            </v:group>
            <v:group style="position:absolute;left:598;top:3299;width:10970;height:2" coordorigin="598,3299" coordsize="10970,2">
              <v:shape style="position:absolute;left:598;top:3299;width:10970;height:2" coordorigin="598,3299" coordsize="10970,0" path="m598,3299l11568,3299e" filled="f" stroked="t" strokeweight=".70051pt" strokecolor="#606060">
                <v:path arrowok="t"/>
              </v:shape>
            </v:group>
            <v:group style="position:absolute;left:7467;top:3299;width:392;height:2" coordorigin="7467,3299" coordsize="392,2">
              <v:shape style="position:absolute;left:7467;top:3299;width:392;height:2" coordorigin="7467,3299" coordsize="392,0" path="m7467,3299l7860,3299e" filled="f" stroked="t" strokeweight=".467007pt" strokecolor="#5B5B5B">
                <v:path arrowok="t"/>
              </v:shape>
            </v:group>
            <v:group style="position:absolute;left:532;top:3527;width:2877;height:2" coordorigin="532,3527" coordsize="2877,2">
              <v:shape style="position:absolute;left:532;top:3527;width:2877;height:2" coordorigin="532,3527" coordsize="2877,0" path="m532,3527l3409,3527e" filled="f" stroked="t" strokeweight=".70051pt" strokecolor="#5B5B5B">
                <v:path arrowok="t"/>
              </v:shape>
            </v:group>
            <v:group style="position:absolute;left:3353;top:3529;width:229;height:2" coordorigin="3353,3529" coordsize="229,2">
              <v:shape style="position:absolute;left:3353;top:3529;width:229;height:2" coordorigin="3353,3529" coordsize="229,0" path="m3353,3529l3582,3529e" filled="f" stroked="t" strokeweight=".467007pt" strokecolor="#444444">
                <v:path arrowok="t"/>
              </v:shape>
            </v:group>
            <v:group style="position:absolute;left:3526;top:3531;width:5926;height:2" coordorigin="3526,3531" coordsize="5926,2">
              <v:shape style="position:absolute;left:3526;top:3531;width:5926;height:2" coordorigin="3526,3531" coordsize="5926,0" path="m3526,3531l9452,3531e" filled="f" stroked="t" strokeweight=".70051pt" strokecolor="#646464">
                <v:path arrowok="t"/>
              </v:shape>
            </v:group>
            <v:group style="position:absolute;left:9303;top:3541;width:2265;height:2" coordorigin="9303,3541" coordsize="2265,2">
              <v:shape style="position:absolute;left:9303;top:3541;width:2265;height:2" coordorigin="9303,3541" coordsize="2265,0" path="m9303,3541l11568,3541e" filled="f" stroked="t" strokeweight=".70051pt" strokecolor="#676767">
                <v:path arrowok="t"/>
              </v:shape>
            </v:group>
            <v:group style="position:absolute;left:4028;top:3527;width:2;height:757" coordorigin="4028,3527" coordsize="2,757">
              <v:shape style="position:absolute;left:4028;top:3527;width:2;height:757" coordorigin="4028,3527" coordsize="0,757" path="m4028,4284l4028,3527e" filled="f" stroked="t" strokeweight=".934013pt" strokecolor="#444444">
                <v:path arrowok="t"/>
              </v:shape>
            </v:group>
            <v:group style="position:absolute;left:7070;top:3531;width:2;height:757" coordorigin="7070,3531" coordsize="2,757">
              <v:shape style="position:absolute;left:7070;top:3531;width:2;height:757" coordorigin="7070,3531" coordsize="0,757" path="m7070,4289l7070,3531e" filled="f" stroked="t" strokeweight=".70051pt" strokecolor="#575757">
                <v:path arrowok="t"/>
              </v:shape>
            </v:group>
            <v:group style="position:absolute;left:7052;top:3962;width:1340;height:2" coordorigin="7052,3962" coordsize="1340,2">
              <v:shape style="position:absolute;left:7052;top:3962;width:1340;height:2" coordorigin="7052,3962" coordsize="1340,0" path="m7052,3962l8392,3962e" filled="f" stroked="t" strokeweight=".233503pt" strokecolor="#383838">
                <v:path arrowok="t"/>
              </v:shape>
            </v:group>
            <v:group style="position:absolute;left:4012;top:3948;width:2400;height:2" coordorigin="4012,3948" coordsize="2400,2">
              <v:shape style="position:absolute;left:4012;top:3948;width:2400;height:2" coordorigin="4012,3948" coordsize="2400,0" path="m4012,3948l6412,3948e" filled="f" stroked="t" strokeweight=".70051pt" strokecolor="#777777">
                <v:path arrowok="t"/>
              </v:shape>
            </v:group>
            <v:group style="position:absolute;left:6085;top:3948;width:990;height:2" coordorigin="6085,3948" coordsize="990,2">
              <v:shape style="position:absolute;left:6085;top:3948;width:990;height:2" coordorigin="6085,3948" coordsize="990,0" path="m6085,3948l7075,3948e" filled="f" stroked="t" strokeweight=".70051pt" strokecolor="#BCBCBC">
                <v:path arrowok="t"/>
              </v:shape>
            </v:group>
            <v:group style="position:absolute;left:8392;top:3962;width:1032;height:2" coordorigin="8392,3962" coordsize="1032,2">
              <v:shape style="position:absolute;left:8392;top:3962;width:1032;height:2" coordorigin="8392,3962" coordsize="1032,0" path="m8392,3962l9424,3962e" filled="f" stroked="t" strokeweight=".233503pt" strokecolor="#000000">
                <v:path arrowok="t"/>
              </v:shape>
            </v:group>
            <v:group style="position:absolute;left:9424;top:3962;width:2148;height:2" coordorigin="9424,3962" coordsize="2148,2">
              <v:shape style="position:absolute;left:9424;top:3962;width:2148;height:2" coordorigin="9424,3962" coordsize="2148,0" path="m9424,3962l11572,3962e" filled="f" stroked="t" strokeweight=".233503pt" strokecolor="#6B6B6B">
                <v:path arrowok="t"/>
              </v:shape>
            </v:group>
            <v:group style="position:absolute;left:537;top:4270;width:3241;height:2" coordorigin="537,4270" coordsize="3241,2">
              <v:shape style="position:absolute;left:537;top:4270;width:3241;height:2" coordorigin="537,4270" coordsize="3241,0" path="m537,4270l3778,4270e" filled="f" stroked="t" strokeweight=".70051pt" strokecolor="#606060">
                <v:path arrowok="t"/>
              </v:shape>
            </v:group>
            <v:group style="position:absolute;left:3722;top:4275;width:173;height:2" coordorigin="3722,4275" coordsize="173,2">
              <v:shape style="position:absolute;left:3722;top:4275;width:173;height:2" coordorigin="3722,4275" coordsize="173,0" path="m3722,4275l3895,4275e" filled="f" stroked="t" strokeweight=".467007pt" strokecolor="#3F3F3F">
                <v:path arrowok="t"/>
              </v:shape>
            </v:group>
            <v:group style="position:absolute;left:3839;top:4268;width:2022;height:2" coordorigin="3839,4268" coordsize="2022,2">
              <v:shape style="position:absolute;left:3839;top:4268;width:2022;height:2" coordorigin="3839,4268" coordsize="2022,0" path="m3839,4268l5861,4268e" filled="f" stroked="t" strokeweight="1.40102pt" strokecolor="#575757">
                <v:path arrowok="t"/>
              </v:shape>
            </v:group>
            <v:group style="position:absolute;left:5833;top:4260;width:504;height:2" coordorigin="5833,4260" coordsize="504,2">
              <v:shape style="position:absolute;left:5833;top:4260;width:504;height:2" coordorigin="5833,4260" coordsize="504,0" path="m5833,4260l6337,4260e" filled="f" stroked="t" strokeweight=".70051pt" strokecolor="#878787">
                <v:path arrowok="t"/>
              </v:shape>
            </v:group>
            <v:group style="position:absolute;left:6337;top:4260;width:504;height:2" coordorigin="6337,4260" coordsize="504,2">
              <v:shape style="position:absolute;left:6337;top:4260;width:504;height:2" coordorigin="6337,4260" coordsize="504,0" path="m6337,4260l6842,4260e" filled="f" stroked="t" strokeweight=".70051pt" strokecolor="#A8A8A8">
                <v:path arrowok="t"/>
              </v:shape>
            </v:group>
            <v:group style="position:absolute;left:6814;top:4279;width:280;height:2" coordorigin="6814,4279" coordsize="280,2">
              <v:shape style="position:absolute;left:6814;top:4279;width:280;height:2" coordorigin="6814,4279" coordsize="280,0" path="m6814,4279l7094,4279e" filled="f" stroked="t" strokeweight=".467007pt" strokecolor="#545454">
                <v:path arrowok="t"/>
              </v:shape>
            </v:group>
            <v:group style="position:absolute;left:7024;top:4279;width:4549;height:2" coordorigin="7024,4279" coordsize="4549,2">
              <v:shape style="position:absolute;left:7024;top:4279;width:4549;height:2" coordorigin="7024,4279" coordsize="4549,0" path="m7024,4279l11572,4279e" filled="f" stroked="t" strokeweight=".70051pt" strokecolor="#646464">
                <v:path arrowok="t"/>
              </v:shape>
            </v:group>
            <v:group style="position:absolute;left:532;top:4556;width:11035;height:2" coordorigin="532,4556" coordsize="11035,2">
              <v:shape style="position:absolute;left:532;top:4556;width:11035;height:2" coordorigin="532,4556" coordsize="11035,0" path="m532,4556l11568,4556e" filled="f" stroked="t" strokeweight=".70051pt" strokecolor="#5B5B5B">
                <v:path arrowok="t"/>
              </v:shape>
            </v:group>
            <v:group style="position:absolute;left:2307;top:4260;width:2;height:327" coordorigin="2307,4260" coordsize="2,327">
              <v:shape style="position:absolute;left:2307;top:4260;width:2;height:327" coordorigin="2307,4260" coordsize="0,327" path="m2307,4587l2307,4260e" filled="f" stroked="t" strokeweight=".467007pt" strokecolor="#3F3F3F">
                <v:path arrowok="t"/>
              </v:shape>
            </v:group>
            <v:group style="position:absolute;left:2309;top:4516;width:2;height:1543" coordorigin="2309,4516" coordsize="2,1543">
              <v:shape style="position:absolute;left:2309;top:4516;width:2;height:1543" coordorigin="2309,4516" coordsize="0,1543" path="m2309,6059l2309,4516e" filled="f" stroked="t" strokeweight=".70051pt" strokecolor="#545454">
                <v:path arrowok="t"/>
              </v:shape>
            </v:group>
            <v:group style="position:absolute;left:2302;top:4798;width:9270;height:2" coordorigin="2302,4798" coordsize="9270,2">
              <v:shape style="position:absolute;left:2302;top:4798;width:9270;height:2" coordorigin="2302,4798" coordsize="9270,0" path="m2302,4798l11572,4798e" filled="f" stroked="t" strokeweight=".70051pt" strokecolor="#606060">
                <v:path arrowok="t"/>
              </v:shape>
            </v:group>
            <v:group style="position:absolute;left:11563;top:4516;width:2;height:554" coordorigin="11563,4516" coordsize="2,554">
              <v:shape style="position:absolute;left:11563;top:4516;width:2;height:554" coordorigin="11563,4516" coordsize="0,554" path="m11563,5070l11563,4516e" filled="f" stroked="t" strokeweight=".70051pt" strokecolor="#606060">
                <v:path arrowok="t"/>
              </v:shape>
            </v:group>
            <v:group style="position:absolute;left:4908;top:4800;width:2;height:241" coordorigin="4908,4800" coordsize="2,241">
              <v:shape style="position:absolute;left:4908;top:4800;width:2;height:241" coordorigin="4908,4800" coordsize="0,241" path="m4908,5042l4908,4800e" filled="f" stroked="t" strokeweight=".233503pt" strokecolor="#545454">
                <v:path arrowok="t"/>
              </v:shape>
            </v:group>
            <v:group style="position:absolute;left:7832;top:4800;width:2;height:241" coordorigin="7832,4800" coordsize="2,241">
              <v:shape style="position:absolute;left:7832;top:4800;width:2;height:241" coordorigin="7832,4800" coordsize="0,241" path="m7832,5042l7832,4800e" filled="f" stroked="t" strokeweight=".233503pt" strokecolor="#444444">
                <v:path arrowok="t"/>
              </v:shape>
            </v:group>
            <v:group style="position:absolute;left:546;top:5013;width:2;height:459" coordorigin="546,5013" coordsize="2,459">
              <v:shape style="position:absolute;left:546;top:5013;width:2;height:459" coordorigin="546,5013" coordsize="0,459" path="m546,5472l546,5013e" filled="f" stroked="t" strokeweight=".467007pt" strokecolor="#545454">
                <v:path arrowok="t"/>
              </v:shape>
            </v:group>
            <v:group style="position:absolute;left:4908;top:5042;width:2;height:734" coordorigin="4908,5042" coordsize="2,734">
              <v:shape style="position:absolute;left:4908;top:5042;width:2;height:734" coordorigin="4908,5042" coordsize="0,734" path="m4908,5775l4908,5042e" filled="f" stroked="t" strokeweight=".233503pt" strokecolor="#000000">
                <v:path arrowok="t"/>
              </v:shape>
            </v:group>
            <v:group style="position:absolute;left:5053;top:5288;width:4147;height:2" coordorigin="5053,5288" coordsize="4147,2">
              <v:shape style="position:absolute;left:5053;top:5288;width:4147;height:2" coordorigin="5053,5288" coordsize="4147,0" path="m5053,5288l9200,5288e" filled="f" stroked="t" strokeweight=".70051pt" strokecolor="#5B5B5B">
                <v:path arrowok="t"/>
              </v:shape>
            </v:group>
            <v:group style="position:absolute;left:7832;top:5042;width:2;height:246" coordorigin="7832,5042" coordsize="2,246">
              <v:shape style="position:absolute;left:7832;top:5042;width:2;height:246" coordorigin="7832,5042" coordsize="0,246" path="m7832,5288l7832,5042e" filled="f" stroked="t" strokeweight=".233503pt" strokecolor="#676767">
                <v:path arrowok="t"/>
              </v:shape>
            </v:group>
            <v:group style="position:absolute;left:9144;top:5290;width:308;height:2" coordorigin="9144,5290" coordsize="308,2">
              <v:shape style="position:absolute;left:9144;top:5290;width:308;height:2" coordorigin="9144,5290" coordsize="308,0" path="m9144,5290l9452,5290e" filled="f" stroked="t" strokeweight=".467007pt" strokecolor="#484848">
                <v:path arrowok="t"/>
              </v:shape>
            </v:group>
            <v:group style="position:absolute;left:9396;top:5292;width:2176;height:2" coordorigin="9396,5292" coordsize="2176,2">
              <v:shape style="position:absolute;left:9396;top:5292;width:2176;height:2" coordorigin="9396,5292" coordsize="2176,0" path="m9396,5292l11572,5292e" filled="f" stroked="t" strokeweight=".70051pt" strokecolor="#606060">
                <v:path arrowok="t"/>
              </v:shape>
            </v:group>
            <v:group style="position:absolute;left:11563;top:1477;width:2;height:3839" coordorigin="11563,1477" coordsize="2,3839">
              <v:shape style="position:absolute;left:11563;top:1477;width:2;height:3839" coordorigin="11563,1477" coordsize="0,3839" path="m11563,5316l11563,1477e" filled="f" stroked="t" strokeweight=".467007pt" strokecolor="#5B5B5B">
                <v:path arrowok="t"/>
              </v:shape>
            </v:group>
            <v:group style="position:absolute;left:5058;top:5539;width:6510;height:2" coordorigin="5058,5539" coordsize="6510,2">
              <v:shape style="position:absolute;left:5058;top:5539;width:6510;height:2" coordorigin="5058,5539" coordsize="6510,0" path="m5058,5539l11568,5539e" filled="f" stroked="t" strokeweight=".70051pt" strokecolor="#606060">
                <v:path arrowok="t"/>
              </v:shape>
            </v:group>
            <v:group style="position:absolute;left:11563;top:5245;width:2;height:317" coordorigin="11563,5245" coordsize="2,317">
              <v:shape style="position:absolute;left:11563;top:5245;width:2;height:317" coordorigin="11563,5245" coordsize="0,317" path="m11563,5562l11563,5245e" filled="f" stroked="t" strokeweight=".70051pt" strokecolor="#606060">
                <v:path arrowok="t"/>
              </v:shape>
            </v:group>
            <v:group style="position:absolute;left:546;top:5496;width:2;height:308" coordorigin="546,5496" coordsize="2,308">
              <v:shape style="position:absolute;left:546;top:5496;width:2;height:308" coordorigin="546,5496" coordsize="0,308" path="m546,5804l546,5496e" filled="f" stroked="t" strokeweight=".467007pt" strokecolor="#444444">
                <v:path arrowok="t"/>
              </v:shape>
            </v:group>
            <v:group style="position:absolute;left:5053;top:5785;width:6519;height:2" coordorigin="5053,5785" coordsize="6519,2">
              <v:shape style="position:absolute;left:5053;top:5785;width:6519;height:2" coordorigin="5053,5785" coordsize="6519,0" path="m5053,5785l11572,5785e" filled="f" stroked="t" strokeweight=".70051pt" strokecolor="#646464">
                <v:path arrowok="t"/>
              </v:shape>
            </v:group>
            <v:group style="position:absolute;left:2298;top:6021;width:1111;height:2" coordorigin="2298,6021" coordsize="1111,2">
              <v:shape style="position:absolute;left:2298;top:6021;width:1111;height:2" coordorigin="2298,6021" coordsize="1111,0" path="m2298,6021l3409,6021e" filled="f" stroked="t" strokeweight=".70051pt" strokecolor="#5B5B5B">
                <v:path arrowok="t"/>
              </v:shape>
            </v:group>
            <v:group style="position:absolute;left:3353;top:6019;width:229;height:2" coordorigin="3353,6019" coordsize="229,2">
              <v:shape style="position:absolute;left:3353;top:6019;width:229;height:2" coordorigin="3353,6019" coordsize="229,0" path="m3353,6019l3582,6019e" filled="f" stroked="t" strokeweight=".467007pt" strokecolor="#484848">
                <v:path arrowok="t"/>
              </v:shape>
            </v:group>
            <v:group style="position:absolute;left:3526;top:6024;width:8051;height:2" coordorigin="3526,6024" coordsize="8051,2">
              <v:shape style="position:absolute;left:3526;top:6024;width:8051;height:2" coordorigin="3526,6024" coordsize="8051,0" path="m3526,6024l11577,6024e" filled="f" stroked="t" strokeweight=".70051pt" strokecolor="#646464">
                <v:path arrowok="t"/>
              </v:shape>
            </v:group>
            <v:group style="position:absolute;left:4908;top:5775;width:2;height:1188" coordorigin="4908,5775" coordsize="2,1188">
              <v:shape style="position:absolute;left:4908;top:5775;width:2;height:1188" coordorigin="4908,5775" coordsize="0,1188" path="m4908,6963l4908,5775e" filled="f" stroked="t" strokeweight=".233503pt" strokecolor="#707070">
                <v:path arrowok="t"/>
              </v:shape>
            </v:group>
            <v:group style="position:absolute;left:11565;top:5586;width:2;height:634" coordorigin="11565,5586" coordsize="2,634">
              <v:shape style="position:absolute;left:11565;top:5586;width:2;height:634" coordorigin="11565,5586" coordsize="0,634" path="m11565,6220l11565,5586e" filled="f" stroked="t" strokeweight=".70051pt" strokecolor="#676767">
                <v:path arrowok="t"/>
              </v:shape>
            </v:group>
            <v:group style="position:absolute;left:925;top:6258;width:10652;height:2" coordorigin="925,6258" coordsize="10652,2">
              <v:shape style="position:absolute;left:925;top:6258;width:10652;height:2" coordorigin="925,6258" coordsize="10652,0" path="m925,6258l11577,6258e" filled="f" stroked="t" strokeweight=".70051pt" strokecolor="#606060">
                <v:path arrowok="t"/>
              </v:shape>
            </v:group>
            <v:group style="position:absolute;left:2312;top:5979;width:2;height:308" coordorigin="2312,5979" coordsize="2,308">
              <v:shape style="position:absolute;left:2312;top:5979;width:2;height:308" coordorigin="2312,5979" coordsize="0,308" path="m2312,6287l2312,5979e" filled="f" stroked="t" strokeweight=".467007pt" strokecolor="#484848">
                <v:path arrowok="t"/>
              </v:shape>
            </v:group>
            <v:group style="position:absolute;left:7467;top:6261;width:392;height:2" coordorigin="7467,6261" coordsize="392,2">
              <v:shape style="position:absolute;left:7467;top:6261;width:392;height:2" coordorigin="7467,6261" coordsize="392,0" path="m7467,6261l7860,6261e" filled="f" stroked="t" strokeweight=".70051pt" strokecolor="#676767">
                <v:path arrowok="t"/>
              </v:shape>
            </v:group>
            <v:group style="position:absolute;left:2321;top:6216;width:2;height:3224" coordorigin="2321,6216" coordsize="2,3224">
              <v:shape style="position:absolute;left:2321;top:6216;width:2;height:3224" coordorigin="2321,6216" coordsize="0,3224" path="m2321,9439l2321,6216e" filled="f" stroked="t" strokeweight=".70051pt" strokecolor="#545454">
                <v:path arrowok="t"/>
              </v:shape>
            </v:group>
            <v:group style="position:absolute;left:7832;top:6244;width:2;height:720" coordorigin="7832,6244" coordsize="2,720">
              <v:shape style="position:absolute;left:7832;top:6244;width:2;height:720" coordorigin="7832,6244" coordsize="0,720" path="m7832,6963l7832,6244e" filled="f" stroked="t" strokeweight=".233503pt" strokecolor="#6B6B6B">
                <v:path arrowok="t"/>
              </v:shape>
            </v:group>
            <v:group style="position:absolute;left:11579;top:2159;width:2;height:8691" coordorigin="11579,2159" coordsize="2,8691">
              <v:shape style="position:absolute;left:11579;top:2159;width:2;height:8691" coordorigin="11579,2159" coordsize="0,8691" path="m11579,10850l11579,2159e" filled="f" stroked="t" strokeweight=".70051pt" strokecolor="#606060">
                <v:path arrowok="t"/>
              </v:shape>
            </v:group>
            <v:group style="position:absolute;left:2302;top:6724;width:9279;height:2" coordorigin="2302,6724" coordsize="9279,2">
              <v:shape style="position:absolute;left:2302;top:6724;width:9279;height:2" coordorigin="2302,6724" coordsize="9279,0" path="m2302,6724l11582,6724e" filled="f" stroked="t" strokeweight=".70051pt" strokecolor="#646464">
                <v:path arrowok="t"/>
              </v:shape>
            </v:group>
            <v:group style="position:absolute;left:2307;top:6963;width:9275;height:2" coordorigin="2307,6963" coordsize="9275,2">
              <v:shape style="position:absolute;left:2307;top:6963;width:9275;height:2" coordorigin="2307,6963" coordsize="9275,0" path="m2307,6963l11582,6963e" filled="f" stroked="t" strokeweight=".70051pt" strokecolor="#606060">
                <v:path arrowok="t"/>
              </v:shape>
            </v:group>
            <v:group style="position:absolute;left:546;top:7200;width:11035;height:2" coordorigin="546,7200" coordsize="11035,2">
              <v:shape style="position:absolute;left:546;top:7200;width:11035;height:2" coordorigin="546,7200" coordsize="11035,0" path="m546,7200l11582,7200e" filled="f" stroked="t" strokeweight=".70051pt" strokecolor="#606060">
                <v:path arrowok="t"/>
              </v:shape>
            </v:group>
            <v:group style="position:absolute;left:551;top:7894;width:11031;height:2" coordorigin="551,7894" coordsize="11031,2">
              <v:shape style="position:absolute;left:551;top:7894;width:11031;height:2" coordorigin="551,7894" coordsize="11031,0" path="m551,7894l11582,7894e" filled="f" stroked="t" strokeweight=".70051pt" strokecolor="#676767">
                <v:path arrowok="t"/>
              </v:shape>
            </v:group>
            <v:group style="position:absolute;left:565;top:7849;width:2;height:4057" coordorigin="565,7849" coordsize="2,4057">
              <v:shape style="position:absolute;left:565;top:7849;width:2;height:4057" coordorigin="565,7849" coordsize="0,4057" path="m565,11906l565,7849e" filled="f" stroked="t" strokeweight=".70051pt" strokecolor="#575757">
                <v:path arrowok="t"/>
              </v:shape>
            </v:group>
            <v:group style="position:absolute;left:4908;top:7877;width:2;height:237" coordorigin="4908,7877" coordsize="2,237">
              <v:shape style="position:absolute;left:4908;top:7877;width:2;height:237" coordorigin="4908,7877" coordsize="0,237" path="m4908,8114l4908,7877e" filled="f" stroked="t" strokeweight=".233503pt" strokecolor="#606060">
                <v:path arrowok="t"/>
              </v:shape>
            </v:group>
            <v:group style="position:absolute;left:5072;top:8126;width:6515;height:2" coordorigin="5072,8126" coordsize="6515,2">
              <v:shape style="position:absolute;left:5072;top:8126;width:6515;height:2" coordorigin="5072,8126" coordsize="6515,0" path="m5072,8126l11586,8126e" filled="f" stroked="t" strokeweight=".70051pt" strokecolor="#676767">
                <v:path arrowok="t"/>
              </v:shape>
            </v:group>
            <v:group style="position:absolute;left:4908;top:8114;width:2;height:237" coordorigin="4908,8114" coordsize="2,237">
              <v:shape style="position:absolute;left:4908;top:8114;width:2;height:237" coordorigin="4908,8114" coordsize="0,237" path="m4908,8350l4908,8114e" filled="f" stroked="t" strokeweight=".233503pt" strokecolor="#000000">
                <v:path arrowok="t"/>
              </v:shape>
            </v:group>
            <v:group style="position:absolute;left:5067;top:8362;width:6524;height:2" coordorigin="5067,8362" coordsize="6524,2">
              <v:shape style="position:absolute;left:5067;top:8362;width:6524;height:2" coordorigin="5067,8362" coordsize="6524,0" path="m5067,8362l11591,8362e" filled="f" stroked="t" strokeweight=".70051pt" strokecolor="#676767">
                <v:path arrowok="t"/>
              </v:shape>
            </v:group>
            <v:group style="position:absolute;left:556;top:8601;width:3222;height:2" coordorigin="556,8601" coordsize="3222,2">
              <v:shape style="position:absolute;left:556;top:8601;width:3222;height:2" coordorigin="556,8601" coordsize="3222,0" path="m556,8601l3778,8601e" filled="f" stroked="t" strokeweight=".70051pt" strokecolor="#646464">
                <v:path arrowok="t"/>
              </v:shape>
            </v:group>
            <v:group style="position:absolute;left:3722;top:8601;width:173;height:2" coordorigin="3722,8601" coordsize="173,2">
              <v:shape style="position:absolute;left:3722;top:8601;width:173;height:2" coordorigin="3722,8601" coordsize="173,0" path="m3722,8601l3895,8601e" filled="f" stroked="t" strokeweight=".467007pt" strokecolor="#444444">
                <v:path arrowok="t"/>
              </v:shape>
            </v:group>
            <v:group style="position:absolute;left:4908;top:8350;width:2;height:246" coordorigin="4908,8350" coordsize="2,246">
              <v:shape style="position:absolute;left:4908;top:8350;width:2;height:246" coordorigin="4908,8350" coordsize="0,246" path="m4908,8597l4908,8350e" filled="f" stroked="t" strokeweight=".233503pt" strokecolor="#7C7C7C">
                <v:path arrowok="t"/>
              </v:shape>
            </v:group>
            <v:group style="position:absolute;left:3839;top:8599;width:7752;height:2" coordorigin="3839,8599" coordsize="7752,2">
              <v:shape style="position:absolute;left:3839;top:8599;width:7752;height:2" coordorigin="3839,8599" coordsize="7752,0" path="m3839,8599l11591,8599e" filled="f" stroked="t" strokeweight=".70051pt" strokecolor="#676767">
                <v:path arrowok="t"/>
              </v:shape>
            </v:group>
            <v:group style="position:absolute;left:9144;top:8597;width:308;height:2" coordorigin="9144,8597" coordsize="308,2">
              <v:shape style="position:absolute;left:9144;top:8597;width:308;height:2" coordorigin="9144,8597" coordsize="308,0" path="m9144,8597l9452,8597e" filled="f" stroked="t" strokeweight=".467007pt" strokecolor="#5B5B5B">
                <v:path arrowok="t"/>
              </v:shape>
            </v:group>
            <v:group style="position:absolute;left:560;top:8554;width:2;height:327" coordorigin="560,8554" coordsize="2,327">
              <v:shape style="position:absolute;left:560;top:8554;width:2;height:327" coordorigin="560,8554" coordsize="0,327" path="m560,8881l560,8554e" filled="f" stroked="t" strokeweight=".467007pt" strokecolor="#444444">
                <v:path arrowok="t"/>
              </v:shape>
            </v:group>
            <v:group style="position:absolute;left:11582;top:8824;width:2;height:275" coordorigin="11582,8824" coordsize="2,275">
              <v:shape style="position:absolute;left:11582;top:8824;width:2;height:275" coordorigin="11582,8824" coordsize="0,275" path="m11582,9098l11582,8824e" filled="f" stroked="t" strokeweight=".467007pt" strokecolor="#5B5B5B">
                <v:path arrowok="t"/>
              </v:shape>
            </v:group>
            <v:group style="position:absolute;left:560;top:9416;width:3218;height:2" coordorigin="560,9416" coordsize="3218,2">
              <v:shape style="position:absolute;left:560;top:9416;width:3218;height:2" coordorigin="560,9416" coordsize="3218,0" path="m560,9416l3778,9416e" filled="f" stroked="t" strokeweight=".70051pt" strokecolor="#5B5B5B">
                <v:path arrowok="t"/>
              </v:shape>
            </v:group>
            <v:group style="position:absolute;left:3722;top:9416;width:173;height:2" coordorigin="3722,9416" coordsize="173,2">
              <v:shape style="position:absolute;left:3722;top:9416;width:173;height:2" coordorigin="3722,9416" coordsize="173,0" path="m3722,9416l3895,9416e" filled="f" stroked="t" strokeweight=".467007pt" strokecolor="#484848">
                <v:path arrowok="t"/>
              </v:shape>
            </v:group>
            <v:group style="position:absolute;left:3839;top:9413;width:3031;height:2" coordorigin="3839,9413" coordsize="3031,2">
              <v:shape style="position:absolute;left:3839;top:9413;width:3031;height:2" coordorigin="3839,9413" coordsize="3031,0" path="m3839,9413l6870,9413e" filled="f" stroked="t" strokeweight=".70051pt" strokecolor="#676767">
                <v:path arrowok="t"/>
              </v:shape>
            </v:group>
            <v:group style="position:absolute;left:6814;top:9411;width:271;height:2" coordorigin="6814,9411" coordsize="271,2">
              <v:shape style="position:absolute;left:6814;top:9411;width:271;height:2" coordorigin="6814,9411" coordsize="271,0" path="m6814,9411l7084,9411e" filled="f" stroked="t" strokeweight=".467007pt" strokecolor="#4B4B4B">
                <v:path arrowok="t"/>
              </v:shape>
            </v:group>
            <v:group style="position:absolute;left:7028;top:9409;width:4558;height:2" coordorigin="7028,9409" coordsize="4558,2">
              <v:shape style="position:absolute;left:7028;top:9409;width:4558;height:2" coordorigin="7028,9409" coordsize="4558,0" path="m7028,9409l11586,9409e" filled="f" stroked="t" strokeweight=".70051pt" strokecolor="#646464">
                <v:path arrowok="t"/>
              </v:shape>
            </v:group>
            <v:group style="position:absolute;left:2335;top:9212;width:2;height:2310" coordorigin="2335,9212" coordsize="2,2310">
              <v:shape style="position:absolute;left:2335;top:9212;width:2;height:2310" coordorigin="2335,9212" coordsize="0,2310" path="m2335,11522l2335,9212e" filled="f" stroked="t" strokeweight=".70051pt" strokecolor="#545454">
                <v:path arrowok="t"/>
              </v:shape>
            </v:group>
            <v:group style="position:absolute;left:565;top:10585;width:266;height:2" coordorigin="565,10585" coordsize="266,2">
              <v:shape style="position:absolute;left:565;top:10585;width:266;height:2" coordorigin="565,10585" coordsize="266,0" path="m565,10585l831,10585e" filled="f" stroked="t" strokeweight=".467007pt" strokecolor="#4B4B4B">
                <v:path arrowok="t"/>
              </v:shape>
            </v:group>
            <v:group style="position:absolute;left:775;top:10580;width:10821;height:2" coordorigin="775,10580" coordsize="10821,2">
              <v:shape style="position:absolute;left:775;top:10580;width:10821;height:2" coordorigin="775,10580" coordsize="10821,0" path="m775,10580l11596,10580e" filled="f" stroked="t" strokeweight=".70051pt" strokecolor="#646464">
                <v:path arrowok="t"/>
              </v:shape>
            </v:group>
            <v:group style="position:absolute;left:570;top:10310;width:2;height:578" coordorigin="570,10310" coordsize="2,578">
              <v:shape style="position:absolute;left:570;top:10310;width:2;height:578" coordorigin="570,10310" coordsize="0,578" path="m570,10888l570,10310e" filled="f" stroked="t" strokeweight=".934013pt" strokecolor="#575757">
                <v:path arrowok="t"/>
              </v:shape>
            </v:group>
            <v:group style="position:absolute;left:3722;top:10826;width:173;height:2" coordorigin="3722,10826" coordsize="173,2">
              <v:shape style="position:absolute;left:3722;top:10826;width:173;height:2" coordorigin="3722,10826" coordsize="173,0" path="m3722,10826l3895,10826e" filled="f" stroked="t" strokeweight=".467007pt" strokecolor="#4F4F4F">
                <v:path arrowok="t"/>
              </v:shape>
            </v:group>
            <v:group style="position:absolute;left:976;top:10822;width:10620;height:2" coordorigin="976,10822" coordsize="10620,2">
              <v:shape style="position:absolute;left:976;top:10822;width:10620;height:2" coordorigin="976,10822" coordsize="10620,0" path="m976,10822l11596,10822e" filled="f" stroked="t" strokeweight=".70051pt" strokecolor="#676767">
                <v:path arrowok="t"/>
              </v:shape>
            </v:group>
            <v:group style="position:absolute;left:579;top:10694;width:2;height:3924" coordorigin="579,10694" coordsize="2,3924">
              <v:shape style="position:absolute;left:579;top:10694;width:2;height:3924" coordorigin="579,10694" coordsize="0,3924" path="m579,14618l579,10694e" filled="f" stroked="t" strokeweight=".70051pt" strokecolor="#575757">
                <v:path arrowok="t"/>
              </v:shape>
            </v:group>
            <v:group style="position:absolute;left:5805;top:11065;width:1065;height:2" coordorigin="5805,11065" coordsize="1065,2">
              <v:shape style="position:absolute;left:5805;top:11065;width:1065;height:2" coordorigin="5805,11065" coordsize="1065,0" path="m5805,11065l6870,11065e" filled="f" stroked="t" strokeweight=".70051pt" strokecolor="#676767">
                <v:path arrowok="t"/>
              </v:shape>
            </v:group>
            <v:group style="position:absolute;left:565;top:11065;width:11031;height:2" coordorigin="565,11065" coordsize="11031,2">
              <v:shape style="position:absolute;left:565;top:11065;width:11031;height:2" coordorigin="565,11065" coordsize="11031,0" path="m565,11065l11596,11065e" filled="f" stroked="t" strokeweight=".70051pt" strokecolor="#646464">
                <v:path arrowok="t"/>
              </v:shape>
            </v:group>
            <v:group style="position:absolute;left:2344;top:11276;width:2;height:2102" coordorigin="2344,11276" coordsize="2,2102">
              <v:shape style="position:absolute;left:2344;top:11276;width:2;height:2102" coordorigin="2344,11276" coordsize="0,2102" path="m2344,13378l2344,11276e" filled="f" stroked="t" strokeweight=".467007pt" strokecolor="#4F4F4F">
                <v:path arrowok="t"/>
              </v:shape>
            </v:group>
            <v:group style="position:absolute;left:574;top:11546;width:11021;height:2" coordorigin="574,11546" coordsize="11021,2">
              <v:shape style="position:absolute;left:574;top:11546;width:11021;height:2" coordorigin="574,11546" coordsize="11021,0" path="m574,11546l11596,11546e" filled="f" stroked="t" strokeweight=".70051pt" strokecolor="#606060">
                <v:path arrowok="t"/>
              </v:shape>
            </v:group>
            <v:group style="position:absolute;left:11591;top:8237;width:2;height:4554" coordorigin="11591,8237" coordsize="2,4554">
              <v:shape style="position:absolute;left:11591;top:8237;width:2;height:4554" coordorigin="11591,8237" coordsize="0,4554" path="m11591,12791l11591,8237e" filled="f" stroked="t" strokeweight=".934013pt" strokecolor="#646464">
                <v:path arrowok="t"/>
              </v:shape>
            </v:group>
            <v:group style="position:absolute;left:570;top:11785;width:11026;height:2" coordorigin="570,11785" coordsize="11026,2">
              <v:shape style="position:absolute;left:570;top:11785;width:11026;height:2" coordorigin="570,11785" coordsize="11026,0" path="m570,11785l11596,11785e" filled="f" stroked="t" strokeweight=".70051pt" strokecolor="#646464">
                <v:path arrowok="t"/>
              </v:shape>
            </v:group>
            <v:group style="position:absolute;left:9144;top:11778;width:308;height:2" coordorigin="9144,11778" coordsize="308,2">
              <v:shape style="position:absolute;left:9144;top:11778;width:308;height:2" coordorigin="9144,11778" coordsize="308,0" path="m9144,11778l9452,11778e" filled="f" stroked="t" strokeweight=".467007pt" strokecolor="#575757">
                <v:path arrowok="t"/>
              </v:shape>
            </v:group>
            <v:group style="position:absolute;left:1266;top:11787;width:2;height:715" coordorigin="1266,11787" coordsize="2,715">
              <v:shape style="position:absolute;left:1266;top:11787;width:2;height:715" coordorigin="1266,11787" coordsize="0,715" path="m1266,12502l1266,11787e" filled="f" stroked="t" strokeweight=".233503pt" strokecolor="#383838">
                <v:path arrowok="t"/>
              </v:shape>
            </v:group>
            <v:group style="position:absolute;left:1835;top:11783;width:2;height:2656" coordorigin="1835,11783" coordsize="2,2656">
              <v:shape style="position:absolute;left:1835;top:11783;width:2;height:2656" coordorigin="1835,11783" coordsize="0,2656" path="m1835,14438l1835,11783e" filled="f" stroked="t" strokeweight=".70051pt" strokecolor="#545454">
                <v:path arrowok="t"/>
              </v:shape>
            </v:group>
            <v:group style="position:absolute;left:574;top:12029;width:11021;height:2" coordorigin="574,12029" coordsize="11021,2">
              <v:shape style="position:absolute;left:574;top:12029;width:11021;height:2" coordorigin="574,12029" coordsize="11021,0" path="m574,12029l11596,12029e" filled="f" stroked="t" strokeweight=".70051pt" strokecolor="#676767">
                <v:path arrowok="t"/>
              </v:shape>
            </v:group>
            <v:group style="position:absolute;left:7500;top:11773;width:2;height:3905" coordorigin="7500,11773" coordsize="2,3905">
              <v:shape style="position:absolute;left:7500;top:11773;width:2;height:3905" coordorigin="7500,11773" coordsize="0,3905" path="m7500,15678l7500,11773e" filled="f" stroked="t" strokeweight=".70051pt" strokecolor="#5B5B5B">
                <v:path arrowok="t"/>
              </v:shape>
            </v:group>
            <v:group style="position:absolute;left:1266;top:12502;width:2;height:436" coordorigin="1266,12502" coordsize="2,436">
              <v:shape style="position:absolute;left:1266;top:12502;width:2;height:436" coordorigin="1266,12502" coordsize="0,436" path="m1266,12938l1266,12502e" filled="f" stroked="t" strokeweight=".233503pt" strokecolor="#000000">
                <v:path arrowok="t"/>
              </v:shape>
            </v:group>
            <v:group style="position:absolute;left:586;top:12459;width:2;height:2779" coordorigin="586,12459" coordsize="2,2779">
              <v:shape style="position:absolute;left:586;top:12459;width:2;height:2779" coordorigin="586,12459" coordsize="0,2779" path="m586,15238l586,12459e" filled="f" stroked="t" strokeweight=".70051pt" strokecolor="#575757">
                <v:path arrowok="t"/>
              </v:shape>
            </v:group>
            <v:group style="position:absolute;left:2347;top:12691;width:2;height:275" coordorigin="2347,12691" coordsize="2,275">
              <v:shape style="position:absolute;left:2347;top:12691;width:2;height:275" coordorigin="2347,12691" coordsize="0,275" path="m2347,12966l2347,12691e" filled="f" stroked="t" strokeweight=".467007pt" strokecolor="#444444">
                <v:path arrowok="t"/>
              </v:shape>
            </v:group>
            <v:group style="position:absolute;left:11563;top:12720;width:2;height:2731" coordorigin="11563,12720" coordsize="2,2731">
              <v:shape style="position:absolute;left:11563;top:12720;width:2;height:2731" coordorigin="11563,12720" coordsize="0,2731" path="m11563,15451l11563,12720e" filled="f" stroked="t" strokeweight=".233503pt" strokecolor="#000000">
                <v:path arrowok="t"/>
              </v:shape>
            </v:group>
            <v:group style="position:absolute;left:1266;top:12938;width:2;height:275" coordorigin="1266,12938" coordsize="2,275">
              <v:shape style="position:absolute;left:1266;top:12938;width:2;height:275" coordorigin="1266,12938" coordsize="0,275" path="m1266,13212l1266,12938e" filled="f" stroked="t" strokeweight=".233503pt" strokecolor="#606060">
                <v:path arrowok="t"/>
              </v:shape>
            </v:group>
            <v:group style="position:absolute;left:2316;top:12938;width:2;height:275" coordorigin="2316,12938" coordsize="2,275">
              <v:shape style="position:absolute;left:2316;top:12938;width:2;height:275" coordorigin="2316,12938" coordsize="0,275" path="m2316,13212l2316,12938e" filled="f" stroked="t" strokeweight=".233503pt" strokecolor="#000000">
                <v:path arrowok="t"/>
              </v:shape>
            </v:group>
            <v:group style="position:absolute;left:1266;top:13212;width:2;height:644" coordorigin="1266,13212" coordsize="2,644">
              <v:shape style="position:absolute;left:1266;top:13212;width:2;height:644" coordorigin="1266,13212" coordsize="0,644" path="m1266,13856l1266,13212e" filled="f" stroked="t" strokeweight=".233503pt" strokecolor="#000000">
                <v:path arrowok="t"/>
              </v:shape>
            </v:group>
            <v:group style="position:absolute;left:2347;top:13184;width:2;height:194" coordorigin="2347,13184" coordsize="2,194">
              <v:shape style="position:absolute;left:2347;top:13184;width:2;height:194" coordorigin="2347,13184" coordsize="0,194" path="m2347,13378l2347,13184e" filled="f" stroked="t" strokeweight=".467007pt" strokecolor="#6B6B6B">
                <v:path arrowok="t"/>
              </v:shape>
            </v:group>
            <v:group style="position:absolute;left:2316;top:13368;width:2;height:208" coordorigin="2316,13368" coordsize="2,208">
              <v:shape style="position:absolute;left:2316;top:13368;width:2;height:208" coordorigin="2316,13368" coordsize="0,208" path="m2316,13577l2316,13368e" filled="f" stroked="t" strokeweight=".233503pt" strokecolor="#000000">
                <v:path arrowok="t"/>
              </v:shape>
            </v:group>
            <v:group style="position:absolute;left:1266;top:13856;width:2;height:417" coordorigin="1266,13856" coordsize="2,417">
              <v:shape style="position:absolute;left:1266;top:13856;width:2;height:417" coordorigin="1266,13856" coordsize="0,417" path="m1266,14273l1266,13856e" filled="f" stroked="t" strokeweight=".233503pt" strokecolor="#676767">
                <v:path arrowok="t"/>
              </v:shape>
            </v:group>
            <v:group style="position:absolute;left:584;top:14100;width:1765;height:2" coordorigin="584,14100" coordsize="1765,2">
              <v:shape style="position:absolute;left:584;top:14100;width:1765;height:2" coordorigin="584,14100" coordsize="1765,0" path="m584,14100l2349,14100e" filled="f" stroked="t" strokeweight=".70051pt" strokecolor="#646464">
                <v:path arrowok="t"/>
              </v:shape>
            </v:group>
            <v:group style="position:absolute;left:2316;top:13856;width:2;height:417" coordorigin="2316,13856" coordsize="2,417">
              <v:shape style="position:absolute;left:2316;top:13856;width:2;height:417" coordorigin="2316,13856" coordsize="0,417" path="m2316,14273l2316,13856e" filled="f" stroked="t" strokeweight=".233503pt" strokecolor="#5B5B5B">
                <v:path arrowok="t"/>
              </v:shape>
            </v:group>
            <v:group style="position:absolute;left:7514;top:13293;width:2;height:3124" coordorigin="7514,13293" coordsize="2,3124">
              <v:shape style="position:absolute;left:7514;top:13293;width:2;height:3124" coordorigin="7514,13293" coordsize="0,3124" path="m7514,16417l7514,13293e" filled="f" stroked="t" strokeweight=".70051pt" strokecolor="#606060">
                <v:path arrowok="t"/>
              </v:shape>
            </v:group>
            <v:group style="position:absolute;left:591;top:14244;width:2;height:194" coordorigin="591,14244" coordsize="2,194">
              <v:shape style="position:absolute;left:591;top:14244;width:2;height:194" coordorigin="591,14244" coordsize="0,194" path="m591,14438l591,14244e" filled="f" stroked="t" strokeweight=".467007pt" strokecolor="#3F3F3F">
                <v:path arrowok="t"/>
              </v:shape>
            </v:group>
            <v:group style="position:absolute;left:1266;top:14273;width:2;height:1179" coordorigin="1266,14273" coordsize="2,1179">
              <v:shape style="position:absolute;left:1266;top:14273;width:2;height:1179" coordorigin="1266,14273" coordsize="0,1179" path="m1266,15451l1266,14273e" filled="f" stroked="t" strokeweight=".233503pt" strokecolor="#000000">
                <v:path arrowok="t"/>
              </v:shape>
            </v:group>
            <v:group style="position:absolute;left:2316;top:14273;width:2;height:237" coordorigin="2316,14273" coordsize="2,237">
              <v:shape style="position:absolute;left:2316;top:14273;width:2;height:237" coordorigin="2316,14273" coordsize="0,237" path="m2316,14509l2316,14273e" filled="f" stroked="t" strokeweight=".233503pt" strokecolor="#000000">
                <v:path arrowok="t"/>
              </v:shape>
            </v:group>
            <v:group style="position:absolute;left:1849;top:14381;width:2;height:2040" coordorigin="1849,14381" coordsize="2,2040">
              <v:shape style="position:absolute;left:1849;top:14381;width:2;height:2040" coordorigin="1849,14381" coordsize="0,2040" path="m1849,16422l1849,14381e" filled="f" stroked="t" strokeweight=".70051pt" strokecolor="#545454">
                <v:path arrowok="t"/>
              </v:shape>
            </v:group>
            <v:group style="position:absolute;left:2316;top:14509;width:2;height:175" coordorigin="2316,14509" coordsize="2,175">
              <v:shape style="position:absolute;left:2316;top:14509;width:2;height:175" coordorigin="2316,14509" coordsize="0,175" path="m2316,14684l2316,14509e" filled="f" stroked="t" strokeweight=".233503pt" strokecolor="#7C7C7C">
                <v:path arrowok="t"/>
              </v:shape>
            </v:group>
            <v:group style="position:absolute;left:591;top:14656;width:2;height:275" coordorigin="591,14656" coordsize="2,275">
              <v:shape style="position:absolute;left:591;top:14656;width:2;height:275" coordorigin="591,14656" coordsize="0,275" path="m591,14931l591,14656e" filled="f" stroked="t" strokeweight=".467007pt" strokecolor="#4B4B4B">
                <v:path arrowok="t"/>
              </v:shape>
            </v:group>
            <v:group style="position:absolute;left:2316;top:14684;width:2;height:767" coordorigin="2316,14684" coordsize="2,767">
              <v:shape style="position:absolute;left:2316;top:14684;width:2;height:767" coordorigin="2316,14684" coordsize="0,767" path="m2316,15451l2316,14684e" filled="f" stroked="t" strokeweight=".233503pt" strokecolor="#000000">
                <v:path arrowok="t"/>
              </v:shape>
            </v:group>
            <v:group style="position:absolute;left:560;top:14902;width:2;height:1510" coordorigin="560,14902" coordsize="2,1510">
              <v:shape style="position:absolute;left:560;top:14902;width:2;height:1510" coordorigin="560,14902" coordsize="0,1510" path="m560,16412l560,14902e" filled="f" stroked="t" strokeweight=".233503pt" strokecolor="#000000">
                <v:path arrowok="t"/>
              </v:shape>
            </v:group>
            <v:group style="position:absolute;left:602;top:16422;width:229;height:2" coordorigin="602,16422" coordsize="229,2">
              <v:shape style="position:absolute;left:602;top:16422;width:229;height:2" coordorigin="602,16422" coordsize="229,0" path="m602,16422l831,16422e" filled="f" stroked="t" strokeweight=".467007pt" strokecolor="#444444">
                <v:path arrowok="t"/>
              </v:shape>
            </v:group>
            <v:group style="position:absolute;left:602;top:16422;width:696;height:2" coordorigin="602,16422" coordsize="696,2">
              <v:shape style="position:absolute;left:602;top:16422;width:696;height:2" coordorigin="602,16422" coordsize="696,0" path="m602,16422l1298,16422e" filled="f" stroked="t" strokeweight=".70051pt" strokecolor="#5B5B5B">
                <v:path arrowok="t"/>
              </v:shape>
            </v:group>
            <v:group style="position:absolute;left:1266;top:15451;width:2;height:961" coordorigin="1266,15451" coordsize="2,961">
              <v:shape style="position:absolute;left:1266;top:15451;width:2;height:961" coordorigin="1266,15451" coordsize="0,961" path="m1266,16412l1266,15451e" filled="f" stroked="t" strokeweight=".233503pt" strokecolor="#9C9C9C">
                <v:path arrowok="t"/>
              </v:shape>
            </v:group>
            <v:group style="position:absolute;left:1798;top:16417;width:9793;height:2" coordorigin="1798,16417" coordsize="9793,2">
              <v:shape style="position:absolute;left:1798;top:16417;width:9793;height:2" coordorigin="1798,16417" coordsize="9793,0" path="m1798,16417l11591,16417e" filled="f" stroked="t" strokeweight=".70051pt" strokecolor="#707070">
                <v:path arrowok="t"/>
              </v:shape>
            </v:group>
            <v:group style="position:absolute;left:2316;top:15451;width:2;height:961" coordorigin="2316,15451" coordsize="2,961">
              <v:shape style="position:absolute;left:2316;top:15451;width:2;height:961" coordorigin="2316,15451" coordsize="0,961" path="m2316,16412l2316,15451e" filled="f" stroked="t" strokeweight=".233503pt" strokecolor="#4B4B4B">
                <v:path arrowok="t"/>
              </v:shape>
            </v:group>
            <v:group style="position:absolute;left:602;top:16415;width:10989;height:2" coordorigin="602,16415" coordsize="10989,2">
              <v:shape style="position:absolute;left:602;top:16415;width:10989;height:2" coordorigin="602,16415" coordsize="10989,0" path="m602,16415l11591,16415e" filled="f" stroked="t" strokeweight=".70051pt" strokecolor="#70707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397" w:lineRule="exact"/>
        <w:ind w:left="186" w:right="-20"/>
        <w:jc w:val="left"/>
        <w:tabs>
          <w:tab w:pos="2380" w:val="left"/>
          <w:tab w:pos="31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100"/>
          <w:position w:val="-2"/>
        </w:rPr>
        <w:t>A.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6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3D3D3F"/>
          <w:spacing w:val="0"/>
          <w:w w:val="100"/>
          <w:b/>
          <w:bCs/>
          <w:position w:val="4"/>
        </w:rPr>
        <w:t>un</w:t>
      </w:r>
      <w:r>
        <w:rPr>
          <w:rFonts w:ascii="Times New Roman" w:hAnsi="Times New Roman" w:cs="Times New Roman" w:eastAsia="Times New Roman"/>
          <w:sz w:val="30"/>
          <w:szCs w:val="30"/>
          <w:color w:val="3D3D3F"/>
          <w:spacing w:val="-23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D3D3F"/>
          <w:spacing w:val="0"/>
          <w:w w:val="100"/>
          <w:b/>
          <w:bCs/>
          <w:position w:val="4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35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w w:val="97"/>
        </w:rPr>
        <w:t>itfaiy</w:t>
      </w:r>
      <w:r>
        <w:rPr>
          <w:rFonts w:ascii="Arial" w:hAnsi="Arial" w:cs="Arial" w:eastAsia="Arial"/>
          <w:sz w:val="20"/>
          <w:szCs w:val="20"/>
          <w:color w:val="2A2A2A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6"/>
        </w:rPr>
        <w:t>Kuze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color w:val="2A2A2A"/>
          <w:spacing w:val="-12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6"/>
        </w:rPr>
        <w:t>Bölg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33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4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4" w:lineRule="auto"/>
        <w:ind w:left="3423" w:right="4573" w:firstLine="-10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372765pt;margin-top:10.584206pt;width:16.188001pt;height:35.5pt;mso-position-horizontal-relative:page;mso-position-vertical-relative:paragraph;z-index:-13656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7"/>
                    <w:jc w:val="left"/>
                    <w:rPr>
                      <w:rFonts w:ascii="Courier New" w:hAnsi="Courier New" w:cs="Courier New" w:eastAsia="Courier New"/>
                      <w:sz w:val="71"/>
                      <w:szCs w:val="71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71"/>
                      <w:szCs w:val="71"/>
                      <w:color w:val="464646"/>
                      <w:spacing w:val="0"/>
                      <w:w w:val="38"/>
                      <w:position w:val="5"/>
                    </w:rPr>
                    <w:t>JM</w:t>
                  </w:r>
                  <w:r>
                    <w:rPr>
                      <w:rFonts w:ascii="Courier New" w:hAnsi="Courier New" w:cs="Courier New" w:eastAsia="Courier New"/>
                      <w:sz w:val="71"/>
                      <w:szCs w:val="7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887024pt;margin-top:-19.784002pt;width:54.043203pt;height:72pt;mso-position-horizontal-relative:page;mso-position-vertical-relative:paragraph;z-index:-1365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727274"/>
                      <w:spacing w:val="0"/>
                      <w:w w:val="135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306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25" w:lineRule="exact"/>
        <w:ind w:left="588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76"/>
        </w:rPr>
        <w:t>BÜYÜKŞEHIR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3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5" w:after="0" w:line="243" w:lineRule="auto"/>
        <w:ind w:left="130" w:right="3402" w:firstLine="-19"/>
        <w:jc w:val="left"/>
        <w:tabs>
          <w:tab w:pos="1440" w:val="left"/>
          <w:tab w:pos="3040" w:val="left"/>
          <w:tab w:pos="4340" w:val="left"/>
          <w:tab w:pos="534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70"/>
          <w:position w:val="3"/>
        </w:rPr>
        <w:t>Q_Jay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71"/>
          <w:position w:val="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1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"/>
        </w:rPr>
        <w:t>17:08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t!'cl: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:14.05.2017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092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:709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Malı./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4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:709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89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9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-10"/>
          <w:w w:val="8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37" w:lineRule="auto"/>
        <w:ind w:left="130" w:right="864"/>
        <w:jc w:val="left"/>
        <w:tabs>
          <w:tab w:pos="1440" w:val="left"/>
          <w:tab w:pos="3480" w:val="left"/>
          <w:tab w:pos="4220" w:val="left"/>
          <w:tab w:pos="65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yangııu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{Sigara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"ise: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8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8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left="34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  <w:t>Betoııarıne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380" w:right="260"/>
        </w:sectPr>
      </w:pPr>
      <w:rPr/>
    </w:p>
    <w:p>
      <w:pPr>
        <w:spacing w:before="0" w:after="0" w:line="524" w:lineRule="exact"/>
        <w:ind w:right="-20"/>
        <w:jc w:val="righ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464646"/>
          <w:spacing w:val="0"/>
          <w:w w:val="54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0" w:after="0" w:line="222" w:lineRule="exact"/>
        <w:ind w:left="134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14" w:lineRule="exact"/>
        <w:ind w:left="18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17" w:lineRule="exact"/>
        <w:ind w:left="954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464646"/>
          <w:spacing w:val="0"/>
          <w:w w:val="51"/>
        </w:rPr>
        <w:t>ı</w:t>
      </w:r>
      <w:r>
        <w:rPr>
          <w:rFonts w:ascii="Arial" w:hAnsi="Arial" w:cs="Arial" w:eastAsia="Arial"/>
          <w:sz w:val="51"/>
          <w:szCs w:val="51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51"/>
          <w:szCs w:val="51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3" w:lineRule="exact"/>
        <w:ind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464646"/>
          <w:spacing w:val="0"/>
          <w:w w:val="50"/>
        </w:rPr>
        <w:t>'</w:t>
      </w:r>
      <w:r>
        <w:rPr>
          <w:rFonts w:ascii="Arial" w:hAnsi="Arial" w:cs="Arial" w:eastAsia="Arial"/>
          <w:sz w:val="45"/>
          <w:szCs w:val="45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464646"/>
          <w:spacing w:val="0"/>
          <w:w w:val="100"/>
        </w:rPr>
      </w:r>
      <w:r>
        <w:rPr>
          <w:rFonts w:ascii="Arial" w:hAnsi="Arial" w:cs="Arial" w:eastAsia="Arial"/>
          <w:sz w:val="45"/>
          <w:szCs w:val="45"/>
          <w:color w:val="999999"/>
          <w:spacing w:val="0"/>
          <w:w w:val="50"/>
        </w:rPr>
        <w:t>'</w:t>
      </w:r>
      <w:r>
        <w:rPr>
          <w:rFonts w:ascii="Arial" w:hAnsi="Arial" w:cs="Arial" w:eastAsia="Arial"/>
          <w:sz w:val="45"/>
          <w:szCs w:val="45"/>
          <w:color w:val="999999"/>
          <w:spacing w:val="52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6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6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6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260"/>
          <w:cols w:num="2" w:equalWidth="0">
            <w:col w:w="4353" w:space="510"/>
            <w:col w:w="6417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27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f.raç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:17:09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ı4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ıo6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260"/>
          <w:cols w:num="2" w:equalWidth="0">
            <w:col w:w="580" w:space="1236"/>
            <w:col w:w="9464"/>
          </w:cols>
        </w:sectPr>
      </w:pPr>
      <w:rPr/>
    </w:p>
    <w:p>
      <w:pPr>
        <w:spacing w:before="0" w:after="0" w:line="263" w:lineRule="exact"/>
        <w:ind w:left="130" w:right="35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4"/>
        </w:rPr>
        <w:t>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1"/>
        </w:rPr>
        <w:t>Elek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1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553" w:right="-20"/>
        <w:jc w:val="left"/>
        <w:tabs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500" w:right="38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Emı:Uyct-Jandarma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6"/>
        </w:rPr>
        <w:t>l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63"/>
        </w:rPr>
        <w:t>"i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64"/>
        </w:rPr>
        <w:t>ş</w:t>
      </w:r>
      <w:r>
        <w:rPr>
          <w:rFonts w:ascii="Arial" w:hAnsi="Arial" w:cs="Arial" w:eastAsia="Arial"/>
          <w:sz w:val="19"/>
          <w:szCs w:val="19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17:30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11" w:lineRule="auto"/>
        <w:ind w:left="111" w:right="260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0.329971pt;margin-top:13.96396pt;width:29.644203pt;height:.1pt;mso-position-horizontal-relative:page;mso-position-vertical-relative:paragraph;z-index:-13664" coordorigin="4007,279" coordsize="593,2">
            <v:shape style="position:absolute;left:4007;top:279;width:593;height:2" coordorigin="4007,279" coordsize="593,0" path="m4007,279l4599,279e" filled="f" stroked="t" strokeweight=".231595pt" strokecolor="#000000">
              <v:path arrowok="t"/>
            </v:shape>
          </v:group>
          <w10:wrap type="none"/>
        </w:pict>
      </w:r>
      <w:r>
        <w:rPr/>
        <w:pict>
          <v:group style="position:absolute;margin-left:451.263519pt;margin-top:12.316558pt;width:106.533854pt;height:.349411pt;mso-position-horizontal-relative:page;mso-position-vertical-relative:paragraph;z-index:-13663" coordorigin="9025,246" coordsize="2131,7">
            <v:group style="position:absolute;left:9028;top:249;width:181;height:2" coordorigin="9028,249" coordsize="181,2">
              <v:shape style="position:absolute;left:9028;top:249;width:181;height:2" coordorigin="9028,249" coordsize="181,0" path="m9028,249l9208,249e" filled="f" stroked="t" strokeweight=".231595pt" strokecolor="#3B3B3B">
                <v:path arrowok="t"/>
              </v:shape>
            </v:group>
            <v:group style="position:absolute;left:9153;top:251;width:2001;height:2" coordorigin="9153,251" coordsize="2001,2">
              <v:shape style="position:absolute;left:9153;top:251;width:2001;height:2" coordorigin="9153,251" coordsize="2001,0" path="m9153,251l11154,251e" filled="f" stroked="t" strokeweight=".231595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54"/>
          <w:position w:val="-8"/>
        </w:rPr>
        <w:t>f--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54"/>
          <w:position w:val="-8"/>
        </w:rPr>
        <w:t>                       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44"/>
          <w:w w:val="15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74747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u w:val="single" w:color="74747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B6B6B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u w:val="single" w:color="6B6B6B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6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45454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4545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u w:val="single" w:color="5454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B5B5B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u w:val="single" w:color="5B5B5B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u w:val="single" w:color="5B5B5B"/>
          <w:position w:val="0"/>
        </w:rPr>
        <w:t>:Ge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u w:val="single" w:color="5B5B5B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lmedi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45454"/>
          <w:position w:val="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u w:val="single" w:color="5454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0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Dönil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8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3" w:lineRule="auto"/>
        <w:ind w:left="134" w:right="2908" w:firstLine="-23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8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26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709" w:right="39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191" w:lineRule="exact"/>
        <w:ind w:left="1160" w:right="2401"/>
        <w:jc w:val="center"/>
        <w:tabs>
          <w:tab w:pos="2640" w:val="left"/>
          <w:tab w:pos="450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  <w:position w:val="-3"/>
        </w:rPr>
        <w:t>$um3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3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3467" w:right="3207"/>
        <w:jc w:val="center"/>
        <w:tabs>
          <w:tab w:pos="4500" w:val="left"/>
          <w:tab w:pos="60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,5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polyeste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konteyneri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kavnılma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260"/>
          <w:cols w:num="2" w:equalWidth="0">
            <w:col w:w="1341" w:space="489"/>
            <w:col w:w="9450"/>
          </w:cols>
        </w:sectPr>
      </w:pPr>
      <w:rPr/>
    </w:p>
    <w:p>
      <w:pPr>
        <w:spacing w:before="11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</w:rPr>
        <w:t>öndilrıne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!zara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.OOOTL'di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64646"/>
          <w:w w:val="76"/>
          <w:position w:val="-1"/>
        </w:rPr>
        <w:t>l-</w:t>
      </w:r>
      <w:r>
        <w:rPr>
          <w:rFonts w:ascii="Arial" w:hAnsi="Arial" w:cs="Arial" w:eastAsia="Arial"/>
          <w:sz w:val="20"/>
          <w:szCs w:val="20"/>
          <w:color w:val="464646"/>
          <w:spacing w:val="13"/>
          <w:w w:val="7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  <w:position w:val="-1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1" w:lineRule="auto"/>
        <w:ind w:left="92" w:right="82" w:firstLine="177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polyesterlerde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</w:rPr>
        <w:t>p;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3"/>
        </w:rPr>
        <w:t>d</w:t>
      </w:r>
      <w:r>
        <w:rPr>
          <w:rFonts w:ascii="Arial" w:hAnsi="Arial" w:cs="Arial" w:eastAsia="Arial"/>
          <w:sz w:val="17"/>
          <w:szCs w:val="17"/>
          <w:color w:val="464646"/>
          <w:spacing w:val="-1"/>
          <w:w w:val="103"/>
        </w:rPr>
        <w:t>ü</w:t>
      </w:r>
      <w:r>
        <w:rPr>
          <w:rFonts w:ascii="Arial" w:hAnsi="Arial" w:cs="Arial" w:eastAsia="Arial"/>
          <w:sz w:val="17"/>
          <w:szCs w:val="17"/>
          <w:color w:val="727274"/>
          <w:spacing w:val="0"/>
          <w:w w:val="96"/>
        </w:rPr>
        <w:t>şt</w:t>
      </w:r>
      <w:r>
        <w:rPr>
          <w:rFonts w:ascii="Arial" w:hAnsi="Arial" w:cs="Arial" w:eastAsia="Arial"/>
          <w:sz w:val="17"/>
          <w:szCs w:val="17"/>
          <w:color w:val="727274"/>
          <w:spacing w:val="-3"/>
          <w:w w:val="96"/>
        </w:rPr>
        <w:t>ı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8"/>
        </w:rPr>
        <w:t>rOicn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iga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polyestcrleri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tutuşturaı·a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dağını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bulu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823" w:right="33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nırda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polyesterlere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4" w:right="-20"/>
        <w:jc w:val="left"/>
        <w:tabs>
          <w:tab w:pos="18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8.825214pt;margin-top:11.107642pt;width:12.506148pt;height:.1pt;mso-position-horizontal-relative:page;mso-position-vertical-relative:paragraph;z-index:-13662" coordorigin="1177,222" coordsize="250,2">
            <v:shape style="position:absolute;left:1177;top:222;width:250;height:2" coordorigin="1177,222" coordsize="250,0" path="m1177,222l1427,222e" filled="f" stroked="t" strokeweight=".231595pt" strokecolor="#64646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2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Sirketiıı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53" w:lineRule="auto"/>
        <w:ind w:left="111" w:right="9714" w:firstLine="50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72.026146pt;margin-top:1.707662pt;width:4.168716pt;height:.1pt;mso-position-horizontal-relative:page;mso-position-vertical-relative:paragraph;z-index:-13661" coordorigin="1441,34" coordsize="83,2">
            <v:shape style="position:absolute;left:1441;top:34;width:83;height:2" coordorigin="1441,34" coordsize="83,0" path="m1441,34l1524,34e" filled="f" stroked="t" strokeweight=".231595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jcreç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</w:rPr>
        <w:t>h"e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8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iııı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9" w:right="-20"/>
        <w:jc w:val="left"/>
        <w:tabs>
          <w:tab w:pos="180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8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>ü</w:t>
      </w:r>
      <w:r>
        <w:rPr>
          <w:rFonts w:ascii="Arial" w:hAnsi="Arial" w:cs="Arial" w:eastAsia="Arial"/>
          <w:sz w:val="17"/>
          <w:szCs w:val="17"/>
          <w:color w:val="464646"/>
          <w:spacing w:val="-2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0"/>
        </w:rPr>
        <w:t>:18:20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76" w:right="-20"/>
        <w:jc w:val="left"/>
        <w:tabs>
          <w:tab w:pos="180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Ölü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7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968" w:right="-20"/>
        <w:jc w:val="left"/>
        <w:tabs>
          <w:tab w:pos="4400" w:val="left"/>
          <w:tab w:pos="86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3"/>
          <w:b/>
          <w:bCs/>
          <w:position w:val="5"/>
        </w:rPr>
        <w:t>1</w:t>
      </w:r>
      <w:r>
        <w:rPr>
          <w:rFonts w:ascii="Arial" w:hAnsi="Arial" w:cs="Arial" w:eastAsia="Arial"/>
          <w:sz w:val="27"/>
          <w:szCs w:val="27"/>
          <w:color w:val="343434"/>
          <w:spacing w:val="30"/>
          <w:w w:val="53"/>
          <w:b/>
          <w:bCs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3"/>
          <w:b/>
          <w:bCs/>
          <w:i/>
          <w:position w:val="5"/>
        </w:rPr>
        <w:t>1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3"/>
          <w:b/>
          <w:bCs/>
          <w:i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26"/>
          <w:w w:val="53"/>
          <w:b/>
          <w:bCs/>
          <w:i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3"/>
          <w:position w:val="5"/>
        </w:rPr>
        <w:t>MaYı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3"/>
          <w:position w:val="5"/>
        </w:rPr>
        <w:t>s</w:t>
      </w:r>
      <w:r>
        <w:rPr>
          <w:rFonts w:ascii="Arial" w:hAnsi="Arial" w:cs="Arial" w:eastAsia="Arial"/>
          <w:sz w:val="25"/>
          <w:szCs w:val="25"/>
          <w:color w:val="343434"/>
          <w:spacing w:val="6"/>
          <w:w w:val="53"/>
          <w:position w:val="5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7"/>
          <w:b/>
          <w:bCs/>
          <w:position w:val="5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4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349728pt;margin-top:8.824799pt;width:4.95088pt;height:4pt;mso-position-horizontal-relative:page;mso-position-vertical-relative:paragraph;z-index:-13658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464646"/>
                      <w:spacing w:val="0"/>
                      <w:w w:val="100"/>
                    </w:rPr>
                    <w:t>Cl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464646"/>
                      <w:spacing w:val="0"/>
                      <w:w w:val="10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5"/>
        </w:rPr>
        <w:t>"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5"/>
        </w:rPr>
        <w:t>()</w:t>
      </w:r>
      <w:r>
        <w:rPr>
          <w:rFonts w:ascii="Arial" w:hAnsi="Arial" w:cs="Arial" w:eastAsia="Arial"/>
          <w:sz w:val="14"/>
          <w:szCs w:val="14"/>
          <w:color w:val="343434"/>
          <w:spacing w:val="-37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260"/>
        </w:sectPr>
      </w:pPr>
      <w:rPr/>
    </w:p>
    <w:p>
      <w:pPr>
        <w:spacing w:before="2" w:after="0" w:line="240" w:lineRule="auto"/>
        <w:ind w:left="241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69.411987pt;margin-top:9.368624pt;width:2.663347pt;height:15.779237pt;mso-position-horizontal-relative:page;mso-position-vertical-relative:paragraph;z-index:-13660" coordorigin="3388,187" coordsize="53,316">
            <v:group style="position:absolute;left:3400;top:190;width:2;height:146" coordorigin="3400,190" coordsize="2,146">
              <v:shape style="position:absolute;left:3400;top:190;width:2;height:146" coordorigin="3400,190" coordsize="0,146" path="m3400,336l3400,190e" filled="f" stroked="t" strokeweight=".231595pt" strokecolor="#000000">
                <v:path arrowok="t"/>
              </v:shape>
            </v:group>
            <v:group style="position:absolute;left:3400;top:336;width:2;height:61" coordorigin="3400,336" coordsize="2,61">
              <v:shape style="position:absolute;left:3400;top:336;width:2;height:61" coordorigin="3400,336" coordsize="0,61" path="m3400,397l3400,336e" filled="f" stroked="t" strokeweight="1.157977pt" strokecolor="#000000">
                <v:path arrowok="t"/>
              </v:shape>
            </v:group>
            <v:group style="position:absolute;left:3435;top:336;width:2;height:160" coordorigin="3435,336" coordsize="2,160">
              <v:shape style="position:absolute;left:3435;top:336;width:2;height:160" coordorigin="3435,336" coordsize="0,160" path="m3435,496l3435,336e" filled="f" stroked="t" strokeweight=".694786pt" strokecolor="#282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5B5B5B"/>
          <w:spacing w:val="-12"/>
          <w:w w:val="105"/>
          <w:i/>
        </w:rPr>
        <w:t>.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8"/>
          <w:i/>
        </w:rPr>
        <w:t>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1" w:after="0" w:line="240" w:lineRule="auto"/>
        <w:ind w:left="2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51"/>
        </w:rPr>
        <w:t>.</w:t>
      </w:r>
      <w:r>
        <w:rPr>
          <w:rFonts w:ascii="Arial" w:hAnsi="Arial" w:cs="Arial" w:eastAsia="Arial"/>
          <w:sz w:val="12"/>
          <w:szCs w:val="12"/>
          <w:color w:val="343434"/>
          <w:spacing w:val="-14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8"/>
          <w:w w:val="51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343434"/>
          <w:spacing w:val="-9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51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343434"/>
          <w:spacing w:val="-4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51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3989" w:right="17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73"/>
          <w:i/>
        </w:rPr>
        <w:t>1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73"/>
          <w:i/>
        </w:rPr>
        <w:t>  </w:t>
      </w:r>
      <w:r>
        <w:rPr>
          <w:rFonts w:ascii="Arial" w:hAnsi="Arial" w:cs="Arial" w:eastAsia="Arial"/>
          <w:sz w:val="21"/>
          <w:szCs w:val="21"/>
          <w:color w:val="464646"/>
          <w:spacing w:val="32"/>
          <w:w w:val="7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671" w:right="13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1.218491pt;margin-top:-1.325393pt;width:4.645350pt;height:30.695802pt;mso-position-horizontal-relative:page;mso-position-vertical-relative:paragraph;z-index:-13659" coordorigin="5024,-27" coordsize="93,614">
            <v:shape style="position:absolute;left:5024;top:-27;width:93;height:614" coordorigin="5024,-27" coordsize="93,614" path="m5024,-27l5117,-27,5117,587,5024,587,5024,-27e" filled="t" fillcolor="#D1D8E1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828491pt;margin-top:3.832419pt;width:4.645350pt;height:22.5pt;mso-position-horizontal-relative:page;mso-position-vertical-relative:paragraph;z-index:-13654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B1B3B3"/>
                      <w:spacing w:val="0"/>
                      <w:w w:val="62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</w:rPr>
        <w:t>İtfaiy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</w:rPr>
        <w:t>triı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left="3806" w:right="2602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999999"/>
          <w:spacing w:val="0"/>
          <w:w w:val="75"/>
          <w:position w:val="-8"/>
        </w:rPr>
        <w:t>-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80" w:right="260"/>
          <w:cols w:num="2" w:equalWidth="0">
            <w:col w:w="434" w:space="4263"/>
            <w:col w:w="6583"/>
          </w:cols>
        </w:sectPr>
      </w:pPr>
      <w:rPr/>
    </w:p>
    <w:p>
      <w:pPr>
        <w:spacing w:before="0" w:after="0" w:line="185" w:lineRule="exact"/>
        <w:ind w:right="-20"/>
        <w:jc w:val="righ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727274"/>
          <w:spacing w:val="11"/>
          <w:w w:val="43"/>
          <w:position w:val="-22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4F5672"/>
          <w:spacing w:val="-92"/>
          <w:w w:val="105"/>
          <w:position w:val="-22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383D59"/>
          <w:spacing w:val="0"/>
          <w:w w:val="143"/>
          <w:position w:val="-22"/>
        </w:rPr>
        <w:t>,</w:t>
      </w:r>
      <w:r>
        <w:rPr>
          <w:rFonts w:ascii="Times New Roman" w:hAnsi="Times New Roman" w:cs="Times New Roman" w:eastAsia="Times New Roman"/>
          <w:sz w:val="40"/>
          <w:szCs w:val="40"/>
          <w:color w:val="383D59"/>
          <w:spacing w:val="-67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83D59"/>
          <w:spacing w:val="9"/>
          <w:w w:val="153"/>
          <w:position w:val="-22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color w:val="727274"/>
          <w:spacing w:val="0"/>
          <w:w w:val="93"/>
          <w:position w:val="-22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44" w:after="0" w:line="141" w:lineRule="exact"/>
        <w:ind w:right="-69"/>
        <w:jc w:val="left"/>
        <w:tabs>
          <w:tab w:pos="3700" w:val="left"/>
          <w:tab w:pos="41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SametM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TLU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35"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i/>
          <w:position w:val="-7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35"/>
          <w:position w:val="-7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99999"/>
          <w:spacing w:val="0"/>
          <w:w w:val="176"/>
          <w:position w:val="-8"/>
        </w:rPr>
        <w:t>.</w:t>
      </w:r>
      <w:r>
        <w:rPr>
          <w:rFonts w:ascii="Arial" w:hAnsi="Arial" w:cs="Arial" w:eastAsia="Arial"/>
          <w:sz w:val="28"/>
          <w:szCs w:val="28"/>
          <w:color w:val="99999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8"/>
          <w:szCs w:val="28"/>
          <w:color w:val="999999"/>
          <w:spacing w:val="0"/>
          <w:w w:val="100"/>
          <w:position w:val="-8"/>
        </w:rPr>
      </w:r>
      <w:r>
        <w:rPr>
          <w:rFonts w:ascii="Arial" w:hAnsi="Arial" w:cs="Arial" w:eastAsia="Arial"/>
          <w:sz w:val="9"/>
          <w:szCs w:val="9"/>
          <w:color w:val="B1B3B3"/>
          <w:spacing w:val="0"/>
          <w:w w:val="176"/>
          <w:position w:val="-8"/>
        </w:rPr>
        <w:t>.</w:t>
      </w:r>
      <w:r>
        <w:rPr>
          <w:rFonts w:ascii="Arial" w:hAnsi="Arial" w:cs="Arial" w:eastAsia="Arial"/>
          <w:sz w:val="9"/>
          <w:szCs w:val="9"/>
          <w:color w:val="B1B3B3"/>
          <w:spacing w:val="-19"/>
          <w:w w:val="176"/>
          <w:position w:val="-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F5672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260"/>
          <w:cols w:num="3" w:equalWidth="0">
            <w:col w:w="2753" w:space="1707"/>
            <w:col w:w="4249" w:space="234"/>
            <w:col w:w="2337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4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B5B5B"/>
          <w:spacing w:val="0"/>
          <w:w w:val="115"/>
        </w:rPr>
        <w:t>Itfa</w:t>
      </w:r>
      <w:r>
        <w:rPr>
          <w:rFonts w:ascii="Arial" w:hAnsi="Arial" w:cs="Arial" w:eastAsia="Arial"/>
          <w:sz w:val="18"/>
          <w:szCs w:val="18"/>
          <w:color w:val="5B5B5B"/>
          <w:spacing w:val="-17"/>
          <w:w w:val="115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5"/>
        </w:rPr>
        <w:t>ye</w:t>
      </w:r>
      <w:r>
        <w:rPr>
          <w:rFonts w:ascii="Arial" w:hAnsi="Arial" w:cs="Arial" w:eastAsia="Arial"/>
          <w:sz w:val="18"/>
          <w:szCs w:val="18"/>
          <w:color w:val="343434"/>
          <w:spacing w:val="9"/>
          <w:w w:val="115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Merkez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343434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99999"/>
          <w:spacing w:val="0"/>
          <w:w w:val="54"/>
        </w:rPr>
        <w:t>_</w:t>
      </w:r>
      <w:r>
        <w:rPr>
          <w:rFonts w:ascii="Arial" w:hAnsi="Arial" w:cs="Arial" w:eastAsia="Arial"/>
          <w:sz w:val="18"/>
          <w:szCs w:val="18"/>
          <w:color w:val="999999"/>
          <w:spacing w:val="5"/>
          <w:w w:val="53"/>
        </w:rPr>
        <w:t>.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15"/>
        </w:rPr>
        <w:t>ôlge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210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2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;\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6" w:lineRule="exact"/>
        <w:ind w:right="-20"/>
        <w:jc w:val="left"/>
        <w:tabs>
          <w:tab w:pos="3160" w:val="left"/>
          <w:tab w:pos="3620" w:val="left"/>
          <w:tab w:pos="4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  <w:b/>
          <w:bCs/>
          <w:position w:val="1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-6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CFD1D3"/>
          <w:spacing w:val="0"/>
          <w:w w:val="16"/>
          <w:position w:val="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CFD1D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0"/>
          <w:w w:val="56"/>
          <w:position w:val="1"/>
        </w:rPr>
        <w:t>"";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-4"/>
          <w:w w:val="57"/>
          <w:position w:val="1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4F5672"/>
          <w:spacing w:val="0"/>
          <w:w w:val="16"/>
          <w:position w:val="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F567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567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27274"/>
          <w:spacing w:val="0"/>
          <w:w w:val="332"/>
          <w:i/>
          <w:position w:val="1"/>
        </w:rPr>
        <w:t>u</w:t>
      </w:r>
      <w:r>
        <w:rPr>
          <w:rFonts w:ascii="Times New Roman" w:hAnsi="Times New Roman" w:cs="Times New Roman" w:eastAsia="Times New Roman"/>
          <w:sz w:val="12"/>
          <w:szCs w:val="12"/>
          <w:color w:val="727274"/>
          <w:spacing w:val="2"/>
          <w:w w:val="332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27274"/>
          <w:spacing w:val="0"/>
          <w:w w:val="120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418" w:lineRule="exact"/>
        <w:ind w:left="314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327179pt;margin-top:15.381778pt;width:12.010318pt;height:34.5pt;mso-position-horizontal-relative:page;mso-position-vertical-relative:paragraph;z-index:-13657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4F5672"/>
                      <w:spacing w:val="-152"/>
                      <w:w w:val="62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B1B3B3"/>
                      <w:spacing w:val="-116"/>
                      <w:w w:val="3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99999"/>
                      <w:spacing w:val="-142"/>
                      <w:w w:val="61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464646"/>
                      <w:spacing w:val="-107"/>
                      <w:w w:val="24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B1B3B3"/>
                      <w:spacing w:val="-170"/>
                      <w:w w:val="5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99999"/>
                      <w:spacing w:val="-170"/>
                      <w:w w:val="6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99999"/>
                      <w:spacing w:val="-111"/>
                      <w:w w:val="69"/>
                      <w:emboss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99999"/>
                      <w:spacing w:val="-111"/>
                      <w:w w:val="69"/>
                      <w:embos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99999"/>
                      <w:spacing w:val="-111"/>
                      <w:w w:val="6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99999"/>
                      <w:spacing w:val="-35"/>
                      <w:w w:val="33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99999"/>
                      <w:spacing w:val="0"/>
                      <w:w w:val="53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10022pt;margin-top:4.508129pt;width:9.1pt;height:26.0pt;mso-position-horizontal-relative:page;mso-position-vertical-relative:paragraph;z-index:-1365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Times New Roman" w:hAnsi="Times New Roman" w:cs="Times New Roman" w:eastAsia="Times New Roman"/>
                      <w:sz w:val="52"/>
                      <w:szCs w:val="5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0318BF"/>
                      <w:spacing w:val="0"/>
                      <w:w w:val="70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8"/>
          <w:szCs w:val="38"/>
          <w:color w:val="999999"/>
          <w:spacing w:val="-59"/>
          <w:w w:val="56"/>
          <w:position w:val="-2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-143"/>
          <w:w w:val="65"/>
          <w:position w:val="-8"/>
        </w:rPr>
        <w:t>M</w:t>
      </w:r>
      <w:r>
        <w:rPr>
          <w:rFonts w:ascii="Times New Roman" w:hAnsi="Times New Roman" w:cs="Times New Roman" w:eastAsia="Times New Roman"/>
          <w:sz w:val="38"/>
          <w:szCs w:val="38"/>
          <w:color w:val="999999"/>
          <w:spacing w:val="0"/>
          <w:w w:val="57"/>
          <w:position w:val="-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999999"/>
          <w:spacing w:val="-5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-58"/>
          <w:w w:val="65"/>
          <w:position w:val="-8"/>
        </w:rPr>
        <w:t>P</w:t>
      </w:r>
      <w:r>
        <w:rPr>
          <w:rFonts w:ascii="Times New Roman" w:hAnsi="Times New Roman" w:cs="Times New Roman" w:eastAsia="Times New Roman"/>
          <w:sz w:val="38"/>
          <w:szCs w:val="38"/>
          <w:color w:val="727274"/>
          <w:spacing w:val="-32"/>
          <w:w w:val="69"/>
          <w:position w:val="-2"/>
        </w:rPr>
        <w:t>€</w:t>
      </w:r>
      <w:r>
        <w:rPr>
          <w:rFonts w:ascii="Times New Roman" w:hAnsi="Times New Roman" w:cs="Times New Roman" w:eastAsia="Times New Roman"/>
          <w:sz w:val="38"/>
          <w:szCs w:val="38"/>
          <w:color w:val="464646"/>
          <w:spacing w:val="0"/>
          <w:w w:val="97"/>
          <w:position w:val="-2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464646"/>
          <w:spacing w:val="-87"/>
          <w:w w:val="98"/>
          <w:position w:val="-2"/>
        </w:rPr>
        <w:t>!</w:t>
      </w:r>
      <w:r>
        <w:rPr>
          <w:rFonts w:ascii="Times New Roman" w:hAnsi="Times New Roman" w:cs="Times New Roman" w:eastAsia="Times New Roman"/>
          <w:sz w:val="38"/>
          <w:szCs w:val="38"/>
          <w:color w:val="727274"/>
          <w:spacing w:val="-41"/>
          <w:w w:val="74"/>
          <w:position w:val="-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7"/>
          <w:position w:val="-8"/>
        </w:rPr>
        <w:t>Hi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74"/>
          <w:position w:val="-8"/>
        </w:rPr>
        <w:t>iii.</w:t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75"/>
          <w:position w:val="-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99999"/>
          <w:spacing w:val="0"/>
          <w:w w:val="71"/>
          <w:position w:val="-8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999999"/>
          <w:spacing w:val="-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0"/>
          <w:position w:val="-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0"/>
          <w:position w:val="-8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7"/>
          <w:w w:val="70"/>
          <w:position w:val="-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3"/>
          <w:w w:val="93"/>
          <w:position w:val="-8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727274"/>
          <w:spacing w:val="0"/>
          <w:w w:val="79"/>
          <w:position w:val="-8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201" w:right="-20"/>
        <w:jc w:val="left"/>
        <w:tabs>
          <w:tab w:pos="39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C1C1C1"/>
          <w:spacing w:val="0"/>
          <w:w w:val="201"/>
          <w:position w:val="-2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C1C1C1"/>
          <w:spacing w:val="7"/>
          <w:w w:val="201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27274"/>
          <w:spacing w:val="-9"/>
          <w:w w:val="181"/>
          <w:position w:val="-2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181"/>
          <w:position w:val="-2"/>
        </w:rPr>
        <w:t>··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-45"/>
          <w:w w:val="181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989AF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8989AF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-6"/>
          <w:w w:val="208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208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208"/>
          <w:position w:val="-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22"/>
          <w:w w:val="208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76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76"/>
          <w:position w:val="-2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8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27274"/>
          <w:spacing w:val="0"/>
          <w:w w:val="58"/>
          <w:position w:val="-2"/>
        </w:rPr>
        <w:t>.ı</w:t>
      </w:r>
      <w:r>
        <w:rPr>
          <w:rFonts w:ascii="Times New Roman" w:hAnsi="Times New Roman" w:cs="Times New Roman" w:eastAsia="Times New Roman"/>
          <w:sz w:val="22"/>
          <w:szCs w:val="22"/>
          <w:color w:val="727274"/>
          <w:spacing w:val="-30"/>
          <w:w w:val="58"/>
          <w:position w:val="-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B1B3B3"/>
          <w:spacing w:val="0"/>
          <w:w w:val="102"/>
          <w:position w:val="-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1B3B3"/>
          <w:spacing w:val="-14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727274"/>
          <w:spacing w:val="0"/>
          <w:w w:val="114"/>
          <w:i/>
          <w:position w:val="-2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3159" w:right="2403"/>
        <w:jc w:val="center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B1B3B3"/>
          <w:spacing w:val="0"/>
          <w:w w:val="55"/>
          <w:position w:val="1"/>
        </w:rPr>
        <w:t>'</w:t>
      </w:r>
      <w:r>
        <w:rPr>
          <w:rFonts w:ascii="Arial" w:hAnsi="Arial" w:cs="Arial" w:eastAsia="Arial"/>
          <w:sz w:val="41"/>
          <w:szCs w:val="41"/>
          <w:color w:val="B1B3B3"/>
          <w:spacing w:val="0"/>
          <w:w w:val="55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B1B3B3"/>
          <w:spacing w:val="21"/>
          <w:w w:val="55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999999"/>
          <w:spacing w:val="-58"/>
          <w:w w:val="89"/>
          <w:position w:val="1"/>
        </w:rPr>
        <w:t>:</w:t>
      </w:r>
      <w:r>
        <w:rPr>
          <w:rFonts w:ascii="Arial" w:hAnsi="Arial" w:cs="Arial" w:eastAsia="Arial"/>
          <w:sz w:val="41"/>
          <w:szCs w:val="41"/>
          <w:color w:val="B1B3B3"/>
          <w:spacing w:val="0"/>
          <w:w w:val="42"/>
          <w:position w:val="1"/>
        </w:rPr>
        <w:t>·</w:t>
      </w:r>
      <w:r>
        <w:rPr>
          <w:rFonts w:ascii="Arial" w:hAnsi="Arial" w:cs="Arial" w:eastAsia="Arial"/>
          <w:sz w:val="41"/>
          <w:szCs w:val="41"/>
          <w:color w:val="B1B3B3"/>
          <w:spacing w:val="-50"/>
          <w:w w:val="42"/>
          <w:position w:val="1"/>
        </w:rPr>
        <w:t>·</w:t>
      </w:r>
      <w:r>
        <w:rPr>
          <w:rFonts w:ascii="Arial" w:hAnsi="Arial" w:cs="Arial" w:eastAsia="Arial"/>
          <w:sz w:val="41"/>
          <w:szCs w:val="41"/>
          <w:color w:val="999999"/>
          <w:spacing w:val="0"/>
          <w:w w:val="139"/>
          <w:position w:val="1"/>
        </w:rPr>
        <w:t>/</w:t>
      </w:r>
      <w:r>
        <w:rPr>
          <w:rFonts w:ascii="Arial" w:hAnsi="Arial" w:cs="Arial" w:eastAsia="Arial"/>
          <w:sz w:val="41"/>
          <w:szCs w:val="41"/>
          <w:color w:val="999999"/>
          <w:spacing w:val="-17"/>
          <w:w w:val="139"/>
          <w:position w:val="1"/>
        </w:rPr>
        <w:t>.</w:t>
      </w:r>
      <w:r>
        <w:rPr>
          <w:rFonts w:ascii="Arial" w:hAnsi="Arial" w:cs="Arial" w:eastAsia="Arial"/>
          <w:sz w:val="41"/>
          <w:szCs w:val="41"/>
          <w:color w:val="727274"/>
          <w:spacing w:val="-33"/>
          <w:w w:val="89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80" w:right="260"/>
          <w:cols w:num="2" w:equalWidth="0">
            <w:col w:w="4045" w:space="850"/>
            <w:col w:w="6385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3.738522pt;margin-top:41.379559pt;width:553.744447pt;height:785.09179pt;mso-position-horizontal-relative:page;mso-position-vertical-relative:page;z-index:-13665" coordorigin="475,828" coordsize="11075,15702">
            <v:group style="position:absolute;left:486;top:865;width:8384;height:2" coordorigin="486,865" coordsize="8384,2">
              <v:shape style="position:absolute;left:486;top:865;width:8384;height:2" coordorigin="486,865" coordsize="8384,0" path="m486,865l8870,865e" filled="f" stroked="t" strokeweight=".694786pt" strokecolor="#575757">
                <v:path arrowok="t"/>
              </v:shape>
            </v:group>
            <v:group style="position:absolute;left:496;top:853;width:2;height:15669" coordorigin="496,853" coordsize="2,15669">
              <v:shape style="position:absolute;left:496;top:853;width:2;height:15669" coordorigin="496,853" coordsize="0,15669" path="m496,16522l496,853e" filled="f" stroked="t" strokeweight=".694786pt" strokecolor="#575757">
                <v:path arrowok="t"/>
              </v:shape>
            </v:group>
            <v:group style="position:absolute;left:1394;top:862;width:157;height:2" coordorigin="1394,862" coordsize="157,2">
              <v:shape style="position:absolute;left:1394;top:862;width:157;height:2" coordorigin="1394,862" coordsize="157,0" path="m1394,862l1552,862e" filled="f" stroked="t" strokeweight=".463191pt" strokecolor="#545454">
                <v:path arrowok="t"/>
              </v:shape>
            </v:group>
            <v:group style="position:absolute;left:2191;top:858;width:2;height:1489" coordorigin="2191,858" coordsize="2,1489">
              <v:shape style="position:absolute;left:2191;top:858;width:2;height:1489" coordorigin="2191,858" coordsize="0,1489" path="m2191,2347l2191,858e" filled="f" stroked="t" strokeweight=".694786pt" strokecolor="#676767">
                <v:path arrowok="t"/>
              </v:shape>
            </v:group>
            <v:group style="position:absolute;left:2714;top:877;width:8319;height:2" coordorigin="2714,877" coordsize="8319,2">
              <v:shape style="position:absolute;left:2714;top:877;width:8319;height:2" coordorigin="2714,877" coordsize="8319,0" path="m2714,877l11033,877e" filled="f" stroked="t" strokeweight=".694786pt" strokecolor="#5B5B5B">
                <v:path arrowok="t"/>
              </v:shape>
            </v:group>
            <v:group style="position:absolute;left:5614;top:879;width:792;height:2" coordorigin="5614,879" coordsize="792,2">
              <v:shape style="position:absolute;left:5614;top:879;width:792;height:2" coordorigin="5614,879" coordsize="792,0" path="m5614,879l6406,879e" filled="f" stroked="t" strokeweight=".694786pt" strokecolor="#575757">
                <v:path arrowok="t"/>
              </v:shape>
            </v:group>
            <v:group style="position:absolute;left:9016;top:872;width:2;height:1489" coordorigin="9016,872" coordsize="2,1489">
              <v:shape style="position:absolute;left:9016;top:872;width:2;height:1489" coordorigin="9016,872" coordsize="0,1489" path="m9016,2361l9016,872e" filled="f" stroked="t" strokeweight=".694786pt" strokecolor="#5B5B5B">
                <v:path arrowok="t"/>
              </v:shape>
            </v:group>
            <v:group style="position:absolute;left:8972;top:884;width:2557;height:2" coordorigin="8972,884" coordsize="2557,2">
              <v:shape style="position:absolute;left:8972;top:884;width:2557;height:2" coordorigin="8972,884" coordsize="2557,0" path="m8972,884l11529,884e" filled="f" stroked="t" strokeweight=".694786pt" strokecolor="#646464">
                <v:path arrowok="t"/>
              </v:shape>
            </v:group>
            <v:group style="position:absolute;left:11531;top:872;width:2;height:13907" coordorigin="11531,872" coordsize="2,13907">
              <v:shape style="position:absolute;left:11531;top:872;width:2;height:13907" coordorigin="11531,872" coordsize="0,13907" path="m11531,14779l11531,872e" filled="f" stroked="t" strokeweight=".694786pt" strokecolor="#646464">
                <v:path arrowok="t"/>
              </v:shape>
            </v:group>
            <v:group style="position:absolute;left:1454;top:858;width:2;height:580" coordorigin="1454,858" coordsize="2,580">
              <v:shape style="position:absolute;left:1454;top:858;width:2;height:580" coordorigin="1454,858" coordsize="0,580" path="m1454,1437l1454,858e" filled="f" stroked="t" strokeweight="3.010739pt" strokecolor="#383B3B">
                <v:path arrowok="t"/>
              </v:shape>
            </v:group>
            <v:group style="position:absolute;left:486;top:2342;width:8555;height:2" coordorigin="486,2342" coordsize="8555,2">
              <v:shape style="position:absolute;left:486;top:2342;width:8555;height:2" coordorigin="486,2342" coordsize="8555,0" path="m486,2342l9041,2342e" filled="f" stroked="t" strokeweight=".694786pt" strokecolor="#5B5B5B">
                <v:path arrowok="t"/>
              </v:shape>
            </v:group>
            <v:group style="position:absolute;left:3140;top:2345;width:287;height:2" coordorigin="3140,2345" coordsize="287,2">
              <v:shape style="position:absolute;left:3140;top:2345;width:287;height:2" coordorigin="3140,2345" coordsize="287,0" path="m3140,2345l3428,2345e" filled="f" stroked="t" strokeweight=".694786pt" strokecolor="#5B5B5B">
                <v:path arrowok="t"/>
              </v:shape>
            </v:group>
            <v:group style="position:absolute;left:4854;top:2349;width:361;height:2" coordorigin="4854,2349" coordsize="361,2">
              <v:shape style="position:absolute;left:4854;top:2349;width:361;height:2" coordorigin="4854,2349" coordsize="361,0" path="m4854,2349l5216,2349e" filled="f" stroked="t" strokeweight=".694786pt" strokecolor="#4B4B4B">
                <v:path arrowok="t"/>
              </v:shape>
            </v:group>
            <v:group style="position:absolute;left:8852;top:2352;width:2682;height:2" coordorigin="8852,2352" coordsize="2682,2">
              <v:shape style="position:absolute;left:8852;top:2352;width:2682;height:2" coordorigin="8852,2352" coordsize="2682,0" path="m8852,2352l11533,2352e" filled="f" stroked="t" strokeweight=".694786pt" strokecolor="#646464">
                <v:path arrowok="t"/>
              </v:shape>
            </v:group>
            <v:group style="position:absolute;left:482;top:2573;width:3076;height:2" coordorigin="482,2573" coordsize="3076,2">
              <v:shape style="position:absolute;left:482;top:2573;width:3076;height:2" coordorigin="482,2573" coordsize="3076,0" path="m482,2573l3557,2573e" filled="f" stroked="t" strokeweight=".694786pt" strokecolor="#575757">
                <v:path arrowok="t"/>
              </v:shape>
            </v:group>
            <v:group style="position:absolute;left:3411;top:2337;width:2;height:485" coordorigin="3411,2337" coordsize="2,485">
              <v:shape style="position:absolute;left:3411;top:2337;width:2;height:485" coordorigin="3411,2337" coordsize="0,485" path="m3411,2823l3411,2337e" filled="f" stroked="t" strokeweight=".694786pt" strokecolor="#4F4F4F">
                <v:path arrowok="t"/>
              </v:shape>
            </v:group>
            <v:group style="position:absolute;left:3367;top:2587;width:7036;height:2" coordorigin="3367,2587" coordsize="7036,2">
              <v:shape style="position:absolute;left:3367;top:2587;width:7036;height:2" coordorigin="3367,2587" coordsize="7036,0" path="m3367,2587l10403,2587e" filled="f" stroked="t" strokeweight=".694786pt" strokecolor="#575757">
                <v:path arrowok="t"/>
              </v:shape>
            </v:group>
            <v:group style="position:absolute;left:10320;top:2587;width:1214;height:2" coordorigin="10320,2587" coordsize="1214,2">
              <v:shape style="position:absolute;left:10320;top:2587;width:1214;height:2" coordorigin="10320,2587" coordsize="1214,0" path="m10320,2587l11533,2587e" filled="f" stroked="t" strokeweight=".694786pt" strokecolor="#6B6B6B">
                <v:path arrowok="t"/>
              </v:shape>
            </v:group>
            <v:group style="position:absolute;left:486;top:2813;width:4201;height:2" coordorigin="486,2813" coordsize="4201,2">
              <v:shape style="position:absolute;left:486;top:2813;width:4201;height:2" coordorigin="486,2813" coordsize="4201,0" path="m486,2813l4687,2813e" filled="f" stroked="t" strokeweight=".694786pt" strokecolor="#575757">
                <v:path arrowok="t"/>
              </v:shape>
            </v:group>
            <v:group style="position:absolute;left:1366;top:2825;width:10167;height:2" coordorigin="1366,2825" coordsize="10167,2">
              <v:shape style="position:absolute;left:1366;top:2825;width:10167;height:2" coordorigin="1366,2825" coordsize="10167,0" path="m1366,2825l11533,2825e" filled="f" stroked="t" strokeweight=".694786pt" strokecolor="#575757">
                <v:path arrowok="t"/>
              </v:shape>
            </v:group>
            <v:group style="position:absolute;left:486;top:3058;width:11047;height:2" coordorigin="486,3058" coordsize="11047,2">
              <v:shape style="position:absolute;left:486;top:3058;width:11047;height:2" coordorigin="486,3058" coordsize="11047,0" path="m486,3058l11533,3058e" filled="f" stroked="t" strokeweight=".694786pt" strokecolor="#5B5B5B">
                <v:path arrowok="t"/>
              </v:shape>
            </v:group>
            <v:group style="position:absolute;left:6128;top:3061;width:232;height:2" coordorigin="6128,3061" coordsize="232,2">
              <v:shape style="position:absolute;left:6128;top:3061;width:232;height:2" coordorigin="6128,3061" coordsize="232,0" path="m6128,3061l6360,3061e" filled="f" stroked="t" strokeweight=".694786pt" strokecolor="#4B4B4B">
                <v:path arrowok="t"/>
              </v:shape>
            </v:group>
            <v:group style="position:absolute;left:9032;top:3066;width:658;height:2" coordorigin="9032,3066" coordsize="658,2">
              <v:shape style="position:absolute;left:9032;top:3066;width:658;height:2" coordorigin="9032,3066" coordsize="658,0" path="m9032,3066l9690,3066e" filled="f" stroked="t" strokeweight=".463191pt" strokecolor="#5B5B5B">
                <v:path arrowok="t"/>
              </v:shape>
            </v:group>
            <v:group style="position:absolute;left:482;top:3292;width:5206;height:2" coordorigin="482,3292" coordsize="5206,2">
              <v:shape style="position:absolute;left:482;top:3292;width:5206;height:2" coordorigin="482,3292" coordsize="5206,0" path="m482,3292l5688,3292e" filled="f" stroked="t" strokeweight=".694786pt" strokecolor="#575757">
                <v:path arrowok="t"/>
              </v:shape>
            </v:group>
            <v:group style="position:absolute;left:815;top:3301;width:10718;height:2" coordorigin="815,3301" coordsize="10718,2">
              <v:shape style="position:absolute;left:815;top:3301;width:10718;height:2" coordorigin="815,3301" coordsize="10718,0" path="m815,3301l11533,3301e" filled="f" stroked="t" strokeweight=".694786pt" strokecolor="#575757">
                <v:path arrowok="t"/>
              </v:shape>
            </v:group>
            <v:group style="position:absolute;left:486;top:3530;width:5943;height:2" coordorigin="486,3530" coordsize="5943,2">
              <v:shape style="position:absolute;left:486;top:3530;width:5943;height:2" coordorigin="486,3530" coordsize="5943,0" path="m486,3530l6429,3530e" filled="f" stroked="t" strokeweight=".694786pt" strokecolor="#575757">
                <v:path arrowok="t"/>
              </v:shape>
            </v:group>
            <v:group style="position:absolute;left:3812;top:3532;width:134;height:2" coordorigin="3812,3532" coordsize="134,2">
              <v:shape style="position:absolute;left:3812;top:3532;width:134;height:2" coordorigin="3812,3532" coordsize="134,0" path="m3812,3532l3946,3532e" filled="f" stroked="t" strokeweight=".694786pt" strokecolor="#545454">
                <v:path arrowok="t"/>
              </v:shape>
            </v:group>
            <v:group style="position:absolute;left:6304;top:3539;width:5234;height:2" coordorigin="6304,3539" coordsize="5234,2">
              <v:shape style="position:absolute;left:6304;top:3539;width:5234;height:2" coordorigin="6304,3539" coordsize="5234,0" path="m6304,3539l11538,3539e" filled="f" stroked="t" strokeweight=".694786pt" strokecolor="#5B5B5B">
                <v:path arrowok="t"/>
              </v:shape>
            </v:group>
            <v:group style="position:absolute;left:3849;top:3530;width:2;height:476" coordorigin="3849,3530" coordsize="2,476">
              <v:shape style="position:absolute;left:3849;top:3530;width:2;height:476" coordorigin="3849,3530" coordsize="0,476" path="m3849,4006l3849,3530e" filled="f" stroked="t" strokeweight=".694786pt" strokecolor="#4F4F4F">
                <v:path arrowok="t"/>
              </v:shape>
            </v:group>
            <v:group style="position:absolute;left:6888;top:3534;width:2;height:829" coordorigin="6888,3534" coordsize="2,829">
              <v:shape style="position:absolute;left:6888;top:3534;width:2;height:829" coordorigin="6888,3534" coordsize="0,829" path="m6888,4364l6888,3534e" filled="f" stroked="t" strokeweight=".694786pt" strokecolor="#575757">
                <v:path arrowok="t"/>
              </v:shape>
            </v:group>
            <v:group style="position:absolute;left:6878;top:3754;width:1172;height:2" coordorigin="6878,3754" coordsize="1172,2">
              <v:shape style="position:absolute;left:6878;top:3754;width:1172;height:2" coordorigin="6878,3754" coordsize="1172,0" path="m6878,3754l8050,3754e" filled="f" stroked="t" strokeweight="1.389572pt" strokecolor="#484848">
                <v:path arrowok="t"/>
              </v:shape>
            </v:group>
            <v:group style="position:absolute;left:8226;top:3756;width:2149;height:2" coordorigin="8226,3756" coordsize="2149,2">
              <v:shape style="position:absolute;left:8226;top:3756;width:2149;height:2" coordorigin="8226,3756" coordsize="2149,0" path="m8226,3756l10375,3756e" filled="f" stroked="t" strokeweight=".231595pt" strokecolor="#000000">
                <v:path arrowok="t"/>
              </v:shape>
            </v:group>
            <v:group style="position:absolute;left:10375;top:3756;width:1149;height:2" coordorigin="10375,3756" coordsize="1149,2">
              <v:shape style="position:absolute;left:10375;top:3756;width:1149;height:2" coordorigin="10375,3756" coordsize="1149,0" path="m10375,3756l11524,3756e" filled="f" stroked="t" strokeweight=".231595pt" strokecolor="#575757">
                <v:path arrowok="t"/>
              </v:shape>
            </v:group>
            <v:group style="position:absolute;left:3840;top:3973;width:2636;height:2" coordorigin="3840,3973" coordsize="2636,2">
              <v:shape style="position:absolute;left:3840;top:3973;width:2636;height:2" coordorigin="3840,3973" coordsize="2636,0" path="m3840,3973l6475,3973e" filled="f" stroked="t" strokeweight=".694786pt" strokecolor="#777777">
                <v:path arrowok="t"/>
              </v:shape>
            </v:group>
            <v:group style="position:absolute;left:486;top:4352;width:11047;height:2" coordorigin="486,4352" coordsize="11047,2">
              <v:shape style="position:absolute;left:486;top:4352;width:11047;height:2" coordorigin="486,4352" coordsize="11047,0" path="m486,4352l11533,4352e" filled="f" stroked="t" strokeweight=".694786pt" strokecolor="#707070">
                <v:path arrowok="t"/>
              </v:shape>
            </v:group>
            <v:group style="position:absolute;left:3849;top:3864;width:2;height:495" coordorigin="3849,3864" coordsize="2,495">
              <v:shape style="position:absolute;left:3849;top:3864;width:2;height:495" coordorigin="3849,3864" coordsize="0,495" path="m3849,4359l3849,3864e" filled="f" stroked="t" strokeweight=".694786pt" strokecolor="#575757">
                <v:path arrowok="t"/>
              </v:shape>
            </v:group>
            <v:group style="position:absolute;left:486;top:4625;width:11024;height:2" coordorigin="486,4625" coordsize="11024,2">
              <v:shape style="position:absolute;left:486;top:4625;width:11024;height:2" coordorigin="486,4625" coordsize="11024,0" path="m486,4625l11510,4625e" filled="f" stroked="t" strokeweight=".694786pt" strokecolor="#707070">
                <v:path arrowok="t"/>
              </v:shape>
            </v:group>
            <v:group style="position:absolute;left:2193;top:4345;width:2;height:7356" coordorigin="2193,4345" coordsize="2,7356">
              <v:shape style="position:absolute;left:2193;top:4345;width:2;height:7356" coordorigin="2193,4345" coordsize="0,7356" path="m2193,11701l2193,4345e" filled="f" stroked="t" strokeweight=".694786pt" strokecolor="#606060">
                <v:path arrowok="t"/>
              </v:shape>
            </v:group>
            <v:group style="position:absolute;left:8801;top:4630;width:607;height:2" coordorigin="8801,4630" coordsize="607,2">
              <v:shape style="position:absolute;left:8801;top:4630;width:607;height:2" coordorigin="8801,4630" coordsize="607,0" path="m8801,4630l9407,4630e" filled="f" stroked="t" strokeweight=".463191pt" strokecolor="#747474">
                <v:path arrowok="t"/>
              </v:shape>
            </v:group>
            <v:group style="position:absolute;left:10348;top:4630;width:1190;height:2" coordorigin="10348,4630" coordsize="1190,2">
              <v:shape style="position:absolute;left:10348;top:4630;width:1190;height:2" coordorigin="10348,4630" coordsize="1190,0" path="m10348,4630l11538,4630e" filled="f" stroked="t" strokeweight=".694786pt" strokecolor="#7C7C7C">
                <v:path arrowok="t"/>
              </v:shape>
            </v:group>
            <v:group style="position:absolute;left:2186;top:4871;width:9347;height:2" coordorigin="2186,4871" coordsize="9347,2">
              <v:shape style="position:absolute;left:2186;top:4871;width:9347;height:2" coordorigin="2186,4871" coordsize="9347,0" path="m2186,4871l11533,4871e" filled="f" stroked="t" strokeweight=".694786pt" strokecolor="#5B5B5B">
                <v:path arrowok="t"/>
              </v:shape>
            </v:group>
            <v:group style="position:absolute;left:4887;top:5351;width:6651;height:2" coordorigin="4887,5351" coordsize="6651,2">
              <v:shape style="position:absolute;left:4887;top:5351;width:6651;height:2" coordorigin="4887,5351" coordsize="6651,0" path="m4887,5351l11538,5351e" filled="f" stroked="t" strokeweight=".694786pt" strokecolor="#606060">
                <v:path arrowok="t"/>
              </v:shape>
            </v:group>
            <v:group style="position:absolute;left:7629;top:4849;width:2;height:264" coordorigin="7629,4849" coordsize="2,264">
              <v:shape style="position:absolute;left:7629;top:4849;width:2;height:264" coordorigin="7629,4849" coordsize="0,264" path="m7629,5113l7629,4849e" filled="f" stroked="t" strokeweight=".231595pt" strokecolor="#5B5B5B">
                <v:path arrowok="t"/>
              </v:shape>
            </v:group>
            <v:group style="position:absolute;left:4894;top:4859;width:2;height:2149" coordorigin="4894,4859" coordsize="2,2149">
              <v:shape style="position:absolute;left:4894;top:4859;width:2;height:2149" coordorigin="4894,4859" coordsize="0,2149" path="m4894,7008l4894,4859e" filled="f" stroked="t" strokeweight=".694786pt" strokecolor="#545454">
                <v:path arrowok="t"/>
              </v:shape>
            </v:group>
            <v:group style="position:absolute;left:7629;top:5113;width:2;height:236" coordorigin="7629,5113" coordsize="2,236">
              <v:shape style="position:absolute;left:7629;top:5113;width:2;height:236" coordorigin="7629,5113" coordsize="0,236" path="m7629,5349l7629,5113e" filled="f" stroked="t" strokeweight=".231595pt" strokecolor="#282828">
                <v:path arrowok="t"/>
              </v:shape>
            </v:group>
            <v:group style="position:absolute;left:491;top:5066;width:2;height:608" coordorigin="491,5066" coordsize="2,608">
              <v:shape style="position:absolute;left:491;top:5066;width:2;height:608" coordorigin="491,5066" coordsize="0,608" path="m491,5674l491,5066e" filled="f" stroked="t" strokeweight=".694786pt" strokecolor="#545454">
                <v:path arrowok="t"/>
              </v:shape>
            </v:group>
            <v:group style="position:absolute;left:4887;top:5587;width:6647;height:2" coordorigin="4887,5587" coordsize="6647,2">
              <v:shape style="position:absolute;left:4887;top:5587;width:6647;height:2" coordorigin="4887,5587" coordsize="6647,0" path="m4887,5587l11533,5587e" filled="f" stroked="t" strokeweight=".694786pt" strokecolor="#606060">
                <v:path arrowok="t"/>
              </v:shape>
            </v:group>
            <v:group style="position:absolute;left:4887;top:5825;width:3367;height:2" coordorigin="4887,5825" coordsize="3367,2">
              <v:shape style="position:absolute;left:4887;top:5825;width:3367;height:2" coordorigin="4887,5825" coordsize="3367,0" path="m4887,5825l8254,5825e" filled="f" stroked="t" strokeweight=".463191pt" strokecolor="#4F4F4F">
                <v:path arrowok="t"/>
              </v:shape>
            </v:group>
            <v:group style="position:absolute;left:8198;top:5827;width:3340;height:2" coordorigin="8198,5827" coordsize="3340,2">
              <v:shape style="position:absolute;left:8198;top:5827;width:3340;height:2" coordorigin="8198,5827" coordsize="3340,0" path="m8198,5827l11538,5827e" filled="f" stroked="t" strokeweight=".694786pt" strokecolor="#646464">
                <v:path arrowok="t"/>
              </v:shape>
            </v:group>
            <v:group style="position:absolute;left:2186;top:6060;width:9352;height:2" coordorigin="2186,6060" coordsize="9352,2">
              <v:shape style="position:absolute;left:2186;top:6060;width:9352;height:2" coordorigin="2186,6060" coordsize="9352,0" path="m2186,6060l11538,6060e" filled="f" stroked="t" strokeweight=".694786pt" strokecolor="#5B5B5B">
                <v:path arrowok="t"/>
              </v:shape>
            </v:group>
            <v:group style="position:absolute;left:963;top:6334;width:477;height:2" coordorigin="963,6334" coordsize="477,2">
              <v:shape style="position:absolute;left:963;top:6334;width:477;height:2" coordorigin="963,6334" coordsize="477,0" path="m963,6334l1441,6334e" filled="f" stroked="t" strokeweight=".231595pt" strokecolor="#2F2F2F">
                <v:path arrowok="t"/>
              </v:shape>
            </v:group>
            <v:group style="position:absolute;left:1441;top:6334;width:746;height:2" coordorigin="1441,6334" coordsize="746,2">
              <v:shape style="position:absolute;left:1441;top:6334;width:746;height:2" coordorigin="1441,6334" coordsize="746,0" path="m1441,6334l2186,6334e" filled="f" stroked="t" strokeweight=".231595pt" strokecolor="#4B4B4B">
                <v:path arrowok="t"/>
              </v:shape>
            </v:group>
            <v:group style="position:absolute;left:2172;top:6334;width:1441;height:2" coordorigin="2172,6334" coordsize="1441,2">
              <v:shape style="position:absolute;left:2172;top:6334;width:1441;height:2" coordorigin="2172,6334" coordsize="1441,0" path="m2172,6334l3613,6334e" filled="f" stroked="t" strokeweight=".231595pt" strokecolor="#808080">
                <v:path arrowok="t"/>
              </v:shape>
            </v:group>
            <v:group style="position:absolute;left:3613;top:6334;width:306;height:2" coordorigin="3613,6334" coordsize="306,2">
              <v:shape style="position:absolute;left:3613;top:6334;width:306;height:2" coordorigin="3613,6334" coordsize="306,0" path="m3613,6334l3919,6334e" filled="f" stroked="t" strokeweight=".231595pt" strokecolor="#000000">
                <v:path arrowok="t"/>
              </v:shape>
            </v:group>
            <v:group style="position:absolute;left:2186;top:6760;width:9352;height:2" coordorigin="2186,6760" coordsize="9352,2">
              <v:shape style="position:absolute;left:2186;top:6760;width:9352;height:2" coordorigin="2186,6760" coordsize="9352,0" path="m2186,6760l11538,6760e" filled="f" stroked="t" strokeweight=".694786pt" strokecolor="#606060">
                <v:path arrowok="t"/>
              </v:shape>
            </v:group>
            <v:group style="position:absolute;left:3891;top:6763;width:144;height:2" coordorigin="3891,6763" coordsize="144,2">
              <v:shape style="position:absolute;left:3891;top:6763;width:144;height:2" coordorigin="3891,6763" coordsize="144,0" path="m3891,6763l4034,6763e" filled="f" stroked="t" strokeweight=".463191pt" strokecolor="#444444">
                <v:path arrowok="t"/>
              </v:shape>
            </v:group>
            <v:group style="position:absolute;left:6128;top:6763;width:232;height:2" coordorigin="6128,6763" coordsize="232,2">
              <v:shape style="position:absolute;left:6128;top:6763;width:232;height:2" coordorigin="6128,6763" coordsize="232,0" path="m6128,6763l6360,6763e" filled="f" stroked="t" strokeweight=".463191pt" strokecolor="#444444">
                <v:path arrowok="t"/>
              </v:shape>
            </v:group>
            <v:group style="position:absolute;left:7629;top:6334;width:2;height:198" coordorigin="7629,6334" coordsize="2,198">
              <v:shape style="position:absolute;left:7629;top:6334;width:2;height:198" coordorigin="7629,6334" coordsize="0,198" path="m7629,6532l7629,6334e" filled="f" stroked="t" strokeweight=".231595pt" strokecolor="#000000">
                <v:path arrowok="t"/>
              </v:shape>
            </v:group>
            <v:group style="position:absolute;left:7629;top:6532;width:2;height:462" coordorigin="7629,6532" coordsize="2,462">
              <v:shape style="position:absolute;left:7629;top:6532;width:2;height:462" coordorigin="7629,6532" coordsize="0,462" path="m7629,6994l7629,6532e" filled="f" stroked="t" strokeweight=".231595pt" strokecolor="#343434">
                <v:path arrowok="t"/>
              </v:shape>
            </v:group>
            <v:group style="position:absolute;left:2186;top:7001;width:9347;height:2" coordorigin="2186,7001" coordsize="9347,2">
              <v:shape style="position:absolute;left:2186;top:7001;width:9347;height:2" coordorigin="2186,7001" coordsize="9347,0" path="m2186,7001l11533,7001e" filled="f" stroked="t" strokeweight=".694786pt" strokecolor="#606060">
                <v:path arrowok="t"/>
              </v:shape>
            </v:group>
            <v:group style="position:absolute;left:486;top:7234;width:11052;height:2" coordorigin="486,7234" coordsize="11052,2">
              <v:shape style="position:absolute;left:486;top:7234;width:11052;height:2" coordorigin="486,7234" coordsize="11052,0" path="m486,7234l11538,7234e" filled="f" stroked="t" strokeweight=".694786pt" strokecolor="#606060">
                <v:path arrowok="t"/>
              </v:shape>
            </v:group>
            <v:group style="position:absolute;left:491;top:7253;width:2;height:650" coordorigin="491,7253" coordsize="2,650">
              <v:shape style="position:absolute;left:491;top:7253;width:2;height:650" coordorigin="491,7253" coordsize="0,650" path="m491,7903l491,7253e" filled="f" stroked="t" strokeweight=".694786pt" strokecolor="#545454">
                <v:path arrowok="t"/>
              </v:shape>
            </v:group>
            <v:group style="position:absolute;left:486;top:7699;width:11052;height:2" coordorigin="486,7699" coordsize="11052,2">
              <v:shape style="position:absolute;left:486;top:7699;width:11052;height:2" coordorigin="486,7699" coordsize="11052,0" path="m486,7699l11538,7699e" filled="f" stroked="t" strokeweight="1.048233pt" strokecolor="#5B5B5B">
                <v:path arrowok="t"/>
              </v:shape>
            </v:group>
            <v:group style="position:absolute;left:4572;top:7703;width:181;height:2" coordorigin="4572,7703" coordsize="181,2">
              <v:shape style="position:absolute;left:4572;top:7703;width:181;height:2" coordorigin="4572,7703" coordsize="181,0" path="m4572,7703l4752,7703e" filled="f" stroked="t" strokeweight=".694786pt" strokecolor="#444444">
                <v:path arrowok="t"/>
              </v:shape>
            </v:group>
            <v:group style="position:absolute;left:4896;top:7696;width:2;height:500" coordorigin="4896,7696" coordsize="2,500">
              <v:shape style="position:absolute;left:4896;top:7696;width:2;height:500" coordorigin="4896,7696" coordsize="0,500" path="m4896,8195l4896,7696e" filled="f" stroked="t" strokeweight=".463191pt" strokecolor="#545454">
                <v:path arrowok="t"/>
              </v:shape>
            </v:group>
            <v:group style="position:absolute;left:4891;top:7945;width:6647;height:2" coordorigin="4891,7945" coordsize="6647,2">
              <v:shape style="position:absolute;left:4891;top:7945;width:6647;height:2" coordorigin="4891,7945" coordsize="6647,0" path="m4891,7945l11538,7945e" filled="f" stroked="t" strokeweight=".694786pt" strokecolor="#606060">
                <v:path arrowok="t"/>
              </v:shape>
            </v:group>
            <v:group style="position:absolute;left:4887;top:8179;width:6656;height:2" coordorigin="4887,8179" coordsize="6656,2">
              <v:shape style="position:absolute;left:4887;top:8179;width:6656;height:2" coordorigin="4887,8179" coordsize="6656,0" path="m4887,8179l11543,8179e" filled="f" stroked="t" strokeweight=".694786pt" strokecolor="#5B5B5B">
                <v:path arrowok="t"/>
              </v:shape>
            </v:group>
            <v:group style="position:absolute;left:486;top:8412;width:11052;height:2" coordorigin="486,8412" coordsize="11052,2">
              <v:shape style="position:absolute;left:486;top:8412;width:11052;height:2" coordorigin="486,8412" coordsize="11052,0" path="m486,8412l11538,8412e" filled="f" stroked="t" strokeweight=".694786pt" strokecolor="#5B5B5B">
                <v:path arrowok="t"/>
              </v:shape>
            </v:group>
            <v:group style="position:absolute;left:4896;top:8139;width:2;height:283" coordorigin="4896,8139" coordsize="2,283">
              <v:shape style="position:absolute;left:4896;top:8139;width:2;height:283" coordorigin="4896,8139" coordsize="0,283" path="m4896,8421l4896,8139e" filled="f" stroked="t" strokeweight=".694786pt" strokecolor="#484848">
                <v:path arrowok="t"/>
              </v:shape>
            </v:group>
            <v:group style="position:absolute;left:486;top:9105;width:9996;height:2" coordorigin="486,9105" coordsize="9996,2">
              <v:shape style="position:absolute;left:486;top:9105;width:9996;height:2" coordorigin="486,9105" coordsize="9996,0" path="m486,9105l10482,9105e" filled="f" stroked="t" strokeweight=".694786pt" strokecolor="#646464">
                <v:path arrowok="t"/>
              </v:shape>
            </v:group>
            <v:group style="position:absolute;left:3372;top:9107;width:380;height:2" coordorigin="3372,9107" coordsize="380,2">
              <v:shape style="position:absolute;left:3372;top:9107;width:380;height:2" coordorigin="3372,9107" coordsize="380,0" path="m3372,9107l3752,9107e" filled="f" stroked="t" strokeweight=".463191pt" strokecolor="#646464">
                <v:path arrowok="t"/>
              </v:shape>
            </v:group>
            <v:group style="position:absolute;left:3812;top:9107;width:222;height:2" coordorigin="3812,9107" coordsize="222,2">
              <v:shape style="position:absolute;left:3812;top:9107;width:222;height:2" coordorigin="3812,9107" coordsize="222,0" path="m3812,9107l4034,9107e" filled="f" stroked="t" strokeweight=".463191pt" strokecolor="#4B4B4B">
                <v:path arrowok="t"/>
              </v:shape>
            </v:group>
            <v:group style="position:absolute;left:3979;top:9107;width:648;height:2" coordorigin="3979,9107" coordsize="648,2">
              <v:shape style="position:absolute;left:3979;top:9107;width:648;height:2" coordorigin="3979,9107" coordsize="648,0" path="m3979,9107l4627,9107e" filled="f" stroked="t" strokeweight=".694786pt" strokecolor="#676767">
                <v:path arrowok="t"/>
              </v:shape>
            </v:group>
            <v:group style="position:absolute;left:4669;top:9107;width:667;height:2" coordorigin="4669,9107" coordsize="667,2">
              <v:shape style="position:absolute;left:4669;top:9107;width:667;height:2" coordorigin="4669,9107" coordsize="667,0" path="m4669,9107l5336,9107e" filled="f" stroked="t" strokeweight=".694786pt" strokecolor="#646464">
                <v:path arrowok="t"/>
              </v:shape>
            </v:group>
            <v:group style="position:absolute;left:5614;top:9107;width:570;height:2" coordorigin="5614,9107" coordsize="570,2">
              <v:shape style="position:absolute;left:5614;top:9107;width:570;height:2" coordorigin="5614,9107" coordsize="570,0" path="m5614,9107l6184,9107e" filled="f" stroked="t" strokeweight=".694786pt" strokecolor="#5B5B5B">
                <v:path arrowok="t"/>
              </v:shape>
            </v:group>
            <v:group style="position:absolute;left:6304;top:9107;width:602;height:2" coordorigin="6304,9107" coordsize="602,2">
              <v:shape style="position:absolute;left:6304;top:9107;width:602;height:2" coordorigin="6304,9107" coordsize="602,0" path="m6304,9107l6906,9107e" filled="f" stroked="t" strokeweight=".463191pt" strokecolor="#575757">
                <v:path arrowok="t"/>
              </v:shape>
            </v:group>
            <v:group style="position:absolute;left:7601;top:9107;width:2520;height:2" coordorigin="7601,9107" coordsize="2520,2">
              <v:shape style="position:absolute;left:7601;top:9107;width:2520;height:2" coordorigin="7601,9107" coordsize="2520,0" path="m7601,9107l10121,9107e" filled="f" stroked="t" strokeweight=".694786pt" strokecolor="#646464">
                <v:path arrowok="t"/>
              </v:shape>
            </v:group>
            <v:group style="position:absolute;left:10237;top:9107;width:1302;height:2" coordorigin="10237,9107" coordsize="1302,2">
              <v:shape style="position:absolute;left:10237;top:9107;width:1302;height:2" coordorigin="10237,9107" coordsize="1302,0" path="m10237,9107l11538,9107e" filled="f" stroked="t" strokeweight=".694786pt" strokecolor="#707070">
                <v:path arrowok="t"/>
              </v:shape>
            </v:group>
            <v:group style="position:absolute;left:486;top:10476;width:982;height:2" coordorigin="486,10476" coordsize="982,2">
              <v:shape style="position:absolute;left:486;top:10476;width:982;height:2" coordorigin="486,10476" coordsize="982,0" path="m486,10476l1468,10476e" filled="f" stroked="t" strokeweight=".694786pt" strokecolor="#5B5B5B">
                <v:path arrowok="t"/>
              </v:shape>
            </v:group>
            <v:group style="position:absolute;left:1413;top:10476;width:139;height:2" coordorigin="1413,10476" coordsize="139,2">
              <v:shape style="position:absolute;left:1413;top:10476;width:139;height:2" coordorigin="1413,10476" coordsize="139,0" path="m1413,10476l1552,10476e" filled="f" stroked="t" strokeweight=".463191pt" strokecolor="#484848">
                <v:path arrowok="t"/>
              </v:shape>
            </v:group>
            <v:group style="position:absolute;left:1496;top:10483;width:10047;height:2" coordorigin="1496,10483" coordsize="10047,2">
              <v:shape style="position:absolute;left:1496;top:10483;width:10047;height:2" coordorigin="1496,10483" coordsize="10047,0" path="m1496,10483l11543,10483e" filled="f" stroked="t" strokeweight=".694786pt" strokecolor="#606060">
                <v:path arrowok="t"/>
              </v:shape>
            </v:group>
            <v:group style="position:absolute;left:1881;top:10721;width:9662;height:2" coordorigin="1881,10721" coordsize="9662,2">
              <v:shape style="position:absolute;left:1881;top:10721;width:9662;height:2" coordorigin="1881,10721" coordsize="9662,0" path="m1881,10721l11543,10721e" filled="f" stroked="t" strokeweight=".463191pt" strokecolor="#5B5B5B">
                <v:path arrowok="t"/>
              </v:shape>
            </v:group>
            <v:group style="position:absolute;left:486;top:11004;width:1700;height:2" coordorigin="486,11004" coordsize="1700,2">
              <v:shape style="position:absolute;left:486;top:11004;width:1700;height:2" coordorigin="486,11004" coordsize="1700,0" path="m486,11004l2186,11004e" filled="f" stroked="t" strokeweight=".231595pt" strokecolor="#707070">
                <v:path arrowok="t"/>
              </v:shape>
            </v:group>
            <v:group style="position:absolute;left:2172;top:11004;width:570;height:2" coordorigin="2172,11004" coordsize="570,2">
              <v:shape style="position:absolute;left:2172;top:11004;width:570;height:2" coordorigin="2172,11004" coordsize="570,0" path="m2172,11004l2742,11004e" filled="f" stroked="t" strokeweight=".231595pt" strokecolor="#3B3B3B">
                <v:path arrowok="t"/>
              </v:shape>
            </v:group>
            <v:group style="position:absolute;left:2742;top:11004;width:7633;height:2" coordorigin="2742,11004" coordsize="7633,2">
              <v:shape style="position:absolute;left:2742;top:11004;width:7633;height:2" coordorigin="2742,11004" coordsize="7633,0" path="m2742,11004l10375,11004e" filled="f" stroked="t" strokeweight=".231595pt" strokecolor="#000000">
                <v:path arrowok="t"/>
              </v:shape>
            </v:group>
            <v:group style="position:absolute;left:10375;top:11004;width:1149;height:2" coordorigin="10375,11004" coordsize="1149,2">
              <v:shape style="position:absolute;left:10375;top:11004;width:1149;height:2" coordorigin="10375,11004" coordsize="1149,0" path="m10375,11004l11524,11004e" filled="f" stroked="t" strokeweight=".231595pt" strokecolor="#A0A0A0">
                <v:path arrowok="t"/>
              </v:shape>
            </v:group>
            <v:group style="position:absolute;left:491;top:11421;width:11052;height:2" coordorigin="491,11421" coordsize="11052,2">
              <v:shape style="position:absolute;left:491;top:11421;width:11052;height:2" coordorigin="491,11421" coordsize="11052,0" path="m491,11421l11543,11421e" filled="f" stroked="t" strokeweight=".694786pt" strokecolor="#676767">
                <v:path arrowok="t"/>
              </v:shape>
            </v:group>
            <v:group style="position:absolute;left:2890;top:11421;width:306;height:2" coordorigin="2890,11421" coordsize="306,2">
              <v:shape style="position:absolute;left:2890;top:11421;width:306;height:2" coordorigin="2890,11421" coordsize="306,0" path="m2890,11421l3196,11421e" filled="f" stroked="t" strokeweight=".463191pt" strokecolor="#545454">
                <v:path arrowok="t"/>
              </v:shape>
            </v:group>
            <v:group style="position:absolute;left:486;top:11657;width:11056;height:2" coordorigin="486,11657" coordsize="11056,2">
              <v:shape style="position:absolute;left:486;top:11657;width:11056;height:2" coordorigin="486,11657" coordsize="11056,0" path="m486,11657l11543,11657e" filled="f" stroked="t" strokeweight=".694786pt" strokecolor="#676767">
                <v:path arrowok="t"/>
              </v:shape>
            </v:group>
            <v:group style="position:absolute;left:491;top:11892;width:1830;height:2" coordorigin="491,11892" coordsize="1830,2">
              <v:shape style="position:absolute;left:491;top:11892;width:1830;height:2" coordorigin="491,11892" coordsize="1830,0" path="m491,11892l2321,11892e" filled="f" stroked="t" strokeweight=".694786pt" strokecolor="#676767">
                <v:path arrowok="t"/>
              </v:shape>
            </v:group>
            <v:group style="position:absolute;left:1533;top:11584;width:2;height:4934" coordorigin="1533,11584" coordsize="2,4934">
              <v:shape style="position:absolute;left:1533;top:11584;width:2;height:4934" coordorigin="1533,11584" coordsize="0,4934" path="m1533,16518l1533,11584e" filled="f" stroked="t" strokeweight=".694786pt" strokecolor="#676767">
                <v:path arrowok="t"/>
              </v:shape>
            </v:group>
            <v:group style="position:absolute;left:2196;top:8502;width:2;height:8016" coordorigin="2196,8502" coordsize="2,8016">
              <v:shape style="position:absolute;left:2196;top:8502;width:2;height:8016" coordorigin="2196,8502" coordsize="0,8016" path="m2196,16518l2196,8502e" filled="f" stroked="t" strokeweight=".926381pt" strokecolor="#5B5B5B">
                <v:path arrowok="t"/>
              </v:shape>
            </v:group>
            <v:group style="position:absolute;left:2145;top:11895;width:3071;height:2" coordorigin="2145,11895" coordsize="3071,2">
              <v:shape style="position:absolute;left:2145;top:11895;width:3071;height:2" coordorigin="2145,11895" coordsize="3071,0" path="m2145,11895l5216,11895e" filled="f" stroked="t" strokeweight=".463191pt" strokecolor="#606060">
                <v:path arrowok="t"/>
              </v:shape>
            </v:group>
            <v:group style="position:absolute;left:5160;top:11895;width:6383;height:2" coordorigin="5160,11895" coordsize="6383,2">
              <v:shape style="position:absolute;left:5160;top:11895;width:6383;height:2" coordorigin="5160,11895" coordsize="6383,0" path="m5160,11895l11543,11895e" filled="f" stroked="t" strokeweight=".694786pt" strokecolor="#676767">
                <v:path arrowok="t"/>
              </v:shape>
            </v:group>
            <v:group style="position:absolute;left:7193;top:11659;width:2;height:716" coordorigin="7193,11659" coordsize="2,716">
              <v:shape style="position:absolute;left:7193;top:11659;width:2;height:716" coordorigin="7193,11659" coordsize="0,716" path="m7193,12375l7193,11659e" filled="f" stroked="t" strokeweight=".231595pt" strokecolor="#6B6B6B">
                <v:path arrowok="t"/>
              </v:shape>
            </v:group>
            <v:group style="position:absolute;left:991;top:11645;width:2;height:1362" coordorigin="991,11645" coordsize="2,1362">
              <v:shape style="position:absolute;left:991;top:11645;width:2;height:1362" coordorigin="991,11645" coordsize="0,1362" path="m991,13007l991,11645e" filled="f" stroked="t" strokeweight=".694786pt" strokecolor="#575757">
                <v:path arrowok="t"/>
              </v:shape>
            </v:group>
            <v:group style="position:absolute;left:2198;top:11744;width:2;height:4774" coordorigin="2198,11744" coordsize="2,4774">
              <v:shape style="position:absolute;left:2198;top:11744;width:2;height:4774" coordorigin="2198,11744" coordsize="0,4774" path="m2198,16518l2198,11744e" filled="f" stroked="t" strokeweight=".694786pt" strokecolor="#606060">
                <v:path arrowok="t"/>
              </v:shape>
            </v:group>
            <v:group style="position:absolute;left:7193;top:12375;width:2;height:3049" coordorigin="7193,12375" coordsize="2,3049">
              <v:shape style="position:absolute;left:7193;top:12375;width:2;height:3049" coordorigin="7193,12375" coordsize="0,3049" path="m7193,15424l7193,12375e" filled="f" stroked="t" strokeweight=".231595pt" strokecolor="#000000">
                <v:path arrowok="t"/>
              </v:shape>
            </v:group>
            <v:group style="position:absolute;left:496;top:12503;width:2;height:141" coordorigin="496,12503" coordsize="2,141">
              <v:shape style="position:absolute;left:496;top:12503;width:2;height:141" coordorigin="496,12503" coordsize="0,141" path="m496,12644l496,12503e" filled="f" stroked="t" strokeweight=".463191pt" strokecolor="#3B3B3B">
                <v:path arrowok="t"/>
              </v:shape>
            </v:group>
            <v:group style="position:absolute;left:994;top:12950;width:2;height:127" coordorigin="994,12950" coordsize="2,127">
              <v:shape style="position:absolute;left:994;top:12950;width:2;height:127" coordorigin="994,12950" coordsize="0,127" path="m994,13078l994,12950e" filled="f" stroked="t" strokeweight=".463191pt" strokecolor="#383838">
                <v:path arrowok="t"/>
              </v:shape>
            </v:group>
            <v:group style="position:absolute;left:1533;top:12950;width:2;height:127" coordorigin="1533,12950" coordsize="2,127">
              <v:shape style="position:absolute;left:1533;top:12950;width:2;height:127" coordorigin="1533,12950" coordsize="0,127" path="m1533,13078l1533,12950e" filled="f" stroked="t" strokeweight=".463191pt" strokecolor="#3F3F3F">
                <v:path arrowok="t"/>
              </v:shape>
            </v:group>
            <v:group style="position:absolute;left:991;top:13021;width:2;height:3492" coordorigin="991,13021" coordsize="2,3492">
              <v:shape style="position:absolute;left:991;top:13021;width:2;height:3492" coordorigin="991,13021" coordsize="0,3492" path="m991,16513l991,13021e" filled="f" stroked="t" strokeweight=".463191pt" strokecolor="#545454">
                <v:path arrowok="t"/>
              </v:shape>
            </v:group>
            <v:group style="position:absolute;left:1533;top:13266;width:2;height:146" coordorigin="1533,13266" coordsize="2,146">
              <v:shape style="position:absolute;left:1533;top:13266;width:2;height:146" coordorigin="1533,13266" coordsize="0,146" path="m1533,13412l1533,13266e" filled="f" stroked="t" strokeweight=".463191pt" strokecolor="#5B5B5B">
                <v:path arrowok="t"/>
              </v:shape>
            </v:group>
            <v:group style="position:absolute;left:486;top:13888;width:1700;height:2" coordorigin="486,13888" coordsize="1700,2">
              <v:shape style="position:absolute;left:486;top:13888;width:1700;height:2" coordorigin="486,13888" coordsize="1700,0" path="m486,13888l2186,13888e" filled="f" stroked="t" strokeweight=".231595pt" strokecolor="#707070">
                <v:path arrowok="t"/>
              </v:shape>
            </v:group>
            <v:group style="position:absolute;left:1533;top:13695;width:2;height:226" coordorigin="1533,13695" coordsize="2,226">
              <v:shape style="position:absolute;left:1533;top:13695;width:2;height:226" coordorigin="1533,13695" coordsize="0,226" path="m1533,13921l1533,13695e" filled="f" stroked="t" strokeweight=".463191pt" strokecolor="#575757">
                <v:path arrowok="t"/>
              </v:shape>
            </v:group>
            <v:group style="position:absolute;left:1533;top:14062;width:2;height:207" coordorigin="1533,14062" coordsize="2,207">
              <v:shape style="position:absolute;left:1533;top:14062;width:2;height:207" coordorigin="1533,14062" coordsize="0,207" path="m1533,14270l1533,14062e" filled="f" stroked="t" strokeweight=".463191pt" strokecolor="#575757">
                <v:path arrowok="t"/>
              </v:shape>
            </v:group>
            <v:group style="position:absolute;left:500;top:14213;width:2;height:189" coordorigin="500,14213" coordsize="2,189">
              <v:shape style="position:absolute;left:500;top:14213;width:2;height:189" coordorigin="500,14213" coordsize="0,189" path="m500,14402l500,14213e" filled="f" stroked="t" strokeweight=".463191pt" strokecolor="#484848">
                <v:path arrowok="t"/>
              </v:shape>
            </v:group>
            <v:group style="position:absolute;left:1535;top:14345;width:2;height:895" coordorigin="1535,14345" coordsize="2,895">
              <v:shape style="position:absolute;left:1535;top:14345;width:2;height:895" coordorigin="1535,14345" coordsize="0,895" path="m1535,15241l1535,14345e" filled="f" stroked="t" strokeweight=".694786pt" strokecolor="#676767">
                <v:path arrowok="t"/>
              </v:shape>
            </v:group>
            <v:group style="position:absolute;left:2172;top:15424;width:2427;height:2" coordorigin="2172,15424" coordsize="2427,2">
              <v:shape style="position:absolute;left:2172;top:15424;width:2427;height:2" coordorigin="2172,15424" coordsize="2427,0" path="m2172,15424l4599,15424e" filled="f" stroked="t" strokeweight="1.852763pt" strokecolor="#545780">
                <v:path arrowok="t"/>
              </v:shape>
            </v:group>
            <v:group style="position:absolute;left:11536;top:881;width:2;height:14279" coordorigin="11536,881" coordsize="2,14279">
              <v:shape style="position:absolute;left:11536;top:881;width:2;height:14279" coordorigin="11536,881" coordsize="0,14279" path="m11536,15161l11536,881e" filled="f" stroked="t" strokeweight=".463191pt" strokecolor="#646464">
                <v:path arrowok="t"/>
              </v:shape>
            </v:group>
            <v:group style="position:absolute;left:500;top:14953;width:2;height:132" coordorigin="500,14953" coordsize="2,132">
              <v:shape style="position:absolute;left:500;top:14953;width:2;height:132" coordorigin="500,14953" coordsize="0,132" path="m500,15085l500,14953e" filled="f" stroked="t" strokeweight=".463191pt" strokecolor="#383838">
                <v:path arrowok="t"/>
              </v:shape>
            </v:group>
            <v:group style="position:absolute;left:11531;top:14887;width:2;height:264" coordorigin="11531,14887" coordsize="2,264">
              <v:shape style="position:absolute;left:11531;top:14887;width:2;height:264" coordorigin="11531,14887" coordsize="0,264" path="m11531,15151l11531,14887e" filled="f" stroked="t" strokeweight=".231595pt" strokecolor="#A8A8A8">
                <v:path arrowok="t"/>
              </v:shape>
            </v:group>
            <v:group style="position:absolute;left:11529;top:15029;width:2;height:198" coordorigin="11529,15029" coordsize="2,198">
              <v:shape style="position:absolute;left:11529;top:15029;width:2;height:198" coordorigin="11529,15029" coordsize="0,198" path="m11529,15227l11529,15029e" filled="f" stroked="t" strokeweight=".231595pt" strokecolor="#C8C8C8">
                <v:path arrowok="t"/>
              </v:shape>
            </v:group>
            <v:group style="position:absolute;left:503;top:15184;width:2;height:1338" coordorigin="503,15184" coordsize="2,1338">
              <v:shape style="position:absolute;left:503;top:15184;width:2;height:1338" coordorigin="503,15184" coordsize="0,1338" path="m503,16522l503,15184e" filled="f" stroked="t" strokeweight=".694786pt" strokecolor="#5B5B5B">
                <v:path arrowok="t"/>
              </v:shape>
            </v:group>
            <v:group style="position:absolute;left:7193;top:15424;width:2;height:1079" coordorigin="7193,15424" coordsize="2,1079">
              <v:shape style="position:absolute;left:7193;top:15424;width:2;height:1079" coordorigin="7193,15424" coordsize="0,1079" path="m7193,16504l7193,15424e" filled="f" stroked="t" strokeweight=".231595pt" strokecolor="#676767">
                <v:path arrowok="t"/>
              </v:shape>
            </v:group>
            <v:group style="position:absolute;left:6128;top:16506;width:366;height:2" coordorigin="6128,16506" coordsize="366,2">
              <v:shape style="position:absolute;left:6128;top:16506;width:366;height:2" coordorigin="6128,16506" coordsize="366,0" path="m6128,16506l6494,16506e" filled="f" stroked="t" strokeweight=".463191pt" strokecolor="#606060">
                <v:path arrowok="t"/>
              </v:shape>
            </v:group>
            <v:group style="position:absolute;left:496;top:16504;width:11001;height:2" coordorigin="496,16504" coordsize="11001,2">
              <v:shape style="position:absolute;left:496;top:16504;width:11001;height:2" coordorigin="496,16504" coordsize="11001,0" path="m496,16504l11496,16504e" filled="f" stroked="t" strokeweight=".694786pt" strokecolor="#676767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7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27274"/>
          <w:w w:val="90"/>
          <w:position w:val="-5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727274"/>
          <w:spacing w:val="-19"/>
          <w:w w:val="90"/>
          <w:position w:val="-5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82"/>
          <w:position w:val="-5"/>
        </w:rPr>
        <w:t>P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10"/>
          <w:w w:val="81"/>
          <w:position w:val="-5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5"/>
          <w:position w:val="-5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5" w:right="-86"/>
        <w:jc w:val="left"/>
        <w:tabs>
          <w:tab w:pos="16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2"/>
          <w:szCs w:val="22"/>
          <w:color w:val="5B5B5B"/>
          <w:w w:val="71"/>
          <w:position w:val="1"/>
        </w:rPr>
        <w:t>ltfaıyliJ</w:t>
      </w:r>
      <w:r>
        <w:rPr>
          <w:rFonts w:ascii="Arial" w:hAnsi="Arial" w:cs="Arial" w:eastAsia="Arial"/>
          <w:sz w:val="22"/>
          <w:szCs w:val="22"/>
          <w:color w:val="5B5B5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1"/>
          <w:position w:val="1"/>
        </w:rPr>
        <w:t>ıvıı:ıı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63"/>
          <w:position w:val="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3"/>
          <w:position w:val="1"/>
        </w:rPr>
        <w:t>•</w:t>
      </w:r>
      <w:r>
        <w:rPr>
          <w:rFonts w:ascii="Arial" w:hAnsi="Arial" w:cs="Arial" w:eastAsia="Arial"/>
          <w:sz w:val="31"/>
          <w:szCs w:val="31"/>
          <w:color w:val="4F5672"/>
          <w:spacing w:val="-19"/>
          <w:w w:val="40"/>
          <w:position w:val="1"/>
        </w:rPr>
        <w:t>V</w:t>
      </w:r>
      <w:r>
        <w:rPr>
          <w:rFonts w:ascii="Arial" w:hAnsi="Arial" w:cs="Arial" w:eastAsia="Arial"/>
          <w:sz w:val="31"/>
          <w:szCs w:val="31"/>
          <w:color w:val="727274"/>
          <w:spacing w:val="0"/>
          <w:w w:val="74"/>
          <w:position w:val="1"/>
        </w:rPr>
        <w:t>..</w:t>
      </w:r>
      <w:r>
        <w:rPr>
          <w:rFonts w:ascii="Arial" w:hAnsi="Arial" w:cs="Arial" w:eastAsia="Arial"/>
          <w:sz w:val="31"/>
          <w:szCs w:val="31"/>
          <w:color w:val="72727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72727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727274"/>
          <w:spacing w:val="0"/>
          <w:w w:val="88"/>
          <w:i/>
          <w:position w:val="1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727274"/>
          <w:spacing w:val="-6"/>
          <w:w w:val="89"/>
          <w:i/>
          <w:position w:val="1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10"/>
          <w:w w:val="55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83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352" w:right="-53" w:firstLine="-3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TamerTAŞLI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5" w:lineRule="exact"/>
        <w:ind w:right="-20"/>
        <w:jc w:val="left"/>
        <w:tabs>
          <w:tab w:pos="7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201"/>
          <w:position w:val="4"/>
        </w:rPr>
        <w:t>'•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201"/>
          <w:position w:val="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32"/>
          <w:w w:val="201"/>
          <w:position w:val="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99999"/>
          <w:spacing w:val="0"/>
          <w:w w:val="59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9999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99999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B1B3B3"/>
          <w:spacing w:val="0"/>
          <w:w w:val="201"/>
          <w:position w:val="4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260"/>
          <w:cols w:num="4" w:equalWidth="0">
            <w:col w:w="497" w:space="1707"/>
            <w:col w:w="2046" w:space="298"/>
            <w:col w:w="1065" w:space="2947"/>
            <w:col w:w="2720"/>
          </w:cols>
        </w:sectPr>
      </w:pPr>
      <w:rPr/>
    </w:p>
    <w:p>
      <w:pPr>
        <w:spacing w:before="0" w:after="0" w:line="644" w:lineRule="exact"/>
        <w:ind w:left="870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86"/>
          <w:szCs w:val="86"/>
          <w:color w:val="313131"/>
          <w:spacing w:val="0"/>
          <w:w w:val="174"/>
          <w:b/>
          <w:bCs/>
          <w:i/>
          <w:position w:val="-28"/>
        </w:rPr>
        <w:t>l</w:t>
      </w:r>
      <w:r>
        <w:rPr>
          <w:rFonts w:ascii="Arial" w:hAnsi="Arial" w:cs="Arial" w:eastAsia="Arial"/>
          <w:sz w:val="86"/>
          <w:szCs w:val="86"/>
          <w:color w:val="313131"/>
          <w:spacing w:val="0"/>
          <w:w w:val="100"/>
          <w:b/>
          <w:bCs/>
          <w:i/>
          <w:position w:val="-28"/>
        </w:rPr>
        <w:tab/>
      </w:r>
      <w:r>
        <w:rPr>
          <w:rFonts w:ascii="Arial" w:hAnsi="Arial" w:cs="Arial" w:eastAsia="Arial"/>
          <w:sz w:val="86"/>
          <w:szCs w:val="86"/>
          <w:color w:val="313131"/>
          <w:spacing w:val="0"/>
          <w:w w:val="100"/>
          <w:b/>
          <w:bCs/>
          <w:i/>
          <w:position w:val="-28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260" w:right="26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23" w:lineRule="exact"/>
        <w:ind w:left="865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-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tabs>
          <w:tab w:pos="604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3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8"/>
          <w:position w:val="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3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3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8"/>
          <w:position w:val="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3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  <w:position w:val="3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8"/>
          <w:position w:val="3"/>
        </w:rPr>
        <w:t>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07"/>
          <w:position w:val="3"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6"/>
          <w:szCs w:val="36"/>
          <w:color w:val="4B4B4D"/>
          <w:spacing w:val="0"/>
          <w:w w:val="457"/>
          <w:position w:val="-8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  <w:cols w:num="2" w:equalWidth="0">
            <w:col w:w="1330" w:space="2468"/>
            <w:col w:w="7602"/>
          </w:cols>
        </w:sectPr>
      </w:pPr>
      <w:rPr/>
    </w:p>
    <w:p>
      <w:pPr>
        <w:spacing w:before="0" w:after="0" w:line="198" w:lineRule="exact"/>
        <w:ind w:left="599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64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7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  <w:position w:val="-1"/>
        </w:rPr>
        <w:t>YANGIN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tabs>
          <w:tab w:pos="1640" w:val="left"/>
          <w:tab w:pos="314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9"/>
          <w:w w:val="9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7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15:49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2"/>
        </w:rPr>
        <w:t>jr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6"/>
          <w:w w:val="10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6328005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3" w:lineRule="auto"/>
        <w:ind w:left="129" w:right="2717" w:firstLine="5"/>
        <w:jc w:val="left"/>
        <w:tabs>
          <w:tab w:pos="1660" w:val="left"/>
          <w:tab w:pos="314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0"/>
          <w:w w:val="10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7"/>
          <w:position w:val="0"/>
        </w:rPr>
        <w:t>ayı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4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1"/>
          <w:w w:val="141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8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  <w:position w:val="0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8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:Yüksel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2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ma-Kını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1"/>
          <w:position w:val="0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7"/>
          <w:w w:val="92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prll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9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8"/>
        </w:rPr>
        <w:t>oğr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6"/>
        </w:rPr>
        <w:t>gam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7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-Kını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yun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5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23"/>
          <w:w w:val="5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20" w:right="-20"/>
        <w:jc w:val="left"/>
        <w:tabs>
          <w:tab w:pos="1480" w:val="left"/>
          <w:tab w:pos="426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2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3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3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8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5" w:lineRule="exact"/>
        <w:ind w:left="129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2"/>
        </w:rPr>
        <w:t>İse: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3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1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1"/>
          <w:w w:val="91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5"/>
        </w:rPr>
        <w:t>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-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36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133972pt;margin-top:2.442675pt;width:58.80342pt;height:26pt;mso-position-horizontal-relative:page;mso-position-vertical-relative:paragraph;z-index:-1364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A8C8C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D"/>
          <w:w w:val="75"/>
          <w:position w:val="-1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74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7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ıc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1"/>
          <w:position w:val="-1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85"/>
          <w:position w:val="-1"/>
        </w:rPr>
        <w:t>Çel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  <w:position w:val="-1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2"/>
        </w:rPr>
        <w:t>cr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5929" w:right="-20"/>
        <w:jc w:val="left"/>
        <w:tabs>
          <w:tab w:pos="644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313131"/>
          <w:w w:val="99"/>
          <w:position w:val="-2"/>
        </w:rPr>
      </w:r>
      <w:r>
        <w:rPr>
          <w:rFonts w:ascii="Arial" w:hAnsi="Arial" w:cs="Arial" w:eastAsia="Arial"/>
          <w:sz w:val="42"/>
          <w:szCs w:val="42"/>
          <w:color w:val="313131"/>
          <w:spacing w:val="-7"/>
          <w:w w:val="99"/>
          <w:u w:val="single" w:color="4B4B4B"/>
          <w:position w:val="-2"/>
        </w:rPr>
        <w:t> </w:t>
      </w:r>
      <w:r>
        <w:rPr>
          <w:rFonts w:ascii="Arial" w:hAnsi="Arial" w:cs="Arial" w:eastAsia="Arial"/>
          <w:sz w:val="42"/>
          <w:szCs w:val="42"/>
          <w:color w:val="313131"/>
          <w:spacing w:val="-7"/>
          <w:w w:val="99"/>
          <w:u w:val="single" w:color="4B4B4B"/>
          <w:position w:val="-2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0"/>
          <w:u w:val="single" w:color="4B4B4B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57"/>
          <w:w w:val="50"/>
          <w:u w:val="single" w:color="4B4B4B"/>
          <w:position w:val="-2"/>
        </w:rPr>
        <w:t> 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u w:val="single" w:color="4B4B4B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u w:val="single" w:color="4B4B4B"/>
          <w:position w:val="-2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15:58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29" w:right="-20"/>
        <w:jc w:val="left"/>
        <w:tabs>
          <w:tab w:pos="2140" w:val="left"/>
          <w:tab w:pos="5700" w:val="left"/>
          <w:tab w:pos="76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7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7"/>
          <w:w w:val="66"/>
          <w:position w:val="3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3"/>
          <w:position w:val="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1"/>
          <w:w w:val="100"/>
          <w:position w:val="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67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T.Oka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51" w:right="-20"/>
        <w:jc w:val="left"/>
        <w:tabs>
          <w:tab w:pos="468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15:50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15:55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4" w:lineRule="exact"/>
        <w:ind w:left="124" w:right="-20"/>
        <w:jc w:val="left"/>
        <w:tabs>
          <w:tab w:pos="2140" w:val="left"/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373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34" w:right="-20"/>
        <w:jc w:val="left"/>
        <w:tabs>
          <w:tab w:pos="470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714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47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Emniyet-Jandar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6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5" w:lineRule="exact"/>
        <w:ind w:left="124" w:right="-20"/>
        <w:jc w:val="left"/>
        <w:tabs>
          <w:tab w:pos="2140" w:val="left"/>
          <w:tab w:pos="470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203"/>
          <w:position w:val="-9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  <w:position w:val="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</w:sectPr>
      </w:pPr>
      <w:rPr/>
    </w:p>
    <w:p>
      <w:pPr>
        <w:spacing w:before="0" w:after="0" w:line="223" w:lineRule="exact"/>
        <w:ind w:left="129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.mcı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1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1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D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  <w:cols w:num="3" w:equalWidth="0">
            <w:col w:w="4498" w:space="188"/>
            <w:col w:w="1100" w:space="1819"/>
            <w:col w:w="3795"/>
          </w:cols>
        </w:sectPr>
      </w:pPr>
      <w:rPr/>
    </w:p>
    <w:p>
      <w:pPr>
        <w:spacing w:before="15" w:after="0" w:line="230" w:lineRule="exact"/>
        <w:ind w:left="134" w:right="2830" w:firstLine="-5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GörllldUğll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674" w:right="387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98" w:lineRule="exact"/>
        <w:ind w:left="134" w:right="-20"/>
        <w:jc w:val="left"/>
        <w:tabs>
          <w:tab w:pos="2140" w:val="left"/>
          <w:tab w:pos="470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8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4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5046" w:right="-20"/>
        <w:jc w:val="left"/>
        <w:tabs>
          <w:tab w:pos="6600" w:val="left"/>
          <w:tab w:pos="6960" w:val="left"/>
          <w:tab w:pos="8160" w:val="left"/>
          <w:tab w:pos="86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10"/>
          <w:szCs w:val="10"/>
          <w:color w:val="313131"/>
          <w:spacing w:val="0"/>
          <w:w w:val="54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-1"/>
          <w:w w:val="70"/>
          <w:position w:val="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B4B4D"/>
          <w:spacing w:val="0"/>
          <w:w w:val="70"/>
          <w:position w:val="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B4B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B4B4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B4B4D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B4B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B4B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70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1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</w:sectPr>
      </w:pPr>
      <w:rPr/>
    </w:p>
    <w:p>
      <w:pPr>
        <w:spacing w:before="3" w:after="0" w:line="240" w:lineRule="auto"/>
        <w:ind w:left="12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Söndilrme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  <w:cols w:num="2" w:equalWidth="0">
            <w:col w:w="1828" w:space="376"/>
            <w:col w:w="9196"/>
          </w:cols>
        </w:sectPr>
      </w:pPr>
      <w:rPr/>
    </w:p>
    <w:p>
      <w:pPr>
        <w:spacing w:before="3" w:after="0" w:line="244" w:lineRule="auto"/>
        <w:ind w:left="2142" w:right="53" w:firstLine="-2003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tutuşturulması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9" w:lineRule="auto"/>
        <w:ind w:left="134" w:right="3934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12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6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2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edel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4" w:lineRule="exact"/>
        <w:ind w:left="129" w:right="7820" w:firstLine="9"/>
        <w:jc w:val="left"/>
        <w:tabs>
          <w:tab w:pos="620" w:val="left"/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ifeslim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Te·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\Edildiği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2" w:lineRule="exact"/>
        <w:ind w:left="12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626262"/>
          <w:spacing w:val="0"/>
          <w:w w:val="382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</w:sectPr>
      </w:pPr>
      <w:rPr/>
    </w:p>
    <w:p>
      <w:pPr>
        <w:spacing w:before="0" w:after="0" w:line="204" w:lineRule="exact"/>
        <w:ind w:left="14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Ekioı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0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D"/>
          <w:w w:val="99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2"/>
          <w:w w:val="98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24"/>
        </w:rPr>
        <w:t>r</w:t>
      </w:r>
      <w:r>
        <w:rPr>
          <w:rFonts w:ascii="Arial" w:hAnsi="Arial" w:cs="Arial" w:eastAsia="Arial"/>
          <w:sz w:val="20"/>
          <w:szCs w:val="20"/>
          <w:color w:val="313131"/>
          <w:spacing w:val="-3"/>
          <w:w w:val="12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6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16:10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  <w:cols w:num="4" w:equalWidth="0">
            <w:col w:w="1312" w:space="830"/>
            <w:col w:w="440" w:space="167"/>
            <w:col w:w="1013" w:space="2300"/>
            <w:col w:w="5338"/>
          </w:cols>
        </w:sectPr>
      </w:pPr>
      <w:rPr/>
    </w:p>
    <w:p>
      <w:pPr>
        <w:spacing w:before="8" w:after="0" w:line="226" w:lineRule="exact"/>
        <w:ind w:left="229" w:right="-20"/>
        <w:jc w:val="left"/>
        <w:tabs>
          <w:tab w:pos="1020" w:val="left"/>
          <w:tab w:pos="154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</w:sectPr>
      </w:pPr>
      <w:rPr/>
    </w:p>
    <w:p>
      <w:pPr>
        <w:spacing w:before="33" w:after="0" w:line="240" w:lineRule="auto"/>
        <w:ind w:left="2313" w:right="-74"/>
        <w:jc w:val="left"/>
        <w:tabs>
          <w:tab w:pos="3580" w:val="left"/>
          <w:tab w:pos="4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1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33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left="2431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7"/>
          <w:w w:val="118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0"/>
          <w:w w:val="128"/>
        </w:rPr>
        <w:t>ai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-28"/>
          <w:w w:val="129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2D3154"/>
          <w:spacing w:val="0"/>
          <w:w w:val="177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2D315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3286E"/>
          <w:spacing w:val="0"/>
          <w:w w:val="60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0"/>
          <w:w w:val="122"/>
        </w:rPr>
        <w:t>ŞEK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74" w:lineRule="exact"/>
        <w:ind w:left="216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84174"/>
          <w:w w:val="114"/>
          <w:position w:val="-6"/>
        </w:rPr>
        <w:t>--+rr</w:t>
      </w:r>
      <w:r>
        <w:rPr>
          <w:rFonts w:ascii="Arial" w:hAnsi="Arial" w:cs="Arial" w:eastAsia="Arial"/>
          <w:sz w:val="21"/>
          <w:szCs w:val="21"/>
          <w:color w:val="384174"/>
          <w:w w:val="115"/>
          <w:position w:val="-6"/>
        </w:rPr>
        <w:t>a</w:t>
      </w:r>
      <w:r>
        <w:rPr>
          <w:rFonts w:ascii="Arial" w:hAnsi="Arial" w:cs="Arial" w:eastAsia="Arial"/>
          <w:sz w:val="21"/>
          <w:szCs w:val="21"/>
          <w:color w:val="384174"/>
          <w:spacing w:val="-44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3"/>
          <w:position w:val="-6"/>
        </w:rPr>
        <w:t>ı</w:t>
      </w:r>
      <w:r>
        <w:rPr>
          <w:rFonts w:ascii="Arial" w:hAnsi="Arial" w:cs="Arial" w:eastAsia="Arial"/>
          <w:sz w:val="21"/>
          <w:szCs w:val="21"/>
          <w:color w:val="313131"/>
          <w:spacing w:val="14"/>
          <w:w w:val="104"/>
          <w:position w:val="-6"/>
        </w:rPr>
        <w:t>y</w:t>
      </w:r>
      <w:r>
        <w:rPr>
          <w:rFonts w:ascii="Arial" w:hAnsi="Arial" w:cs="Arial" w:eastAsia="Arial"/>
          <w:sz w:val="21"/>
          <w:szCs w:val="21"/>
          <w:color w:val="4B4B4D"/>
          <w:spacing w:val="0"/>
          <w:w w:val="95"/>
          <w:position w:val="-6"/>
        </w:rPr>
        <w:t>e</w:t>
      </w:r>
      <w:r>
        <w:rPr>
          <w:rFonts w:ascii="Arial" w:hAnsi="Arial" w:cs="Arial" w:eastAsia="Arial"/>
          <w:sz w:val="21"/>
          <w:szCs w:val="21"/>
          <w:color w:val="4B4B4D"/>
          <w:spacing w:val="-42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4B4B4D"/>
          <w:spacing w:val="0"/>
          <w:w w:val="82"/>
          <w:position w:val="-6"/>
        </w:rPr>
        <w:t>1</w:t>
      </w:r>
      <w:r>
        <w:rPr>
          <w:rFonts w:ascii="Arial" w:hAnsi="Arial" w:cs="Arial" w:eastAsia="Arial"/>
          <w:sz w:val="21"/>
          <w:szCs w:val="21"/>
          <w:color w:val="4B4B4D"/>
          <w:spacing w:val="0"/>
          <w:w w:val="81"/>
          <w:position w:val="-6"/>
        </w:rPr>
        <w:t>\</w:t>
      </w:r>
      <w:r>
        <w:rPr>
          <w:rFonts w:ascii="Arial" w:hAnsi="Arial" w:cs="Arial" w:eastAsia="Arial"/>
          <w:sz w:val="21"/>
          <w:szCs w:val="21"/>
          <w:color w:val="4B4B4D"/>
          <w:spacing w:val="-30"/>
          <w:w w:val="81"/>
          <w:position w:val="-6"/>
        </w:rPr>
        <w:t>: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66"/>
          <w:position w:val="-6"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12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7"/>
          <w:w w:val="89"/>
          <w:position w:val="-6"/>
        </w:rPr>
        <w:t>z</w:t>
      </w:r>
      <w:r>
        <w:rPr>
          <w:rFonts w:ascii="Arial" w:hAnsi="Arial" w:cs="Arial" w:eastAsia="Arial"/>
          <w:sz w:val="21"/>
          <w:szCs w:val="21"/>
          <w:color w:val="4B4B4D"/>
          <w:spacing w:val="0"/>
          <w:w w:val="159"/>
          <w:position w:val="-6"/>
        </w:rPr>
        <w:t>e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25"/>
          <w:position w:val="-6"/>
        </w:rPr>
        <w:t>Bölg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57"/>
          <w:position w:val="-6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8"/>
          <w:b/>
          <w:bCs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8"/>
          <w:w w:val="68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8"/>
          <w:b/>
          <w:bCs/>
        </w:rPr>
        <w:t>8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8"/>
          <w:b/>
          <w:bCs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"/>
          <w:w w:val="68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4"/>
        </w:rPr>
        <w:t>ayı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30"/>
          <w:w w:val="100"/>
        </w:rPr>
        <w:t> </w:t>
      </w:r>
      <w:r>
        <w:rPr>
          <w:rFonts w:ascii="Arial" w:hAnsi="Arial" w:cs="Arial" w:eastAsia="Arial"/>
          <w:sz w:val="36"/>
          <w:szCs w:val="36"/>
          <w:color w:val="313131"/>
          <w:spacing w:val="0"/>
          <w:w w:val="77"/>
        </w:rPr>
        <w:t>iJI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  <w:cols w:num="2" w:equalWidth="0">
            <w:col w:w="6305" w:space="2221"/>
            <w:col w:w="2874"/>
          </w:cols>
        </w:sectPr>
      </w:pPr>
      <w:rPr/>
    </w:p>
    <w:p>
      <w:pPr>
        <w:spacing w:before="29" w:after="0" w:line="240" w:lineRule="auto"/>
        <w:ind w:left="14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İtfai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40" w:lineRule="auto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0"/>
          <w:w w:val="9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4"/>
          <w:w w:val="106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4"/>
        </w:rPr>
        <w:t>Amın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51" w:lineRule="exact"/>
        <w:ind w:right="-155"/>
        <w:jc w:val="left"/>
        <w:tabs>
          <w:tab w:pos="680" w:val="left"/>
          <w:tab w:pos="100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384174"/>
          <w:spacing w:val="0"/>
          <w:w w:val="100"/>
          <w:b/>
          <w:bCs/>
          <w:i/>
          <w:position w:val="-18"/>
        </w:rPr>
        <w:t>b</w:t>
      </w:r>
      <w:r>
        <w:rPr>
          <w:rFonts w:ascii="Times New Roman" w:hAnsi="Times New Roman" w:cs="Times New Roman" w:eastAsia="Times New Roman"/>
          <w:sz w:val="47"/>
          <w:szCs w:val="47"/>
          <w:color w:val="384174"/>
          <w:spacing w:val="-103"/>
          <w:w w:val="100"/>
          <w:b/>
          <w:bCs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384174"/>
          <w:spacing w:val="0"/>
          <w:w w:val="100"/>
          <w:b/>
          <w:bCs/>
          <w:i/>
          <w:position w:val="-18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384174"/>
          <w:spacing w:val="0"/>
          <w:w w:val="100"/>
          <w:b/>
          <w:bCs/>
          <w:i/>
          <w:position w:val="-18"/>
        </w:rPr>
      </w:r>
      <w:r>
        <w:rPr>
          <w:rFonts w:ascii="Times New Roman" w:hAnsi="Times New Roman" w:cs="Times New Roman" w:eastAsia="Times New Roman"/>
          <w:sz w:val="54"/>
          <w:szCs w:val="54"/>
          <w:color w:val="23286E"/>
          <w:spacing w:val="0"/>
          <w:w w:val="100"/>
          <w:position w:val="-44"/>
        </w:rPr>
        <w:t>'</w:t>
      </w:r>
      <w:r>
        <w:rPr>
          <w:rFonts w:ascii="Times New Roman" w:hAnsi="Times New Roman" w:cs="Times New Roman" w:eastAsia="Times New Roman"/>
          <w:sz w:val="54"/>
          <w:szCs w:val="54"/>
          <w:color w:val="23286E"/>
          <w:spacing w:val="0"/>
          <w:w w:val="100"/>
          <w:position w:val="-44"/>
        </w:rPr>
        <w:tab/>
      </w:r>
      <w:r>
        <w:rPr>
          <w:rFonts w:ascii="Times New Roman" w:hAnsi="Times New Roman" w:cs="Times New Roman" w:eastAsia="Times New Roman"/>
          <w:sz w:val="54"/>
          <w:szCs w:val="54"/>
          <w:color w:val="23286E"/>
          <w:spacing w:val="0"/>
          <w:w w:val="100"/>
          <w:position w:val="-44"/>
        </w:rPr>
      </w:r>
      <w:r>
        <w:rPr>
          <w:rFonts w:ascii="Times New Roman" w:hAnsi="Times New Roman" w:cs="Times New Roman" w:eastAsia="Times New Roman"/>
          <w:sz w:val="47"/>
          <w:szCs w:val="47"/>
          <w:color w:val="465299"/>
          <w:spacing w:val="0"/>
          <w:w w:val="46"/>
          <w:b/>
          <w:bCs/>
          <w:position w:val="-16"/>
        </w:rPr>
        <w:t>e</w:t>
      </w:r>
      <w:r>
        <w:rPr>
          <w:rFonts w:ascii="Times New Roman" w:hAnsi="Times New Roman" w:cs="Times New Roman" w:eastAsia="Times New Roman"/>
          <w:sz w:val="47"/>
          <w:szCs w:val="47"/>
          <w:color w:val="465299"/>
          <w:spacing w:val="13"/>
          <w:w w:val="46"/>
          <w:b/>
          <w:bCs/>
          <w:position w:val="-16"/>
        </w:rPr>
        <w:t>e</w:t>
      </w:r>
      <w:r>
        <w:rPr>
          <w:rFonts w:ascii="Times New Roman" w:hAnsi="Times New Roman" w:cs="Times New Roman" w:eastAsia="Times New Roman"/>
          <w:sz w:val="47"/>
          <w:szCs w:val="47"/>
          <w:color w:val="23286E"/>
          <w:spacing w:val="0"/>
          <w:w w:val="100"/>
          <w:b/>
          <w:bCs/>
          <w:position w:val="-16"/>
        </w:rPr>
        <w:t>l</w:t>
      </w:r>
      <w:r>
        <w:rPr>
          <w:rFonts w:ascii="Times New Roman" w:hAnsi="Times New Roman" w:cs="Times New Roman" w:eastAsia="Times New Roman"/>
          <w:sz w:val="47"/>
          <w:szCs w:val="47"/>
          <w:color w:val="23286E"/>
          <w:spacing w:val="-41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465299"/>
          <w:spacing w:val="0"/>
          <w:w w:val="100"/>
          <w:b/>
          <w:bCs/>
          <w:position w:val="-16"/>
        </w:rPr>
        <w:t>_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786" w:right="207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1"/>
          <w:w w:val="13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0"/>
          <w:w w:val="84"/>
        </w:rPr>
        <w:t>tfiıiye</w:t>
      </w:r>
      <w:r>
        <w:rPr>
          <w:rFonts w:ascii="Times New Roman" w:hAnsi="Times New Roman" w:cs="Times New Roman" w:eastAsia="Times New Roman"/>
          <w:sz w:val="22"/>
          <w:szCs w:val="22"/>
          <w:color w:val="4B4B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6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64" w:lineRule="exact"/>
        <w:ind w:left="2349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930115pt;margin-top:.881624pt;width:9.516241pt;height:17.145563pt;mso-position-horizontal-relative:page;mso-position-vertical-relative:paragraph;z-index:-13652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A8C8C"/>
                      <w:w w:val="44"/>
                    </w:rPr>
                    <w:t>'";;,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A8C8C"/>
                      <w:spacing w:val="3"/>
                      <w:w w:val="4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3B3"/>
                      <w:spacing w:val="0"/>
                      <w:w w:val="56"/>
                    </w:rPr>
                    <w:t>ı.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810547pt;margin-top:-15.335044pt;width:170.598345pt;height:34.124884pt;mso-position-horizontal-relative:page;mso-position-vertical-relative:paragraph;z-index:-13645" type="#_x0000_t202" filled="f" stroked="f">
            <v:textbox inset="0,0,0,0">
              <w:txbxContent>
                <w:p>
                  <w:pPr>
                    <w:spacing w:before="0" w:after="0" w:line="682" w:lineRule="exact"/>
                    <w:ind w:right="-142"/>
                    <w:jc w:val="left"/>
                    <w:tabs>
                      <w:tab w:pos="2820" w:val="left"/>
                    </w:tabs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644AA"/>
                      <w:spacing w:val="0"/>
                      <w:w w:val="54"/>
                      <w:position w:val="-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644AA"/>
                      <w:spacing w:val="0"/>
                      <w:w w:val="100"/>
                      <w:position w:val="-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644AA"/>
                      <w:spacing w:val="0"/>
                      <w:w w:val="100"/>
                      <w:position w:val="-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B3B3B3"/>
                      <w:spacing w:val="0"/>
                      <w:w w:val="58"/>
                      <w:position w:val="14"/>
                    </w:rPr>
                    <w:t>-.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B3B3B3"/>
                      <w:spacing w:val="-62"/>
                      <w:w w:val="100"/>
                      <w:position w:val="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B3B3B3"/>
                      <w:spacing w:val="-31"/>
                      <w:w w:val="38"/>
                      <w:position w:val="1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B3B3B3"/>
                      <w:spacing w:val="1"/>
                      <w:w w:val="101"/>
                      <w:position w:val="1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B3B3B3"/>
                      <w:spacing w:val="0"/>
                      <w:w w:val="101"/>
                      <w:position w:val="1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909AB1"/>
          <w:w w:val="97"/>
          <w:position w:val="-3"/>
        </w:rPr>
        <w:t>,..</w:t>
      </w:r>
      <w:r>
        <w:rPr>
          <w:rFonts w:ascii="Times New Roman" w:hAnsi="Times New Roman" w:cs="Times New Roman" w:eastAsia="Times New Roman"/>
          <w:sz w:val="18"/>
          <w:szCs w:val="18"/>
          <w:color w:val="909AB1"/>
          <w:spacing w:val="-16"/>
          <w:w w:val="97"/>
          <w:position w:val="-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45"/>
          <w:position w:val="-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45"/>
          <w:position w:val="-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17"/>
          <w:w w:val="4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57"/>
          <w:position w:val="-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34"/>
          <w:position w:val="-3"/>
        </w:rPr>
        <w:t>tı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-5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0"/>
          <w:w w:val="41"/>
          <w:position w:val="-3"/>
        </w:rPr>
        <w:t>",.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" w:lineRule="atLeast"/>
        <w:ind w:left="2440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46"/>
          <w:i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15"/>
          <w:w w:val="46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63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-18"/>
          <w:w w:val="10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0A1A0"/>
          <w:spacing w:val="0"/>
          <w:w w:val="15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A0A1A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0"/>
          <w:w w:val="76"/>
        </w:rPr>
        <w:t>·,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A0A1A0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  <w:cols w:num="4" w:equalWidth="0">
            <w:col w:w="800" w:space="1503"/>
            <w:col w:w="2207" w:space="461"/>
            <w:col w:w="1635" w:space="131"/>
            <w:col w:w="4663"/>
          </w:cols>
        </w:sectPr>
      </w:pPr>
      <w:rPr/>
    </w:p>
    <w:p>
      <w:pPr>
        <w:spacing w:before="0" w:after="0" w:line="237" w:lineRule="exact"/>
        <w:ind w:left="5160" w:right="-20"/>
        <w:jc w:val="left"/>
        <w:tabs>
          <w:tab w:pos="918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08252pt;margin-top:4.589364pt;width:10.3092pt;height:16.154298pt;mso-position-horizontal-relative:page;mso-position-vertical-relative:paragraph;z-index:-13651" type="#_x0000_t202" filled="f" stroked="f">
            <v:textbox inset="0,0,0,0">
              <w:txbxContent>
                <w:p>
                  <w:pPr>
                    <w:spacing w:before="60" w:after="0" w:line="240" w:lineRule="auto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0"/>
                      <w:spacing w:val="0"/>
                      <w:w w:val="241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0"/>
                      <w:spacing w:val="1"/>
                      <w:w w:val="241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0"/>
                      <w:spacing w:val="0"/>
                      <w:w w:val="241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391724pt;margin-top:4.589364pt;width:22.919464pt;height:16.154298pt;mso-position-horizontal-relative:page;mso-position-vertical-relative:paragraph;z-index:-13650" type="#_x0000_t202" filled="f" stroked="f">
            <v:textbox inset="0,0,0,0">
              <w:txbxContent>
                <w:p>
                  <w:pPr>
                    <w:spacing w:before="60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0"/>
                      <w:w w:val="242"/>
                      <w:i/>
                    </w:rPr>
                    <w:t>$;•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0"/>
                      <w:spacing w:val="-22"/>
                      <w:w w:val="242"/>
                      <w:i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0"/>
                      <w:spacing w:val="0"/>
                      <w:w w:val="217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303711pt;margin-top:7.407896pt;width:6.676046pt;height:18.127346pt;mso-position-horizontal-relative:page;mso-position-vertical-relative:paragraph;z-index:-13649" type="#_x0000_t202" filled="f" stroked="f">
            <v:textbox inset="0,0,0,0">
              <w:txbxContent>
                <w:p>
                  <w:pPr>
                    <w:spacing w:before="0" w:after="0" w:line="245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0A1A0"/>
                      <w:spacing w:val="0"/>
                      <w:w w:val="14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3"/>
          <w:position w:val="-1"/>
        </w:rPr>
        <w:t>T</w:t>
      </w:r>
      <w:r>
        <w:rPr>
          <w:rFonts w:ascii="Arial" w:hAnsi="Arial" w:cs="Arial" w:eastAsia="Arial"/>
          <w:sz w:val="42"/>
          <w:szCs w:val="42"/>
          <w:color w:val="2D3154"/>
          <w:spacing w:val="-130"/>
          <w:w w:val="93"/>
          <w:position w:val="3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8"/>
          <w:w w:val="93"/>
          <w:position w:val="-1"/>
        </w:rPr>
        <w:t>n</w:t>
      </w:r>
      <w:r>
        <w:rPr>
          <w:rFonts w:ascii="Arial" w:hAnsi="Arial" w:cs="Arial" w:eastAsia="Arial"/>
          <w:sz w:val="42"/>
          <w:szCs w:val="42"/>
          <w:color w:val="2D3154"/>
          <w:spacing w:val="-8"/>
          <w:w w:val="93"/>
          <w:position w:val="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ALTAY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6"/>
          <w:szCs w:val="36"/>
          <w:color w:val="747574"/>
          <w:spacing w:val="0"/>
          <w:w w:val="111"/>
          <w:position w:val="-6"/>
        </w:rPr>
        <w:t>u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5170" w:right="-20"/>
        <w:jc w:val="left"/>
        <w:tabs>
          <w:tab w:pos="83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450287pt;margin-top:2.014329pt;width:11.657636pt;height:14.07331pt;mso-position-horizontal-relative:page;mso-position-vertical-relative:paragraph;z-index:-13648" type="#_x0000_t202" filled="f" stroked="f">
            <v:textbox inset="0,0,0,0">
              <w:txbxContent>
                <w:p>
                  <w:pPr>
                    <w:spacing w:before="0" w:after="0" w:line="21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A8C8C"/>
                      <w:spacing w:val="0"/>
                      <w:w w:val="100"/>
                    </w:rPr>
                    <w:t>,,.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4"/>
          <w:szCs w:val="24"/>
          <w:color w:val="4B4B4D"/>
          <w:spacing w:val="0"/>
          <w:w w:val="600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B4B4D"/>
          <w:spacing w:val="-170"/>
          <w:w w:val="6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A8C8C"/>
          <w:spacing w:val="-51"/>
          <w:w w:val="72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2D3154"/>
          <w:spacing w:val="-30"/>
          <w:w w:val="154"/>
          <w:position w:val="-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747574"/>
          <w:spacing w:val="-14"/>
          <w:w w:val="104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B4B4D"/>
          <w:spacing w:val="-92"/>
          <w:w w:val="113"/>
          <w:position w:val="-1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47574"/>
          <w:spacing w:val="0"/>
          <w:w w:val="104"/>
          <w:position w:val="-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4757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D"/>
          <w:spacing w:val="-35"/>
          <w:w w:val="114"/>
          <w:position w:val="-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47574"/>
          <w:spacing w:val="0"/>
          <w:w w:val="65"/>
          <w:position w:val="-17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4B4B4D"/>
          <w:spacing w:val="-93"/>
          <w:w w:val="113"/>
          <w:position w:val="-11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85"/>
          <w:position w:val="-17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84"/>
          <w:position w:val="-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4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D"/>
          <w:spacing w:val="-88"/>
          <w:w w:val="114"/>
          <w:position w:val="-1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747574"/>
          <w:spacing w:val="0"/>
          <w:w w:val="74"/>
          <w:position w:val="-17"/>
        </w:rPr>
        <w:t>,l@ı</w:t>
      </w:r>
      <w:r>
        <w:rPr>
          <w:rFonts w:ascii="Times New Roman" w:hAnsi="Times New Roman" w:cs="Times New Roman" w:eastAsia="Times New Roman"/>
          <w:sz w:val="18"/>
          <w:szCs w:val="18"/>
          <w:color w:val="747574"/>
          <w:spacing w:val="5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-46"/>
          <w:w w:val="107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63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-3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-2"/>
          <w:w w:val="107"/>
          <w:position w:val="-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8A8C8C"/>
          <w:spacing w:val="0"/>
          <w:w w:val="88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A8C8C"/>
          <w:spacing w:val="-50"/>
          <w:w w:val="88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0A1A0"/>
          <w:spacing w:val="0"/>
          <w:w w:val="81"/>
          <w:position w:val="-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A0A1A0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-8"/>
          <w:w w:val="122"/>
          <w:position w:val="-1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63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1"/>
          <w:w w:val="63"/>
          <w:position w:val="-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0A1A0"/>
          <w:spacing w:val="0"/>
          <w:w w:val="144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0A1A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-10"/>
          <w:w w:val="90"/>
          <w:position w:val="-17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88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-50"/>
          <w:w w:val="88"/>
          <w:position w:val="-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0"/>
          <w:w w:val="81"/>
          <w:position w:val="-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1195"/>
        <w:jc w:val="right"/>
        <w:tabs>
          <w:tab w:pos="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-8"/>
          <w:w w:val="97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73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54"/>
          <w:position w:val="-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54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2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0"/>
          <w:w w:val="65"/>
          <w:i/>
          <w:position w:val="-2"/>
        </w:rPr>
        <w:t>•:</w:t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right="1206"/>
        <w:jc w:val="right"/>
        <w:tabs>
          <w:tab w:pos="9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626262"/>
          <w:spacing w:val="0"/>
          <w:w w:val="84"/>
          <w:position w:val="-9"/>
        </w:rPr>
        <w:t>tı/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84"/>
          <w:position w:val="-9"/>
        </w:rPr>
        <w:t>e</w:t>
      </w:r>
      <w:r>
        <w:rPr>
          <w:rFonts w:ascii="Arial" w:hAnsi="Arial" w:cs="Arial" w:eastAsia="Arial"/>
          <w:sz w:val="18"/>
          <w:szCs w:val="18"/>
          <w:color w:val="626262"/>
          <w:spacing w:val="17"/>
          <w:w w:val="84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4"/>
          <w:i/>
          <w:position w:val="-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4"/>
          <w:i/>
          <w:position w:val="-9"/>
        </w:rPr>
        <w:t>\l.,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4"/>
          <w:i/>
          <w:position w:val="-9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1"/>
          <w:w w:val="84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0A1A0"/>
          <w:spacing w:val="-6"/>
          <w:w w:val="98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A0A1A0"/>
          <w:spacing w:val="-31"/>
          <w:w w:val="125"/>
          <w:position w:val="-9"/>
        </w:rPr>
        <w:t>·</w:t>
      </w:r>
      <w:r>
        <w:rPr>
          <w:rFonts w:ascii="Arial" w:hAnsi="Arial" w:cs="Arial" w:eastAsia="Arial"/>
          <w:sz w:val="19"/>
          <w:szCs w:val="19"/>
          <w:color w:val="747574"/>
          <w:spacing w:val="0"/>
          <w:w w:val="48"/>
          <w:position w:val="-9"/>
        </w:rPr>
        <w:t>r:</w:t>
      </w:r>
      <w:r>
        <w:rPr>
          <w:rFonts w:ascii="Arial" w:hAnsi="Arial" w:cs="Arial" w:eastAsia="Arial"/>
          <w:sz w:val="19"/>
          <w:szCs w:val="19"/>
          <w:color w:val="747574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9"/>
          <w:szCs w:val="19"/>
          <w:color w:val="747574"/>
          <w:spacing w:val="0"/>
          <w:w w:val="100"/>
          <w:position w:val="-9"/>
        </w:rPr>
      </w:r>
      <w:r>
        <w:rPr>
          <w:rFonts w:ascii="Arial" w:hAnsi="Arial" w:cs="Arial" w:eastAsia="Arial"/>
          <w:sz w:val="19"/>
          <w:szCs w:val="19"/>
          <w:color w:val="A0A1A0"/>
          <w:spacing w:val="0"/>
          <w:w w:val="100"/>
          <w:position w:val="-9"/>
        </w:rPr>
        <w:t>.,</w:t>
      </w:r>
      <w:r>
        <w:rPr>
          <w:rFonts w:ascii="Arial" w:hAnsi="Arial" w:cs="Arial" w:eastAsia="Arial"/>
          <w:sz w:val="19"/>
          <w:szCs w:val="19"/>
          <w:color w:val="A0A1A0"/>
          <w:spacing w:val="-1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B3B3B3"/>
          <w:spacing w:val="0"/>
          <w:w w:val="81"/>
          <w:position w:val="-9"/>
        </w:rPr>
        <w:t>.•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1058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1"/>
          <w:szCs w:val="11"/>
          <w:color w:val="B3B3B3"/>
          <w:spacing w:val="0"/>
          <w:w w:val="280"/>
          <w:position w:val="-5"/>
        </w:rPr>
        <w:t>ı</w:t>
      </w:r>
      <w:r>
        <w:rPr>
          <w:rFonts w:ascii="Arial" w:hAnsi="Arial" w:cs="Arial" w:eastAsia="Arial"/>
          <w:sz w:val="11"/>
          <w:szCs w:val="11"/>
          <w:color w:val="B3B3B3"/>
          <w:spacing w:val="0"/>
          <w:w w:val="280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B3B3B3"/>
          <w:spacing w:val="28"/>
          <w:w w:val="280"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A0A1A0"/>
          <w:spacing w:val="0"/>
          <w:w w:val="280"/>
          <w:position w:val="0"/>
        </w:rPr>
        <w:t>ı</w:t>
      </w:r>
      <w:r>
        <w:rPr>
          <w:rFonts w:ascii="Arial" w:hAnsi="Arial" w:cs="Arial" w:eastAsia="Arial"/>
          <w:sz w:val="10"/>
          <w:szCs w:val="10"/>
          <w:color w:val="A0A1A0"/>
          <w:spacing w:val="0"/>
          <w:w w:val="28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A0A1A0"/>
          <w:spacing w:val="4"/>
          <w:w w:val="28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141"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141"/>
          <w:position w:val="0"/>
        </w:rPr>
        <w:t>  </w:t>
      </w:r>
      <w:r>
        <w:rPr>
          <w:rFonts w:ascii="Arial" w:hAnsi="Arial" w:cs="Arial" w:eastAsia="Arial"/>
          <w:sz w:val="10"/>
          <w:szCs w:val="10"/>
          <w:color w:val="B3B3B3"/>
          <w:spacing w:val="25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0A1A0"/>
          <w:spacing w:val="-34"/>
          <w:w w:val="240"/>
          <w:position w:val="0"/>
        </w:rPr>
        <w:t>!</w:t>
      </w:r>
      <w:r>
        <w:rPr>
          <w:rFonts w:ascii="Arial" w:hAnsi="Arial" w:cs="Arial" w:eastAsia="Arial"/>
          <w:sz w:val="12"/>
          <w:szCs w:val="12"/>
          <w:color w:val="8A8C8C"/>
          <w:spacing w:val="0"/>
          <w:w w:val="66"/>
          <w:position w:val="-5"/>
        </w:rPr>
        <w:t>&lt;</w:t>
      </w:r>
      <w:r>
        <w:rPr>
          <w:rFonts w:ascii="Arial" w:hAnsi="Arial" w:cs="Arial" w:eastAsia="Arial"/>
          <w:sz w:val="12"/>
          <w:szCs w:val="12"/>
          <w:color w:val="8A8C8C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47574"/>
          <w:spacing w:val="0"/>
          <w:w w:val="100"/>
          <w:position w:val="0"/>
        </w:rPr>
        <w:t>lll·</w:t>
      </w:r>
      <w:r>
        <w:rPr>
          <w:rFonts w:ascii="Times New Roman" w:hAnsi="Times New Roman" w:cs="Times New Roman" w:eastAsia="Times New Roman"/>
          <w:sz w:val="17"/>
          <w:szCs w:val="17"/>
          <w:color w:val="747574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74757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0"/>
          <w:w w:val="221"/>
          <w:position w:val="0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-12"/>
          <w:w w:val="221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B3B3B3"/>
          <w:spacing w:val="0"/>
          <w:w w:val="84"/>
          <w:i/>
          <w:position w:val="-5"/>
        </w:rPr>
        <w:t>(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26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2" w:lineRule="exact"/>
        <w:ind w:left="466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374161pt;margin-top:-51.22472pt;width:26.76218pt;height:59pt;mso-position-horizontal-relative:page;mso-position-vertical-relative:paragraph;z-index:-13644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rPr>
                      <w:rFonts w:ascii="Times New Roman" w:hAnsi="Times New Roman" w:cs="Times New Roman" w:eastAsia="Times New Roman"/>
                      <w:sz w:val="118"/>
                      <w:szCs w:val="1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2D3154"/>
                      <w:w w:val="75"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2D3154"/>
                      <w:spacing w:val="-202"/>
                      <w:w w:val="75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313131"/>
                      <w:spacing w:val="0"/>
                      <w:w w:val="26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6"/>
          <w:position w:val="-15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6"/>
          <w:position w:val="-15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4"/>
          <w:w w:val="86"/>
          <w:position w:val="-15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5"/>
        </w:rPr>
        <w:t>Bölg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5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13"/>
          <w:w w:val="100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5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Fikret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İBA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45" w:lineRule="exact"/>
        <w:ind w:right="-20"/>
        <w:jc w:val="left"/>
        <w:tabs>
          <w:tab w:pos="300" w:val="left"/>
          <w:tab w:pos="7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435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100"/>
          <w:i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B3B3B3"/>
          <w:spacing w:val="-13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74"/>
          <w:i/>
          <w:position w:val="-1"/>
        </w:rPr>
        <w:t>:&gt;</w:t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B3B3B3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72"/>
          <w:i/>
          <w:position w:val="-1"/>
        </w:rPr>
        <w:t>·k'?ı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73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494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470825pt;margin-top:.543881pt;width:20.781369pt;height:9pt;mso-position-horizontal-relative:page;mso-position-vertical-relative:paragraph;z-index:-1364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tabs>
                      <w:tab w:pos="30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3B3"/>
                      <w:spacing w:val="-15"/>
                      <w:w w:val="10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A8C8C"/>
                      <w:spacing w:val="-17"/>
                      <w:w w:val="12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3B3"/>
                      <w:spacing w:val="0"/>
                      <w:w w:val="32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3B3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3B3B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3B3"/>
                      <w:spacing w:val="0"/>
                      <w:w w:val="6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3B3"/>
                      <w:spacing w:val="-4"/>
                      <w:w w:val="6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A8C8C"/>
                      <w:spacing w:val="0"/>
                      <w:w w:val="12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747574"/>
          <w:spacing w:val="0"/>
          <w:w w:val="133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747574"/>
          <w:spacing w:val="0"/>
          <w:w w:val="133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747574"/>
          <w:spacing w:val="23"/>
          <w:w w:val="13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B4B4D"/>
          <w:spacing w:val="0"/>
          <w:w w:val="66"/>
          <w:i/>
        </w:rPr>
        <w:t>/:1}</w:t>
      </w:r>
      <w:r>
        <w:rPr>
          <w:rFonts w:ascii="Times New Roman" w:hAnsi="Times New Roman" w:cs="Times New Roman" w:eastAsia="Times New Roman"/>
          <w:sz w:val="8"/>
          <w:szCs w:val="8"/>
          <w:color w:val="4B4B4D"/>
          <w:spacing w:val="0"/>
          <w:w w:val="67"/>
          <w:i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4B4B4D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273"/>
          <w:i/>
        </w:rPr>
        <w:t>··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  <w:cols w:num="4" w:equalWidth="0">
            <w:col w:w="522" w:space="1885"/>
            <w:col w:w="1962" w:space="853"/>
            <w:col w:w="856" w:space="2552"/>
            <w:col w:w="2770"/>
          </w:cols>
        </w:sectPr>
      </w:pPr>
      <w:rPr/>
    </w:p>
    <w:p>
      <w:pPr>
        <w:spacing w:before="0" w:after="0" w:line="184" w:lineRule="exact"/>
        <w:ind w:left="239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7.443062pt;margin-top:39.507984pt;width:560.195227pt;height:772.927113pt;mso-position-horizontal-relative:page;mso-position-vertical-relative:page;z-index:-13647" coordorigin="349,790" coordsize="11204,15459">
            <v:group style="position:absolute;left:356;top:812;width:11154;height:2" coordorigin="356,812" coordsize="11154,2">
              <v:shape style="position:absolute;left:356;top:812;width:11154;height:2" coordorigin="356,812" coordsize="11154,0" path="m356,812l11510,812e" filled="f" stroked="t" strokeweight=".711962pt" strokecolor="#646464">
                <v:path arrowok="t"/>
              </v:shape>
            </v:group>
            <v:group style="position:absolute;left:1547;top:814;width:869;height:2" coordorigin="1547,814" coordsize="869,2">
              <v:shape style="position:absolute;left:1547;top:814;width:869;height:2" coordorigin="1547,814" coordsize="869,0" path="m1547,814l2416,814e" filled="f" stroked="t" strokeweight=".474641pt" strokecolor="#444444">
                <v:path arrowok="t"/>
              </v:shape>
            </v:group>
            <v:group style="position:absolute;left:2385;top:812;width:2;height:726" coordorigin="2385,812" coordsize="2,726">
              <v:shape style="position:absolute;left:2385;top:812;width:2;height:726" coordorigin="2385,812" coordsize="0,726" path="m2385,1537l2385,812e" filled="f" stroked="t" strokeweight=".474641pt" strokecolor="#4B4B4B">
                <v:path arrowok="t"/>
              </v:shape>
            </v:group>
            <v:group style="position:absolute;left:3522;top:816;width:342;height:2" coordorigin="3522,816" coordsize="342,2">
              <v:shape style="position:absolute;left:3522;top:816;width:342;height:2" coordorigin="3522,816" coordsize="342,0" path="m3522,816l3864,816e" filled="f" stroked="t" strokeweight=".474641pt" strokecolor="#3F3F3F">
                <v:path arrowok="t"/>
              </v:shape>
            </v:group>
            <v:group style="position:absolute;left:7366;top:819;width:489;height:2" coordorigin="7366,819" coordsize="489,2">
              <v:shape style="position:absolute;left:7366;top:819;width:489;height:2" coordorigin="7366,819" coordsize="489,0" path="m7366,819l7855,819e" filled="f" stroked="t" strokeweight=".474641pt" strokecolor="#4F4F4F">
                <v:path arrowok="t"/>
              </v:shape>
            </v:group>
            <v:group style="position:absolute;left:8254;top:819;width:926;height:2" coordorigin="8254,819" coordsize="926,2">
              <v:shape style="position:absolute;left:8254;top:819;width:926;height:2" coordorigin="8254,819" coordsize="926,0" path="m8254,819l9180,819e" filled="f" stroked="t" strokeweight=".474641pt" strokecolor="#575757">
                <v:path arrowok="t"/>
              </v:shape>
            </v:group>
            <v:group style="position:absolute;left:9151;top:807;width:2;height:549" coordorigin="9151,807" coordsize="2,549">
              <v:shape style="position:absolute;left:9151;top:807;width:2;height:549" coordorigin="9151,807" coordsize="0,549" path="m9151,1356l9151,807e" filled="f" stroked="t" strokeweight=".711962pt" strokecolor="#606060">
                <v:path arrowok="t"/>
              </v:shape>
            </v:group>
            <v:group style="position:absolute;left:11505;top:807;width:2;height:1552" coordorigin="11505,807" coordsize="2,1552">
              <v:shape style="position:absolute;left:11505;top:807;width:2;height:1552" coordorigin="11505,807" coordsize="0,1552" path="m11505,2358l11505,807e" filled="f" stroked="t" strokeweight=".711962pt" strokecolor="#676767">
                <v:path arrowok="t"/>
              </v:shape>
            </v:group>
            <v:group style="position:absolute;left:9156;top:1299;width:2;height:239" coordorigin="9156,1299" coordsize="2,239">
              <v:shape style="position:absolute;left:9156;top:1299;width:2;height:239" coordorigin="9156,1299" coordsize="0,239" path="m9156,1537l9156,1299e" filled="f" stroked="t" strokeweight=".474641pt" strokecolor="#3B3B3B">
                <v:path arrowok="t"/>
              </v:shape>
            </v:group>
            <v:group style="position:absolute;left:2387;top:1466;width:2;height:874" coordorigin="2387,1466" coordsize="2,874">
              <v:shape style="position:absolute;left:2387;top:1466;width:2;height:874" coordorigin="2387,1466" coordsize="0,874" path="m2387,2339l2387,1466e" filled="f" stroked="t" strokeweight=".949282pt" strokecolor="#606060">
                <v:path arrowok="t"/>
              </v:shape>
            </v:group>
            <v:group style="position:absolute;left:9156;top:1480;width:2;height:855" coordorigin="9156,1480" coordsize="2,855">
              <v:shape style="position:absolute;left:9156;top:1480;width:2;height:855" coordorigin="9156,1480" coordsize="0,855" path="m9156,2335l9156,1480e" filled="f" stroked="t" strokeweight=".711962pt" strokecolor="#606060">
                <v:path arrowok="t"/>
              </v:shape>
            </v:group>
            <v:group style="position:absolute;left:361;top:2327;width:11154;height:2" coordorigin="361,2327" coordsize="11154,2">
              <v:shape style="position:absolute;left:361;top:2327;width:11154;height:2" coordorigin="361,2327" coordsize="11154,0" path="m361,2327l11515,2327e" filled="f" stroked="t" strokeweight=".711962pt" strokecolor="#646464">
                <v:path arrowok="t"/>
              </v:shape>
            </v:group>
            <v:group style="position:absolute;left:2891;top:2330;width:688;height:2" coordorigin="2891,2330" coordsize="688,2">
              <v:shape style="position:absolute;left:2891;top:2330;width:688;height:2" coordorigin="2891,2330" coordsize="688,0" path="m2891,2330l3579,2330e" filled="f" stroked="t" strokeweight=".474641pt" strokecolor="#4F4F4F">
                <v:path arrowok="t"/>
              </v:shape>
            </v:group>
            <v:group style="position:absolute;left:6650;top:2330;width:356;height:2" coordorigin="6650,2330" coordsize="356,2">
              <v:shape style="position:absolute;left:6650;top:2330;width:356;height:2" coordorigin="6650,2330" coordsize="356,0" path="m6650,2330l7006,2330e" filled="f" stroked="t" strokeweight=".474641pt" strokecolor="#545454">
                <v:path arrowok="t"/>
              </v:shape>
            </v:group>
            <v:group style="position:absolute;left:7599;top:2330;width:256;height:2" coordorigin="7599,2330" coordsize="256,2">
              <v:shape style="position:absolute;left:7599;top:2330;width:256;height:2" coordorigin="7599,2330" coordsize="256,0" path="m7599,2330l7855,2330e" filled="f" stroked="t" strokeweight=".474641pt" strokecolor="#4B4B4B">
                <v:path arrowok="t"/>
              </v:shape>
            </v:group>
            <v:group style="position:absolute;left:8729;top:2330;width:641;height:2" coordorigin="8729,2330" coordsize="641,2">
              <v:shape style="position:absolute;left:8729;top:2330;width:641;height:2" coordorigin="8729,2330" coordsize="641,0" path="m8729,2330l9369,2330e" filled="f" stroked="t" strokeweight=".474641pt" strokecolor="#484848">
                <v:path arrowok="t"/>
              </v:shape>
            </v:group>
            <v:group style="position:absolute;left:361;top:2566;width:8809;height:2" coordorigin="361,2566" coordsize="8809,2">
              <v:shape style="position:absolute;left:361;top:2566;width:8809;height:2" coordorigin="361,2566" coordsize="8809,0" path="m361,2566l9170,2566e" filled="f" stroked="t" strokeweight=".711962pt" strokecolor="#606060">
                <v:path arrowok="t"/>
              </v:shape>
            </v:group>
            <v:group style="position:absolute;left:9113;top:2568;width:256;height:2" coordorigin="9113,2568" coordsize="256,2">
              <v:shape style="position:absolute;left:9113;top:2568;width:256;height:2" coordorigin="9113,2568" coordsize="256,0" path="m9113,2568l9369,2568e" filled="f" stroked="t" strokeweight=".474641pt" strokecolor="#3B3B3B">
                <v:path arrowok="t"/>
              </v:shape>
            </v:group>
            <v:group style="position:absolute;left:9312;top:2568;width:2202;height:2" coordorigin="9312,2568" coordsize="2202,2">
              <v:shape style="position:absolute;left:9312;top:2568;width:2202;height:2" coordorigin="9312,2568" coordsize="2202,0" path="m9312,2568l11515,2568e" filled="f" stroked="t" strokeweight=".711962pt" strokecolor="#606060">
                <v:path arrowok="t"/>
              </v:shape>
            </v:group>
            <v:group style="position:absolute;left:11510;top:2287;width:2;height:325" coordorigin="11510,2287" coordsize="2,325">
              <v:shape style="position:absolute;left:11510;top:2287;width:2;height:325" coordorigin="11510,2287" coordsize="0,325" path="m11510,2611l11510,2287e" filled="f" stroked="t" strokeweight=".474641pt" strokecolor="#575757">
                <v:path arrowok="t"/>
              </v:shape>
            </v:group>
            <v:group style="position:absolute;left:356;top:2807;width:8814;height:2" coordorigin="356,2807" coordsize="8814,2">
              <v:shape style="position:absolute;left:356;top:2807;width:8814;height:2" coordorigin="356,2807" coordsize="8814,0" path="m356,2807l9170,2807e" filled="f" stroked="t" strokeweight=".711962pt" strokecolor="#606060">
                <v:path arrowok="t"/>
              </v:shape>
            </v:group>
            <v:group style="position:absolute;left:9113;top:2807;width:256;height:2" coordorigin="9113,2807" coordsize="256,2">
              <v:shape style="position:absolute;left:9113;top:2807;width:256;height:2" coordorigin="9113,2807" coordsize="256,0" path="m9113,2807l9369,2807e" filled="f" stroked="t" strokeweight=".474641pt" strokecolor="#484848">
                <v:path arrowok="t"/>
              </v:shape>
            </v:group>
            <v:group style="position:absolute;left:9312;top:2807;width:2207;height:2" coordorigin="9312,2807" coordsize="2207,2">
              <v:shape style="position:absolute;left:9312;top:2807;width:2207;height:2" coordorigin="9312,2807" coordsize="2207,0" path="m9312,2807l11520,2807e" filled="f" stroked="t" strokeweight=".711962pt" strokecolor="#646464">
                <v:path arrowok="t"/>
              </v:shape>
            </v:group>
            <v:group style="position:absolute;left:356;top:3046;width:11164;height:2" coordorigin="356,3046" coordsize="11164,2">
              <v:shape style="position:absolute;left:356;top:3046;width:11164;height:2" coordorigin="356,3046" coordsize="11164,0" path="m356,3046l11520,3046e" filled="f" stroked="t" strokeweight=".711962pt" strokecolor="#646464">
                <v:path arrowok="t"/>
              </v:shape>
            </v:group>
            <v:group style="position:absolute;left:7798;top:3046;width:513;height:2" coordorigin="7798,3046" coordsize="513,2">
              <v:shape style="position:absolute;left:7798;top:3046;width:513;height:2" coordorigin="7798,3046" coordsize="513,0" path="m7798,3046l8311,3046e" filled="f" stroked="t" strokeweight=".474641pt" strokecolor="#4F4F4F">
                <v:path arrowok="t"/>
              </v:shape>
            </v:group>
            <v:group style="position:absolute;left:9113;top:3046;width:256;height:2" coordorigin="9113,3046" coordsize="256,2">
              <v:shape style="position:absolute;left:9113;top:3046;width:256;height:2" coordorigin="9113,3046" coordsize="256,0" path="m9113,3046l9369,3046e" filled="f" stroked="t" strokeweight=".474641pt" strokecolor="#3B3B3B">
                <v:path arrowok="t"/>
              </v:shape>
            </v:group>
            <v:group style="position:absolute;left:11517;top:807;width:2;height:6206" coordorigin="11517,807" coordsize="2,6206">
              <v:shape style="position:absolute;left:11517;top:807;width:2;height:6206" coordorigin="11517,807" coordsize="0,6206" path="m11517,7013l11517,807e" filled="f" stroked="t" strokeweight=".711962pt" strokecolor="#676767">
                <v:path arrowok="t"/>
              </v:shape>
            </v:group>
            <v:group style="position:absolute;left:361;top:3287;width:6645;height:2" coordorigin="361,3287" coordsize="6645,2">
              <v:shape style="position:absolute;left:361;top:3287;width:6645;height:2" coordorigin="361,3287" coordsize="6645,0" path="m361,3287l7006,3287e" filled="f" stroked="t" strokeweight=".711962pt" strokecolor="#606060">
                <v:path arrowok="t"/>
              </v:shape>
            </v:group>
            <v:group style="position:absolute;left:6949;top:3289;width:475;height:2" coordorigin="6949,3289" coordsize="475,2">
              <v:shape style="position:absolute;left:6949;top:3289;width:475;height:2" coordorigin="6949,3289" coordsize="475,0" path="m6949,3289l7423,3289e" filled="f" stroked="t" strokeweight=".474641pt" strokecolor="#484848">
                <v:path arrowok="t"/>
              </v:shape>
            </v:group>
            <v:group style="position:absolute;left:7319;top:3287;width:1851;height:2" coordorigin="7319,3287" coordsize="1851,2">
              <v:shape style="position:absolute;left:7319;top:3287;width:1851;height:2" coordorigin="7319,3287" coordsize="1851,0" path="m7319,3287l9170,3287e" filled="f" stroked="t" strokeweight=".711962pt" strokecolor="#646464">
                <v:path arrowok="t"/>
              </v:shape>
            </v:group>
            <v:group style="position:absolute;left:9113;top:3285;width:256;height:2" coordorigin="9113,3285" coordsize="256,2">
              <v:shape style="position:absolute;left:9113;top:3285;width:256;height:2" coordorigin="9113,3285" coordsize="256,0" path="m9113,3285l9369,3285e" filled="f" stroked="t" strokeweight=".474641pt" strokecolor="#3F3F3F">
                <v:path arrowok="t"/>
              </v:shape>
            </v:group>
            <v:group style="position:absolute;left:9312;top:3285;width:2207;height:2" coordorigin="9312,3285" coordsize="2207,2">
              <v:shape style="position:absolute;left:9312;top:3285;width:2207;height:2" coordorigin="9312,3285" coordsize="2207,0" path="m9312,3285l11520,3285e" filled="f" stroked="t" strokeweight=".711962pt" strokecolor="#676767">
                <v:path arrowok="t"/>
              </v:shape>
            </v:group>
            <v:group style="position:absolute;left:361;top:3526;width:3218;height:2" coordorigin="361,3526" coordsize="3218,2">
              <v:shape style="position:absolute;left:361;top:3526;width:3218;height:2" coordorigin="361,3526" coordsize="3218,0" path="m361,3526l3579,3526e" filled="f" stroked="t" strokeweight=".711962pt" strokecolor="#5B5B5B">
                <v:path arrowok="t"/>
              </v:shape>
            </v:group>
            <v:group style="position:absolute;left:3522;top:3528;width:342;height:2" coordorigin="3522,3528" coordsize="342,2">
              <v:shape style="position:absolute;left:3522;top:3528;width:342;height:2" coordorigin="3522,3528" coordsize="342,0" path="m3522,3528l3864,3528e" filled="f" stroked="t" strokeweight=".474641pt" strokecolor="#444444">
                <v:path arrowok="t"/>
              </v:shape>
            </v:group>
            <v:group style="position:absolute;left:3807;top:3528;width:2122;height:2" coordorigin="3807,3528" coordsize="2122,2">
              <v:shape style="position:absolute;left:3807;top:3528;width:2122;height:2" coordorigin="3807,3528" coordsize="2122,0" path="m3807,3528l5928,3528e" filled="f" stroked="t" strokeweight=".711962pt" strokecolor="#646464">
                <v:path arrowok="t"/>
              </v:shape>
            </v:group>
            <v:group style="position:absolute;left:5871;top:3528;width:375;height:2" coordorigin="5871,3528" coordsize="375,2">
              <v:shape style="position:absolute;left:5871;top:3528;width:375;height:2" coordorigin="5871,3528" coordsize="375,0" path="m5871,3528l6246,3528e" filled="f" stroked="t" strokeweight=".474641pt" strokecolor="#343434">
                <v:path arrowok="t"/>
              </v:shape>
            </v:group>
            <v:group style="position:absolute;left:6189;top:3528;width:816;height:2" coordorigin="6189,3528" coordsize="816,2">
              <v:shape style="position:absolute;left:6189;top:3528;width:816;height:2" coordorigin="6189,3528" coordsize="816,0" path="m6189,3528l7006,3528e" filled="f" stroked="t" strokeweight=".949282pt" strokecolor="#606060">
                <v:path arrowok="t"/>
              </v:shape>
            </v:group>
            <v:group style="position:absolute;left:6949;top:3528;width:475;height:2" coordorigin="6949,3528" coordsize="475,2">
              <v:shape style="position:absolute;left:6949;top:3528;width:475;height:2" coordorigin="6949,3528" coordsize="475,0" path="m6949,3528l7423,3528e" filled="f" stroked="t" strokeweight=".474641pt" strokecolor="#383838">
                <v:path arrowok="t"/>
              </v:shape>
            </v:group>
            <v:group style="position:absolute;left:7366;top:3523;width:4158;height:2" coordorigin="7366,3523" coordsize="4158,2">
              <v:shape style="position:absolute;left:7366;top:3523;width:4158;height:2" coordorigin="7366,3523" coordsize="4158,0" path="m7366,3523l11524,3523e" filled="f" stroked="t" strokeweight=".711962pt" strokecolor="#646464">
                <v:path arrowok="t"/>
              </v:shape>
            </v:group>
            <v:group style="position:absolute;left:3835;top:3509;width:2;height:239" coordorigin="3835,3509" coordsize="2,239">
              <v:shape style="position:absolute;left:3835;top:3509;width:2;height:239" coordorigin="3835,3509" coordsize="0,239" path="m3835,3748l3835,3509e" filled="f" stroked="t" strokeweight=".237321pt" strokecolor="#777777">
                <v:path arrowok="t"/>
              </v:shape>
            </v:group>
            <v:group style="position:absolute;left:6991;top:3519;width:2;height:458" coordorigin="6991,3519" coordsize="2,458">
              <v:shape style="position:absolute;left:6991;top:3519;width:2;height:458" coordorigin="6991,3519" coordsize="0,458" path="m6991,3977l6991,3519e" filled="f" stroked="t" strokeweight=".474641pt" strokecolor="#3B3B3B">
                <v:path arrowok="t"/>
              </v:shape>
            </v:group>
            <v:group style="position:absolute;left:6987;top:3910;width:2183;height:2" coordorigin="6987,3910" coordsize="2183,2">
              <v:shape style="position:absolute;left:6987;top:3910;width:2183;height:2" coordorigin="6987,3910" coordsize="2183,0" path="m6987,3910l9170,3910e" filled="f" stroked="t" strokeweight=".711962pt" strokecolor="#5B5B5B">
                <v:path arrowok="t"/>
              </v:shape>
            </v:group>
            <v:group style="position:absolute;left:3835;top:3748;width:2;height:191" coordorigin="3835,3748" coordsize="2,191">
              <v:shape style="position:absolute;left:3835;top:3748;width:2;height:191" coordorigin="3835,3748" coordsize="0,191" path="m3835,3939l3835,3748e" filled="f" stroked="t" strokeweight=".237321pt" strokecolor="#000000">
                <v:path arrowok="t"/>
              </v:shape>
            </v:group>
            <v:group style="position:absolute;left:3883;top:3953;width:2568;height:2" coordorigin="3883,3953" coordsize="2568,2">
              <v:shape style="position:absolute;left:3883;top:3953;width:2568;height:2" coordorigin="3883,3953" coordsize="2568,0" path="m3883,3953l6450,3953e" filled="f" stroked="t" strokeweight=".474641pt" strokecolor="#676767">
                <v:path arrowok="t"/>
              </v:shape>
            </v:group>
            <v:group style="position:absolute;left:6393;top:3948;width:603;height:2" coordorigin="6393,3948" coordsize="603,2">
              <v:shape style="position:absolute;left:6393;top:3948;width:603;height:2" coordorigin="6393,3948" coordsize="603,0" path="m6393,3948l6996,3948e" filled="f" stroked="t" strokeweight=".711962pt" strokecolor="#ACACAC">
                <v:path arrowok="t"/>
              </v:shape>
            </v:group>
            <v:group style="position:absolute;left:9113;top:3908;width:256;height:2" coordorigin="9113,3908" coordsize="256,2">
              <v:shape style="position:absolute;left:9113;top:3908;width:256;height:2" coordorigin="9113,3908" coordsize="256,0" path="m9113,3908l9369,3908e" filled="f" stroked="t" strokeweight=".237321pt" strokecolor="#484848">
                <v:path arrowok="t"/>
              </v:shape>
            </v:group>
            <v:group style="position:absolute;left:9312;top:3910;width:2212;height:2" coordorigin="9312,3910" coordsize="2212,2">
              <v:shape style="position:absolute;left:9312;top:3910;width:2212;height:2" coordorigin="9312,3910" coordsize="2212,0" path="m9312,3910l11524,3910e" filled="f" stroked="t" strokeweight=".474641pt" strokecolor="#5B5B5B">
                <v:path arrowok="t"/>
              </v:shape>
            </v:group>
            <v:group style="position:absolute;left:356;top:4285;width:3512;height:2" coordorigin="356,4285" coordsize="3512,2">
              <v:shape style="position:absolute;left:356;top:4285;width:3512;height:2" coordorigin="356,4285" coordsize="3512,0" path="m356,4285l3868,4285e" filled="f" stroked="t" strokeweight=".711962pt" strokecolor="#606060">
                <v:path arrowok="t"/>
              </v:shape>
            </v:group>
            <v:group style="position:absolute;left:3835;top:3939;width:2;height:339" coordorigin="3835,3939" coordsize="2,339">
              <v:shape style="position:absolute;left:3835;top:3939;width:2;height:339" coordorigin="3835,3939" coordsize="0,339" path="m3835,4278l3835,3939e" filled="f" stroked="t" strokeweight=".237321pt" strokecolor="#575757">
                <v:path arrowok="t"/>
              </v:shape>
            </v:group>
            <v:group style="position:absolute;left:3878;top:4275;width:2122;height:2" coordorigin="3878,4275" coordsize="2122,2">
              <v:shape style="position:absolute;left:3878;top:4275;width:2122;height:2" coordorigin="3878,4275" coordsize="2122,0" path="m3878,4275l5999,4275e" filled="f" stroked="t" strokeweight="1.661244pt" strokecolor="#6B6B6B">
                <v:path arrowok="t"/>
              </v:shape>
            </v:group>
            <v:group style="position:absolute;left:5900;top:4268;width:318;height:2" coordorigin="5900,4268" coordsize="318,2">
              <v:shape style="position:absolute;left:5900;top:4268;width:318;height:2" coordorigin="5900,4268" coordsize="318,0" path="m5900,4268l6218,4268e" filled="f" stroked="t" strokeweight=".711962pt" strokecolor="#939393">
                <v:path arrowok="t"/>
              </v:shape>
            </v:group>
            <v:group style="position:absolute;left:6678;top:4268;width:309;height:2" coordorigin="6678,4268" coordsize="309,2">
              <v:shape style="position:absolute;left:6678;top:4268;width:309;height:2" coordorigin="6678,4268" coordsize="309,0" path="m6678,4268l6987,4268e" filled="f" stroked="t" strokeweight=".711962pt" strokecolor="#A0A0A0">
                <v:path arrowok="t"/>
              </v:shape>
            </v:group>
            <v:group style="position:absolute;left:6991;top:3905;width:2;height:391" coordorigin="6991,3905" coordsize="2,391">
              <v:shape style="position:absolute;left:6991;top:3905;width:2;height:391" coordorigin="6991,3905" coordsize="0,391" path="m6991,4297l6991,3905e" filled="f" stroked="t" strokeweight=".711962pt" strokecolor="#5B5B5B">
                <v:path arrowok="t"/>
              </v:shape>
            </v:group>
            <v:group style="position:absolute;left:6783;top:4282;width:4737;height:2" coordorigin="6783,4282" coordsize="4737,2">
              <v:shape style="position:absolute;left:6783;top:4282;width:4737;height:2" coordorigin="6783,4282" coordsize="4737,0" path="m6783,4282l11520,4282e" filled="f" stroked="t" strokeweight=".711962pt" strokecolor="#646464">
                <v:path arrowok="t"/>
              </v:shape>
            </v:group>
            <v:group style="position:absolute;left:361;top:4569;width:4324;height:2" coordorigin="361,4569" coordsize="4324,2">
              <v:shape style="position:absolute;left:361;top:4569;width:4324;height:2" coordorigin="361,4569" coordsize="4324,0" path="m361,4569l4685,4569e" filled="f" stroked="t" strokeweight=".711962pt" strokecolor="#5B5B5B">
                <v:path arrowok="t"/>
              </v:shape>
            </v:group>
            <v:group style="position:absolute;left:370;top:797;width:2;height:15015" coordorigin="370,797" coordsize="2,15015">
              <v:shape style="position:absolute;left:370;top:797;width:2;height:15015" coordorigin="370,797" coordsize="0,15015" path="m370,15812l370,797e" filled="f" stroked="t" strokeweight=".711962pt" strokecolor="#545454">
                <v:path arrowok="t"/>
              </v:shape>
            </v:group>
            <v:group style="position:absolute;left:2392;top:4278;width:2;height:315" coordorigin="2392,4278" coordsize="2,315">
              <v:shape style="position:absolute;left:2392;top:4278;width:2;height:315" coordorigin="2392,4278" coordsize="0,315" path="m2392,4593l2392,4278e" filled="f" stroked="t" strokeweight=".474641pt" strokecolor="#3F3F3F">
                <v:path arrowok="t"/>
              </v:shape>
            </v:group>
            <v:group style="position:absolute;left:4628;top:4569;width:332;height:2" coordorigin="4628,4569" coordsize="332,2">
              <v:shape style="position:absolute;left:4628;top:4569;width:332;height:2" coordorigin="4628,4569" coordsize="332,0" path="m4628,4569l4960,4569e" filled="f" stroked="t" strokeweight=".474641pt" strokecolor="#3F3F3F">
                <v:path arrowok="t"/>
              </v:shape>
            </v:group>
            <v:group style="position:absolute;left:4903;top:4569;width:3408;height:2" coordorigin="4903,4569" coordsize="3408,2">
              <v:shape style="position:absolute;left:4903;top:4569;width:3408;height:2" coordorigin="4903,4569" coordsize="3408,0" path="m4903,4569l8311,4569e" filled="f" stroked="t" strokeweight=".711962pt" strokecolor="#606060">
                <v:path arrowok="t"/>
              </v:shape>
            </v:group>
            <v:group style="position:absolute;left:8254;top:4569;width:532;height:2" coordorigin="8254,4569" coordsize="532,2">
              <v:shape style="position:absolute;left:8254;top:4569;width:532;height:2" coordorigin="8254,4569" coordsize="532,0" path="m8254,4569l8786,4569e" filled="f" stroked="t" strokeweight=".474641pt" strokecolor="#383838">
                <v:path arrowok="t"/>
              </v:shape>
            </v:group>
            <v:group style="position:absolute;left:8729;top:4569;width:2791;height:2" coordorigin="8729,4569" coordsize="2791,2">
              <v:shape style="position:absolute;left:8729;top:4569;width:2791;height:2" coordorigin="8729,4569" coordsize="2791,0" path="m8729,4569l11520,4569e" filled="f" stroked="t" strokeweight=".711962pt" strokecolor="#646464">
                <v:path arrowok="t"/>
              </v:shape>
            </v:group>
            <v:group style="position:absolute;left:2397;top:4278;width:2;height:11959" coordorigin="2397,4278" coordsize="2,11959">
              <v:shape style="position:absolute;left:2397;top:4278;width:2;height:11959" coordorigin="2397,4278" coordsize="0,11959" path="m2397,16237l2397,4278e" filled="f" stroked="t" strokeweight=".711962pt" strokecolor="#5B5B5B">
                <v:path arrowok="t"/>
              </v:shape>
            </v:group>
            <v:group style="position:absolute;left:2383;top:4810;width:5928;height:2" coordorigin="2383,4810" coordsize="5928,2">
              <v:shape style="position:absolute;left:2383;top:4810;width:5928;height:2" coordorigin="2383,4810" coordsize="5928,0" path="m2383,4810l8311,4810e" filled="f" stroked="t" strokeweight=".711962pt" strokecolor="#606060">
                <v:path arrowok="t"/>
              </v:shape>
            </v:group>
            <v:group style="position:absolute;left:6189;top:4808;width:261;height:2" coordorigin="6189,4808" coordsize="261,2">
              <v:shape style="position:absolute;left:6189;top:4808;width:261;height:2" coordorigin="6189,4808" coordsize="261,0" path="m6189,4808l6450,4808e" filled="f" stroked="t" strokeweight=".474641pt" strokecolor="#4B4B4B">
                <v:path arrowok="t"/>
              </v:shape>
            </v:group>
            <v:group style="position:absolute;left:7366;top:4808;width:290;height:2" coordorigin="7366,4808" coordsize="290,2">
              <v:shape style="position:absolute;left:7366;top:4808;width:290;height:2" coordorigin="7366,4808" coordsize="290,0" path="m7366,4808l7656,4808e" filled="f" stroked="t" strokeweight=".474641pt" strokecolor="#545454">
                <v:path arrowok="t"/>
              </v:shape>
            </v:group>
            <v:group style="position:absolute;left:8254;top:4808;width:532;height:2" coordorigin="8254,4808" coordsize="532,2">
              <v:shape style="position:absolute;left:8254;top:4808;width:532;height:2" coordorigin="8254,4808" coordsize="532,0" path="m8254,4808l8786,4808e" filled="f" stroked="t" strokeweight=".474641pt" strokecolor="#3F3F3F">
                <v:path arrowok="t"/>
              </v:shape>
            </v:group>
            <v:group style="position:absolute;left:8729;top:4808;width:2796;height:2" coordorigin="8729,4808" coordsize="2796,2">
              <v:shape style="position:absolute;left:8729;top:4808;width:2796;height:2" coordorigin="8729,4808" coordsize="2796,0" path="m8729,4808l11524,4808e" filled="f" stroked="t" strokeweight=".711962pt" strokecolor="#676767">
                <v:path arrowok="t"/>
              </v:shape>
            </v:group>
            <v:group style="position:absolute;left:4941;top:4803;width:2;height:520" coordorigin="4941,4803" coordsize="2,520">
              <v:shape style="position:absolute;left:4941;top:4803;width:2;height:520" coordorigin="4941,4803" coordsize="0,520" path="m4941,5323l4941,4803e" filled="f" stroked="t" strokeweight=".474641pt" strokecolor="#484848">
                <v:path arrowok="t"/>
              </v:shape>
            </v:group>
            <v:group style="position:absolute;left:7836;top:4798;width:2;height:516" coordorigin="7836,4798" coordsize="2,516">
              <v:shape style="position:absolute;left:7836;top:4798;width:2;height:516" coordorigin="7836,4798" coordsize="0,516" path="m7836,5314l7836,4798e" filled="f" stroked="t" strokeweight=".474641pt" strokecolor="#575757">
                <v:path arrowok="t"/>
              </v:shape>
            </v:group>
            <v:group style="position:absolute;left:368;top:4965;width:2;height:387" coordorigin="368,4965" coordsize="2,387">
              <v:shape style="position:absolute;left:368;top:4965;width:2;height:387" coordorigin="368,4965" coordsize="0,387" path="m368,5352l368,4965e" filled="f" stroked="t" strokeweight=".949282pt" strokecolor="#6B6B6B">
                <v:path arrowok="t"/>
              </v:shape>
            </v:group>
            <v:group style="position:absolute;left:4932;top:5306;width:565;height:2" coordorigin="4932,5306" coordsize="565,2">
              <v:shape style="position:absolute;left:4932;top:5306;width:565;height:2" coordorigin="4932,5306" coordsize="565,0" path="m4932,5306l5496,5306e" filled="f" stroked="t" strokeweight=".474641pt" strokecolor="#4F4F4F">
                <v:path arrowok="t"/>
              </v:shape>
            </v:group>
            <v:group style="position:absolute;left:5169;top:5306;width:6355;height:2" coordorigin="5169,5306" coordsize="6355,2">
              <v:shape style="position:absolute;left:5169;top:5306;width:6355;height:2" coordorigin="5169,5306" coordsize="6355,0" path="m5169,5306l11524,5306e" filled="f" stroked="t" strokeweight=".711962pt" strokecolor="#646464">
                <v:path arrowok="t"/>
              </v:shape>
            </v:group>
            <v:group style="position:absolute;left:6189;top:5304;width:261;height:2" coordorigin="6189,5304" coordsize="261,2">
              <v:shape style="position:absolute;left:6189;top:5304;width:261;height:2" coordorigin="6189,5304" coordsize="261,0" path="m6189,5304l6450,5304e" filled="f" stroked="t" strokeweight=".474641pt" strokecolor="#575757">
                <v:path arrowok="t"/>
              </v:shape>
            </v:group>
            <v:group style="position:absolute;left:7366;top:5304;width:290;height:2" coordorigin="7366,5304" coordsize="290,2">
              <v:shape style="position:absolute;left:7366;top:5304;width:290;height:2" coordorigin="7366,5304" coordsize="290,0" path="m7366,5304l7656,5304e" filled="f" stroked="t" strokeweight=".474641pt" strokecolor="#4F4F4F">
                <v:path arrowok="t"/>
              </v:shape>
            </v:group>
            <v:group style="position:absolute;left:7832;top:5304;width:19;height:2" coordorigin="7832,5304" coordsize="19,2">
              <v:shape style="position:absolute;left:7832;top:5304;width:19;height:2" coordorigin="7832,5304" coordsize="19,0" path="m7832,5304l7851,5304e" filled="f" stroked="t" strokeweight=".954826pt" strokecolor="#545454">
                <v:path arrowok="t"/>
              </v:shape>
            </v:group>
            <v:group style="position:absolute;left:8254;top:5304;width:565;height:2" coordorigin="8254,5304" coordsize="565,2">
              <v:shape style="position:absolute;left:8254;top:5304;width:565;height:2" coordorigin="8254,5304" coordsize="565,0" path="m8254,5304l8819,5304e" filled="f" stroked="t" strokeweight=".474641pt" strokecolor="#4B4B4B">
                <v:path arrowok="t"/>
              </v:shape>
            </v:group>
            <v:group style="position:absolute;left:11517;top:5027;width:2;height:306" coordorigin="11517,5027" coordsize="2,306">
              <v:shape style="position:absolute;left:11517;top:5027;width:2;height:306" coordorigin="11517,5027" coordsize="0,306" path="m11517,5333l11517,5027e" filled="f" stroked="t" strokeweight=".711962pt" strokecolor="#606060">
                <v:path arrowok="t"/>
              </v:shape>
            </v:group>
            <v:group style="position:absolute;left:2392;top:5266;width:2;height:310" coordorigin="2392,5266" coordsize="2,310">
              <v:shape style="position:absolute;left:2392;top:5266;width:2;height:310" coordorigin="2392,5266" coordsize="0,310" path="m2392,5576l2392,5266e" filled="f" stroked="t" strokeweight=".474641pt" strokecolor="#343434">
                <v:path arrowok="t"/>
              </v:shape>
            </v:group>
            <v:group style="position:absolute;left:4941;top:5266;width:2;height:578" coordorigin="4941,5266" coordsize="2,578">
              <v:shape style="position:absolute;left:4941;top:5266;width:2;height:578" coordorigin="4941,5266" coordsize="0,578" path="m4941,5844l4941,5266e" filled="f" stroked="t" strokeweight=".949282pt" strokecolor="#646464">
                <v:path arrowok="t"/>
              </v:shape>
            </v:group>
            <v:group style="position:absolute;left:4932;top:5557;width:4239;height:2" coordorigin="4932,5557" coordsize="4239,2">
              <v:shape style="position:absolute;left:4932;top:5557;width:4239;height:2" coordorigin="4932,5557" coordsize="4239,0" path="m4932,5557l9170,5557e" filled="f" stroked="t" strokeweight=".711962pt" strokecolor="#606060">
                <v:path arrowok="t"/>
              </v:shape>
            </v:group>
            <v:group style="position:absolute;left:9113;top:5557;width:256;height:2" coordorigin="9113,5557" coordsize="256,2">
              <v:shape style="position:absolute;left:9113;top:5557;width:256;height:2" coordorigin="9113,5557" coordsize="256,0" path="m9113,5557l9369,5557e" filled="f" stroked="t" strokeweight=".474641pt" strokecolor="#444444">
                <v:path arrowok="t"/>
              </v:shape>
            </v:group>
            <v:group style="position:absolute;left:9312;top:5557;width:2217;height:2" coordorigin="9312,5557" coordsize="2217,2">
              <v:shape style="position:absolute;left:9312;top:5557;width:2217;height:2" coordorigin="9312,5557" coordsize="2217,0" path="m9312,5557l11529,5557e" filled="f" stroked="t" strokeweight=".711962pt" strokecolor="#646464">
                <v:path arrowok="t"/>
              </v:shape>
            </v:group>
            <v:group style="position:absolute;left:370;top:5519;width:2;height:301" coordorigin="370,5519" coordsize="2,301">
              <v:shape style="position:absolute;left:370;top:5519;width:2;height:301" coordorigin="370,5519" coordsize="0,301" path="m370,5820l370,5519e" filled="f" stroked="t" strokeweight=".474641pt" strokecolor="#343434">
                <v:path arrowok="t"/>
              </v:shape>
            </v:group>
            <v:group style="position:absolute;left:4936;top:5805;width:3873;height:2" coordorigin="4936,5805" coordsize="3873,2">
              <v:shape style="position:absolute;left:4936;top:5805;width:3873;height:2" coordorigin="4936,5805" coordsize="3873,0" path="m4936,5805l8809,5805e" filled="f" stroked="t" strokeweight=".711962pt" strokecolor="#5B5B5B">
                <v:path arrowok="t"/>
              </v:shape>
            </v:group>
            <v:group style="position:absolute;left:8729;top:5805;width:641;height:2" coordorigin="8729,5805" coordsize="641,2">
              <v:shape style="position:absolute;left:8729;top:5805;width:641;height:2" coordorigin="8729,5805" coordsize="641,0" path="m8729,5805l9369,5805e" filled="f" stroked="t" strokeweight=".474641pt" strokecolor="#484848">
                <v:path arrowok="t"/>
              </v:shape>
            </v:group>
            <v:group style="position:absolute;left:9312;top:5805;width:2217;height:2" coordorigin="9312,5805" coordsize="2217,2">
              <v:shape style="position:absolute;left:9312;top:5805;width:2217;height:2" coordorigin="9312,5805" coordsize="2217,0" path="m9312,5805l11529,5805e" filled="f" stroked="t" strokeweight=".711962pt" strokecolor="#646464">
                <v:path arrowok="t"/>
              </v:shape>
            </v:group>
            <v:group style="position:absolute;left:2383;top:6046;width:6787;height:2" coordorigin="2383,6046" coordsize="6787,2">
              <v:shape style="position:absolute;left:2383;top:6046;width:6787;height:2" coordorigin="2383,6046" coordsize="6787,0" path="m2383,6046l9170,6046e" filled="f" stroked="t" strokeweight=".711962pt" strokecolor="#606060">
                <v:path arrowok="t"/>
              </v:shape>
            </v:group>
            <v:group style="position:absolute;left:4941;top:5762;width:2;height:592" coordorigin="4941,5762" coordsize="2,592">
              <v:shape style="position:absolute;left:4941;top:5762;width:2;height:592" coordorigin="4941,5762" coordsize="0,592" path="m4941,6354l4941,5762e" filled="f" stroked="t" strokeweight=".474641pt" strokecolor="#3F3F3F">
                <v:path arrowok="t"/>
              </v:shape>
            </v:group>
            <v:group style="position:absolute;left:9113;top:6044;width:256;height:2" coordorigin="9113,6044" coordsize="256,2">
              <v:shape style="position:absolute;left:9113;top:6044;width:256;height:2" coordorigin="9113,6044" coordsize="256,0" path="m9113,6044l9369,6044e" filled="f" stroked="t" strokeweight=".474641pt" strokecolor="#444444">
                <v:path arrowok="t"/>
              </v:shape>
            </v:group>
            <v:group style="position:absolute;left:9312;top:6044;width:2212;height:2" coordorigin="9312,6044" coordsize="2212,2">
              <v:shape style="position:absolute;left:9312;top:6044;width:2212;height:2" coordorigin="9312,6044" coordsize="2212,0" path="m9312,6044l11524,6044e" filled="f" stroked="t" strokeweight=".711962pt" strokecolor="#646464">
                <v:path arrowok="t"/>
              </v:shape>
            </v:group>
            <v:group style="position:absolute;left:11524;top:5758;width:2;height:807" coordorigin="11524,5758" coordsize="2,807">
              <v:shape style="position:absolute;left:11524;top:5758;width:2;height:807" coordorigin="11524,5758" coordsize="0,807" path="m11524,6564l11524,5758e" filled="f" stroked="t" strokeweight=".711962pt" strokecolor="#676767">
                <v:path arrowok="t"/>
              </v:shape>
            </v:group>
            <v:group style="position:absolute;left:826;top:6285;width:8344;height:2" coordorigin="826,6285" coordsize="8344,2">
              <v:shape style="position:absolute;left:826;top:6285;width:8344;height:2" coordorigin="826,6285" coordsize="8344,0" path="m826,6285l9170,6285e" filled="f" stroked="t" strokeweight=".711962pt" strokecolor="#646464">
                <v:path arrowok="t"/>
              </v:shape>
            </v:group>
            <v:group style="position:absolute;left:1709;top:6285;width:707;height:2" coordorigin="1709,6285" coordsize="707,2">
              <v:shape style="position:absolute;left:1709;top:6285;width:707;height:2" coordorigin="1709,6285" coordsize="707,0" path="m1709,6285l2416,6285e" filled="f" stroked="t" strokeweight=".474641pt" strokecolor="#484848">
                <v:path arrowok="t"/>
              </v:shape>
            </v:group>
            <v:group style="position:absolute;left:9113;top:6283;width:256;height:2" coordorigin="9113,6283" coordsize="256,2">
              <v:shape style="position:absolute;left:9113;top:6283;width:256;height:2" coordorigin="9113,6283" coordsize="256,0" path="m9113,6283l9369,6283e" filled="f" stroked="t" strokeweight=".474641pt" strokecolor="#383838">
                <v:path arrowok="t"/>
              </v:shape>
            </v:group>
            <v:group style="position:absolute;left:9312;top:6283;width:2212;height:2" coordorigin="9312,6283" coordsize="2212,2">
              <v:shape style="position:absolute;left:9312;top:6283;width:2212;height:2" coordorigin="9312,6283" coordsize="2212,0" path="m9312,6283l11524,6283e" filled="f" stroked="t" strokeweight=".711962pt" strokecolor="#676767">
                <v:path arrowok="t"/>
              </v:shape>
            </v:group>
            <v:group style="position:absolute;left:7841;top:6278;width:2;height:286" coordorigin="7841,6278" coordsize="2,286">
              <v:shape style="position:absolute;left:7841;top:6278;width:2;height:286" coordorigin="7841,6278" coordsize="0,286" path="m7841,6564l7841,6278e" filled="f" stroked="t" strokeweight=".949282pt" strokecolor="#606060">
                <v:path arrowok="t"/>
              </v:shape>
            </v:group>
            <v:group style="position:absolute;left:11520;top:5996;width:2;height:358" coordorigin="11520,5996" coordsize="2,358">
              <v:shape style="position:absolute;left:11520;top:5996;width:2;height:358" coordorigin="11520,5996" coordsize="0,358" path="m11520,6354l11520,5996e" filled="f" stroked="t" strokeweight=".474641pt" strokecolor="#545454">
                <v:path arrowok="t"/>
              </v:shape>
            </v:group>
            <v:group style="position:absolute;left:4941;top:6297;width:2;height:702" coordorigin="4941,6297" coordsize="2,702">
              <v:shape style="position:absolute;left:4941;top:6297;width:2;height:702" coordorigin="4941,6297" coordsize="0,702" path="m4941,6999l4941,6297e" filled="f" stroked="t" strokeweight=".711962pt" strokecolor="#5B5B5B">
                <v:path arrowok="t"/>
              </v:shape>
            </v:group>
            <v:group style="position:absolute;left:2392;top:6507;width:2;height:267" coordorigin="2392,6507" coordsize="2,267">
              <v:shape style="position:absolute;left:2392;top:6507;width:2;height:267" coordorigin="2392,6507" coordsize="0,267" path="m2392,6774l2392,6507e" filled="f" stroked="t" strokeweight=".474641pt" strokecolor="#3F3F3F">
                <v:path arrowok="t"/>
              </v:shape>
            </v:group>
            <v:group style="position:absolute;left:2387;top:6753;width:6783;height:2" coordorigin="2387,6753" coordsize="6783,2">
              <v:shape style="position:absolute;left:2387;top:6753;width:6783;height:2" coordorigin="2387,6753" coordsize="6783,0" path="m2387,6753l9170,6753e" filled="f" stroked="t" strokeweight=".711962pt" strokecolor="#676767">
                <v:path arrowok="t"/>
              </v:shape>
            </v:group>
            <v:group style="position:absolute;left:4561;top:6755;width:408;height:2" coordorigin="4561,6755" coordsize="408,2">
              <v:shape style="position:absolute;left:4561;top:6755;width:408;height:2" coordorigin="4561,6755" coordsize="408,0" path="m4561,6755l4969,6755e" filled="f" stroked="t" strokeweight=".474641pt" strokecolor="#484848">
                <v:path arrowok="t"/>
              </v:shape>
            </v:group>
            <v:group style="position:absolute;left:7841;top:6507;width:2;height:277" coordorigin="7841,6507" coordsize="2,277">
              <v:shape style="position:absolute;left:7841;top:6507;width:2;height:277" coordorigin="7841,6507" coordsize="0,277" path="m7841,6784l7841,6507e" filled="f" stroked="t" strokeweight=".474641pt" strokecolor="#3B3B3B">
                <v:path arrowok="t"/>
              </v:shape>
            </v:group>
            <v:group style="position:absolute;left:9113;top:6751;width:256;height:2" coordorigin="9113,6751" coordsize="256,2">
              <v:shape style="position:absolute;left:9113;top:6751;width:256;height:2" coordorigin="9113,6751" coordsize="256,0" path="m9113,6751l9369,6751e" filled="f" stroked="t" strokeweight=".474641pt" strokecolor="#484848">
                <v:path arrowok="t"/>
              </v:shape>
            </v:group>
            <v:group style="position:absolute;left:9312;top:6753;width:2217;height:2" coordorigin="9312,6753" coordsize="2217,2">
              <v:shape style="position:absolute;left:9312;top:6753;width:2217;height:2" coordorigin="9312,6753" coordsize="2217,0" path="m9312,6753l11529,6753e" filled="f" stroked="t" strokeweight=".711962pt" strokecolor="#6B6B6B">
                <v:path arrowok="t"/>
              </v:shape>
            </v:group>
            <v:group style="position:absolute;left:370;top:6717;width:2;height:286" coordorigin="370,6717" coordsize="2,286">
              <v:shape style="position:absolute;left:370;top:6717;width:2;height:286" coordorigin="370,6717" coordsize="0,286" path="m370,7004l370,6717e" filled="f" stroked="t" strokeweight=".474641pt" strokecolor="#2F2F2F">
                <v:path arrowok="t"/>
              </v:shape>
            </v:group>
            <v:group style="position:absolute;left:2387;top:6992;width:2297;height:2" coordorigin="2387,6992" coordsize="2297,2">
              <v:shape style="position:absolute;left:2387;top:6992;width:2297;height:2" coordorigin="2387,6992" coordsize="2297,0" path="m2387,6992l4685,6992e" filled="f" stroked="t" strokeweight=".711962pt" strokecolor="#6B6B6B">
                <v:path arrowok="t"/>
              </v:shape>
            </v:group>
            <v:group style="position:absolute;left:4628;top:6994;width:342;height:2" coordorigin="4628,6994" coordsize="342,2">
              <v:shape style="position:absolute;left:4628;top:6994;width:342;height:2" coordorigin="4628,6994" coordsize="342,0" path="m4628,6994l4969,6994e" filled="f" stroked="t" strokeweight=".474641pt" strokecolor="#4B4B4B">
                <v:path arrowok="t"/>
              </v:shape>
            </v:group>
            <v:group style="position:absolute;left:4898;top:6992;width:1030;height:2" coordorigin="4898,6992" coordsize="1030,2">
              <v:shape style="position:absolute;left:4898;top:6992;width:1030;height:2" coordorigin="4898,6992" coordsize="1030,0" path="m4898,6992l5928,6992e" filled="f" stroked="t" strokeweight=".711962pt" strokecolor="#6B6B6B">
                <v:path arrowok="t"/>
              </v:shape>
            </v:group>
            <v:group style="position:absolute;left:5871;top:6994;width:375;height:2" coordorigin="5871,6994" coordsize="375,2">
              <v:shape style="position:absolute;left:5871;top:6994;width:375;height:2" coordorigin="5871,6994" coordsize="375,0" path="m5871,6994l6246,6994e" filled="f" stroked="t" strokeweight=".474641pt" strokecolor="#484848">
                <v:path arrowok="t"/>
              </v:shape>
            </v:group>
            <v:group style="position:absolute;left:6189;top:6992;width:1675;height:2" coordorigin="6189,6992" coordsize="1675,2">
              <v:shape style="position:absolute;left:6189;top:6992;width:1675;height:2" coordorigin="6189,6992" coordsize="1675,0" path="m6189,6992l7865,6992e" filled="f" stroked="t" strokeweight=".711962pt" strokecolor="#707070">
                <v:path arrowok="t"/>
              </v:shape>
            </v:group>
            <v:group style="position:absolute;left:7846;top:6712;width:2;height:282" coordorigin="7846,6712" coordsize="2,282">
              <v:shape style="position:absolute;left:7846;top:6712;width:2;height:282" coordorigin="7846,6712" coordsize="0,282" path="m7846,6994l7846,6712e" filled="f" stroked="t" strokeweight=".711962pt" strokecolor="#545454">
                <v:path arrowok="t"/>
              </v:shape>
            </v:group>
            <v:group style="position:absolute;left:7794;top:6989;width:517;height:2" coordorigin="7794,6989" coordsize="517,2">
              <v:shape style="position:absolute;left:7794;top:6989;width:517;height:2" coordorigin="7794,6989" coordsize="517,0" path="m7794,6989l8311,6989e" filled="f" stroked="t" strokeweight=".474641pt" strokecolor="#4F4F4F">
                <v:path arrowok="t"/>
              </v:shape>
            </v:group>
            <v:group style="position:absolute;left:8254;top:6992;width:916;height:2" coordorigin="8254,6992" coordsize="916,2">
              <v:shape style="position:absolute;left:8254;top:6992;width:916;height:2" coordorigin="8254,6992" coordsize="916,0" path="m8254,6992l9170,6992e" filled="f" stroked="t" strokeweight=".949282pt" strokecolor="#676767">
                <v:path arrowok="t"/>
              </v:shape>
            </v:group>
            <v:group style="position:absolute;left:9113;top:6989;width:256;height:2" coordorigin="9113,6989" coordsize="256,2">
              <v:shape style="position:absolute;left:9113;top:6989;width:256;height:2" coordorigin="9113,6989" coordsize="256,0" path="m9113,6989l9369,6989e" filled="f" stroked="t" strokeweight=".474641pt" strokecolor="#3B3B3B">
                <v:path arrowok="t"/>
              </v:shape>
            </v:group>
            <v:group style="position:absolute;left:9312;top:6989;width:2217;height:2" coordorigin="9312,6989" coordsize="2217,2">
              <v:shape style="position:absolute;left:9312;top:6989;width:2217;height:2" coordorigin="9312,6989" coordsize="2217,0" path="m9312,6989l11529,6989e" filled="f" stroked="t" strokeweight=".711962pt" strokecolor="#676767">
                <v:path arrowok="t"/>
              </v:shape>
            </v:group>
            <v:group style="position:absolute;left:361;top:7230;width:755;height:2" coordorigin="361,7230" coordsize="755,2">
              <v:shape style="position:absolute;left:361;top:7230;width:755;height:2" coordorigin="361,7230" coordsize="755,0" path="m361,7230l1115,7230e" filled="f" stroked="t" strokeweight=".474641pt" strokecolor="#444444">
                <v:path arrowok="t"/>
              </v:shape>
            </v:group>
            <v:group style="position:absolute;left:921;top:7230;width:10613;height:2" coordorigin="921,7230" coordsize="10613,2">
              <v:shape style="position:absolute;left:921;top:7230;width:10613;height:2" coordorigin="921,7230" coordsize="10613,0" path="m921,7230l11534,7230e" filled="f" stroked="t" strokeweight=".711962pt" strokecolor="#6B6B6B">
                <v:path arrowok="t"/>
              </v:shape>
            </v:group>
            <v:group style="position:absolute;left:5871;top:7233;width:375;height:2" coordorigin="5871,7233" coordsize="375,2">
              <v:shape style="position:absolute;left:5871;top:7233;width:375;height:2" coordorigin="5871,7233" coordsize="375,0" path="m5871,7233l6246,7233e" filled="f" stroked="t" strokeweight=".474641pt" strokecolor="#4F4F4F">
                <v:path arrowok="t"/>
              </v:shape>
            </v:group>
            <v:group style="position:absolute;left:6949;top:7233;width:475;height:2" coordorigin="6949,7233" coordsize="475,2">
              <v:shape style="position:absolute;left:6949;top:7233;width:475;height:2" coordorigin="6949,7233" coordsize="475,0" path="m6949,7233l7423,7233e" filled="f" stroked="t" strokeweight=".474641pt" strokecolor="#545454">
                <v:path arrowok="t"/>
              </v:shape>
            </v:group>
            <v:group style="position:absolute;left:9113;top:7228;width:256;height:2" coordorigin="9113,7228" coordsize="256,2">
              <v:shape style="position:absolute;left:9113;top:7228;width:256;height:2" coordorigin="9113,7228" coordsize="256,0" path="m9113,7228l9369,7228e" filled="f" stroked="t" strokeweight=".474641pt" strokecolor="#484848">
                <v:path arrowok="t"/>
              </v:shape>
            </v:group>
            <v:group style="position:absolute;left:11524;top:6942;width:2;height:315" coordorigin="11524,6942" coordsize="2,315">
              <v:shape style="position:absolute;left:11524;top:6942;width:2;height:315" coordorigin="11524,6942" coordsize="0,315" path="m11524,7257l11524,6942e" filled="f" stroked="t" strokeweight=".474641pt" strokecolor="#606060">
                <v:path arrowok="t"/>
              </v:shape>
            </v:group>
            <v:group style="position:absolute;left:2397;top:7185;width:2;height:334" coordorigin="2397,7185" coordsize="2,334">
              <v:shape style="position:absolute;left:2397;top:7185;width:2;height:334" coordorigin="2397,7185" coordsize="0,334" path="m2397,7519l2397,7185e" filled="f" stroked="t" strokeweight=".474641pt" strokecolor="#3B3B3B">
                <v:path arrowok="t"/>
              </v:shape>
            </v:group>
            <v:group style="position:absolute;left:365;top:7701;width:2050;height:2" coordorigin="365,7701" coordsize="2050,2">
              <v:shape style="position:absolute;left:365;top:7701;width:2050;height:2" coordorigin="365,7701" coordsize="2050,0" path="m365,7701l2416,7701e" filled="f" stroked="t" strokeweight=".711962pt" strokecolor="#6B6B6B">
                <v:path arrowok="t"/>
              </v:shape>
            </v:group>
            <v:group style="position:absolute;left:2345;top:7703;width:603;height:2" coordorigin="2345,7703" coordsize="603,2">
              <v:shape style="position:absolute;left:2345;top:7703;width:603;height:2" coordorigin="2345,7703" coordsize="603,0" path="m2345,7703l2948,7703e" filled="f" stroked="t" strokeweight=".474641pt" strokecolor="#545454">
                <v:path arrowok="t"/>
              </v:shape>
            </v:group>
            <v:group style="position:absolute;left:2891;top:7701;width:688;height:2" coordorigin="2891,7701" coordsize="688,2">
              <v:shape style="position:absolute;left:2891;top:7701;width:688;height:2" coordorigin="2891,7701" coordsize="688,0" path="m2891,7701l3579,7701e" filled="f" stroked="t" strokeweight=".949282pt" strokecolor="#747474">
                <v:path arrowok="t"/>
              </v:shape>
            </v:group>
            <v:group style="position:absolute;left:3522;top:7701;width:342;height:2" coordorigin="3522,7701" coordsize="342,2">
              <v:shape style="position:absolute;left:3522;top:7701;width:342;height:2" coordorigin="3522,7701" coordsize="342,0" path="m3522,7701l3864,7701e" filled="f" stroked="t" strokeweight=".474641pt" strokecolor="#444444">
                <v:path arrowok="t"/>
              </v:shape>
            </v:group>
            <v:group style="position:absolute;left:3807;top:7703;width:2440;height:2" coordorigin="3807,7703" coordsize="2440,2">
              <v:shape style="position:absolute;left:3807;top:7703;width:2440;height:2" coordorigin="3807,7703" coordsize="2440,0" path="m3807,7703l6246,7703e" filled="f" stroked="t" strokeweight=".711962pt" strokecolor="#6B6B6B">
                <v:path arrowok="t"/>
              </v:shape>
            </v:group>
            <v:group style="position:absolute;left:6189;top:7701;width:261;height:2" coordorigin="6189,7701" coordsize="261,2">
              <v:shape style="position:absolute;left:6189;top:7701;width:261;height:2" coordorigin="6189,7701" coordsize="261,0" path="m6189,7701l6450,7701e" filled="f" stroked="t" strokeweight=".474641pt" strokecolor="#646464">
                <v:path arrowok="t"/>
              </v:shape>
            </v:group>
            <v:group style="position:absolute;left:6379;top:7701;width:627;height:2" coordorigin="6379,7701" coordsize="627,2">
              <v:shape style="position:absolute;left:6379;top:7701;width:627;height:2" coordorigin="6379,7701" coordsize="627,0" path="m6379,7701l7006,7701e" filled="f" stroked="t" strokeweight=".949282pt" strokecolor="#747474">
                <v:path arrowok="t"/>
              </v:shape>
            </v:group>
            <v:group style="position:absolute;left:6949;top:7701;width:707;height:2" coordorigin="6949,7701" coordsize="707,2">
              <v:shape style="position:absolute;left:6949;top:7701;width:707;height:2" coordorigin="6949,7701" coordsize="707,0" path="m6949,7701l7656,7701e" filled="f" stroked="t" strokeweight=".474641pt" strokecolor="#575757">
                <v:path arrowok="t"/>
              </v:shape>
            </v:group>
            <v:group style="position:absolute;left:7599;top:7701;width:712;height:2" coordorigin="7599,7701" coordsize="712,2">
              <v:shape style="position:absolute;left:7599;top:7701;width:712;height:2" coordorigin="7599,7701" coordsize="712,0" path="m7599,7701l8311,7701e" filled="f" stroked="t" strokeweight=".949282pt" strokecolor="#6B6B6B">
                <v:path arrowok="t"/>
              </v:shape>
            </v:group>
            <v:group style="position:absolute;left:8254;top:7701;width:532;height:2" coordorigin="8254,7701" coordsize="532,2">
              <v:shape style="position:absolute;left:8254;top:7701;width:532;height:2" coordorigin="8254,7701" coordsize="532,0" path="m8254,7701l8786,7701e" filled="f" stroked="t" strokeweight=".474641pt" strokecolor="#4B4B4B">
                <v:path arrowok="t"/>
              </v:shape>
            </v:group>
            <v:group style="position:absolute;left:8729;top:7701;width:2805;height:2" coordorigin="8729,7701" coordsize="2805,2">
              <v:shape style="position:absolute;left:8729;top:7701;width:2805;height:2" coordorigin="8729,7701" coordsize="2805,0" path="m8729,7701l11534,7701e" filled="f" stroked="t" strokeweight=".711962pt" strokecolor="#707070">
                <v:path arrowok="t"/>
              </v:shape>
            </v:group>
            <v:group style="position:absolute;left:370;top:7653;width:2;height:306" coordorigin="370,7653" coordsize="2,306">
              <v:shape style="position:absolute;left:370;top:7653;width:2;height:306" coordorigin="370,7653" coordsize="0,306" path="m370,7958l370,7653e" filled="f" stroked="t" strokeweight=".474641pt" strokecolor="#3F3F3F">
                <v:path arrowok="t"/>
              </v:shape>
            </v:group>
            <v:group style="position:absolute;left:4946;top:7696;width:2;height:263" coordorigin="4946,7696" coordsize="2,263">
              <v:shape style="position:absolute;left:4946;top:7696;width:2;height:263" coordorigin="4946,7696" coordsize="0,263" path="m4946,7958l4946,7696e" filled="f" stroked="t" strokeweight=".711962pt" strokecolor="#484848">
                <v:path arrowok="t"/>
              </v:shape>
            </v:group>
            <v:group style="position:absolute;left:4941;top:7939;width:6588;height:2" coordorigin="4941,7939" coordsize="6588,2">
              <v:shape style="position:absolute;left:4941;top:7939;width:6588;height:2" coordorigin="4941,7939" coordsize="6588,0" path="m4941,7939l11529,7939e" filled="f" stroked="t" strokeweight=".711962pt" strokecolor="#6B6B6B">
                <v:path arrowok="t"/>
              </v:shape>
            </v:group>
            <v:group style="position:absolute;left:8254;top:7939;width:532;height:2" coordorigin="8254,7939" coordsize="532,2">
              <v:shape style="position:absolute;left:8254;top:7939;width:532;height:2" coordorigin="8254,7939" coordsize="532,0" path="m8254,7939l8786,7939e" filled="f" stroked="t" strokeweight=".474641pt" strokecolor="#4B4B4B">
                <v:path arrowok="t"/>
              </v:shape>
            </v:group>
            <v:group style="position:absolute;left:11522;top:7185;width:2;height:1967" coordorigin="11522,7185" coordsize="2,1967">
              <v:shape style="position:absolute;left:11522;top:7185;width:2;height:1967" coordorigin="11522,7185" coordsize="0,1967" path="m11522,9152l11522,7185e" filled="f" stroked="t" strokeweight=".711962pt" strokecolor="#707070">
                <v:path arrowok="t"/>
              </v:shape>
            </v:group>
            <v:group style="position:absolute;left:4941;top:8183;width:555;height:2" coordorigin="4941,8183" coordsize="555,2">
              <v:shape style="position:absolute;left:4941;top:8183;width:555;height:2" coordorigin="4941,8183" coordsize="555,0" path="m4941,8183l5496,8183e" filled="f" stroked="t" strokeweight=".711962pt" strokecolor="#606060">
                <v:path arrowok="t"/>
              </v:shape>
            </v:group>
            <v:group style="position:absolute;left:5439;top:8183;width:489;height:2" coordorigin="5439,8183" coordsize="489,2">
              <v:shape style="position:absolute;left:5439;top:8183;width:489;height:2" coordorigin="5439,8183" coordsize="489,0" path="m5439,8183l5928,8183e" filled="f" stroked="t" strokeweight=".474641pt" strokecolor="#545454">
                <v:path arrowok="t"/>
              </v:shape>
            </v:group>
            <v:group style="position:absolute;left:5838;top:8183;width:612;height:2" coordorigin="5838,8183" coordsize="612,2">
              <v:shape style="position:absolute;left:5838;top:8183;width:612;height:2" coordorigin="5838,8183" coordsize="612,0" path="m5838,8183l6450,8183e" filled="f" stroked="t" strokeweight=".949282pt" strokecolor="#707070">
                <v:path arrowok="t"/>
              </v:shape>
            </v:group>
            <v:group style="position:absolute;left:6393;top:8183;width:313;height:2" coordorigin="6393,8183" coordsize="313,2">
              <v:shape style="position:absolute;left:6393;top:8183;width:313;height:2" coordorigin="6393,8183" coordsize="313,0" path="m6393,8183l6707,8183e" filled="f" stroked="t" strokeweight=".474641pt" strokecolor="#444444">
                <v:path arrowok="t"/>
              </v:shape>
            </v:group>
            <v:group style="position:absolute;left:6650;top:8180;width:4879;height:2" coordorigin="6650,8180" coordsize="4879,2">
              <v:shape style="position:absolute;left:6650;top:8180;width:4879;height:2" coordorigin="6650,8180" coordsize="4879,0" path="m6650,8180l11529,8180e" filled="f" stroked="t" strokeweight=".711962pt" strokecolor="#676767">
                <v:path arrowok="t"/>
              </v:shape>
            </v:group>
            <v:group style="position:absolute;left:11524;top:7896;width:2;height:549" coordorigin="11524,7896" coordsize="2,549">
              <v:shape style="position:absolute;left:11524;top:7896;width:2;height:549" coordorigin="11524,7896" coordsize="0,549" path="m11524,8445l11524,7896e" filled="f" stroked="t" strokeweight=".474641pt" strokecolor="#4B4B4B">
                <v:path arrowok="t"/>
              </v:shape>
            </v:group>
            <v:group style="position:absolute;left:361;top:8422;width:2587;height:2" coordorigin="361,8422" coordsize="2587,2">
              <v:shape style="position:absolute;left:361;top:8422;width:2587;height:2" coordorigin="361,8422" coordsize="2587,0" path="m361,8422l2948,8422e" filled="f" stroked="t" strokeweight=".711962pt" strokecolor="#646464">
                <v:path arrowok="t"/>
              </v:shape>
            </v:group>
            <v:group style="position:absolute;left:2891;top:8424;width:688;height:2" coordorigin="2891,8424" coordsize="688,2">
              <v:shape style="position:absolute;left:2891;top:8424;width:688;height:2" coordorigin="2891,8424" coordsize="688,0" path="m2891,8424l3579,8424e" filled="f" stroked="t" strokeweight=".474641pt" strokecolor="#545454">
                <v:path arrowok="t"/>
              </v:shape>
            </v:group>
            <v:group style="position:absolute;left:3356;top:8422;width:3095;height:2" coordorigin="3356,8422" coordsize="3095,2">
              <v:shape style="position:absolute;left:3356;top:8422;width:3095;height:2" coordorigin="3356,8422" coordsize="3095,0" path="m3356,8422l6450,8422e" filled="f" stroked="t" strokeweight=".711962pt" strokecolor="#676767">
                <v:path arrowok="t"/>
              </v:shape>
            </v:group>
            <v:group style="position:absolute;left:4948;top:7696;width:2;height:735" coordorigin="4948,7696" coordsize="2,735">
              <v:shape style="position:absolute;left:4948;top:7696;width:2;height:735" coordorigin="4948,7696" coordsize="0,735" path="m4948,8431l4948,7696e" filled="f" stroked="t" strokeweight=".949282pt" strokecolor="#5B5B5B">
                <v:path arrowok="t"/>
              </v:shape>
            </v:group>
            <v:group style="position:absolute;left:6393;top:8422;width:612;height:2" coordorigin="6393,8422" coordsize="612,2">
              <v:shape style="position:absolute;left:6393;top:8422;width:612;height:2" coordorigin="6393,8422" coordsize="612,0" path="m6393,8422l7006,8422e" filled="f" stroked="t" strokeweight=".474641pt" strokecolor="#484848">
                <v:path arrowok="t"/>
              </v:shape>
            </v:group>
            <v:group style="position:absolute;left:6949;top:8422;width:707;height:2" coordorigin="6949,8422" coordsize="707,2">
              <v:shape style="position:absolute;left:6949;top:8422;width:707;height:2" coordorigin="6949,8422" coordsize="707,0" path="m6949,8422l7656,8422e" filled="f" stroked="t" strokeweight=".949282pt" strokecolor="#707070">
                <v:path arrowok="t"/>
              </v:shape>
            </v:group>
            <v:group style="position:absolute;left:7599;top:8422;width:712;height:2" coordorigin="7599,8422" coordsize="712,2">
              <v:shape style="position:absolute;left:7599;top:8422;width:712;height:2" coordorigin="7599,8422" coordsize="712,0" path="m7599,8422l8311,8422e" filled="f" stroked="t" strokeweight=".474641pt" strokecolor="#4B4B4B">
                <v:path arrowok="t"/>
              </v:shape>
            </v:group>
            <v:group style="position:absolute;left:8192;top:8422;width:679;height:2" coordorigin="8192,8422" coordsize="679,2">
              <v:shape style="position:absolute;left:8192;top:8422;width:679;height:2" coordorigin="8192,8422" coordsize="679,0" path="m8192,8422l8871,8422e" filled="f" stroked="t" strokeweight=".949282pt" strokecolor="#6B6B6B">
                <v:path arrowok="t"/>
              </v:shape>
            </v:group>
            <v:group style="position:absolute;left:8729;top:8422;width:641;height:2" coordorigin="8729,8422" coordsize="641,2">
              <v:shape style="position:absolute;left:8729;top:8422;width:641;height:2" coordorigin="8729,8422" coordsize="641,0" path="m8729,8422l9369,8422e" filled="f" stroked="t" strokeweight=".474641pt" strokecolor="#4F4F4F">
                <v:path arrowok="t"/>
              </v:shape>
            </v:group>
            <v:group style="position:absolute;left:9312;top:8422;width:2217;height:2" coordorigin="9312,8422" coordsize="2217,2">
              <v:shape style="position:absolute;left:9312;top:8422;width:2217;height:2" coordorigin="9312,8422" coordsize="2217,0" path="m9312,8422l11529,8422e" filled="f" stroked="t" strokeweight=".711962pt" strokecolor="#676767">
                <v:path arrowok="t"/>
              </v:shape>
            </v:group>
            <v:group style="position:absolute;left:375;top:8651;width:2;height:267" coordorigin="375,8651" coordsize="2,267">
              <v:shape style="position:absolute;left:375;top:8651;width:2;height:267" coordorigin="375,8651" coordsize="0,267" path="m375,8918l375,8651e" filled="f" stroked="t" strokeweight=".474641pt" strokecolor="#4B4B4B">
                <v:path arrowok="t"/>
              </v:shape>
            </v:group>
            <v:group style="position:absolute;left:365;top:9121;width:11164;height:2" coordorigin="365,9121" coordsize="11164,2">
              <v:shape style="position:absolute;left:365;top:9121;width:11164;height:2" coordorigin="365,9121" coordsize="11164,0" path="m365,9121l11529,9121e" filled="f" stroked="t" strokeweight=".711962pt" strokecolor="#646464">
                <v:path arrowok="t"/>
              </v:shape>
            </v:group>
            <v:group style="position:absolute;left:4628;top:9123;width:332;height:2" coordorigin="4628,9123" coordsize="332,2">
              <v:shape style="position:absolute;left:4628;top:9123;width:332;height:2" coordorigin="4628,9123" coordsize="332,0" path="m4628,9123l4960,9123e" filled="f" stroked="t" strokeweight=".474641pt" strokecolor="#3F3F3F">
                <v:path arrowok="t"/>
              </v:shape>
            </v:group>
            <v:group style="position:absolute;left:7798;top:9119;width:513;height:2" coordorigin="7798,9119" coordsize="513,2">
              <v:shape style="position:absolute;left:7798;top:9119;width:513;height:2" coordorigin="7798,9119" coordsize="513,0" path="m7798,9119l8311,9119e" filled="f" stroked="t" strokeweight=".474641pt" strokecolor="#484848">
                <v:path arrowok="t"/>
              </v:shape>
            </v:group>
            <v:group style="position:absolute;left:9113;top:9119;width:256;height:2" coordorigin="9113,9119" coordsize="256,2">
              <v:shape style="position:absolute;left:9113;top:9119;width:256;height:2" coordorigin="9113,9119" coordsize="256,0" path="m9113,9119l9369,9119e" filled="f" stroked="t" strokeweight=".474641pt" strokecolor="#3B3B3B">
                <v:path arrowok="t"/>
              </v:shape>
            </v:group>
            <v:group style="position:absolute;left:11534;top:8431;width:2;height:5108" coordorigin="11534,8431" coordsize="2,5108">
              <v:shape style="position:absolute;left:11534;top:8431;width:2;height:5108" coordorigin="11534,8431" coordsize="0,5108" path="m11534,13539l11534,8431e" filled="f" stroked="t" strokeweight=".711962pt" strokecolor="#707070">
                <v:path arrowok="t"/>
              </v:shape>
            </v:group>
            <v:group style="position:absolute;left:370;top:9978;width:441;height:2" coordorigin="370,9978" coordsize="441,2">
              <v:shape style="position:absolute;left:370;top:9978;width:441;height:2" coordorigin="370,9978" coordsize="441,0" path="m370,9978l812,9978e" filled="f" stroked="t" strokeweight=".474641pt" strokecolor="#3B3B3B">
                <v:path arrowok="t"/>
              </v:shape>
            </v:group>
            <v:group style="position:absolute;left:380;top:9577;width:2;height:430" coordorigin="380,9577" coordsize="2,430">
              <v:shape style="position:absolute;left:380;top:9577;width:2;height:430" coordorigin="380,9577" coordsize="0,430" path="m380,10007l380,9577e" filled="f" stroked="t" strokeweight=".711962pt" strokecolor="#444444">
                <v:path arrowok="t"/>
              </v:shape>
            </v:group>
            <v:group style="position:absolute;left:755;top:9978;width:1011;height:2" coordorigin="755,9978" coordsize="1011,2">
              <v:shape style="position:absolute;left:755;top:9978;width:1011;height:2" coordorigin="755,9978" coordsize="1011,0" path="m755,9978l1766,9978e" filled="f" stroked="t" strokeweight=".711962pt" strokecolor="#6B6B6B">
                <v:path arrowok="t"/>
              </v:shape>
            </v:group>
            <v:group style="position:absolute;left:1709;top:9980;width:707;height:2" coordorigin="1709,9980" coordsize="707,2">
              <v:shape style="position:absolute;left:1709;top:9980;width:707;height:2" coordorigin="1709,9980" coordsize="707,0" path="m1709,9980l2416,9980e" filled="f" stroked="t" strokeweight=".474641pt" strokecolor="#545454">
                <v:path arrowok="t"/>
              </v:shape>
            </v:group>
            <v:group style="position:absolute;left:6650;top:9978;width:356;height:2" coordorigin="6650,9978" coordsize="356,2">
              <v:shape style="position:absolute;left:6650;top:9978;width:356;height:2" coordorigin="6650,9978" coordsize="356,0" path="m6650,9978l7006,9978e" filled="f" stroked="t" strokeweight=".474641pt" strokecolor="#4B4B4B">
                <v:path arrowok="t"/>
              </v:shape>
            </v:group>
            <v:group style="position:absolute;left:7599;top:9978;width:256;height:2" coordorigin="7599,9978" coordsize="256,2">
              <v:shape style="position:absolute;left:7599;top:9978;width:256;height:2" coordorigin="7599,9978" coordsize="256,0" path="m7599,9978l7855,9978e" filled="f" stroked="t" strokeweight=".474641pt" strokecolor="#4F4F4F">
                <v:path arrowok="t"/>
              </v:shape>
            </v:group>
            <v:group style="position:absolute;left:2345;top:9978;width:9189;height:2" coordorigin="2345,9978" coordsize="9189,2">
              <v:shape style="position:absolute;left:2345;top:9978;width:9189;height:2" coordorigin="2345,9978" coordsize="9189,0" path="m2345,9978l11534,9978e" filled="f" stroked="t" strokeweight=".711962pt" strokecolor="#707070">
                <v:path arrowok="t"/>
              </v:shape>
            </v:group>
            <v:group style="position:absolute;left:8729;top:9978;width:441;height:2" coordorigin="8729,9978" coordsize="441,2">
              <v:shape style="position:absolute;left:8729;top:9978;width:441;height:2" coordorigin="8729,9978" coordsize="441,0" path="m8729,9978l9170,9978e" filled="f" stroked="t" strokeweight=".474641pt" strokecolor="#4F4F4F">
                <v:path arrowok="t"/>
              </v:shape>
            </v:group>
            <v:group style="position:absolute;left:365;top:10224;width:11173;height:2" coordorigin="365,10224" coordsize="11173,2">
              <v:shape style="position:absolute;left:365;top:10224;width:11173;height:2" coordorigin="365,10224" coordsize="11173,0" path="m365,10224l11539,10224e" filled="f" stroked="t" strokeweight=".711962pt" strokecolor="#676767">
                <v:path arrowok="t"/>
              </v:shape>
            </v:group>
            <v:group style="position:absolute;left:377;top:9854;width:2;height:391" coordorigin="377,9854" coordsize="2,391">
              <v:shape style="position:absolute;left:377;top:9854;width:2;height:391" coordorigin="377,9854" coordsize="0,391" path="m377,10245l377,9854e" filled="f" stroked="t" strokeweight=".711962pt" strokecolor="#646464">
                <v:path arrowok="t"/>
              </v:shape>
            </v:group>
            <v:group style="position:absolute;left:3522;top:10221;width:441;height:2" coordorigin="3522,10221" coordsize="441,2">
              <v:shape style="position:absolute;left:3522;top:10221;width:441;height:2" coordorigin="3522,10221" coordsize="441,0" path="m3522,10221l3963,10221e" filled="f" stroked="t" strokeweight=".474641pt" strokecolor="#3F3F3F">
                <v:path arrowok="t"/>
              </v:shape>
            </v:group>
            <v:group style="position:absolute;left:6189;top:10221;width:261;height:2" coordorigin="6189,10221" coordsize="261,2">
              <v:shape style="position:absolute;left:6189;top:10221;width:261;height:2" coordorigin="6189,10221" coordsize="261,0" path="m6189,10221l6450,10221e" filled="f" stroked="t" strokeweight=".474641pt" strokecolor="#676767">
                <v:path arrowok="t"/>
              </v:shape>
            </v:group>
            <v:group style="position:absolute;left:8254;top:10221;width:532;height:2" coordorigin="8254,10221" coordsize="532,2">
              <v:shape style="position:absolute;left:8254;top:10221;width:532;height:2" coordorigin="8254,10221" coordsize="532,0" path="m8254,10221l8786,10221e" filled="f" stroked="t" strokeweight=".474641pt" strokecolor="#4B4B4B">
                <v:path arrowok="t"/>
              </v:shape>
            </v:group>
            <v:group style="position:absolute;left:5439;top:10465;width:489;height:2" coordorigin="5439,10465" coordsize="489,2">
              <v:shape style="position:absolute;left:5439;top:10465;width:489;height:2" coordorigin="5439,10465" coordsize="489,0" path="m5439,10465l5928,10465e" filled="f" stroked="t" strokeweight=".474641pt" strokecolor="#4B4B4B">
                <v:path arrowok="t"/>
              </v:shape>
            </v:group>
            <v:group style="position:absolute;left:6650;top:10465;width:356;height:2" coordorigin="6650,10465" coordsize="356,2">
              <v:shape style="position:absolute;left:6650;top:10465;width:356;height:2" coordorigin="6650,10465" coordsize="356,0" path="m6650,10465l7006,10465e" filled="f" stroked="t" strokeweight=".474641pt" strokecolor="#484848">
                <v:path arrowok="t"/>
              </v:shape>
            </v:group>
            <v:group style="position:absolute;left:7599;top:10465;width:256;height:2" coordorigin="7599,10465" coordsize="256,2">
              <v:shape style="position:absolute;left:7599;top:10465;width:256;height:2" coordorigin="7599,10465" coordsize="256,0" path="m7599,10465l7855,10465e" filled="f" stroked="t" strokeweight=".474641pt" strokecolor="#545454">
                <v:path arrowok="t"/>
              </v:shape>
            </v:group>
            <v:group style="position:absolute;left:8729;top:10465;width:441;height:2" coordorigin="8729,10465" coordsize="441,2">
              <v:shape style="position:absolute;left:8729;top:10465;width:441;height:2" coordorigin="8729,10465" coordsize="441,0" path="m8729,10465l9170,10465e" filled="f" stroked="t" strokeweight=".474641pt" strokecolor="#545454">
                <v:path arrowok="t"/>
              </v:shape>
            </v:group>
            <v:group style="position:absolute;left:365;top:10465;width:11173;height:2" coordorigin="365,10465" coordsize="11173,2">
              <v:shape style="position:absolute;left:365;top:10465;width:11173;height:2" coordorigin="365,10465" coordsize="11173,0" path="m365,10465l11539,10465e" filled="f" stroked="t" strokeweight=".711962pt" strokecolor="#676767">
                <v:path arrowok="t"/>
              </v:shape>
            </v:group>
            <v:group style="position:absolute;left:375;top:10670;width:2;height:301" coordorigin="375,10670" coordsize="2,301">
              <v:shape style="position:absolute;left:375;top:10670;width:2;height:301" coordorigin="375,10670" coordsize="0,301" path="m375,10971l375,10670e" filled="f" stroked="t" strokeweight=".474641pt" strokecolor="#383838">
                <v:path arrowok="t"/>
              </v:shape>
            </v:group>
            <v:group style="position:absolute;left:902;top:10949;width:6522;height:2" coordorigin="902,10949" coordsize="6522,2">
              <v:shape style="position:absolute;left:902;top:10949;width:6522;height:2" coordorigin="902,10949" coordsize="6522,0" path="m902,10949l7423,10949e" filled="f" stroked="t" strokeweight=".711962pt" strokecolor="#676767">
                <v:path arrowok="t"/>
              </v:shape>
            </v:group>
            <v:group style="position:absolute;left:7366;top:10947;width:290;height:2" coordorigin="7366,10947" coordsize="290,2">
              <v:shape style="position:absolute;left:7366;top:10947;width:290;height:2" coordorigin="7366,10947" coordsize="290,0" path="m7366,10947l7656,10947e" filled="f" stroked="t" strokeweight=".474641pt" strokecolor="#4F4F4F">
                <v:path arrowok="t"/>
              </v:shape>
            </v:group>
            <v:group style="position:absolute;left:7599;top:10947;width:712;height:2" coordorigin="7599,10947" coordsize="712,2">
              <v:shape style="position:absolute;left:7599;top:10947;width:712;height:2" coordorigin="7599,10947" coordsize="712,0" path="m7599,10947l8311,10947e" filled="f" stroked="t" strokeweight=".949282pt" strokecolor="#747474">
                <v:path arrowok="t"/>
              </v:shape>
            </v:group>
            <v:group style="position:absolute;left:8254;top:10947;width:532;height:2" coordorigin="8254,10947" coordsize="532,2">
              <v:shape style="position:absolute;left:8254;top:10947;width:532;height:2" coordorigin="8254,10947" coordsize="532,0" path="m8254,10947l8786,10947e" filled="f" stroked="t" strokeweight=".474641pt" strokecolor="#444444">
                <v:path arrowok="t"/>
              </v:shape>
            </v:group>
            <v:group style="position:absolute;left:8729;top:10947;width:2810;height:2" coordorigin="8729,10947" coordsize="2810,2">
              <v:shape style="position:absolute;left:8729;top:10947;width:2810;height:2" coordorigin="8729,10947" coordsize="2810,0" path="m8729,10947l11539,10947e" filled="f" stroked="t" strokeweight=".711962pt" strokecolor="#6B6B6B">
                <v:path arrowok="t"/>
              </v:shape>
            </v:group>
            <v:group style="position:absolute;left:384;top:10904;width:2;height:5337" coordorigin="384,10904" coordsize="2,5337">
              <v:shape style="position:absolute;left:384;top:10904;width:2;height:5337" coordorigin="384,10904" coordsize="0,5337" path="m384,16242l384,10904e" filled="f" stroked="t" strokeweight=".711962pt" strokecolor="#575757">
                <v:path arrowok="t"/>
              </v:shape>
            </v:group>
            <v:group style="position:absolute;left:5439;top:11191;width:489;height:2" coordorigin="5439,11191" coordsize="489,2">
              <v:shape style="position:absolute;left:5439;top:11191;width:489;height:2" coordorigin="5439,11191" coordsize="489,0" path="m5439,11191l5928,11191e" filled="f" stroked="t" strokeweight=".474641pt" strokecolor="#575757">
                <v:path arrowok="t"/>
              </v:shape>
            </v:group>
            <v:group style="position:absolute;left:370;top:11188;width:7983;height:2" coordorigin="370,11188" coordsize="7983,2">
              <v:shape style="position:absolute;left:370;top:11188;width:7983;height:2" coordorigin="370,11188" coordsize="7983,0" path="m370,11188l8354,11188e" filled="f" stroked="t" strokeweight=".711962pt" strokecolor="#646464">
                <v:path arrowok="t"/>
              </v:shape>
            </v:group>
            <v:group style="position:absolute;left:8254;top:11186;width:532;height:2" coordorigin="8254,11186" coordsize="532,2">
              <v:shape style="position:absolute;left:8254;top:11186;width:532;height:2" coordorigin="8254,11186" coordsize="532,0" path="m8254,11186l8786,11186e" filled="f" stroked="t" strokeweight=".474641pt" strokecolor="#444444">
                <v:path arrowok="t"/>
              </v:shape>
            </v:group>
            <v:group style="position:absolute;left:8729;top:11186;width:2815;height:2" coordorigin="8729,11186" coordsize="2815,2">
              <v:shape style="position:absolute;left:8729;top:11186;width:2815;height:2" coordorigin="8729,11186" coordsize="2815,0" path="m8729,11186l11543,11186e" filled="f" stroked="t" strokeweight=".711962pt" strokecolor="#676767">
                <v:path arrowok="t"/>
              </v:shape>
            </v:group>
            <v:group style="position:absolute;left:375;top:11434;width:5553;height:2" coordorigin="375,11434" coordsize="5553,2">
              <v:shape style="position:absolute;left:375;top:11434;width:5553;height:2" coordorigin="375,11434" coordsize="5553,0" path="m375,11434l5928,11434e" filled="f" stroked="t" strokeweight=".711962pt" strokecolor="#676767">
                <v:path arrowok="t"/>
              </v:shape>
            </v:group>
            <v:group style="position:absolute;left:1087;top:11171;width:2;height:263" coordorigin="1087,11171" coordsize="2,263">
              <v:shape style="position:absolute;left:1087;top:11171;width:2;height:263" coordorigin="1087,11171" coordsize="0,263" path="m1087,11434l1087,11171e" filled="f" stroked="t" strokeweight=".237321pt" strokecolor="#676767">
                <v:path arrowok="t"/>
              </v:shape>
            </v:group>
            <v:group style="position:absolute;left:1744;top:11186;width:2;height:1356" coordorigin="1744,11186" coordsize="2,1356">
              <v:shape style="position:absolute;left:1744;top:11186;width:2;height:1356" coordorigin="1744,11186" coordsize="0,1356" path="m1744,12542l1744,11186e" filled="f" stroked="t" strokeweight=".711962pt" strokecolor="#606060">
                <v:path arrowok="t"/>
              </v:shape>
            </v:group>
            <v:group style="position:absolute;left:5871;top:11434;width:375;height:2" coordorigin="5871,11434" coordsize="375,2">
              <v:shape style="position:absolute;left:5871;top:11434;width:375;height:2" coordorigin="5871,11434" coordsize="375,0" path="m5871,11434l6246,11434e" filled="f" stroked="t" strokeweight=".474641pt" strokecolor="#3F3F3F">
                <v:path arrowok="t"/>
              </v:shape>
            </v:group>
            <v:group style="position:absolute;left:6189;top:11432;width:816;height:2" coordorigin="6189,11432" coordsize="816,2">
              <v:shape style="position:absolute;left:6189;top:11432;width:816;height:2" coordorigin="6189,11432" coordsize="816,0" path="m6189,11432l7006,11432e" filled="f" stroked="t" strokeweight=".949282pt" strokecolor="#6B6B6B">
                <v:path arrowok="t"/>
              </v:shape>
            </v:group>
            <v:group style="position:absolute;left:6949;top:11434;width:484;height:2" coordorigin="6949,11434" coordsize="484,2">
              <v:shape style="position:absolute;left:6949;top:11434;width:484;height:2" coordorigin="6949,11434" coordsize="484,0" path="m6949,11434l7433,11434e" filled="f" stroked="t" strokeweight=".474641pt" strokecolor="#484848">
                <v:path arrowok="t"/>
              </v:shape>
            </v:group>
            <v:group style="position:absolute;left:7402;top:11181;width:2;height:1657" coordorigin="7402,11181" coordsize="2,1657">
              <v:shape style="position:absolute;left:7402;top:11181;width:2;height:1657" coordorigin="7402,11181" coordsize="0,1657" path="m7402,12838l7402,11181e" filled="f" stroked="t" strokeweight=".711962pt" strokecolor="#646464">
                <v:path arrowok="t"/>
              </v:shape>
            </v:group>
            <v:group style="position:absolute;left:7362;top:11432;width:4182;height:2" coordorigin="7362,11432" coordsize="4182,2">
              <v:shape style="position:absolute;left:7362;top:11432;width:4182;height:2" coordorigin="7362,11432" coordsize="4182,0" path="m7362,11432l11543,11432e" filled="f" stroked="t" strokeweight=".711962pt" strokecolor="#676767">
                <v:path arrowok="t"/>
              </v:shape>
            </v:group>
            <v:group style="position:absolute;left:1087;top:11420;width:2;height:578" coordorigin="1087,11420" coordsize="2,578">
              <v:shape style="position:absolute;left:1087;top:11420;width:2;height:578" coordorigin="1087,11420" coordsize="0,578" path="m1087,11997l1087,11420e" filled="f" stroked="t" strokeweight=".237321pt" strokecolor="#484848">
                <v:path arrowok="t"/>
              </v:shape>
            </v:group>
            <v:group style="position:absolute;left:1087;top:11997;width:2;height:1308" coordorigin="1087,11997" coordsize="2,1308">
              <v:shape style="position:absolute;left:1087;top:11997;width:2;height:1308" coordorigin="1087,11997" coordsize="0,1308" path="m1087,13305l1087,11997e" filled="f" stroked="t" strokeweight=".237321pt" strokecolor="#000000">
                <v:path arrowok="t"/>
              </v:shape>
            </v:group>
            <v:group style="position:absolute;left:2406;top:11969;width:2;height:506" coordorigin="2406,11969" coordsize="2,506">
              <v:shape style="position:absolute;left:2406;top:11969;width:2;height:506" coordorigin="2406,11969" coordsize="0,506" path="m2406,12475l2406,11969e" filled="f" stroked="t" strokeweight=".711962pt" strokecolor="#4F4F4F">
                <v:path arrowok="t"/>
              </v:shape>
            </v:group>
            <v:group style="position:absolute;left:2378;top:12446;width:2278;height:2" coordorigin="2378,12446" coordsize="2278,2">
              <v:shape style="position:absolute;left:2378;top:12446;width:2278;height:2" coordorigin="2378,12446" coordsize="2278,0" path="m2378,12446l4656,12446e" filled="f" stroked="t" strokeweight=".711962pt" strokecolor="#444F90">
                <v:path arrowok="t"/>
              </v:shape>
            </v:group>
            <v:group style="position:absolute;left:1747;top:12418;width:2;height:420" coordorigin="1747,12418" coordsize="2,420">
              <v:shape style="position:absolute;left:1747;top:12418;width:2;height:420" coordorigin="1747,12418" coordsize="0,420" path="m1747,12838l1747,12418e" filled="f" stroked="t" strokeweight=".474641pt" strokecolor="#545454">
                <v:path arrowok="t"/>
              </v:shape>
            </v:group>
            <v:group style="position:absolute;left:1747;top:12780;width:2;height:224" coordorigin="1747,12780" coordsize="2,224">
              <v:shape style="position:absolute;left:1747;top:12780;width:2;height:224" coordorigin="1747,12780" coordsize="0,224" path="m1747,13005l1747,12780e" filled="f" stroked="t" strokeweight=".474641pt" strokecolor="#2F2F2F">
                <v:path arrowok="t"/>
              </v:shape>
            </v:group>
            <v:group style="position:absolute;left:2409;top:12780;width:2;height:401" coordorigin="2409,12780" coordsize="2,401">
              <v:shape style="position:absolute;left:2409;top:12780;width:2;height:401" coordorigin="2409,12780" coordsize="0,401" path="m2409,13181l2409,12780e" filled="f" stroked="t" strokeweight=".474641pt" strokecolor="#3F3F3F">
                <v:path arrowok="t"/>
              </v:shape>
            </v:group>
            <v:group style="position:absolute;left:4685;top:13136;width:812;height:2" coordorigin="4685,13136" coordsize="812,2">
              <v:shape style="position:absolute;left:4685;top:13136;width:812;height:2" coordorigin="4685,13136" coordsize="812,0" path="m4685,13136l5496,13136e" filled="f" stroked="t" strokeweight="1.898565pt" strokecolor="#4F5BA0">
                <v:path arrowok="t"/>
              </v:shape>
            </v:group>
            <v:group style="position:absolute;left:7404;top:12780;width:2;height:224" coordorigin="7404,12780" coordsize="2,224">
              <v:shape style="position:absolute;left:7404;top:12780;width:2;height:224" coordorigin="7404,12780" coordsize="0,224" path="m7404,13005l7404,12780e" filled="f" stroked="t" strokeweight=".474641pt" strokecolor="#444444">
                <v:path arrowok="t"/>
              </v:shape>
            </v:group>
            <v:group style="position:absolute;left:1747;top:12947;width:2;height:234" coordorigin="1747,12947" coordsize="2,234">
              <v:shape style="position:absolute;left:1747;top:12947;width:2;height:234" coordorigin="1747,12947" coordsize="0,234" path="m1747,13181l1747,12947e" filled="f" stroked="t" strokeweight=".474641pt" strokecolor="#484848">
                <v:path arrowok="t"/>
              </v:shape>
            </v:group>
            <v:group style="position:absolute;left:4561;top:13157;width:612;height:2" coordorigin="4561,13157" coordsize="612,2">
              <v:shape style="position:absolute;left:4561;top:13157;width:612;height:2" coordorigin="4561,13157" coordsize="612,0" path="m4561,13157l5174,13157e" filled="f" stroked="t" strokeweight="1.898565pt" strokecolor="#4F60A8">
                <v:path arrowok="t"/>
              </v:shape>
            </v:group>
            <v:group style="position:absolute;left:7404;top:12947;width:2;height:764" coordorigin="7404,12947" coordsize="2,764">
              <v:shape style="position:absolute;left:7404;top:12947;width:2;height:764" coordorigin="7404,12947" coordsize="0,764" path="m7404,13711l7404,12947e" filled="f" stroked="t" strokeweight=".711962pt" strokecolor="#606060">
                <v:path arrowok="t"/>
              </v:shape>
            </v:group>
            <v:group style="position:absolute;left:1749;top:13124;width:2;height:1556" coordorigin="1749,13124" coordsize="2,1556">
              <v:shape style="position:absolute;left:1749;top:13124;width:2;height:1556" coordorigin="1749,13124" coordsize="0,1556" path="m1749,14680l1749,13124e" filled="f" stroked="t" strokeweight=".711962pt" strokecolor="#646464">
                <v:path arrowok="t"/>
              </v:shape>
            </v:group>
            <v:group style="position:absolute;left:2409;top:13124;width:2;height:645" coordorigin="2409,13124" coordsize="2,645">
              <v:shape style="position:absolute;left:2409;top:13124;width:2;height:645" coordorigin="2409,13124" coordsize="0,645" path="m2409,13769l2409,13124e" filled="f" stroked="t" strokeweight=".949282pt" strokecolor="#5B5B5B">
                <v:path arrowok="t"/>
              </v:shape>
            </v:group>
            <v:group style="position:absolute;left:8282;top:13305;width:475;height:2" coordorigin="8282,13305" coordsize="475,2">
              <v:shape style="position:absolute;left:8282;top:13305;width:475;height:2" coordorigin="8282,13305" coordsize="475,0" path="m8282,13305l8757,13305e" filled="f" stroked="t" strokeweight=".711962pt" strokecolor="#000000">
                <v:path arrowok="t"/>
              </v:shape>
            </v:group>
            <v:group style="position:absolute;left:8762;top:13305;width:489;height:2" coordorigin="8762,13305" coordsize="489,2">
              <v:shape style="position:absolute;left:8762;top:13305;width:489;height:2" coordorigin="8762,13305" coordsize="489,0" path="m8762,13305l9251,13305e" filled="f" stroked="t" strokeweight="3.797129pt" strokecolor="#4B5464">
                <v:path arrowok="t"/>
              </v:shape>
            </v:group>
            <v:group style="position:absolute;left:9137;top:13325;width:1301;height:2" coordorigin="9137,13325" coordsize="1301,2">
              <v:shape style="position:absolute;left:9137;top:13325;width:1301;height:2" coordorigin="9137,13325" coordsize="1301,0" path="m9137,13325l10437,13325e" filled="f" stroked="t" strokeweight="1.423923pt" strokecolor="#2F3FAC">
                <v:path arrowok="t"/>
              </v:shape>
            </v:group>
            <v:group style="position:absolute;left:380;top:13527;width:2031;height:2" coordorigin="380,13527" coordsize="2031,2">
              <v:shape style="position:absolute;left:380;top:13527;width:2031;height:2" coordorigin="380,13527" coordsize="2031,0" path="m380,13527l2411,13527e" filled="f" stroked="t" strokeweight=".711962pt" strokecolor="#676767">
                <v:path arrowok="t"/>
              </v:shape>
            </v:group>
            <v:group style="position:absolute;left:384;top:13277;width:2;height:272" coordorigin="384,13277" coordsize="2,272">
              <v:shape style="position:absolute;left:384;top:13277;width:2;height:272" coordorigin="384,13277" coordsize="0,272" path="m384,13549l384,13277e" filled="f" stroked="t" strokeweight=".474641pt" strokecolor="#2B2B2B">
                <v:path arrowok="t"/>
              </v:shape>
            </v:group>
            <v:group style="position:absolute;left:1087;top:13305;width:2;height:215" coordorigin="1087,13305" coordsize="2,215">
              <v:shape style="position:absolute;left:1087;top:13305;width:2;height:215" coordorigin="1087,13305" coordsize="0,215" path="m1087,13520l1087,13305e" filled="f" stroked="t" strokeweight=".237321pt" strokecolor="#484848">
                <v:path arrowok="t"/>
              </v:shape>
            </v:group>
            <v:group style="position:absolute;left:1087;top:13506;width:2;height:76" coordorigin="1087,13506" coordsize="2,76">
              <v:shape style="position:absolute;left:1087;top:13506;width:2;height:76" coordorigin="1087,13506" coordsize="0,76" path="m1087,13582l1087,13506e" filled="f" stroked="t" strokeweight=".711962pt" strokecolor="#707070">
                <v:path arrowok="t"/>
              </v:shape>
            </v:group>
            <v:group style="position:absolute;left:11539;top:13482;width:2;height:229" coordorigin="11539,13482" coordsize="2,229">
              <v:shape style="position:absolute;left:11539;top:13482;width:2;height:229" coordorigin="11539,13482" coordsize="0,229" path="m11539,13711l11539,13482e" filled="f" stroked="t" strokeweight=".474641pt" strokecolor="#4F4F4F">
                <v:path arrowok="t"/>
              </v:shape>
            </v:group>
            <v:group style="position:absolute;left:1087;top:13582;width:2;height:2640" coordorigin="1087,13582" coordsize="2,2640">
              <v:shape style="position:absolute;left:1087;top:13582;width:2;height:2640" coordorigin="1087,13582" coordsize="0,2640" path="m1087,16222l1087,13582e" filled="f" stroked="t" strokeweight=".237321pt" strokecolor="#000000">
                <v:path arrowok="t"/>
              </v:shape>
            </v:group>
            <v:group style="position:absolute;left:1749;top:13554;width:2;height:387" coordorigin="1749,13554" coordsize="2,387">
              <v:shape style="position:absolute;left:1749;top:13554;width:2;height:387" coordorigin="1749,13554" coordsize="0,387" path="m1749,13940l1749,13554e" filled="f" stroked="t" strokeweight=".474641pt" strokecolor="#4F4F4F">
                <v:path arrowok="t"/>
              </v:shape>
            </v:group>
            <v:group style="position:absolute;left:2409;top:13654;width:2;height:516" coordorigin="2409,13654" coordsize="2,516">
              <v:shape style="position:absolute;left:2409;top:13654;width:2;height:516" coordorigin="2409,13654" coordsize="0,516" path="m2409,14170l2409,13654e" filled="f" stroked="t" strokeweight=".474641pt" strokecolor="#3F3F3F">
                <v:path arrowok="t"/>
              </v:shape>
            </v:group>
            <v:group style="position:absolute;left:7409;top:13654;width:2;height:172" coordorigin="7409,13654" coordsize="2,172">
              <v:shape style="position:absolute;left:7409;top:13654;width:2;height:172" coordorigin="7409,13654" coordsize="0,172" path="m7409,13826l7409,13654e" filled="f" stroked="t" strokeweight=".474641pt" strokecolor="#4B4B4B">
                <v:path arrowok="t"/>
              </v:shape>
            </v:group>
            <v:group style="position:absolute;left:11539;top:13654;width:2;height:172" coordorigin="11539,13654" coordsize="2,172">
              <v:shape style="position:absolute;left:11539;top:13654;width:2;height:172" coordorigin="11539,13654" coordsize="0,172" path="m11539,13826l11539,13654e" filled="f" stroked="t" strokeweight=".474641pt" strokecolor="#676767">
                <v:path arrowok="t"/>
              </v:shape>
            </v:group>
            <v:group style="position:absolute;left:7409;top:13769;width:2;height:912" coordorigin="7409,13769" coordsize="2,912">
              <v:shape style="position:absolute;left:7409;top:13769;width:2;height:912" coordorigin="7409,13769" coordsize="0,912" path="m7409,14680l7409,13769e" filled="f" stroked="t" strokeweight=".711962pt" strokecolor="#646464">
                <v:path arrowok="t"/>
              </v:shape>
            </v:group>
            <v:group style="position:absolute;left:11536;top:13769;width:2;height:401" coordorigin="11536,13769" coordsize="2,401">
              <v:shape style="position:absolute;left:11536;top:13769;width:2;height:401" coordorigin="11536,13769" coordsize="0,401" path="m11536,14170l11536,13769e" filled="f" stroked="t" strokeweight=".711962pt" strokecolor="#7C7C7C">
                <v:path arrowok="t"/>
              </v:shape>
            </v:group>
            <v:group style="position:absolute;left:389;top:14112;width:2;height:215" coordorigin="389,14112" coordsize="2,215">
              <v:shape style="position:absolute;left:389;top:14112;width:2;height:215" coordorigin="389,14112" coordsize="0,215" path="m389,14327l389,14112e" filled="f" stroked="t" strokeweight=".474641pt" strokecolor="#3B3B3B">
                <v:path arrowok="t"/>
              </v:shape>
            </v:group>
            <v:group style="position:absolute;left:11541;top:14112;width:2;height:215" coordorigin="11541,14112" coordsize="2,215">
              <v:shape style="position:absolute;left:11541;top:14112;width:2;height:215" coordorigin="11541,14112" coordsize="0,215" path="m11541,14327l11541,14112e" filled="f" stroked="t" strokeweight=".237321pt" strokecolor="#4F4F4F">
                <v:path arrowok="t"/>
              </v:shape>
            </v:group>
            <v:group style="position:absolute;left:2406;top:13893;width:2;height:788" coordorigin="2406,13893" coordsize="2,788">
              <v:shape style="position:absolute;left:2406;top:13893;width:2;height:788" coordorigin="2406,13893" coordsize="0,788" path="m2406,14680l2406,13893e" filled="f" stroked="t" strokeweight=".949282pt" strokecolor="#5B5B5B">
                <v:path arrowok="t"/>
              </v:shape>
            </v:group>
            <v:group style="position:absolute;left:11539;top:14270;width:2;height:855" coordorigin="11539,14270" coordsize="2,855">
              <v:shape style="position:absolute;left:11539;top:14270;width:2;height:855" coordorigin="11539,14270" coordsize="0,855" path="m11539,15124l11539,14270e" filled="f" stroked="t" strokeweight=".474641pt" strokecolor="#747474">
                <v:path arrowok="t"/>
              </v:shape>
            </v:group>
            <v:group style="position:absolute;left:1751;top:14623;width:2;height:234" coordorigin="1751,14623" coordsize="2,234">
              <v:shape style="position:absolute;left:1751;top:14623;width:2;height:234" coordorigin="1751,14623" coordsize="0,234" path="m1751,14857l1751,14623e" filled="f" stroked="t" strokeweight=".474641pt" strokecolor="#2F2F2F">
                <v:path arrowok="t"/>
              </v:shape>
            </v:group>
            <v:group style="position:absolute;left:2378;top:14652;width:2;height:177" coordorigin="2378,14652" coordsize="2,177">
              <v:shape style="position:absolute;left:2378;top:14652;width:2;height:177" coordorigin="2378,14652" coordsize="0,177" path="m2378,14828l2378,14652e" filled="f" stroked="t" strokeweight=".237321pt" strokecolor="#000000">
                <v:path arrowok="t"/>
              </v:shape>
            </v:group>
            <v:group style="position:absolute;left:7409;top:14623;width:2;height:234" coordorigin="7409,14623" coordsize="2,234">
              <v:shape style="position:absolute;left:7409;top:14623;width:2;height:234" coordorigin="7409,14623" coordsize="0,234" path="m7409,14857l7409,14623e" filled="f" stroked="t" strokeweight=".474641pt" strokecolor="#383838">
                <v:path arrowok="t"/>
              </v:shape>
            </v:group>
            <v:group style="position:absolute;left:1754;top:14800;width:2;height:1442" coordorigin="1754,14800" coordsize="2,1442">
              <v:shape style="position:absolute;left:1754;top:14800;width:2;height:1442" coordorigin="1754,14800" coordsize="0,1442" path="m1754,16242l1754,14800e" filled="f" stroked="t" strokeweight=".711962pt" strokecolor="#606060">
                <v:path arrowok="t"/>
              </v:shape>
            </v:group>
            <v:group style="position:absolute;left:2409;top:14800;width:2;height:325" coordorigin="2409,14800" coordsize="2,325">
              <v:shape style="position:absolute;left:2409;top:14800;width:2;height:325" coordorigin="2409,14800" coordsize="0,325" path="m2409,15124l2409,14800e" filled="f" stroked="t" strokeweight=".474641pt" strokecolor="#444444">
                <v:path arrowok="t"/>
              </v:shape>
            </v:group>
            <v:group style="position:absolute;left:389;top:15067;width:2;height:277" coordorigin="389,15067" coordsize="2,277">
              <v:shape style="position:absolute;left:389;top:15067;width:2;height:277" coordorigin="389,15067" coordsize="0,277" path="m389,15344l389,15067e" filled="f" stroked="t" strokeweight=".474641pt" strokecolor="#2F2F2F">
                <v:path arrowok="t"/>
              </v:shape>
            </v:group>
            <v:group style="position:absolute;left:2409;top:15067;width:2;height:535" coordorigin="2409,15067" coordsize="2,535">
              <v:shape style="position:absolute;left:2409;top:15067;width:2;height:535" coordorigin="2409,15067" coordsize="0,535" path="m2409,15602l2409,15067e" filled="f" stroked="t" strokeweight=".711962pt" strokecolor="#606060">
                <v:path arrowok="t"/>
              </v:shape>
            </v:group>
            <v:group style="position:absolute;left:7412;top:14800;width:2;height:1437" coordorigin="7412,14800" coordsize="2,1437">
              <v:shape style="position:absolute;left:7412;top:14800;width:2;height:1437" coordorigin="7412,14800" coordsize="0,1437" path="m7412,16237l7412,14800e" filled="f" stroked="t" strokeweight=".711962pt" strokecolor="#676767">
                <v:path arrowok="t"/>
              </v:shape>
            </v:group>
            <v:group style="position:absolute;left:11541;top:15067;width:2;height:277" coordorigin="11541,15067" coordsize="2,277">
              <v:shape style="position:absolute;left:11541;top:15067;width:2;height:277" coordorigin="11541,15067" coordsize="0,277" path="m11541,15344l11541,15067e" filled="f" stroked="t" strokeweight=".237321pt" strokecolor="#5B5B5B">
                <v:path arrowok="t"/>
              </v:shape>
            </v:group>
            <v:group style="position:absolute;left:2378;top:15315;width:2;height:907" coordorigin="2378,15315" coordsize="2,907">
              <v:shape style="position:absolute;left:2378;top:15315;width:2;height:907" coordorigin="2378,15315" coordsize="0,907" path="m2378,16222l2378,15315e" filled="f" stroked="t" strokeweight=".237321pt" strokecolor="#000000">
                <v:path arrowok="t"/>
              </v:shape>
            </v:group>
            <v:group style="position:absolute;left:2349;top:16230;width:2335;height:2" coordorigin="2349,16230" coordsize="2335,2">
              <v:shape style="position:absolute;left:2349;top:16230;width:2335;height:2" coordorigin="2349,16230" coordsize="2335,0" path="m2349,16230l4685,16230e" filled="f" stroked="t" strokeweight=".711962pt" strokecolor="#676767">
                <v:path arrowok="t"/>
              </v:shape>
            </v:group>
            <v:group style="position:absolute;left:6393;top:16227;width:313;height:2" coordorigin="6393,16227" coordsize="313,2">
              <v:shape style="position:absolute;left:6393;top:16227;width:313;height:2" coordorigin="6393,16227" coordsize="313,0" path="m6393,16227l6707,16227e" filled="f" stroked="t" strokeweight=".474641pt" strokecolor="#5B5B5B">
                <v:path arrowok="t"/>
              </v:shape>
            </v:group>
            <v:group style="position:absolute;left:384;top:16227;width:8401;height:2" coordorigin="384,16227" coordsize="8401,2">
              <v:shape style="position:absolute;left:384;top:16227;width:8401;height:2" coordorigin="384,16227" coordsize="8401,0" path="m384,16227l8786,16227e" filled="f" stroked="t" strokeweight=".711962pt" strokecolor="#707070">
                <v:path arrowok="t"/>
              </v:shape>
            </v:group>
            <v:group style="position:absolute;left:7599;top:16227;width:256;height:2" coordorigin="7599,16227" coordsize="256,2">
              <v:shape style="position:absolute;left:7599;top:16227;width:256;height:2" coordorigin="7599,16227" coordsize="256,0" path="m7599,16227l7855,16227e" filled="f" stroked="t" strokeweight=".474641pt" strokecolor="#5B5B5B">
                <v:path arrowok="t"/>
              </v:shape>
            </v:group>
            <v:group style="position:absolute;left:8733;top:16218;width:2810;height:2" coordorigin="8733,16218" coordsize="2810,2">
              <v:shape style="position:absolute;left:8733;top:16218;width:2810;height:2" coordorigin="8733,16218" coordsize="2810,0" path="m8733,16218l11543,16218e" filled="f" stroked="t" strokeweight=".949282pt" strokecolor="#7C7C7C">
                <v:path arrowok="t"/>
              </v:shape>
            </v:group>
            <v:group style="position:absolute;left:9042;top:16220;width:532;height:2" coordorigin="9042,16220" coordsize="532,2">
              <v:shape style="position:absolute;left:9042;top:16220;width:532;height:2" coordorigin="9042,16220" coordsize="532,0" path="m9042,16220l9574,16220e" filled="f" stroked="t" strokeweight="1.186603pt" strokecolor="#777777">
                <v:path arrowok="t"/>
              </v:shape>
            </v:group>
            <v:group style="position:absolute;left:11541;top:15287;width:2;height:616" coordorigin="11541,15287" coordsize="2,616">
              <v:shape style="position:absolute;left:11541;top:15287;width:2;height:616" coordorigin="11541,15287" coordsize="0,616" path="m11541,15903l11541,15287e" filled="f" stroked="t" strokeweight=".237321pt" strokecolor="#747474">
                <v:path arrowok="t"/>
              </v:shape>
            </v:group>
            <v:group style="position:absolute;left:9814;top:12494;width:232;height:673" coordorigin="9814,12494" coordsize="232,673">
              <v:shape style="position:absolute;left:9814;top:12494;width:232;height:673" coordorigin="9814,12494" coordsize="232,673" path="m9814,12494l10046,12494,10046,13168,9814,13168,9814,12494e" filled="t" fillcolor="#EBEDED" stroked="f">
                <v:path arrowok="t"/>
                <v:fill/>
              </v:shape>
            </v:group>
            <v:group style="position:absolute;left:10156;top:12494;width:247;height:673" coordorigin="10156,12494" coordsize="247,673">
              <v:shape style="position:absolute;left:10156;top:12494;width:247;height:673" coordorigin="10156,12494" coordsize="247,673" path="m10156,12494l10403,12494,10403,13168,10156,13168,10156,12494e" filled="t" fillcolor="#EBEDED" stroked="f">
                <v:path arrowok="t"/>
                <v:fill/>
              </v:shape>
            </v:group>
            <v:group style="position:absolute;left:9727;top:12894;width:2;height:242" coordorigin="9727,12894" coordsize="2,242">
              <v:shape style="position:absolute;left:9727;top:12894;width:2;height:242" coordorigin="9727,12894" coordsize="0,242" path="m9727,13136l9727,12894e" filled="f" stroked="t" strokeweight="4.08601pt" strokecolor="#EBEDED">
                <v:path arrowok="t"/>
              </v:shape>
            </v:group>
            <v:group style="position:absolute;left:10095;top:12894;width:105;height:242" coordorigin="10095,12894" coordsize="105,242">
              <v:shape style="position:absolute;left:10095;top:12894;width:105;height:242" coordorigin="10095,12894" coordsize="105,242" path="m10095,12894l10200,12894,10200,13136,10095,13136,10095,12894e" filled="t" fillcolor="#EBEDED" stroked="f">
                <v:path arrowok="t"/>
                <v:fill/>
              </v:shape>
            </v:group>
            <v:group style="position:absolute;left:10435;top:12894;width:2;height:242" coordorigin="10435,12894" coordsize="2,242">
              <v:shape style="position:absolute;left:10435;top:12894;width:2;height:242" coordorigin="10435,12894" coordsize="0,242" path="m10435,13136l10435,12894e" filled="f" stroked="t" strokeweight="3.45052pt" strokecolor="#EBEDED">
                <v:path arrowok="t"/>
              </v:shape>
            </v:group>
            <v:group style="position:absolute;left:9576;top:12996;width:130;height:283" coordorigin="9576,12996" coordsize="130,283">
              <v:shape style="position:absolute;left:9576;top:12996;width:130;height:283" coordorigin="9576,12996" coordsize="130,283" path="m9576,12996l9705,12996,9705,13279,9576,13279,9576,12996e" filled="t" fillcolor="#EBEDED" stroked="f">
                <v:path arrowok="t"/>
                <v:fill/>
              </v:shape>
            </v:group>
            <v:group style="position:absolute;left:9783;top:12996;width:2;height:283" coordorigin="9783,12996" coordsize="2,283">
              <v:shape style="position:absolute;left:9783;top:12996;width:2;height:283" coordorigin="9783,12996" coordsize="0,283" path="m9783,13279l9783,12996e" filled="f" stroked="t" strokeweight="4.16875pt" strokecolor="#EBEDED">
                <v:path arrowok="t"/>
              </v:shape>
            </v:group>
            <v:group style="position:absolute;left:10504;top:12996;width:2;height:283" coordorigin="10504,12996" coordsize="2,283">
              <v:shape style="position:absolute;left:10504;top:12996;width:2;height:283" coordorigin="10504,12996" coordsize="0,283" path="m10504,13279l10504,12996e" filled="f" stroked="t" strokeweight="4.317325pt" strokecolor="#EBEDED">
                <v:path arrowok="t"/>
              </v:shape>
            </v:group>
            <v:group style="position:absolute;left:10506;top:13404;width:20;height:133" coordorigin="10506,13404" coordsize="20,133">
              <v:shape style="position:absolute;left:10506;top:13404;width:20;height:133" coordorigin="10506,13404" coordsize="20,133" path="m10506,13404l10527,13404,10527,13537,10506,13537,10506,13404xe" filled="t" fillcolor="#EBEDED" stroked="f">
                <v:path arrowok="t"/>
                <v:fill/>
              </v:shape>
            </v:group>
            <v:group style="position:absolute;left:10029;top:13404;width:59;height:133" coordorigin="10029,13404" coordsize="59,133">
              <v:shape style="position:absolute;left:10029;top:13404;width:59;height:133" coordorigin="10029,13404" coordsize="59,133" path="m10029,13404l10087,13404,10087,13537,10029,13537,10029,13404xe" filled="t" fillcolor="#EBEDED" stroked="f">
                <v:path arrowok="t"/>
                <v:fill/>
              </v:shape>
            </v:group>
            <v:group style="position:absolute;left:9861;top:13404;width:4;height:133" coordorigin="9861,13404" coordsize="4,133">
              <v:shape style="position:absolute;left:9861;top:13404;width:4;height:133" coordorigin="9861,13404" coordsize="4,133" path="m9861,13404l9865,13404,9865,13537,9861,13537,9861,13404xe" filled="t" fillcolor="#EBEDED" stroked="f">
                <v:path arrowok="t"/>
                <v:fill/>
              </v:shape>
            </v:group>
            <v:group style="position:absolute;left:9865;top:13352;width:164;height:323" coordorigin="9865,13352" coordsize="164,323">
              <v:shape style="position:absolute;left:9865;top:13352;width:164;height:323" coordorigin="9865,13352" coordsize="164,323" path="m9865,13352l10029,13352,10029,13675,9865,13675,9865,13352e" filled="t" fillcolor="#EBEDED" stroked="f">
                <v:path arrowok="t"/>
                <v:fill/>
              </v:shape>
            </v:group>
            <v:group style="position:absolute;left:10087;top:13352;width:419;height:323" coordorigin="10087,13352" coordsize="419,323">
              <v:shape style="position:absolute;left:10087;top:13352;width:419;height:323" coordorigin="10087,13352" coordsize="419,323" path="m10087,13352l10506,13352,10506,13675,10087,13675,10087,13352e" filled="t" fillcolor="#EBEDED" stroked="f">
                <v:path arrowok="t"/>
                <v:fill/>
              </v:shape>
            </v:group>
            <v:group style="position:absolute;left:9898;top:13488;width:2;height:240" coordorigin="9898,13488" coordsize="2,240">
              <v:shape style="position:absolute;left:9898;top:13488;width:2;height:240" coordorigin="9898,13488" coordsize="0,240" path="m9898,13729l9898,13488e" filled="f" stroked="t" strokeweight="1.75375pt" strokecolor="#EBEDED">
                <v:path arrowok="t"/>
              </v:shape>
            </v:group>
            <v:group style="position:absolute;left:10427;top:13488;width:92;height:283" coordorigin="10427,13488" coordsize="92,283">
              <v:shape style="position:absolute;left:10427;top:13488;width:92;height:283" coordorigin="10427,13488" coordsize="92,283" path="m10427,13488l10520,13488,10520,13771,10427,13771,10427,13488e" filled="t" fillcolor="#EBEDED" stroked="f">
                <v:path arrowok="t"/>
                <v:fill/>
              </v:shape>
            </v:group>
            <v:group style="position:absolute;left:9879;top:13577;width:2;height:152" coordorigin="9879,13577" coordsize="2,152">
              <v:shape style="position:absolute;left:9879;top:13577;width:2;height:152" coordorigin="9879,13577" coordsize="0,152" path="m9879,13729l9879,13577e" filled="f" stroked="t" strokeweight="3.804026pt" strokecolor="#EBEDED">
                <v:path arrowok="t"/>
              </v:shape>
            </v:group>
            <v:group style="position:absolute;left:10047;top:13577;width:195;height:242" coordorigin="10047,13577" coordsize="195,242">
              <v:shape style="position:absolute;left:10047;top:13577;width:195;height:242" coordorigin="10047,13577" coordsize="195,242" path="m10047,13577l10242,13577,10242,13819,10047,13819,10047,13577e" filled="t" fillcolor="#EBEDED" stroked="f">
                <v:path arrowok="t"/>
                <v:fill/>
              </v:shape>
            </v:group>
            <v:group style="position:absolute;left:10419;top:13577;width:2;height:242" coordorigin="10419,13577" coordsize="2,242">
              <v:shape style="position:absolute;left:10419;top:13577;width:2;height:242" coordorigin="10419,13577" coordsize="0,242" path="m10419,13819l10419,13577e" filled="f" stroked="t" strokeweight="2.125pt" strokecolor="#EBEDED">
                <v:path arrowok="t"/>
              </v:shape>
            </v:group>
            <v:group style="position:absolute;left:9808;top:13729;width:117;height:259" coordorigin="9808,13729" coordsize="117,259">
              <v:shape style="position:absolute;left:9808;top:13729;width:117;height:259" coordorigin="9808,13729" coordsize="117,259" path="m9808,13729l9925,13729,9925,13988,9808,13988,9808,13729e" filled="t" fillcolor="#EBEDED" stroked="f">
                <v:path arrowok="t"/>
                <v:fill/>
              </v:shape>
            </v:group>
            <v:group style="position:absolute;left:10145;top:13729;width:294;height:259" coordorigin="10145,13729" coordsize="294,259">
              <v:shape style="position:absolute;left:10145;top:13729;width:294;height:259" coordorigin="10145,13729" coordsize="294,259" path="m10145,13729l10439,13729,10439,13988,10145,13988,10145,13729e" filled="t" fillcolor="#EBEDED" stroked="f">
                <v:path arrowok="t"/>
                <v:fill/>
              </v:shape>
            </v:group>
            <v:group style="position:absolute;left:9478;top:13884;width:2;height:136" coordorigin="9478,13884" coordsize="2,136">
              <v:shape style="position:absolute;left:9478;top:13884;width:2;height:136" coordorigin="9478,13884" coordsize="0,136" path="m9478,14021l9478,13884e" filled="f" stroked="t" strokeweight="3.8395pt" strokecolor="#EBEDED">
                <v:path arrowok="t"/>
              </v:shape>
            </v:group>
            <v:group style="position:absolute;left:9698;top:13884;width:2;height:136" coordorigin="9698,13884" coordsize="2,136">
              <v:shape style="position:absolute;left:9698;top:13884;width:2;height:136" coordorigin="9698,13884" coordsize="0,136" path="m9698,14021l9698,13884e" filled="f" stroked="t" strokeweight="2.0667pt" strokecolor="#EBEDED">
                <v:path arrowok="t"/>
              </v:shape>
            </v:group>
            <v:group style="position:absolute;left:9951;top:13895;width:2;height:121" coordorigin="9951,13895" coordsize="2,121">
              <v:shape style="position:absolute;left:9951;top:13895;width:2;height:121" coordorigin="9951,13895" coordsize="0,121" path="m9951,14016l9951,13895e" filled="f" stroked="t" strokeweight="3.6964pt" strokecolor="#EBEDED">
                <v:path arrowok="t"/>
              </v:shape>
            </v:group>
            <v:group style="position:absolute;left:9199;top:13931;width:2;height:150" coordorigin="9199,13931" coordsize="2,150">
              <v:shape style="position:absolute;left:9199;top:13931;width:2;height:150" coordorigin="9199,13931" coordsize="0,150" path="m9199,14081l9199,13931e" filled="f" stroked="t" strokeweight="4.57909pt" strokecolor="#EBEDED">
                <v:path arrowok="t"/>
              </v:shape>
            </v:group>
            <v:group style="position:absolute;left:9200;top:14026;width:2;height:172" coordorigin="9200,14026" coordsize="2,172">
              <v:shape style="position:absolute;left:9200;top:14026;width:2;height:172" coordorigin="9200,14026" coordsize="0,172" path="m9200,14198l9200,14026e" filled="f" stroked="t" strokeweight="1.47085pt" strokecolor="#EBEDED">
                <v:path arrowok="t"/>
              </v:shape>
            </v:group>
            <v:group style="position:absolute;left:9251;top:14134;width:2;height:108" coordorigin="9251,14134" coordsize="2,108">
              <v:shape style="position:absolute;left:9251;top:14134;width:2;height:108" coordorigin="9251,14134" coordsize="0,108" path="m9251,14134l9251,14242,9251,14134xe" filled="t" fillcolor="#EBEDED" stroked="f">
                <v:path arrowok="t"/>
                <v:fill/>
              </v:shape>
            </v:group>
            <v:group style="position:absolute;left:9379;top:14134;width:2;height:108" coordorigin="9379,14134" coordsize="2,108">
              <v:shape style="position:absolute;left:9379;top:14134;width:2;height:108" coordorigin="9379,14134" coordsize="0,108" path="m9379,14134l9379,14242,9379,14134xe" filled="t" fillcolor="#EBEDED" stroked="f">
                <v:path arrowok="t"/>
                <v:fill/>
              </v:shape>
            </v:group>
            <v:group style="position:absolute;left:10060;top:14135;width:2;height:106" coordorigin="10060,14135" coordsize="2,106">
              <v:shape style="position:absolute;left:10060;top:14135;width:2;height:106" coordorigin="10060,14135" coordsize="0,106" path="m10060,14135l10060,14242,10060,14135xe" filled="t" fillcolor="#EBEDED" stroked="f">
                <v:path arrowok="t"/>
                <v:fill/>
              </v:shape>
            </v:group>
            <v:group style="position:absolute;left:9379;top:14150;width:2;height:229" coordorigin="9379,14150" coordsize="2,229">
              <v:shape style="position:absolute;left:9379;top:14150;width:2;height:229" coordorigin="9379,14150" coordsize="0,229" path="m9379,14379l9379,14150e" filled="f" stroked="t" strokeweight="2.288750pt" strokecolor="#EBEDED">
                <v:path arrowok="t"/>
              </v:shape>
            </v:group>
            <v:group style="position:absolute;left:9444;top:14150;width:2;height:229" coordorigin="9444,14150" coordsize="2,229">
              <v:shape style="position:absolute;left:9444;top:14150;width:2;height:229" coordorigin="9444,14150" coordsize="0,229" path="m9444,14379l9444,14150e" filled="f" stroked="t" strokeweight="2.14pt" strokecolor="#EBEDED">
                <v:path arrowok="t"/>
              </v:shape>
            </v:group>
            <v:group style="position:absolute;left:9694;top:14140;width:2;height:242" coordorigin="9694,14140" coordsize="2,242">
              <v:shape style="position:absolute;left:9694;top:14140;width:2;height:242" coordorigin="9694,14140" coordsize="0,242" path="m9694,14382l9694,14140e" filled="f" stroked="t" strokeweight="2.935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626262"/>
          <w:w w:val="131"/>
        </w:rPr>
        <w:t>'</w:t>
      </w:r>
      <w:r>
        <w:rPr>
          <w:rFonts w:ascii="Arial" w:hAnsi="Arial" w:cs="Arial" w:eastAsia="Arial"/>
          <w:sz w:val="18"/>
          <w:szCs w:val="18"/>
          <w:color w:val="626262"/>
          <w:spacing w:val="-3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6"/>
          <w:w w:val="103"/>
        </w:rPr>
        <w:t>f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80"/>
        </w:rPr>
        <w:t>,</w:t>
      </w:r>
      <w:r>
        <w:rPr>
          <w:rFonts w:ascii="Arial" w:hAnsi="Arial" w:cs="Arial" w:eastAsia="Arial"/>
          <w:sz w:val="18"/>
          <w:szCs w:val="18"/>
          <w:color w:val="626262"/>
          <w:spacing w:val="-1"/>
          <w:w w:val="81"/>
        </w:rPr>
        <w:t>)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6"/>
        </w:rPr>
        <w:t>iyr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5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260"/>
        </w:sectPr>
      </w:pPr>
      <w:rPr/>
    </w:p>
    <w:p>
      <w:pPr>
        <w:spacing w:before="81" w:after="0" w:line="218" w:lineRule="auto"/>
        <w:ind w:left="621" w:right="-158" w:firstLine="13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313131"/>
          <w:spacing w:val="-580"/>
          <w:w w:val="132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4"/>
          <w:w w:val="11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0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13131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59" w:right="414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28.698547pt;margin-top:.506393pt;width:.1pt;height:32.894822pt;mso-position-horizontal-relative:page;mso-position-vertical-relative:paragraph;z-index:-13638" coordorigin="10574,10" coordsize="2,658">
            <v:shape style="position:absolute;left:10574;top:10;width:2;height:658" coordorigin="10574,10" coordsize="0,658" path="m10574,668l10574,10e" filled="f" stroked="t" strokeweight="6.389821pt" strokecolor="#575B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457" w:right="429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BAŞKANLlGI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1119" w:right="497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40" w:bottom="280" w:left="520" w:right="460"/>
          <w:cols w:num="2" w:equalWidth="0">
            <w:col w:w="1632" w:space="1308"/>
            <w:col w:w="8000"/>
          </w:cols>
        </w:sectPr>
      </w:pPr>
      <w:rPr/>
    </w:p>
    <w:p>
      <w:pPr>
        <w:spacing w:before="2" w:after="0" w:line="40" w:lineRule="exact"/>
        <w:jc w:val="left"/>
        <w:rPr>
          <w:sz w:val="4"/>
          <w:szCs w:val="4"/>
        </w:rPr>
      </w:pPr>
      <w:rPr/>
      <w:r>
        <w:rPr>
          <w:sz w:val="4"/>
          <w:szCs w:val="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847763" w:type="dxa"/>
      </w:tblPr>
      <w:tblGrid/>
      <w:tr>
        <w:trPr>
          <w:trHeight w:val="238" w:hRule="exact"/>
        </w:trPr>
        <w:tc>
          <w:tcPr>
            <w:tcW w:w="1190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8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35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35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-8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52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7"/>
              </w:rPr>
              <w:t>ı4.05.20ı7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63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15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2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21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898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single" w:sz="7.57312" w:space="0" w:color="545454"/>
            </w:tcBorders>
          </w:tcPr>
          <w:p>
            <w:pPr>
              <w:spacing w:before="1" w:after="0" w:line="223" w:lineRule="exact"/>
              <w:ind w:left="256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21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15.39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73"/>
                <w:position w:val="-1"/>
              </w:rPr>
              <w:t>lr_e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8"/>
                <w:w w:val="73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D6D6D"/>
                <w:spacing w:val="0"/>
                <w:w w:val="129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1190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5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52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63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153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2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0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3090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898" w:type="dxa"/>
            <w:tcBorders>
              <w:top w:val="single" w:sz="5.67984" w:space="0" w:color="545454"/>
              <w:bottom w:val="single" w:sz="5.67984" w:space="0" w:color="4F4F4F"/>
              <w:left w:val="nil" w:sz="6" w:space="0" w:color="auto"/>
              <w:right w:val="single" w:sz="7.57312" w:space="0" w:color="545454"/>
            </w:tcBorders>
          </w:tcPr>
          <w:p>
            <w:pPr>
              <w:spacing w:before="1" w:after="0" w:line="223" w:lineRule="exact"/>
              <w:ind w:left="25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84848"/>
                <w:spacing w:val="18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4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7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3"/>
                <w:w w:val="9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3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3" w:lineRule="exact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13"/>
        </w:rPr>
        <w:t>:Çi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11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Maltepe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</w:rPr>
        <w:t>&amp;ı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47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32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Maltepe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81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133" w:right="-20"/>
        <w:jc w:val="left"/>
        <w:tabs>
          <w:tab w:pos="1500" w:val="left"/>
          <w:tab w:pos="432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82"/>
        </w:rPr>
        <w:t>IYa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5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</w:rPr>
        <w:t>ı</w:t>
      </w:r>
      <w:r>
        <w:rPr>
          <w:rFonts w:ascii="Arial" w:hAnsi="Arial" w:cs="Arial" w:eastAsia="Arial"/>
          <w:sz w:val="19"/>
          <w:szCs w:val="19"/>
          <w:color w:val="313131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</w:sectPr>
      </w:pPr>
      <w:rPr/>
    </w:p>
    <w:p>
      <w:pPr>
        <w:spacing w:before="3" w:after="0" w:line="240" w:lineRule="auto"/>
        <w:ind w:left="152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[Yapını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3" w:lineRule="exact"/>
        <w:ind w:left="330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216858pt;margin-top:4.133136pt;width:33.305399pt;height:24pt;mso-position-horizontal-relative:page;mso-position-vertical-relative:paragraph;z-index:-1363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6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  <w:t>Betonarm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000000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u w:val="single" w:color="000000"/>
          <w:position w:val="-3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u w:val="single" w:color="0000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Diğ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right="405"/>
        <w:jc w:val="right"/>
        <w:tabs>
          <w:tab w:pos="5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42"/>
          <w:szCs w:val="42"/>
          <w:color w:val="878787"/>
          <w:w w:val="50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878787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878787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BDBDBD"/>
          <w:spacing w:val="-7"/>
          <w:w w:val="67"/>
          <w:position w:val="1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1F1F1F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ı5.56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2" w:equalWidth="0">
            <w:col w:w="6234" w:space="156"/>
            <w:col w:w="4550"/>
          </w:cols>
        </w:sectPr>
      </w:pPr>
      <w:rPr/>
    </w:p>
    <w:p>
      <w:pPr>
        <w:spacing w:before="0" w:after="0" w:line="204" w:lineRule="exact"/>
        <w:ind w:left="15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a1ıibi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26" w:lineRule="exact"/>
        <w:ind w:left="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3"/>
          <w:position w:val="-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4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2" w:equalWidth="0">
            <w:col w:w="1206" w:space="643"/>
            <w:col w:w="9091"/>
          </w:cols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4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3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</w:rPr>
        <w:t>V..raç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7" w:after="0" w:line="240" w:lineRule="auto"/>
        <w:ind w:left="41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15.40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ıvarı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ı5.46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53" w:lineRule="auto"/>
        <w:ind w:left="5" w:right="3213" w:firstLine="5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1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Gelmed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3" w:equalWidth="0">
            <w:col w:w="668" w:space="1132"/>
            <w:col w:w="1979" w:space="581"/>
            <w:col w:w="6580"/>
          </w:cols>
        </w:sectPr>
      </w:pPr>
      <w:rPr/>
    </w:p>
    <w:p>
      <w:pPr>
        <w:spacing w:before="0" w:after="0" w:line="222" w:lineRule="exact"/>
        <w:ind w:left="1823" w:right="-20"/>
        <w:jc w:val="left"/>
        <w:tabs>
          <w:tab w:pos="3280" w:val="left"/>
          <w:tab w:pos="436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Sayısı: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1"/>
        </w:rPr>
        <w:t>Doğaloaz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</w:sectPr>
      </w:pPr>
      <w:rPr/>
    </w:p>
    <w:p>
      <w:pPr>
        <w:spacing w:before="12" w:after="0" w:line="240" w:lineRule="auto"/>
        <w:ind w:left="16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0"/>
          <w:w w:val="100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7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ı5:50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7:00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3" w:equalWidth="0">
            <w:col w:w="1316" w:space="502"/>
            <w:col w:w="1510" w:space="1027"/>
            <w:col w:w="658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499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durnarılı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Söndiirmede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2" w:equalWidth="0">
            <w:col w:w="1589" w:space="230"/>
            <w:col w:w="9121"/>
          </w:cols>
        </w:sectPr>
      </w:pPr>
      <w:rPr/>
    </w:p>
    <w:p>
      <w:pPr>
        <w:spacing w:before="3" w:after="0" w:line="240" w:lineRule="auto"/>
        <w:ind w:left="15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ı;öndürme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96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83"/>
          <w:position w:val="-4"/>
        </w:rPr>
        <w:t>S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83"/>
          <w:position w:val="-4"/>
        </w:rPr>
        <w:t>u</w:t>
      </w:r>
      <w:r>
        <w:rPr>
          <w:rFonts w:ascii="Arial" w:hAnsi="Arial" w:cs="Arial" w:eastAsia="Arial"/>
          <w:sz w:val="21"/>
          <w:szCs w:val="21"/>
          <w:color w:val="484848"/>
          <w:spacing w:val="9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7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6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-4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2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-20"/>
        <w:jc w:val="left"/>
        <w:tabs>
          <w:tab w:pos="1900" w:val="left"/>
          <w:tab w:pos="3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2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22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2"/>
          <w:w w:val="2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40"/>
          <w:w w:val="51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1"/>
          <w:position w:val="-1"/>
        </w:rPr>
        <w:t>-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1F1F1F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1F1F1F"/>
          <w:spacing w:val="16"/>
          <w:w w:val="60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0"/>
          <w:position w:val="-1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3" w:equalWidth="0">
            <w:col w:w="1401" w:space="895"/>
            <w:col w:w="1202" w:space="856"/>
            <w:col w:w="6586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1" w:lineRule="auto"/>
        <w:ind w:left="166" w:right="6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8" w:lineRule="exact"/>
        <w:ind w:left="1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3" w:lineRule="exact"/>
        <w:ind w:left="152" w:right="-4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13131"/>
          <w:w w:val="70"/>
        </w:rPr>
        <w:t>!Arac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18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6" w:lineRule="exact"/>
        <w:ind w:left="2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2.835468pt;margin-top:11.631257pt;width:52.30187pt;height:.1pt;mso-position-horizontal-relative:page;mso-position-vertical-relative:paragraph;z-index:-13637" coordorigin="857,233" coordsize="1046,2">
            <v:shape style="position:absolute;left:857;top:233;width:1046;height:2" coordorigin="857,233" coordsize="1046,0" path="m857,233l1903,233e" filled="f" stroked="t" strokeweight=".47332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15"/>
          <w:position w:val="-1"/>
        </w:rPr>
        <w:t>eslim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1" w:lineRule="auto"/>
        <w:ind w:right="88" w:firstLine="14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</w:rPr>
        <w:t>tya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6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0"/>
        </w:rPr>
        <w:t>rketi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!yok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2" w:equalWidth="0">
            <w:col w:w="1629" w:space="189"/>
            <w:col w:w="9122"/>
          </w:cols>
        </w:sectPr>
      </w:pPr>
      <w:rPr/>
    </w:p>
    <w:p>
      <w:pPr>
        <w:spacing w:before="17" w:after="0" w:line="240" w:lineRule="auto"/>
        <w:ind w:left="40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DönUşU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[Tarih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ı4.05.20ı7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_liaati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7.00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3" w:equalWidth="0">
            <w:col w:w="1347" w:space="472"/>
            <w:col w:w="1610" w:space="2233"/>
            <w:col w:w="5278"/>
          </w:cols>
        </w:sectPr>
      </w:pPr>
      <w:rPr/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26" w:lineRule="exact"/>
        <w:ind w:left="18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3" w:equalWidth="0">
            <w:col w:w="624" w:space="153"/>
            <w:col w:w="915" w:space="126"/>
            <w:col w:w="9122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79" w:right="-74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33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9.360001pt;margin-top:5.047646pt;width:12.48pt;height:33.599998pt;mso-position-horizontal-relative:page;mso-position-vertical-relative:paragraph;z-index:-13642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7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14"/>
          <w:w w:val="196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0"/>
          <w:w w:val="74"/>
          <w:b/>
          <w:bCs/>
        </w:rPr>
        <w:t>s</w:t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-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2"/>
        </w:rPr>
        <w:t>\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2"/>
        </w:rPr>
        <w:t>-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2"/>
        </w:rPr>
        <w:t>\aYıs</w:t>
      </w:r>
      <w:r>
        <w:rPr>
          <w:rFonts w:ascii="Arial" w:hAnsi="Arial" w:cs="Arial" w:eastAsia="Arial"/>
          <w:sz w:val="24"/>
          <w:szCs w:val="24"/>
          <w:color w:val="313131"/>
          <w:spacing w:val="25"/>
          <w:w w:val="5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7"/>
          <w:b/>
          <w:bCs/>
        </w:rPr>
        <w:t>10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6"/>
          <w:b/>
          <w:bCs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7"/>
          <w:b/>
          <w:bCs/>
        </w:rPr>
        <w:t>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6" w:lineRule="exact"/>
        <w:ind w:left="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484848"/>
          <w:spacing w:val="36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-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  <w:cols w:num="2" w:equalWidth="0">
            <w:col w:w="5967" w:space="2516"/>
            <w:col w:w="2457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4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31.830776pt;margin-top:38.619076pt;width:538.164941pt;height:777.193774pt;mso-position-horizontal-relative:page;mso-position-vertical-relative:page;z-index:-13639" coordorigin="637,772" coordsize="10763,15544">
            <v:group style="position:absolute;left:1212;top:810;width:10110;height:2" coordorigin="1212,810" coordsize="10110,2">
              <v:shape style="position:absolute;left:1212;top:810;width:10110;height:2" coordorigin="1212,810" coordsize="10110,0" path="m1212,810l11322,810e" filled="f" stroked="t" strokeweight=".70998pt" strokecolor="#606060">
                <v:path arrowok="t"/>
              </v:shape>
            </v:group>
            <v:group style="position:absolute;left:2315;top:796;width:2;height:1182" coordorigin="2315,796" coordsize="2,1182">
              <v:shape style="position:absolute;left:2315;top:796;width:2;height:1182" coordorigin="2315,796" coordsize="0,1182" path="m2315,1978l2315,796e" filled="f" stroked="t" strokeweight=".70998pt" strokecolor="#7C7C7C">
                <v:path arrowok="t"/>
              </v:shape>
            </v:group>
            <v:group style="position:absolute;left:9050;top:806;width:2;height:1182" coordorigin="9050,806" coordsize="2,1182">
              <v:shape style="position:absolute;left:9050;top:806;width:2;height:1182" coordorigin="9050,806" coordsize="0,1182" path="m9050,1988l9050,806e" filled="f" stroked="t" strokeweight=".70998pt" strokecolor="#484848">
                <v:path arrowok="t"/>
              </v:shape>
            </v:group>
            <v:group style="position:absolute;left:11341;top:782;width:2;height:15523" coordorigin="11341,782" coordsize="2,15523">
              <v:shape style="position:absolute;left:11341;top:782;width:2;height:15523" coordorigin="11341,782" coordsize="0,15523" path="m11341,16304l11341,782e" filled="f" stroked="t" strokeweight=".94664pt" strokecolor="#545454">
                <v:path arrowok="t"/>
              </v:shape>
            </v:group>
            <v:group style="position:absolute;left:658;top:787;width:2;height:5444" coordorigin="658,787" coordsize="2,5444">
              <v:shape style="position:absolute;left:658;top:787;width:2;height:5444" coordorigin="658,787" coordsize="0,5444" path="m658,6231l658,787e" filled="f" stroked="t" strokeweight=".70998pt" strokecolor="#4B4B4B">
                <v:path arrowok="t"/>
              </v:shape>
            </v:group>
            <v:group style="position:absolute;left:648;top:2694;width:10697;height:2" coordorigin="648,2694" coordsize="10697,2">
              <v:shape style="position:absolute;left:648;top:2694;width:10697;height:2" coordorigin="648,2694" coordsize="10697,0" path="m648,2694l11345,2694e" filled="f" stroked="t" strokeweight=".70998pt" strokecolor="#4F4F4F">
                <v:path arrowok="t"/>
              </v:shape>
            </v:group>
            <v:group style="position:absolute;left:648;top:2937;width:10688;height:2" coordorigin="648,2937" coordsize="10688,2">
              <v:shape style="position:absolute;left:648;top:2937;width:10688;height:2" coordorigin="648,2937" coordsize="10688,0" path="m648,2937l11336,2937e" filled="f" stroked="t" strokeweight=".70998pt" strokecolor="#4F4F4F">
                <v:path arrowok="t"/>
              </v:shape>
            </v:group>
            <v:group style="position:absolute;left:644;top:3175;width:10692;height:2" coordorigin="644,3175" coordsize="10692,2">
              <v:shape style="position:absolute;left:644;top:3175;width:10692;height:2" coordorigin="644,3175" coordsize="10692,0" path="m644,3175l11336,3175e" filled="f" stroked="t" strokeweight=".70998pt" strokecolor="#4F4F4F">
                <v:path arrowok="t"/>
              </v:shape>
            </v:group>
            <v:group style="position:absolute;left:3796;top:3166;width:2;height:772" coordorigin="3796,3166" coordsize="2,772">
              <v:shape style="position:absolute;left:3796;top:3166;width:2;height:772" coordorigin="3796,3166" coordsize="0,772" path="m3796,3938l3796,3166e" filled="f" stroked="t" strokeweight=".94664pt" strokecolor="#444444">
                <v:path arrowok="t"/>
              </v:shape>
            </v:group>
            <v:group style="position:absolute;left:6892;top:3166;width:2;height:777" coordorigin="6892,3166" coordsize="2,777">
              <v:shape style="position:absolute;left:6892;top:3166;width:2;height:777" coordorigin="6892,3166" coordsize="0,777" path="m6892,3943l6892,3166e" filled="f" stroked="t" strokeweight=".70998pt" strokecolor="#484848">
                <v:path arrowok="t"/>
              </v:shape>
            </v:group>
            <v:group style="position:absolute;left:2338;top:3924;width:2;height:12381" coordorigin="2338,3924" coordsize="2,12381">
              <v:shape style="position:absolute;left:2338;top:3924;width:2;height:12381" coordorigin="2338,3924" coordsize="0,12381" path="m2338,16304l2338,3924e" filled="f" stroked="t" strokeweight=".94664pt" strokecolor="#484848">
                <v:path arrowok="t"/>
              </v:shape>
            </v:group>
            <v:group style="position:absolute;left:648;top:3931;width:10692;height:2" coordorigin="648,3931" coordsize="10692,2">
              <v:shape style="position:absolute;left:648;top:3931;width:10692;height:2" coordorigin="648,3931" coordsize="10692,0" path="m648,3931l11341,3931e" filled="f" stroked="t" strokeweight=".94664pt" strokecolor="#4B4B4B">
                <v:path arrowok="t"/>
              </v:shape>
            </v:group>
            <v:group style="position:absolute;left:653;top:4210;width:10692;height:2" coordorigin="653,4210" coordsize="10692,2">
              <v:shape style="position:absolute;left:653;top:4210;width:10692;height:2" coordorigin="653,4210" coordsize="10692,0" path="m653,4210l11345,4210e" filled="f" stroked="t" strokeweight=".70998pt" strokecolor="#4F4F4F">
                <v:path arrowok="t"/>
              </v:shape>
            </v:group>
            <v:group style="position:absolute;left:2310;top:4448;width:9031;height:2" coordorigin="2310,4448" coordsize="9031,2">
              <v:shape style="position:absolute;left:2310;top:4448;width:9031;height:2" coordorigin="2310,4448" coordsize="9031,0" path="m2310,4448l11341,4448e" filled="f" stroked="t" strokeweight=".70998pt" strokecolor="#545454">
                <v:path arrowok="t"/>
              </v:shape>
            </v:group>
            <v:group style="position:absolute;left:4863;top:4443;width:2;height:2174" coordorigin="4863,4443" coordsize="2,2174">
              <v:shape style="position:absolute;left:4863;top:4443;width:2;height:2174" coordorigin="4863,4443" coordsize="0,2174" path="m4863,6617l4863,4443e" filled="f" stroked="t" strokeweight=".70998pt" strokecolor="#4F4F4F">
                <v:path arrowok="t"/>
              </v:shape>
            </v:group>
            <v:group style="position:absolute;left:4852;top:4929;width:6494;height:2" coordorigin="4852,4929" coordsize="6494,2">
              <v:shape style="position:absolute;left:4852;top:4929;width:6494;height:2" coordorigin="4852,4929" coordsize="6494,0" path="m4852,4929l11345,4929e" filled="f" stroked="t" strokeweight=".70998pt" strokecolor="#4F4F4F">
                <v:path arrowok="t"/>
              </v:shape>
            </v:group>
            <v:group style="position:absolute;left:4852;top:5170;width:6494;height:2" coordorigin="4852,5170" coordsize="6494,2">
              <v:shape style="position:absolute;left:4852;top:5170;width:6494;height:2" coordorigin="4852,5170" coordsize="6494,0" path="m4852,5170l11345,5170e" filled="f" stroked="t" strokeweight=".94664pt" strokecolor="#4F4F4F">
                <v:path arrowok="t"/>
              </v:shape>
            </v:group>
            <v:group style="position:absolute;left:4856;top:5411;width:6494;height:2" coordorigin="4856,5411" coordsize="6494,2">
              <v:shape style="position:absolute;left:4856;top:5411;width:6494;height:2" coordorigin="4856,5411" coordsize="6494,0" path="m4856,5411l11350,5411e" filled="f" stroked="t" strokeweight=".70998pt" strokecolor="#4F4F4F">
                <v:path arrowok="t"/>
              </v:shape>
            </v:group>
            <v:group style="position:absolute;left:2310;top:5654;width:9040;height:2" coordorigin="2310,5654" coordsize="9040,2">
              <v:shape style="position:absolute;left:2310;top:5654;width:9040;height:2" coordorigin="2310,5654" coordsize="9040,0" path="m2310,5654l11350,5654e" filled="f" stroked="t" strokeweight=".70998pt" strokecolor="#4F4F4F">
                <v:path arrowok="t"/>
              </v:shape>
            </v:group>
            <v:group style="position:absolute;left:2310;top:6367;width:9040;height:2" coordorigin="2310,6367" coordsize="9040,2">
              <v:shape style="position:absolute;left:2310;top:6367;width:9040;height:2" coordorigin="2310,6367" coordsize="9040,0" path="m2310,6367l11350,6367e" filled="f" stroked="t" strokeweight=".94664pt" strokecolor="#4F4F4F">
                <v:path arrowok="t"/>
              </v:shape>
            </v:group>
            <v:group style="position:absolute;left:658;top:5892;width:10688;height:2" coordorigin="658,5892" coordsize="10688,2">
              <v:shape style="position:absolute;left:658;top:5892;width:10688;height:2" coordorigin="658,5892" coordsize="10688,0" path="m658,5892l11345,5892e" filled="f" stroked="t" strokeweight=".70998pt" strokecolor="#4B4B4B">
                <v:path arrowok="t"/>
              </v:shape>
            </v:group>
            <v:group style="position:absolute;left:2315;top:6608;width:9036;height:2" coordorigin="2315,6608" coordsize="9036,2">
              <v:shape style="position:absolute;left:2315;top:6608;width:9036;height:2" coordorigin="2315,6608" coordsize="9036,0" path="m2315,6608l11350,6608e" filled="f" stroked="t" strokeweight=".70998pt" strokecolor="#4F4F4F">
                <v:path arrowok="t"/>
              </v:shape>
            </v:group>
            <v:group style="position:absolute;left:658;top:6851;width:10697;height:2" coordorigin="658,6851" coordsize="10697,2">
              <v:shape style="position:absolute;left:658;top:6851;width:10697;height:2" coordorigin="658,6851" coordsize="10697,0" path="m658,6851l11355,6851e" filled="f" stroked="t" strokeweight=".70998pt" strokecolor="#4B4B4B">
                <v:path arrowok="t"/>
              </v:shape>
            </v:group>
            <v:group style="position:absolute;left:4870;top:7313;width:2;height:734" coordorigin="4870,7313" coordsize="2,734">
              <v:shape style="position:absolute;left:4870;top:7313;width:2;height:734" coordorigin="4870,7313" coordsize="0,734" path="m4870,8047l4870,7313e" filled="f" stroked="t" strokeweight=".70998pt" strokecolor="#545454">
                <v:path arrowok="t"/>
              </v:shape>
            </v:group>
            <v:group style="position:absolute;left:653;top:7318;width:10702;height:2" coordorigin="653,7318" coordsize="10702,2">
              <v:shape style="position:absolute;left:653;top:7318;width:10702;height:2" coordorigin="653,7318" coordsize="10702,0" path="m653,7318l11355,7318e" filled="f" stroked="t" strokeweight=".70998pt" strokecolor="#545454">
                <v:path arrowok="t"/>
              </v:shape>
            </v:group>
            <v:group style="position:absolute;left:4866;top:7556;width:6494;height:2" coordorigin="4866,7556" coordsize="6494,2">
              <v:shape style="position:absolute;left:4866;top:7556;width:6494;height:2" coordorigin="4866,7556" coordsize="6494,0" path="m4866,7556l11360,7556e" filled="f" stroked="t" strokeweight=".70998pt" strokecolor="#545454">
                <v:path arrowok="t"/>
              </v:shape>
            </v:group>
            <v:group style="position:absolute;left:4861;top:7795;width:6499;height:2" coordorigin="4861,7795" coordsize="6499,2">
              <v:shape style="position:absolute;left:4861;top:7795;width:6499;height:2" coordorigin="4861,7795" coordsize="6499,0" path="m4861,7795l11360,7795e" filled="f" stroked="t" strokeweight=".70998pt" strokecolor="#545454">
                <v:path arrowok="t"/>
              </v:shape>
            </v:group>
            <v:group style="position:absolute;left:670;top:6517;width:2;height:4257" coordorigin="670,6517" coordsize="2,4257">
              <v:shape style="position:absolute;left:670;top:6517;width:2;height:4257" coordorigin="670,6517" coordsize="0,4257" path="m670,10774l670,6517e" filled="f" stroked="t" strokeweight=".70998pt" strokecolor="#4B4B4B">
                <v:path arrowok="t"/>
              </v:shape>
            </v:group>
            <v:group style="position:absolute;left:663;top:8038;width:10702;height:2" coordorigin="663,8038" coordsize="10702,2">
              <v:shape style="position:absolute;left:663;top:8038;width:10702;height:2" coordorigin="663,8038" coordsize="10702,0" path="m663,8038l11364,8038e" filled="f" stroked="t" strokeweight=".70998pt" strokecolor="#545454">
                <v:path arrowok="t"/>
              </v:shape>
            </v:group>
            <v:group style="position:absolute;left:667;top:8967;width:10697;height:2" coordorigin="667,8967" coordsize="10697,2">
              <v:shape style="position:absolute;left:667;top:8967;width:10697;height:2" coordorigin="667,8967" coordsize="10697,0" path="m667,8967l11364,8967e" filled="f" stroked="t" strokeweight=".70998pt" strokecolor="#4B4B4B">
                <v:path arrowok="t"/>
              </v:shape>
            </v:group>
            <v:group style="position:absolute;left:667;top:9811;width:10697;height:2" coordorigin="667,9811" coordsize="10697,2">
              <v:shape style="position:absolute;left:667;top:9811;width:10697;height:2" coordorigin="667,9811" coordsize="10697,0" path="m667,9811l11364,9811e" filled="f" stroked="t" strokeweight=".70998pt" strokecolor="#4F4F4F">
                <v:path arrowok="t"/>
              </v:shape>
            </v:group>
            <v:group style="position:absolute;left:663;top:10050;width:10707;height:2" coordorigin="663,10050" coordsize="10707,2">
              <v:shape style="position:absolute;left:663;top:10050;width:10707;height:2" coordorigin="663,10050" coordsize="10707,0" path="m663,10050l11369,10050e" filled="f" stroked="t" strokeweight=".70998pt" strokecolor="#4F4F4F">
                <v:path arrowok="t"/>
              </v:shape>
            </v:group>
            <v:group style="position:absolute;left:672;top:10293;width:10697;height:2" coordorigin="672,10293" coordsize="10697,2">
              <v:shape style="position:absolute;left:672;top:10293;width:10697;height:2" coordorigin="672,10293" coordsize="10697,0" path="m672,10293l11369,10293e" filled="f" stroked="t" strokeweight=".70998pt" strokecolor="#4B4B4B">
                <v:path arrowok="t"/>
              </v:shape>
            </v:group>
            <v:group style="position:absolute;left:1687;top:10998;width:2;height:5311" coordorigin="1687,10998" coordsize="2,5311">
              <v:shape style="position:absolute;left:1687;top:10998;width:2;height:5311" coordorigin="1687,10998" coordsize="0,5311" path="m1687,16309l1687,10998e" filled="f" stroked="t" strokeweight=".70998pt" strokecolor="#444444">
                <v:path arrowok="t"/>
              </v:shape>
            </v:group>
            <v:group style="position:absolute;left:1183;top:11003;width:2;height:5301" coordorigin="1183,11003" coordsize="2,5301">
              <v:shape style="position:absolute;left:1183;top:11003;width:2;height:5301" coordorigin="1183,11003" coordsize="0,5301" path="m1183,16304l1183,11003e" filled="f" stroked="t" strokeweight=".70998pt" strokecolor="#484848">
                <v:path arrowok="t"/>
              </v:shape>
            </v:group>
            <v:group style="position:absolute;left:871;top:11008;width:10503;height:2" coordorigin="871,11008" coordsize="10503,2">
              <v:shape style="position:absolute;left:871;top:11008;width:10503;height:2" coordorigin="871,11008" coordsize="10503,0" path="m871,11008l11374,11008e" filled="f" stroked="t" strokeweight=".70998pt" strokecolor="#4F4F4F">
                <v:path arrowok="t"/>
              </v:shape>
            </v:group>
            <v:group style="position:absolute;left:691;top:11032;width:2;height:5273" coordorigin="691,11032" coordsize="2,5273">
              <v:shape style="position:absolute;left:691;top:11032;width:2;height:5273" coordorigin="691,11032" coordsize="0,5273" path="m691,16304l691,11032e" filled="f" stroked="t" strokeweight=".70998pt" strokecolor="#484848">
                <v:path arrowok="t"/>
              </v:shape>
            </v:group>
            <v:group style="position:absolute;left:667;top:11523;width:10711;height:2" coordorigin="667,11523" coordsize="10711,2">
              <v:shape style="position:absolute;left:667;top:11523;width:10711;height:2" coordorigin="667,11523" coordsize="10711,0" path="m667,11523l11379,11523e" filled="f" stroked="t" strokeweight=".70998pt" strokecolor="#4F4F4F">
                <v:path arrowok="t"/>
              </v:shape>
            </v:group>
            <v:group style="position:absolute;left:696;top:16292;width:10697;height:2" coordorigin="696,16292" coordsize="10697,2">
              <v:shape style="position:absolute;left:696;top:16292;width:10697;height:2" coordorigin="696,16292" coordsize="10697,0" path="m696,16292l11393,16292e" filled="f" stroked="t" strokeweight=".70998pt" strokecolor="#545454">
                <v:path arrowok="t"/>
              </v:shape>
            </v:group>
            <v:group style="position:absolute;left:686;top:13608;width:1671;height:2" coordorigin="686,13608" coordsize="1671,2">
              <v:shape style="position:absolute;left:686;top:13608;width:1671;height:2" coordorigin="686,13608" coordsize="1671,0" path="m686,13608l2357,13608e" filled="f" stroked="t" strokeweight=".94664pt" strokecolor="#606060">
                <v:path arrowok="t"/>
              </v:shape>
            </v:group>
            <v:group style="position:absolute;left:7344;top:10998;width:2;height:5297" coordorigin="7344,10998" coordsize="2,5297">
              <v:shape style="position:absolute;left:7344;top:10998;width:2;height:5297" coordorigin="7344,10998" coordsize="0,5297" path="m7344,16295l7344,10998e" filled="f" stroked="t" strokeweight=".70998pt" strokecolor="#575757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0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81.440002pt;margin-top:25.245171pt;width:44.16pt;height:24.959999pt;mso-position-horizontal-relative:page;mso-position-vertical-relative:paragraph;z-index:-13640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3174"/>
          <w:spacing w:val="0"/>
          <w:w w:val="62"/>
          <w:b/>
          <w:bCs/>
          <w:i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69" w:right="-21"/>
        <w:jc w:val="center"/>
        <w:tabs>
          <w:tab w:pos="26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D6D6D"/>
          <w:w w:val="75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6D6D6D"/>
          <w:spacing w:val="-12"/>
          <w:w w:val="7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0"/>
          <w:w w:val="105"/>
          <w:b/>
          <w:bCs/>
        </w:rPr>
        <w:t>erimKOSE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7" w:after="0" w:line="240" w:lineRule="auto"/>
        <w:ind w:left="2263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92"/>
        </w:rPr>
        <w:t>taiv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92"/>
        </w:rPr>
        <w:t>e</w:t>
      </w:r>
      <w:r>
        <w:rPr>
          <w:rFonts w:ascii="Arial" w:hAnsi="Arial" w:cs="Arial" w:eastAsia="Arial"/>
          <w:sz w:val="19"/>
          <w:szCs w:val="19"/>
          <w:color w:val="484848"/>
          <w:spacing w:val="5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</w:rPr>
        <w:t>Kuze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</w:rPr>
        <w:t>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2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528" w:right="52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01" w:lineRule="exact"/>
        <w:ind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pict>
          <v:shape style="position:absolute;margin-left:397.440002pt;margin-top:-96.549385pt;width:145.919998pt;height:97.919998pt;mso-position-horizontal-relative:page;mso-position-vertical-relative:paragraph;z-index:-13641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54"/>
          <w:szCs w:val="54"/>
          <w:color w:val="494F8A"/>
          <w:w w:val="168"/>
          <w:i/>
          <w:position w:val="-2"/>
        </w:rPr>
        <w:t>tfl/</w:t>
      </w:r>
      <w:r>
        <w:rPr>
          <w:rFonts w:ascii="Times New Roman" w:hAnsi="Times New Roman" w:cs="Times New Roman" w:eastAsia="Times New Roman"/>
          <w:sz w:val="54"/>
          <w:szCs w:val="54"/>
          <w:color w:val="494F8A"/>
          <w:w w:val="169"/>
          <w:i/>
          <w:position w:val="-2"/>
        </w:rPr>
        <w:t>)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w w:val="100"/>
          <w:position w:val="0"/>
        </w:rPr>
      </w:r>
    </w:p>
    <w:p>
      <w:pPr>
        <w:spacing w:before="0" w:after="0" w:line="185" w:lineRule="exact"/>
        <w:ind w:left="45" w:right="489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  <w:position w:val="1"/>
        </w:rPr>
        <w:t>ALBAYRAK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498" w:right="5436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color w:val="313131"/>
          <w:spacing w:val="-18"/>
          <w:w w:val="100"/>
        </w:rPr>
        <w:t>f</w:t>
      </w:r>
      <w:r>
        <w:rPr>
          <w:rFonts w:ascii="Arial" w:hAnsi="Arial" w:cs="Arial" w:eastAsia="Arial"/>
          <w:sz w:val="22"/>
          <w:szCs w:val="22"/>
          <w:color w:val="6D6D6D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color w:val="6D6D6D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10"/>
        </w:rPr>
        <w:t>Eri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520" w:right="460"/>
          <w:cols w:num="2" w:equalWidth="0">
            <w:col w:w="4178" w:space="196"/>
            <w:col w:w="6566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399" w:lineRule="exact"/>
        <w:ind w:right="-20"/>
        <w:jc w:val="right"/>
        <w:rPr>
          <w:rFonts w:ascii="Arial" w:hAnsi="Arial" w:cs="Arial" w:eastAsia="Arial"/>
          <w:sz w:val="58"/>
          <w:szCs w:val="58"/>
        </w:rPr>
      </w:pPr>
      <w:rPr/>
      <w:r>
        <w:rPr>
          <w:rFonts w:ascii="Arial" w:hAnsi="Arial" w:cs="Arial" w:eastAsia="Arial"/>
          <w:sz w:val="58"/>
          <w:szCs w:val="58"/>
          <w:color w:val="3B3B3B"/>
          <w:w w:val="65"/>
          <w:b/>
          <w:bCs/>
          <w:i/>
          <w:position w:val="-22"/>
        </w:rPr>
        <w:t>,</w:t>
      </w:r>
      <w:r>
        <w:rPr>
          <w:rFonts w:ascii="Arial" w:hAnsi="Arial" w:cs="Arial" w:eastAsia="Arial"/>
          <w:sz w:val="58"/>
          <w:szCs w:val="58"/>
          <w:color w:val="3B3B3B"/>
          <w:spacing w:val="-165"/>
          <w:w w:val="66"/>
          <w:b/>
          <w:bCs/>
          <w:i/>
          <w:position w:val="-22"/>
        </w:rPr>
        <w:t>A</w:t>
      </w:r>
      <w:r>
        <w:rPr>
          <w:rFonts w:ascii="Arial" w:hAnsi="Arial" w:cs="Arial" w:eastAsia="Arial"/>
          <w:sz w:val="58"/>
          <w:szCs w:val="58"/>
          <w:color w:val="545454"/>
          <w:spacing w:val="0"/>
          <w:w w:val="39"/>
          <w:b/>
          <w:bCs/>
          <w:i/>
          <w:position w:val="-22"/>
        </w:rPr>
        <w:t>"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5" w:lineRule="exact"/>
        <w:ind w:left="-41" w:right="472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275024pt;margin-top:-1.189728pt;width:3.24921pt;height:23pt;mso-position-horizontal-relative:page;mso-position-vertical-relative:paragraph;z-index:-13634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545454"/>
                      <w:spacing w:val="0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Hİ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3" w:lineRule="exact"/>
        <w:ind w:left="66" w:right="484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56"/>
        </w:rPr>
        <w:t>i</w:t>
      </w:r>
      <w:r>
        <w:rPr>
          <w:rFonts w:ascii="Arial" w:hAnsi="Arial" w:cs="Arial" w:eastAsia="Arial"/>
          <w:sz w:val="24"/>
          <w:szCs w:val="24"/>
          <w:color w:val="3B3B3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880" w:bottom="280" w:left="600" w:right="240"/>
          <w:cols w:num="2" w:equalWidth="0">
            <w:col w:w="1231" w:space="1978"/>
            <w:col w:w="7871"/>
          </w:cols>
        </w:sectPr>
      </w:pPr>
      <w:rPr/>
    </w:p>
    <w:p>
      <w:pPr>
        <w:spacing w:before="0" w:after="0" w:line="216" w:lineRule="exact"/>
        <w:ind w:left="585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BÜYÜKSEHIR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position w:val="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12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3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627"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545454"/>
          <w:spacing w:val="7"/>
          <w:w w:val="104"/>
          <w:position w:val="5"/>
        </w:rPr>
        <w:t>B</w:t>
      </w:r>
      <w:r>
        <w:rPr>
          <w:rFonts w:ascii="Arial" w:hAnsi="Arial" w:cs="Arial" w:eastAsia="Arial"/>
          <w:sz w:val="15"/>
          <w:szCs w:val="15"/>
          <w:color w:val="6D6D6E"/>
          <w:spacing w:val="0"/>
          <w:w w:val="87"/>
          <w:position w:val="5"/>
        </w:rPr>
        <w:t>E</w:t>
      </w:r>
      <w:r>
        <w:rPr>
          <w:rFonts w:ascii="Arial" w:hAnsi="Arial" w:cs="Arial" w:eastAsia="Arial"/>
          <w:sz w:val="15"/>
          <w:szCs w:val="15"/>
          <w:color w:val="6D6D6E"/>
          <w:spacing w:val="-25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  <w:position w:val="5"/>
        </w:rPr>
        <w:t>LEDIYESI</w:t>
      </w:r>
      <w:r>
        <w:rPr>
          <w:rFonts w:ascii="Arial" w:hAnsi="Arial" w:cs="Arial" w:eastAsia="Arial"/>
          <w:sz w:val="15"/>
          <w:szCs w:val="15"/>
          <w:color w:val="545454"/>
          <w:spacing w:val="-1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7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8" w:after="0" w:line="460" w:lineRule="atLeast"/>
        <w:ind w:left="117" w:right="3462" w:firstLine="-9"/>
        <w:jc w:val="left"/>
        <w:tabs>
          <w:tab w:pos="1460" w:val="left"/>
          <w:tab w:pos="2840" w:val="left"/>
          <w:tab w:pos="4180" w:val="left"/>
          <w:tab w:pos="5220" w:val="left"/>
          <w:tab w:pos="7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0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10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14.0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8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9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Bil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6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14.0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7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6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:3089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Merk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5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76" w:lineRule="auto"/>
        <w:ind w:left="117" w:right="6544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ilova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Bornov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4032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Bornova.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81" w:lineRule="auto"/>
        <w:ind w:left="117" w:right="1578" w:firstLine="-5"/>
        <w:jc w:val="left"/>
        <w:tabs>
          <w:tab w:pos="1460" w:val="left"/>
          <w:tab w:pos="3300" w:val="left"/>
          <w:tab w:pos="3840" w:val="left"/>
          <w:tab w:pos="6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10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:Dikka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8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7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6" w:lineRule="exact"/>
        <w:ind w:left="3308" w:right="-20"/>
        <w:jc w:val="left"/>
        <w:tabs>
          <w:tab w:pos="6460" w:val="left"/>
          <w:tab w:pos="73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003174pt;margin-top:5.232446pt;width:33.239897pt;height:22.5pt;mso-position-horizontal-relative:page;mso-position-vertical-relative:paragraph;z-index:-13633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545454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54545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54545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B3B3B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  <w:position w:val="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onan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  <w:u w:val="single" w:color="000000"/>
          <w:position w:val="7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  <w:u w:val="single" w:color="0000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  <w:u w:val="single" w:color="0000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7"/>
        </w:rPr>
        <w:t>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35353"/>
          <w:position w:val="7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u w:val="single" w:color="535353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66"/>
          <w:position w:val="7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1"/>
          <w:w w:val="65"/>
          <w:position w:val="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7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31"/>
          <w:szCs w:val="31"/>
          <w:color w:val="C1C1C3"/>
          <w:spacing w:val="0"/>
          <w:w w:val="280"/>
          <w:position w:val="-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C1C1C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C1C1C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C1C1C3"/>
          <w:spacing w:val="0"/>
          <w:w w:val="280"/>
          <w:position w:val="-4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C1C1C3"/>
          <w:spacing w:val="-33"/>
          <w:w w:val="28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C1C1C3"/>
          <w:spacing w:val="0"/>
          <w:w w:val="280"/>
          <w:position w:val="-2"/>
        </w:rPr>
        <w:t>------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5824"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1"/>
          <w:szCs w:val="31"/>
          <w:color w:val="B1AFAF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B1AFA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B1AFA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95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8"/>
        </w:rPr>
        <w:t>15:45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2" w:right="-20"/>
        <w:jc w:val="left"/>
        <w:tabs>
          <w:tab w:pos="1800" w:val="left"/>
          <w:tab w:pos="5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8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63"/>
          <w:position w:val="1"/>
        </w:rPr>
        <w:t>IJ&lt;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64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8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0" w:after="0" w:line="216" w:lineRule="exact"/>
        <w:ind w:left="1826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10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3"/>
          <w:w w:val="7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7"/>
          <w:w w:val="12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7" w:lineRule="exact"/>
        <w:ind w:left="1826" w:right="-20"/>
        <w:jc w:val="left"/>
        <w:tabs>
          <w:tab w:pos="4340" w:val="left"/>
          <w:tab w:pos="7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67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67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67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B3B3B"/>
          <w:spacing w:val="-99"/>
          <w:w w:val="167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9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15:39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4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6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4"/>
          <w:position w:val="1"/>
        </w:rPr>
        <w:t>15:44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08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10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122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96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8"/>
          <w:w w:val="11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4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81" w:lineRule="auto"/>
        <w:ind w:left="4356" w:right="4248" w:firstLine="3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nmi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-J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ndar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6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836" w:right="-20"/>
        <w:jc w:val="left"/>
        <w:tabs>
          <w:tab w:pos="3300" w:val="left"/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rson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ı:</w:t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64" w:lineRule="auto"/>
        <w:ind w:left="108" w:right="2498" w:firstLine="52"/>
        <w:jc w:val="left"/>
        <w:tabs>
          <w:tab w:pos="1820" w:val="left"/>
          <w:tab w:pos="4340" w:val="left"/>
          <w:tab w:pos="7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7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!A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9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nü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8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30" w:lineRule="atLeast"/>
        <w:ind w:left="122" w:right="2614" w:firstLine="-14"/>
        <w:jc w:val="left"/>
        <w:tabs>
          <w:tab w:pos="1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örüldüğü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göıi\ldü.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4323" w:right="389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9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ndür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9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172" w:lineRule="exact"/>
        <w:ind w:left="117" w:right="-20"/>
        <w:jc w:val="left"/>
        <w:tabs>
          <w:tab w:pos="2320" w:val="left"/>
          <w:tab w:pos="4340" w:val="left"/>
          <w:tab w:pos="6260" w:val="left"/>
          <w:tab w:pos="7820" w:val="left"/>
          <w:tab w:pos="9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-3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-3"/>
        </w:rPr>
        <w:t>söndür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10"/>
          <w:position w:val="-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5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81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15"/>
          <w:position w:val="-4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-4"/>
        </w:rPr>
        <w:t>pük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  <w:position w:val="-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858587"/>
          <w:spacing w:val="7"/>
          <w:w w:val="12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2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12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8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9"/>
          <w:w w:val="5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3"/>
          <w:position w:val="-4"/>
        </w:rPr>
        <w:t>co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3"/>
          <w:position w:val="-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43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9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9"/>
          <w:position w:val="-4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5206" w:right="-20"/>
        <w:jc w:val="left"/>
        <w:tabs>
          <w:tab w:pos="6200" w:val="left"/>
          <w:tab w:pos="7800" w:val="left"/>
          <w:tab w:pos="91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545454"/>
          <w:spacing w:val="0"/>
          <w:w w:val="159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545454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545454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6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4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8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yanm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1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7"/>
        </w:rPr>
        <w:t>tırZ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rar-ziya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</w:sectPr>
      </w:pPr>
      <w:rPr/>
    </w:p>
    <w:p>
      <w:pPr>
        <w:spacing w:before="30" w:after="0" w:line="240" w:lineRule="auto"/>
        <w:ind w:left="108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0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şla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ıcının;yol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kun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97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tlar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aştııma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  <w:cols w:num="2" w:equalWidth="0">
            <w:col w:w="1818" w:space="13"/>
            <w:col w:w="9249"/>
          </w:cols>
        </w:sectPr>
      </w:pPr>
      <w:rPr/>
    </w:p>
    <w:p>
      <w:pPr>
        <w:spacing w:before="11" w:after="0" w:line="204" w:lineRule="exact"/>
        <w:ind w:left="1826" w:right="79" w:firstLine="-1699"/>
        <w:jc w:val="left"/>
        <w:tabs>
          <w:tab w:pos="1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uşturına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kiml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99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nmemi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maritinin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otl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tic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cıkını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6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tabs>
          <w:tab w:pos="1820" w:val="left"/>
          <w:tab w:pos="6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107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keti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  <w:position w:val="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3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5"/>
          <w:position w:val="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55"/>
          <w:position w:val="0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6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15"/>
          <w:w w:val="8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1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'{angı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'Te!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2"/>
          <w:w w:val="93"/>
        </w:rPr>
        <w:t>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dil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127" w:right="-20"/>
        <w:jc w:val="left"/>
        <w:tabs>
          <w:tab w:pos="1820" w:val="left"/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ü</w:t>
      </w:r>
      <w:r>
        <w:rPr>
          <w:rFonts w:ascii="Arial" w:hAnsi="Arial" w:cs="Arial" w:eastAsia="Arial"/>
          <w:sz w:val="17"/>
          <w:szCs w:val="17"/>
          <w:color w:val="3B3B3B"/>
          <w:spacing w:val="-2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1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D6D6E"/>
          <w:spacing w:val="11"/>
          <w:w w:val="1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!Saati: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16:10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127" w:right="-20"/>
        <w:jc w:val="left"/>
        <w:tabs>
          <w:tab w:pos="1220" w:val="left"/>
          <w:tab w:pos="4440" w:val="left"/>
          <w:tab w:pos="8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Ölü</w:t>
      </w:r>
      <w:r>
        <w:rPr>
          <w:rFonts w:ascii="Arial" w:hAnsi="Arial" w:cs="Arial" w:eastAsia="Arial"/>
          <w:sz w:val="19"/>
          <w:szCs w:val="19"/>
          <w:color w:val="3B3B3B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6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11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P:_Q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9"/>
          <w:w w:val="8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mdibi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</w:rPr>
        <w:t>_g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ı.ıbtı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9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Pos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2"/>
          <w:position w:val="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8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6" w:lineRule="exact"/>
        <w:ind w:left="1977" w:right="-20"/>
        <w:jc w:val="left"/>
        <w:tabs>
          <w:tab w:pos="4480" w:val="left"/>
          <w:tab w:pos="83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3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9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1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7"/>
          <w:w w:val="61"/>
          <w:b/>
          <w:bCs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26"/>
          <w:szCs w:val="26"/>
          <w:color w:val="3B3B3B"/>
          <w:spacing w:val="-27"/>
          <w:w w:val="100"/>
          <w:i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1"/>
          <w:position w:val="-2"/>
        </w:rPr>
        <w:t>MaYı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1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1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2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0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4681" w:right="541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78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020618pt;margin-top:8.402308pt;width:4.984320pt;height:4pt;mso-position-horizontal-relative:page;mso-position-vertical-relative:paragraph;z-index:-13632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B3B3B"/>
                      <w:spacing w:val="0"/>
                      <w:w w:val="100"/>
                    </w:rPr>
                    <w:t>(1,)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31"/>
          <w:position w:val="4"/>
        </w:rPr>
        <w:t>'ü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36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-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left="32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-9"/>
        </w:rPr>
        <w:t>&gt;..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</w:sectPr>
      </w:pPr>
      <w:rPr/>
    </w:p>
    <w:p>
      <w:pPr>
        <w:spacing w:before="0" w:after="0" w:line="201" w:lineRule="exact"/>
        <w:ind w:left="278" w:right="-125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42"/>
          <w:w w:val="101"/>
          <w:position w:val="-7"/>
        </w:rPr>
        <w:t>;</w:t>
      </w:r>
      <w:r>
        <w:rPr>
          <w:rFonts w:ascii="Arial" w:hAnsi="Arial" w:cs="Arial" w:eastAsia="Arial"/>
          <w:sz w:val="57"/>
          <w:szCs w:val="57"/>
          <w:color w:val="3B3B3B"/>
          <w:spacing w:val="-134"/>
          <w:w w:val="79"/>
          <w:position w:val="-3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2"/>
          <w:position w:val="-7"/>
        </w:rPr>
        <w:t>§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6" w:after="0" w:line="124" w:lineRule="exact"/>
        <w:ind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A1A1A1"/>
          <w:spacing w:val="-74"/>
          <w:w w:val="107"/>
          <w:position w:val="-25"/>
        </w:rPr>
        <w:t>,</w:t>
      </w:r>
      <w:r>
        <w:rPr>
          <w:rFonts w:ascii="Arial" w:hAnsi="Arial" w:cs="Arial" w:eastAsia="Arial"/>
          <w:sz w:val="37"/>
          <w:szCs w:val="37"/>
          <w:color w:val="A1A1A1"/>
          <w:spacing w:val="6"/>
          <w:w w:val="23"/>
          <w:position w:val="-25"/>
        </w:rPr>
        <w:t>-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07"/>
          <w:position w:val="-25"/>
        </w:rPr>
        <w:t>t</w:t>
      </w:r>
      <w:r>
        <w:rPr>
          <w:rFonts w:ascii="Arial" w:hAnsi="Arial" w:cs="Arial" w:eastAsia="Arial"/>
          <w:sz w:val="37"/>
          <w:szCs w:val="37"/>
          <w:color w:val="545454"/>
          <w:spacing w:val="8"/>
          <w:w w:val="100"/>
          <w:position w:val="-25"/>
        </w:rPr>
        <w:t> 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08"/>
          <w:position w:val="-25"/>
        </w:rPr>
        <w:t>s</w:t>
      </w:r>
      <w:r>
        <w:rPr>
          <w:rFonts w:ascii="Arial" w:hAnsi="Arial" w:cs="Arial" w:eastAsia="Arial"/>
          <w:sz w:val="37"/>
          <w:szCs w:val="37"/>
          <w:color w:val="545454"/>
          <w:spacing w:val="-40"/>
          <w:w w:val="108"/>
          <w:position w:val="-25"/>
        </w:rPr>
        <w:t>i</w:t>
      </w:r>
      <w:r>
        <w:rPr>
          <w:rFonts w:ascii="Arial" w:hAnsi="Arial" w:cs="Arial" w:eastAsia="Arial"/>
          <w:sz w:val="37"/>
          <w:szCs w:val="37"/>
          <w:color w:val="6D6D6E"/>
          <w:spacing w:val="0"/>
          <w:w w:val="62"/>
          <w:position w:val="-25"/>
        </w:rPr>
        <w:t>ri</w:t>
      </w:r>
      <w:r>
        <w:rPr>
          <w:rFonts w:ascii="Arial" w:hAnsi="Arial" w:cs="Arial" w:eastAsia="Arial"/>
          <w:sz w:val="37"/>
          <w:szCs w:val="37"/>
          <w:color w:val="6D6D6E"/>
          <w:spacing w:val="-54"/>
          <w:w w:val="61"/>
          <w:position w:val="-25"/>
        </w:rPr>
        <w:t>'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50"/>
          <w:position w:val="-25"/>
        </w:rPr>
        <w:t>il</w:t>
      </w:r>
      <w:r>
        <w:rPr>
          <w:rFonts w:ascii="Arial" w:hAnsi="Arial" w:cs="Arial" w:eastAsia="Arial"/>
          <w:sz w:val="37"/>
          <w:szCs w:val="37"/>
          <w:color w:val="545454"/>
          <w:spacing w:val="51"/>
          <w:w w:val="100"/>
          <w:position w:val="-25"/>
        </w:rPr>
        <w:t> 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50"/>
          <w:position w:val="-25"/>
        </w:rPr>
        <w:t>ri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  <w:cols w:num="2" w:equalWidth="0">
            <w:col w:w="453" w:space="7734"/>
            <w:col w:w="2893"/>
          </w:cols>
        </w:sectPr>
      </w:pPr>
      <w:rPr/>
    </w:p>
    <w:p>
      <w:pPr>
        <w:spacing w:before="26" w:after="0" w:line="240" w:lineRule="auto"/>
        <w:ind w:left="250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54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1" w:lineRule="exact"/>
        <w:ind w:right="-133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-21"/>
          <w:w w:val="105"/>
          <w:position w:val="-17"/>
        </w:rPr>
        <w:t>/</w:t>
      </w:r>
      <w:r>
        <w:rPr>
          <w:rFonts w:ascii="Times New Roman" w:hAnsi="Times New Roman" w:cs="Times New Roman" w:eastAsia="Times New Roman"/>
          <w:sz w:val="62"/>
          <w:szCs w:val="62"/>
          <w:color w:val="545454"/>
          <w:spacing w:val="0"/>
          <w:w w:val="58"/>
          <w:position w:val="-31"/>
        </w:rPr>
        <w:t>if</w:t>
      </w:r>
      <w:r>
        <w:rPr>
          <w:rFonts w:ascii="Times New Roman" w:hAnsi="Times New Roman" w:cs="Times New Roman" w:eastAsia="Times New Roman"/>
          <w:sz w:val="62"/>
          <w:szCs w:val="62"/>
          <w:color w:val="545454"/>
          <w:spacing w:val="-38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D6D6E"/>
          <w:spacing w:val="0"/>
          <w:w w:val="100"/>
          <w:i/>
          <w:position w:val="-17"/>
        </w:rPr>
        <w:t>J•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133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2"/>
          <w:szCs w:val="62"/>
          <w:color w:val="5B607E"/>
          <w:spacing w:val="-58"/>
          <w:w w:val="62"/>
          <w:position w:val="-31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0"/>
          <w:w w:val="43"/>
          <w:position w:val="-17"/>
        </w:rPr>
        <w:t>\;: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20"/>
        <w:jc w:val="lef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2"/>
          <w:szCs w:val="62"/>
          <w:color w:val="858587"/>
          <w:spacing w:val="-58"/>
          <w:w w:val="68"/>
          <w:position w:val="-31"/>
        </w:rPr>
        <w:t>.</w:t>
      </w:r>
      <w:r>
        <w:rPr>
          <w:rFonts w:ascii="Times New Roman" w:hAnsi="Times New Roman" w:cs="Times New Roman" w:eastAsia="Times New Roman"/>
          <w:sz w:val="62"/>
          <w:szCs w:val="62"/>
          <w:color w:val="545454"/>
          <w:spacing w:val="0"/>
          <w:w w:val="68"/>
          <w:position w:val="-31"/>
        </w:rPr>
        <w:t>.</w:t>
      </w:r>
      <w:r>
        <w:rPr>
          <w:rFonts w:ascii="Times New Roman" w:hAnsi="Times New Roman" w:cs="Times New Roman" w:eastAsia="Times New Roman"/>
          <w:sz w:val="62"/>
          <w:szCs w:val="62"/>
          <w:color w:val="545454"/>
          <w:spacing w:val="6"/>
          <w:w w:val="68"/>
          <w:position w:val="-31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858587"/>
          <w:spacing w:val="0"/>
          <w:w w:val="28"/>
          <w:position w:val="-31"/>
        </w:rPr>
        <w:t>.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  <w:cols w:num="4" w:equalWidth="0">
            <w:col w:w="434" w:space="7713"/>
            <w:col w:w="596" w:space="471"/>
            <w:col w:w="165" w:space="107"/>
            <w:col w:w="159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123" w:right="-73"/>
        <w:jc w:val="left"/>
        <w:tabs>
          <w:tab w:pos="4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545454"/>
          <w:spacing w:val="-11"/>
          <w:w w:val="156"/>
        </w:rPr>
        <w:t>I</w:t>
      </w:r>
      <w:r>
        <w:rPr>
          <w:rFonts w:ascii="Arial" w:hAnsi="Arial" w:cs="Arial" w:eastAsia="Arial"/>
          <w:sz w:val="19"/>
          <w:szCs w:val="19"/>
          <w:color w:val="6D6D6E"/>
          <w:spacing w:val="0"/>
          <w:w w:val="120"/>
        </w:rPr>
        <w:t>t</w:t>
      </w:r>
      <w:r>
        <w:rPr>
          <w:rFonts w:ascii="Arial" w:hAnsi="Arial" w:cs="Arial" w:eastAsia="Arial"/>
          <w:sz w:val="19"/>
          <w:szCs w:val="19"/>
          <w:color w:val="6D6D6E"/>
          <w:spacing w:val="9"/>
          <w:w w:val="120"/>
        </w:rPr>
        <w:t>f</w:t>
      </w:r>
      <w:r>
        <w:rPr>
          <w:rFonts w:ascii="Arial" w:hAnsi="Arial" w:cs="Arial" w:eastAsia="Arial"/>
          <w:sz w:val="19"/>
          <w:szCs w:val="19"/>
          <w:color w:val="858587"/>
          <w:spacing w:val="8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</w:rPr>
        <w:t>iye</w:t>
      </w:r>
      <w:r>
        <w:rPr>
          <w:rFonts w:ascii="Arial" w:hAnsi="Arial" w:cs="Arial" w:eastAsia="Arial"/>
          <w:sz w:val="19"/>
          <w:szCs w:val="19"/>
          <w:color w:val="3B3B3B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545454"/>
          <w:spacing w:val="8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12"/>
          <w:w w:val="100"/>
        </w:rPr>
        <w:t>k</w:t>
      </w:r>
      <w:r>
        <w:rPr>
          <w:rFonts w:ascii="Arial" w:hAnsi="Arial" w:cs="Arial" w:eastAsia="Arial"/>
          <w:sz w:val="19"/>
          <w:szCs w:val="19"/>
          <w:color w:val="545454"/>
          <w:spacing w:val="7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</w:rPr>
        <w:t>ö</w:t>
      </w:r>
      <w:r>
        <w:rPr>
          <w:rFonts w:ascii="Arial" w:hAnsi="Arial" w:cs="Arial" w:eastAsia="Arial"/>
          <w:sz w:val="19"/>
          <w:szCs w:val="19"/>
          <w:color w:val="545454"/>
          <w:spacing w:val="6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ge</w:t>
      </w:r>
      <w:r>
        <w:rPr>
          <w:rFonts w:ascii="Arial" w:hAnsi="Arial" w:cs="Arial" w:eastAsia="Arial"/>
          <w:sz w:val="19"/>
          <w:szCs w:val="19"/>
          <w:color w:val="3B3B3B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41"/>
          <w:position w:val="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41"/>
          <w:position w:val="4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4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4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6"/>
          <w:position w:val="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6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72" w:lineRule="exact"/>
        <w:ind w:left="209" w:right="-116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6D6D6E"/>
          <w:spacing w:val="9"/>
          <w:w w:val="108"/>
          <w:i/>
          <w:position w:val="-3"/>
        </w:rPr>
        <w:t>f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28"/>
          <w:position w:val="-3"/>
        </w:rPr>
        <w:t>)</w:t>
      </w:r>
      <w:r>
        <w:rPr>
          <w:rFonts w:ascii="Arial" w:hAnsi="Arial" w:cs="Arial" w:eastAsia="Arial"/>
          <w:sz w:val="37"/>
          <w:szCs w:val="37"/>
          <w:color w:val="545454"/>
          <w:spacing w:val="4"/>
          <w:w w:val="127"/>
          <w:position w:val="-3"/>
        </w:rPr>
        <w:t>ı</w:t>
      </w:r>
      <w:r>
        <w:rPr>
          <w:rFonts w:ascii="Times New Roman" w:hAnsi="Times New Roman" w:cs="Times New Roman" w:eastAsia="Times New Roman"/>
          <w:sz w:val="51"/>
          <w:szCs w:val="51"/>
          <w:color w:val="545454"/>
          <w:spacing w:val="0"/>
          <w:w w:val="56"/>
          <w:position w:val="-3"/>
        </w:rPr>
        <w:t>:</w:t>
      </w:r>
      <w:r>
        <w:rPr>
          <w:rFonts w:ascii="Times New Roman" w:hAnsi="Times New Roman" w:cs="Times New Roman" w:eastAsia="Times New Roman"/>
          <w:sz w:val="51"/>
          <w:szCs w:val="51"/>
          <w:color w:val="6D6D6E"/>
          <w:spacing w:val="0"/>
          <w:w w:val="71"/>
          <w:position w:val="-3"/>
        </w:rPr>
        <w:t>e/</w:t>
      </w:r>
      <w:r>
        <w:rPr>
          <w:rFonts w:ascii="Times New Roman" w:hAnsi="Times New Roman" w:cs="Times New Roman" w:eastAsia="Times New Roman"/>
          <w:sz w:val="51"/>
          <w:szCs w:val="51"/>
          <w:color w:val="6D6D6E"/>
          <w:spacing w:val="-64"/>
          <w:w w:val="71"/>
          <w:position w:val="-3"/>
        </w:rPr>
        <w:t>i</w:t>
      </w:r>
      <w:r>
        <w:rPr>
          <w:rFonts w:ascii="Times New Roman" w:hAnsi="Times New Roman" w:cs="Times New Roman" w:eastAsia="Times New Roman"/>
          <w:sz w:val="51"/>
          <w:szCs w:val="51"/>
          <w:color w:val="858587"/>
          <w:spacing w:val="0"/>
          <w:w w:val="85"/>
          <w:position w:val="-3"/>
        </w:rPr>
        <w:t>t</w:t>
      </w:r>
      <w:r>
        <w:rPr>
          <w:rFonts w:ascii="Times New Roman" w:hAnsi="Times New Roman" w:cs="Times New Roman" w:eastAsia="Times New Roman"/>
          <w:sz w:val="51"/>
          <w:szCs w:val="51"/>
          <w:color w:val="858587"/>
          <w:spacing w:val="-8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545454"/>
          <w:spacing w:val="-84"/>
          <w:w w:val="99"/>
          <w:position w:val="-3"/>
        </w:rPr>
        <w:t>·</w:t>
      </w:r>
      <w:r>
        <w:rPr>
          <w:rFonts w:ascii="Times New Roman" w:hAnsi="Times New Roman" w:cs="Times New Roman" w:eastAsia="Times New Roman"/>
          <w:sz w:val="51"/>
          <w:szCs w:val="51"/>
          <w:color w:val="A1A1A1"/>
          <w:spacing w:val="-120"/>
          <w:w w:val="36"/>
          <w:position w:val="-3"/>
        </w:rPr>
        <w:t>·</w:t>
      </w:r>
      <w:r>
        <w:rPr>
          <w:rFonts w:ascii="Times New Roman" w:hAnsi="Times New Roman" w:cs="Times New Roman" w:eastAsia="Times New Roman"/>
          <w:sz w:val="51"/>
          <w:szCs w:val="51"/>
          <w:color w:val="858587"/>
          <w:spacing w:val="0"/>
          <w:w w:val="15"/>
          <w:position w:val="-3"/>
        </w:rPr>
        <w:t>-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right="-20"/>
        <w:jc w:val="left"/>
        <w:rPr>
          <w:rFonts w:ascii="Arial" w:hAnsi="Arial" w:cs="Arial" w:eastAsia="Arial"/>
          <w:sz w:val="70"/>
          <w:szCs w:val="70"/>
        </w:rPr>
      </w:pPr>
      <w:rPr/>
      <w:r>
        <w:rPr>
          <w:rFonts w:ascii="Arial" w:hAnsi="Arial" w:cs="Arial" w:eastAsia="Arial"/>
          <w:sz w:val="70"/>
          <w:szCs w:val="70"/>
          <w:color w:val="051CC3"/>
          <w:spacing w:val="12"/>
          <w:w w:val="56"/>
          <w:i/>
          <w:position w:val="-30"/>
        </w:rPr>
        <w:t>r</w:t>
      </w:r>
      <w:r>
        <w:rPr>
          <w:rFonts w:ascii="Arial" w:hAnsi="Arial" w:cs="Arial" w:eastAsia="Arial"/>
          <w:sz w:val="70"/>
          <w:szCs w:val="70"/>
          <w:color w:val="858587"/>
          <w:spacing w:val="-140"/>
          <w:w w:val="79"/>
          <w:i/>
          <w:position w:val="-30"/>
        </w:rPr>
        <w:t>,</w:t>
      </w:r>
      <w:r>
        <w:rPr>
          <w:rFonts w:ascii="Arial" w:hAnsi="Arial" w:cs="Arial" w:eastAsia="Arial"/>
          <w:sz w:val="70"/>
          <w:szCs w:val="70"/>
          <w:color w:val="6D6D6E"/>
          <w:spacing w:val="0"/>
          <w:w w:val="38"/>
          <w:i/>
          <w:position w:val="-30"/>
        </w:rPr>
        <w:t>:</w:t>
      </w:r>
      <w:r>
        <w:rPr>
          <w:rFonts w:ascii="Arial" w:hAnsi="Arial" w:cs="Arial" w:eastAsia="Arial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9"/>
          <w:szCs w:val="9"/>
          <w:color w:val="858587"/>
          <w:spacing w:val="0"/>
          <w:w w:val="230"/>
          <w:i/>
        </w:rPr>
        <w:t>§</w:t>
      </w:r>
      <w:r>
        <w:rPr>
          <w:rFonts w:ascii="Arial" w:hAnsi="Arial" w:cs="Arial" w:eastAsia="Arial"/>
          <w:sz w:val="9"/>
          <w:szCs w:val="9"/>
          <w:color w:val="858587"/>
          <w:spacing w:val="50"/>
          <w:w w:val="230"/>
          <w:i/>
        </w:rPr>
        <w:t> </w:t>
      </w:r>
      <w:r>
        <w:rPr>
          <w:rFonts w:ascii="Arial" w:hAnsi="Arial" w:cs="Arial" w:eastAsia="Arial"/>
          <w:sz w:val="24"/>
          <w:szCs w:val="24"/>
          <w:color w:val="363F83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  <w:cols w:num="3" w:equalWidth="0">
            <w:col w:w="5742" w:space="2087"/>
            <w:col w:w="1265" w:space="152"/>
            <w:col w:w="1834"/>
          </w:cols>
        </w:sectPr>
      </w:pPr>
      <w:rPr/>
    </w:p>
    <w:p>
      <w:pPr>
        <w:spacing w:before="0" w:after="0" w:line="252" w:lineRule="exact"/>
        <w:ind w:right="1311"/>
        <w:jc w:val="right"/>
        <w:tabs>
          <w:tab w:pos="2680" w:val="left"/>
          <w:tab w:pos="6780" w:val="left"/>
          <w:tab w:pos="72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4"/>
        </w:rPr>
        <w:t>1.Posta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5"/>
          <w:w w:val="12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4"/>
        </w:rPr>
        <w:t>Grupla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2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6"/>
        </w:rPr>
      </w:r>
      <w:r>
        <w:rPr>
          <w:rFonts w:ascii="Arial" w:hAnsi="Arial" w:cs="Arial" w:eastAsia="Arial"/>
          <w:sz w:val="12"/>
          <w:szCs w:val="12"/>
          <w:color w:val="545454"/>
          <w:spacing w:val="0"/>
          <w:w w:val="53"/>
          <w:position w:val="-2"/>
        </w:rPr>
        <w:t>!-.1</w:t>
      </w:r>
      <w:r>
        <w:rPr>
          <w:rFonts w:ascii="Arial" w:hAnsi="Arial" w:cs="Arial" w:eastAsia="Arial"/>
          <w:sz w:val="12"/>
          <w:szCs w:val="12"/>
          <w:color w:val="545454"/>
          <w:spacing w:val="0"/>
          <w:w w:val="53"/>
          <w:position w:val="-2"/>
        </w:rPr>
        <w:t>    </w:t>
      </w:r>
      <w:r>
        <w:rPr>
          <w:rFonts w:ascii="Arial" w:hAnsi="Arial" w:cs="Arial" w:eastAsia="Arial"/>
          <w:sz w:val="12"/>
          <w:szCs w:val="12"/>
          <w:color w:val="545454"/>
          <w:spacing w:val="12"/>
          <w:w w:val="53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B1AFAF"/>
          <w:spacing w:val="0"/>
          <w:w w:val="58"/>
          <w:position w:val="-2"/>
        </w:rPr>
        <w:t>-</w:t>
      </w:r>
      <w:r>
        <w:rPr>
          <w:rFonts w:ascii="Arial" w:hAnsi="Arial" w:cs="Arial" w:eastAsia="Arial"/>
          <w:sz w:val="12"/>
          <w:szCs w:val="12"/>
          <w:color w:val="B1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B1AFAF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0"/>
          <w:position w:val="-2"/>
        </w:rPr>
        <w:t>j;i'&lt;l</w:t>
      </w:r>
      <w:r>
        <w:rPr>
          <w:rFonts w:ascii="Arial" w:hAnsi="Arial" w:cs="Arial" w:eastAsia="Arial"/>
          <w:sz w:val="19"/>
          <w:szCs w:val="19"/>
          <w:color w:val="6D6D6E"/>
          <w:spacing w:val="0"/>
          <w:w w:val="91"/>
          <w:position w:val="-2"/>
        </w:rPr>
        <w:t>f</w:t>
      </w:r>
      <w:r>
        <w:rPr>
          <w:rFonts w:ascii="Arial" w:hAnsi="Arial" w:cs="Arial" w:eastAsia="Arial"/>
          <w:sz w:val="19"/>
          <w:szCs w:val="19"/>
          <w:color w:val="6D6D6E"/>
          <w:spacing w:val="-28"/>
          <w:w w:val="91"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8"/>
          <w:position w:val="-2"/>
        </w:rPr>
        <w:t>fı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right="1396"/>
        <w:jc w:val="right"/>
        <w:tabs>
          <w:tab w:pos="340" w:val="left"/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A1A1A1"/>
          <w:w w:val="108"/>
        </w:rPr>
        <w:t>T\</w:t>
      </w:r>
      <w:r>
        <w:rPr>
          <w:rFonts w:ascii="Arial" w:hAnsi="Arial" w:cs="Arial" w:eastAsia="Arial"/>
          <w:sz w:val="6"/>
          <w:szCs w:val="6"/>
          <w:color w:val="A1A1A1"/>
          <w:w w:val="100"/>
        </w:rPr>
        <w:tab/>
      </w:r>
      <w:r>
        <w:rPr>
          <w:rFonts w:ascii="Arial" w:hAnsi="Arial" w:cs="Arial" w:eastAsia="Arial"/>
          <w:sz w:val="6"/>
          <w:szCs w:val="6"/>
          <w:color w:val="A1A1A1"/>
          <w:w w:val="100"/>
        </w:rPr>
      </w:r>
      <w:r>
        <w:rPr>
          <w:rFonts w:ascii="Arial" w:hAnsi="Arial" w:cs="Arial" w:eastAsia="Arial"/>
          <w:sz w:val="6"/>
          <w:szCs w:val="6"/>
          <w:color w:val="C1C1C3"/>
          <w:spacing w:val="0"/>
          <w:w w:val="159"/>
        </w:rPr>
        <w:t>•</w:t>
      </w:r>
      <w:r>
        <w:rPr>
          <w:rFonts w:ascii="Arial" w:hAnsi="Arial" w:cs="Arial" w:eastAsia="Arial"/>
          <w:sz w:val="6"/>
          <w:szCs w:val="6"/>
          <w:color w:val="C1C1C3"/>
          <w:spacing w:val="0"/>
          <w:w w:val="159"/>
        </w:rPr>
        <w:t>   </w:t>
      </w:r>
      <w:r>
        <w:rPr>
          <w:rFonts w:ascii="Arial" w:hAnsi="Arial" w:cs="Arial" w:eastAsia="Arial"/>
          <w:sz w:val="6"/>
          <w:szCs w:val="6"/>
          <w:color w:val="C1C1C3"/>
          <w:spacing w:val="21"/>
          <w:w w:val="159"/>
        </w:rPr>
        <w:t> </w:t>
      </w:r>
      <w:r>
        <w:rPr>
          <w:rFonts w:ascii="Arial" w:hAnsi="Arial" w:cs="Arial" w:eastAsia="Arial"/>
          <w:sz w:val="6"/>
          <w:szCs w:val="6"/>
          <w:color w:val="858587"/>
          <w:spacing w:val="0"/>
          <w:w w:val="159"/>
        </w:rPr>
        <w:t>•</w:t>
      </w:r>
      <w:r>
        <w:rPr>
          <w:rFonts w:ascii="Arial" w:hAnsi="Arial" w:cs="Arial" w:eastAsia="Arial"/>
          <w:sz w:val="6"/>
          <w:szCs w:val="6"/>
          <w:color w:val="858587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858587"/>
          <w:spacing w:val="0"/>
          <w:w w:val="159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178" w:lineRule="exact"/>
        <w:ind w:right="1520"/>
        <w:jc w:val="right"/>
        <w:tabs>
          <w:tab w:pos="4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558441pt;margin-top:8.200873pt;width:31.154493pt;height:11.5pt;mso-position-horizontal-relative:page;mso-position-vertical-relative:paragraph;z-index:-1363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B3B3B"/>
                      <w:spacing w:val="0"/>
                      <w:w w:val="100"/>
                      <w:b/>
                      <w:bCs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B3B3B"/>
                      <w:spacing w:val="0"/>
                      <w:w w:val="100"/>
                      <w:b/>
                      <w:bCs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B3B3B"/>
                      <w:spacing w:val="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45454"/>
                      <w:spacing w:val="0"/>
                      <w:w w:val="155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45454"/>
                      <w:spacing w:val="35"/>
                      <w:w w:val="1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B1AFAF"/>
                      <w:spacing w:val="0"/>
                      <w:w w:val="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B1AFAF"/>
                      <w:spacing w:val="3"/>
                      <w:w w:val="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858587"/>
                      <w:spacing w:val="0"/>
                      <w:w w:val="8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6D6D6E"/>
          <w:spacing w:val="-28"/>
          <w:w w:val="99"/>
          <w:i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6D6D6E"/>
          <w:spacing w:val="0"/>
          <w:w w:val="59"/>
          <w:i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6D6D6E"/>
          <w:spacing w:val="-11"/>
          <w:w w:val="59"/>
          <w:i/>
        </w:rPr>
        <w:t>'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89"/>
          <w:i/>
        </w:rPr>
        <w:t>ı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00"/>
          <w:i/>
        </w:rPr>
      </w:r>
      <w:r>
        <w:rPr>
          <w:rFonts w:ascii="Arial" w:hAnsi="Arial" w:cs="Arial" w:eastAsia="Arial"/>
          <w:sz w:val="16"/>
          <w:szCs w:val="16"/>
          <w:color w:val="6D6D6E"/>
          <w:spacing w:val="0"/>
          <w:w w:val="59"/>
        </w:rPr>
        <w:t>•</w:t>
      </w:r>
      <w:r>
        <w:rPr>
          <w:rFonts w:ascii="Arial" w:hAnsi="Arial" w:cs="Arial" w:eastAsia="Arial"/>
          <w:sz w:val="16"/>
          <w:szCs w:val="16"/>
          <w:color w:val="6D6D6E"/>
          <w:spacing w:val="0"/>
          <w:w w:val="59"/>
        </w:rPr>
        <w:t>   </w:t>
      </w:r>
      <w:r>
        <w:rPr>
          <w:rFonts w:ascii="Arial" w:hAnsi="Arial" w:cs="Arial" w:eastAsia="Arial"/>
          <w:sz w:val="16"/>
          <w:szCs w:val="16"/>
          <w:color w:val="6D6D6E"/>
          <w:spacing w:val="22"/>
          <w:w w:val="59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858587"/>
          <w:spacing w:val="0"/>
          <w:w w:val="125"/>
        </w:rPr>
        <w:t>\</w:t>
      </w:r>
      <w:r>
        <w:rPr>
          <w:rFonts w:ascii="Arial" w:hAnsi="Arial" w:cs="Arial" w:eastAsia="Arial"/>
          <w:sz w:val="16"/>
          <w:szCs w:val="16"/>
          <w:color w:val="858587"/>
          <w:spacing w:val="-19"/>
          <w:w w:val="125"/>
        </w:rPr>
        <w:t>'</w:t>
      </w:r>
      <w:r>
        <w:rPr>
          <w:rFonts w:ascii="Arial" w:hAnsi="Arial" w:cs="Arial" w:eastAsia="Arial"/>
          <w:sz w:val="16"/>
          <w:szCs w:val="16"/>
          <w:color w:val="B1AFAF"/>
          <w:spacing w:val="0"/>
          <w:w w:val="147"/>
        </w:rPr>
        <w:t>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81" w:lineRule="exact"/>
        <w:ind w:right="2112"/>
        <w:jc w:val="right"/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896591pt;margin-top:7.068211pt;width:8.77415pt;height:21.5pt;mso-position-horizontal-relative:page;mso-position-vertical-relative:paragraph;z-index:-13631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3B3B3B"/>
                      <w:spacing w:val="0"/>
                      <w:w w:val="69"/>
                    </w:rPr>
                    <w:t>=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64"/>
          <w:i/>
          <w:position w:val="-2"/>
        </w:rPr>
        <w:t>f.;.!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64"/>
          <w:i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3B3B3B"/>
          <w:spacing w:val="2"/>
          <w:w w:val="64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64"/>
          <w:i/>
          <w:position w:val="-2"/>
        </w:rPr>
        <w:t>i!</w:t>
      </w:r>
      <w:r>
        <w:rPr>
          <w:rFonts w:ascii="Arial" w:hAnsi="Arial" w:cs="Arial" w:eastAsia="Arial"/>
          <w:sz w:val="18"/>
          <w:szCs w:val="18"/>
          <w:color w:val="545454"/>
          <w:spacing w:val="18"/>
          <w:w w:val="64"/>
          <w:i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545454"/>
          <w:spacing w:val="0"/>
          <w:w w:val="114"/>
          <w:b/>
          <w:bCs/>
          <w:position w:val="-2"/>
        </w:rPr>
        <w:t>}1: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right="1755"/>
        <w:jc w:val="right"/>
        <w:tabs>
          <w:tab w:pos="4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19"/>
          <w:position w:val="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19"/>
          <w:position w:val="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19"/>
          <w:position w:val="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1"/>
        </w:rPr>
        <w:t>'1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858587"/>
          <w:spacing w:val="0"/>
          <w:w w:val="74"/>
          <w:b/>
          <w:bCs/>
          <w:i/>
          <w:position w:val="1"/>
        </w:rPr>
        <w:t>,tiJ'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3" w:after="0" w:line="97" w:lineRule="exact"/>
        <w:ind w:right="181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858587"/>
          <w:w w:val="157"/>
          <w:b/>
          <w:bCs/>
          <w:i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858587"/>
          <w:spacing w:val="-19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A1A1A1"/>
          <w:spacing w:val="0"/>
          <w:w w:val="128"/>
          <w:b/>
          <w:bCs/>
          <w:i/>
          <w:position w:val="-1"/>
        </w:rPr>
        <w:t>,</w:t>
      </w:r>
      <w:r>
        <w:rPr>
          <w:rFonts w:ascii="Arial" w:hAnsi="Arial" w:cs="Arial" w:eastAsia="Arial"/>
          <w:sz w:val="9"/>
          <w:szCs w:val="9"/>
          <w:color w:val="A1A1A1"/>
          <w:spacing w:val="-18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C1C1C3"/>
          <w:spacing w:val="6"/>
          <w:w w:val="64"/>
          <w:b/>
          <w:bCs/>
          <w:i/>
          <w:position w:val="-1"/>
        </w:rPr>
        <w:t>_</w:t>
      </w:r>
      <w:r>
        <w:rPr>
          <w:rFonts w:ascii="Arial" w:hAnsi="Arial" w:cs="Arial" w:eastAsia="Arial"/>
          <w:sz w:val="9"/>
          <w:szCs w:val="9"/>
          <w:color w:val="858587"/>
          <w:spacing w:val="0"/>
          <w:w w:val="82"/>
          <w:b/>
          <w:bCs/>
          <w:i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858587"/>
          <w:spacing w:val="1"/>
          <w:w w:val="82"/>
          <w:b/>
          <w:bCs/>
          <w:i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6D6D6E"/>
          <w:spacing w:val="-16"/>
          <w:w w:val="157"/>
          <w:b/>
          <w:bCs/>
          <w:i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6D6D6E"/>
          <w:spacing w:val="0"/>
          <w:w w:val="56"/>
          <w:b/>
          <w:bCs/>
          <w:i/>
          <w:position w:val="-1"/>
        </w:rPr>
        <w:t>""</w:t>
      </w:r>
      <w:r>
        <w:rPr>
          <w:rFonts w:ascii="Arial" w:hAnsi="Arial" w:cs="Arial" w:eastAsia="Arial"/>
          <w:sz w:val="9"/>
          <w:szCs w:val="9"/>
          <w:color w:val="6D6D6E"/>
          <w:spacing w:val="0"/>
          <w:w w:val="55"/>
          <w:b/>
          <w:bCs/>
          <w:i/>
          <w:position w:val="-1"/>
        </w:rPr>
        <w:t>'</w:t>
      </w:r>
      <w:r>
        <w:rPr>
          <w:rFonts w:ascii="Arial" w:hAnsi="Arial" w:cs="Arial" w:eastAsia="Arial"/>
          <w:sz w:val="9"/>
          <w:szCs w:val="9"/>
          <w:color w:val="6D6D6E"/>
          <w:spacing w:val="0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6D6D6E"/>
          <w:spacing w:val="11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858587"/>
          <w:spacing w:val="0"/>
          <w:w w:val="272"/>
          <w:b/>
          <w:bCs/>
          <w:i/>
          <w:position w:val="-1"/>
        </w:rPr>
        <w:t>·</w:t>
      </w:r>
      <w:r>
        <w:rPr>
          <w:rFonts w:ascii="Arial" w:hAnsi="Arial" w:cs="Arial" w:eastAsia="Arial"/>
          <w:sz w:val="9"/>
          <w:szCs w:val="9"/>
          <w:color w:val="858587"/>
          <w:spacing w:val="6"/>
          <w:w w:val="271"/>
          <w:b/>
          <w:bCs/>
          <w:i/>
          <w:position w:val="-1"/>
        </w:rPr>
        <w:t>ı</w:t>
      </w:r>
      <w:r>
        <w:rPr>
          <w:rFonts w:ascii="Arial" w:hAnsi="Arial" w:cs="Arial" w:eastAsia="Arial"/>
          <w:sz w:val="9"/>
          <w:szCs w:val="9"/>
          <w:color w:val="6D6D6E"/>
          <w:spacing w:val="0"/>
          <w:w w:val="73"/>
          <w:b/>
          <w:bCs/>
          <w:i/>
          <w:position w:val="-1"/>
        </w:rPr>
        <w:t>lfttl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600" w:right="240"/>
        </w:sectPr>
      </w:pPr>
      <w:rPr/>
    </w:p>
    <w:p>
      <w:pPr>
        <w:spacing w:before="0" w:after="0" w:line="289" w:lineRule="exact"/>
        <w:ind w:left="287" w:right="-91"/>
        <w:jc w:val="left"/>
        <w:tabs>
          <w:tab w:pos="21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53"/>
          <w:w w:val="55"/>
          <w:position w:val="-5"/>
        </w:rPr>
        <w:t>:</w:t>
      </w:r>
      <w:r>
        <w:rPr>
          <w:rFonts w:ascii="Arial" w:hAnsi="Arial" w:cs="Arial" w:eastAsia="Arial"/>
          <w:sz w:val="10"/>
          <w:szCs w:val="10"/>
          <w:color w:val="3B3B3B"/>
          <w:spacing w:val="-70"/>
          <w:w w:val="147"/>
          <w:position w:val="10"/>
        </w:rPr>
        <w:t>«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5"/>
          <w:position w:val="-5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53"/>
          <w:w w:val="55"/>
          <w:position w:val="-5"/>
        </w:rPr>
        <w:t>c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47"/>
          <w:position w:val="10"/>
        </w:rPr>
        <w:t>l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8"/>
          <w:szCs w:val="28"/>
          <w:color w:val="6D6D6E"/>
          <w:spacing w:val="0"/>
          <w:w w:val="73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D6D6E"/>
          <w:spacing w:val="-5"/>
          <w:w w:val="73"/>
          <w:b/>
          <w:bCs/>
          <w:position w:val="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14"/>
          <w:w w:val="82"/>
          <w:b/>
          <w:bCs/>
          <w:position w:val="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6D6D6E"/>
          <w:spacing w:val="-39"/>
          <w:w w:val="88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31"/>
          <w:w w:val="91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6D6D6E"/>
          <w:spacing w:val="0"/>
          <w:w w:val="73"/>
          <w:b/>
          <w:bCs/>
          <w:position w:val="1"/>
        </w:rPr>
        <w:t>ra</w:t>
      </w:r>
      <w:r>
        <w:rPr>
          <w:rFonts w:ascii="Times New Roman" w:hAnsi="Times New Roman" w:cs="Times New Roman" w:eastAsia="Times New Roman"/>
          <w:sz w:val="28"/>
          <w:szCs w:val="28"/>
          <w:color w:val="6D6D6E"/>
          <w:spacing w:val="0"/>
          <w:w w:val="74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858587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-30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6D6D6E"/>
          <w:spacing w:val="0"/>
          <w:w w:val="37"/>
          <w:position w:val="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6D6D6E"/>
          <w:spacing w:val="-9"/>
          <w:w w:val="37"/>
          <w:position w:val="1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-38"/>
          <w:w w:val="85"/>
          <w:position w:val="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C1C1C3"/>
          <w:spacing w:val="0"/>
          <w:w w:val="21"/>
          <w:position w:val="1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C1C1C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C1C1C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0"/>
          <w:w w:val="62"/>
          <w:position w:val="-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-19"/>
          <w:w w:val="90"/>
          <w:position w:val="-6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79"/>
          <w:position w:val="-6"/>
        </w:rPr>
        <w:t>Ç: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  <w:cols w:num="2" w:equalWidth="0">
            <w:col w:w="2966" w:space="77"/>
            <w:col w:w="8037"/>
          </w:cols>
        </w:sectPr>
      </w:pPr>
      <w:rPr/>
    </w:p>
    <w:p>
      <w:pPr>
        <w:spacing w:before="0" w:after="0" w:line="242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58587"/>
          <w:spacing w:val="-16"/>
          <w:w w:val="129"/>
        </w:rPr>
        <w:t>I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8"/>
        </w:rPr>
        <w:t>t</w:t>
      </w:r>
      <w:r>
        <w:rPr>
          <w:rFonts w:ascii="Arial" w:hAnsi="Arial" w:cs="Arial" w:eastAsia="Arial"/>
          <w:sz w:val="23"/>
          <w:szCs w:val="23"/>
          <w:color w:val="545454"/>
          <w:spacing w:val="3"/>
          <w:w w:val="78"/>
        </w:rPr>
        <w:t>f</w:t>
      </w:r>
      <w:r>
        <w:rPr>
          <w:rFonts w:ascii="Arial" w:hAnsi="Arial" w:cs="Arial" w:eastAsia="Arial"/>
          <w:sz w:val="23"/>
          <w:szCs w:val="23"/>
          <w:color w:val="6D6D6E"/>
          <w:spacing w:val="-2"/>
          <w:w w:val="77"/>
        </w:rPr>
        <w:t>a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6"/>
        </w:rPr>
        <w:t>i</w:t>
      </w:r>
      <w:r>
        <w:rPr>
          <w:rFonts w:ascii="Arial" w:hAnsi="Arial" w:cs="Arial" w:eastAsia="Arial"/>
          <w:sz w:val="23"/>
          <w:szCs w:val="23"/>
          <w:color w:val="545454"/>
          <w:spacing w:val="1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6D6D6E"/>
          <w:spacing w:val="0"/>
          <w:w w:val="86"/>
        </w:rPr>
        <w:t>e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07" w:lineRule="exact"/>
        <w:ind w:right="-20"/>
        <w:jc w:val="left"/>
        <w:tabs>
          <w:tab w:pos="4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0"/>
          <w:w w:val="72"/>
          <w:position w:val="5"/>
        </w:rPr>
        <w:t>Mı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9"/>
          <w:szCs w:val="29"/>
          <w:color w:val="858587"/>
          <w:spacing w:val="0"/>
          <w:w w:val="72"/>
          <w:position w:val="0"/>
        </w:rPr>
        <w:t>z</w:t>
      </w:r>
      <w:r>
        <w:rPr>
          <w:rFonts w:ascii="Times New Roman" w:hAnsi="Times New Roman" w:cs="Times New Roman" w:eastAsia="Times New Roman"/>
          <w:sz w:val="29"/>
          <w:szCs w:val="29"/>
          <w:color w:val="858587"/>
          <w:spacing w:val="5"/>
          <w:w w:val="72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858587"/>
          <w:spacing w:val="0"/>
          <w:w w:val="100"/>
          <w:i/>
          <w:position w:val="0"/>
        </w:rPr>
        <w:t>b</w:t>
      </w:r>
      <w:r>
        <w:rPr>
          <w:rFonts w:ascii="Arial" w:hAnsi="Arial" w:cs="Arial" w:eastAsia="Arial"/>
          <w:sz w:val="23"/>
          <w:szCs w:val="23"/>
          <w:color w:val="858587"/>
          <w:spacing w:val="15"/>
          <w:w w:val="100"/>
          <w:i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6D6D6E"/>
          <w:spacing w:val="-15"/>
          <w:w w:val="153"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858587"/>
          <w:spacing w:val="11"/>
          <w:w w:val="98"/>
          <w:position w:val="0"/>
        </w:rPr>
        <w:t>g</w:t>
      </w:r>
      <w:r>
        <w:rPr>
          <w:rFonts w:ascii="Arial" w:hAnsi="Arial" w:cs="Arial" w:eastAsia="Arial"/>
          <w:sz w:val="21"/>
          <w:szCs w:val="21"/>
          <w:color w:val="5B607E"/>
          <w:spacing w:val="0"/>
          <w:w w:val="64"/>
          <w:position w:val="0"/>
        </w:rPr>
        <w:t>r</w:t>
      </w:r>
      <w:r>
        <w:rPr>
          <w:rFonts w:ascii="Arial" w:hAnsi="Arial" w:cs="Arial" w:eastAsia="Arial"/>
          <w:sz w:val="21"/>
          <w:szCs w:val="21"/>
          <w:color w:val="5B607E"/>
          <w:spacing w:val="0"/>
          <w:w w:val="63"/>
          <w:position w:val="0"/>
        </w:rPr>
        <w:t>;</w:t>
      </w:r>
      <w:r>
        <w:rPr>
          <w:rFonts w:ascii="Arial" w:hAnsi="Arial" w:cs="Arial" w:eastAsia="Arial"/>
          <w:sz w:val="21"/>
          <w:szCs w:val="21"/>
          <w:color w:val="5B607E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97"/>
          <w:position w:val="0"/>
        </w:rPr>
        <w:t>/i</w:t>
      </w:r>
      <w:r>
        <w:rPr>
          <w:rFonts w:ascii="Arial" w:hAnsi="Arial" w:cs="Arial" w:eastAsia="Arial"/>
          <w:sz w:val="21"/>
          <w:szCs w:val="21"/>
          <w:color w:val="3B3B3B"/>
          <w:spacing w:val="7"/>
          <w:w w:val="98"/>
          <w:position w:val="0"/>
        </w:rPr>
        <w:t>n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1"/>
          <w:position w:val="0"/>
        </w:rPr>
        <w:t>;</w:t>
      </w:r>
      <w:r>
        <w:rPr>
          <w:rFonts w:ascii="Arial" w:hAnsi="Arial" w:cs="Arial" w:eastAsia="Arial"/>
          <w:sz w:val="21"/>
          <w:szCs w:val="21"/>
          <w:color w:val="545454"/>
          <w:spacing w:val="-19"/>
          <w:w w:val="81"/>
          <w:position w:val="0"/>
        </w:rPr>
        <w:t>;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84"/>
          <w:position w:val="0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  <w:cols w:num="2" w:equalWidth="0">
            <w:col w:w="2598" w:space="45"/>
            <w:col w:w="8437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33.630451pt;margin-top:34.160507pt;width:545.16734pt;height:784.782513pt;mso-position-horizontal-relative:page;mso-position-vertical-relative:page;z-index:-13635" coordorigin="673,683" coordsize="10903,15696">
            <v:group style="position:absolute;left:694;top:695;width:2;height:786" coordorigin="694,695" coordsize="2,786">
              <v:shape style="position:absolute;left:694;top:695;width:2;height:786" coordorigin="694,695" coordsize="0,786" path="m694,1481l694,695e" filled="f" stroked="t" strokeweight=".70801pt" strokecolor="#8C8C8C">
                <v:path arrowok="t"/>
              </v:shape>
            </v:group>
            <v:group style="position:absolute;left:2412;top:695;width:2;height:1157" coordorigin="2412,695" coordsize="2,1157">
              <v:shape style="position:absolute;left:2412;top:695;width:2;height:1157" coordorigin="2412,695" coordsize="0,1157" path="m2412,1852l2412,695e" filled="f" stroked="t" strokeweight=".70801pt" strokecolor="#7C7C7C">
                <v:path arrowok="t"/>
              </v:shape>
            </v:group>
            <v:group style="position:absolute;left:680;top:702;width:7165;height:2" coordorigin="680,702" coordsize="7165,2">
              <v:shape style="position:absolute;left:680;top:702;width:7165;height:2" coordorigin="680,702" coordsize="7165,0" path="m680,702l7845,702e" filled="f" stroked="t" strokeweight=".70801pt" strokecolor="#676767">
                <v:path arrowok="t"/>
              </v:shape>
            </v:group>
            <v:group style="position:absolute;left:6938;top:700;width:477;height:2" coordorigin="6938,700" coordsize="477,2">
              <v:shape style="position:absolute;left:6938;top:700;width:477;height:2" coordorigin="6938,700" coordsize="477,0" path="m6938,700l7415,700e" filled="f" stroked="t" strokeweight=".472006pt" strokecolor="#575757">
                <v:path arrowok="t"/>
              </v:shape>
            </v:group>
            <v:group style="position:absolute;left:7788;top:700;width:562;height:2" coordorigin="7788,700" coordsize="562,2">
              <v:shape style="position:absolute;left:7788;top:700;width:562;height:2" coordorigin="7788,700" coordsize="562,0" path="m7788,700l8350,700e" filled="f" stroked="t" strokeweight=".472006pt" strokecolor="#606060">
                <v:path arrowok="t"/>
              </v:shape>
            </v:group>
            <v:group style="position:absolute;left:8260;top:700;width:3290;height:2" coordorigin="8260,700" coordsize="3290,2">
              <v:shape style="position:absolute;left:8260;top:700;width:3290;height:2" coordorigin="8260,700" coordsize="3290,0" path="m8260,700l11550,700e" filled="f" stroked="t" strokeweight=".70801pt" strokecolor="#6B6B6B">
                <v:path arrowok="t"/>
              </v:shape>
            </v:group>
            <v:group style="position:absolute;left:9138;top:690;width:2;height:557" coordorigin="9138,690" coordsize="2,557">
              <v:shape style="position:absolute;left:9138;top:690;width:2;height:557" coordorigin="9138,690" coordsize="0,557" path="m9138,1247l9138,690e" filled="f" stroked="t" strokeweight=".70801pt" strokecolor="#606060">
                <v:path arrowok="t"/>
              </v:shape>
            </v:group>
            <v:group style="position:absolute;left:9138;top:1190;width:2;height:290" coordorigin="9138,1190" coordsize="2,290">
              <v:shape style="position:absolute;left:9138;top:1190;width:2;height:290" coordorigin="9138,1190" coordsize="0,290" path="m9138,1481l9138,1190e" filled="f" stroked="t" strokeweight=".472006pt" strokecolor="#383838">
                <v:path arrowok="t"/>
              </v:shape>
            </v:group>
            <v:group style="position:absolute;left:694;top:1423;width:2;height:295" coordorigin="694,1423" coordsize="2,295">
              <v:shape style="position:absolute;left:694;top:1423;width:2;height:295" coordorigin="694,1423" coordsize="0,295" path="m694,1719l694,1423e" filled="f" stroked="t" strokeweight=".472006pt" strokecolor="#7C7C7C">
                <v:path arrowok="t"/>
              </v:shape>
            </v:group>
            <v:group style="position:absolute;left:2412;top:1423;width:2;height:428" coordorigin="2412,1423" coordsize="2,428">
              <v:shape style="position:absolute;left:2412;top:1423;width:2;height:428" coordorigin="2412,1423" coordsize="0,428" path="m2412,1852l2412,1423e" filled="f" stroked="t" strokeweight=".472006pt" strokecolor="#707070">
                <v:path arrowok="t"/>
              </v:shape>
            </v:group>
            <v:group style="position:absolute;left:9138;top:1423;width:2;height:781" coordorigin="9138,1423" coordsize="2,781">
              <v:shape style="position:absolute;left:9138;top:1423;width:2;height:781" coordorigin="9138,1423" coordsize="0,781" path="m9138,2204l9138,1423e" filled="f" stroked="t" strokeweight=".70801pt" strokecolor="#575757">
                <v:path arrowok="t"/>
              </v:shape>
            </v:group>
            <v:group style="position:absolute;left:689;top:2195;width:1751;height:2" coordorigin="689,2195" coordsize="1751,2">
              <v:shape style="position:absolute;left:689;top:2195;width:1751;height:2" coordorigin="689,2195" coordsize="1751,0" path="m689,2195l2440,2195e" filled="f" stroked="t" strokeweight=".70801pt" strokecolor="#646464">
                <v:path arrowok="t"/>
              </v:shape>
            </v:group>
            <v:group style="position:absolute;left:2410;top:1661;width:2;height:538" coordorigin="2410,1661" coordsize="2,538">
              <v:shape style="position:absolute;left:2410;top:1661;width:2;height:538" coordorigin="2410,1661" coordsize="0,538" path="m2410,2199l2410,1661e" filled="f" stroked="t" strokeweight=".472006pt" strokecolor="#4F4F4F">
                <v:path arrowok="t"/>
              </v:shape>
            </v:group>
            <v:group style="position:absolute;left:2369;top:2197;width:538;height:2" coordorigin="2369,2197" coordsize="538,2">
              <v:shape style="position:absolute;left:2369;top:2197;width:538;height:2" coordorigin="2369,2197" coordsize="538,0" path="m2369,2197l2908,2197e" filled="f" stroked="t" strokeweight=".472006pt" strokecolor="#4B4B4B">
                <v:path arrowok="t"/>
              </v:shape>
            </v:group>
            <v:group style="position:absolute;left:2813;top:2197;width:8737;height:2" coordorigin="2813,2197" coordsize="8737,2">
              <v:shape style="position:absolute;left:2813;top:2197;width:8737;height:2" coordorigin="2813,2197" coordsize="8737,0" path="m2813,2197l11550,2197e" filled="f" stroked="t" strokeweight=".70801pt" strokecolor="#646464">
                <v:path arrowok="t"/>
              </v:shape>
            </v:group>
            <v:group style="position:absolute;left:7788;top:2195;width:562;height:2" coordorigin="7788,2195" coordsize="562,2">
              <v:shape style="position:absolute;left:7788;top:2195;width:562;height:2" coordorigin="7788,2195" coordsize="562,0" path="m7788,2195l8350,2195e" filled="f" stroked="t" strokeweight=".472006pt" strokecolor="#575757">
                <v:path arrowok="t"/>
              </v:shape>
            </v:group>
            <v:group style="position:absolute;left:3436;top:2190;width:2;height:533" coordorigin="3436,2190" coordsize="2,533">
              <v:shape style="position:absolute;left:3436;top:2190;width:2;height:533" coordorigin="3436,2190" coordsize="0,533" path="m3436,2723l3436,2190e" filled="f" stroked="t" strokeweight=".944013pt" strokecolor="#606060">
                <v:path arrowok="t"/>
              </v:shape>
            </v:group>
            <v:group style="position:absolute;left:684;top:2664;width:8473;height:2" coordorigin="684,2664" coordsize="8473,2">
              <v:shape style="position:absolute;left:684;top:2664;width:8473;height:2" coordorigin="684,2664" coordsize="8473,0" path="m684,2664l9157,2664e" filled="f" stroked="t" strokeweight=".70801pt" strokecolor="#646464">
                <v:path arrowok="t"/>
              </v:shape>
            </v:group>
            <v:group style="position:absolute;left:5806;top:2190;width:2;height:500" coordorigin="5806,2190" coordsize="2,500">
              <v:shape style="position:absolute;left:5806;top:2190;width:2;height:500" coordorigin="5806,2190" coordsize="0,500" path="m5806,2690l5806,2190e" filled="f" stroked="t" strokeweight=".70801pt" strokecolor="#646464">
                <v:path arrowok="t"/>
              </v:shape>
            </v:group>
            <v:group style="position:absolute;left:7824;top:2185;width:2;height:490" coordorigin="7824,2185" coordsize="2,490">
              <v:shape style="position:absolute;left:7824;top:2185;width:2;height:490" coordorigin="7824,2185" coordsize="0,490" path="m7824,2675l7824,2185e" filled="f" stroked="t" strokeweight=".472006pt" strokecolor="#575757">
                <v:path arrowok="t"/>
              </v:shape>
            </v:group>
            <v:group style="position:absolute;left:9100;top:2666;width:363;height:2" coordorigin="9100,2666" coordsize="363,2">
              <v:shape style="position:absolute;left:9100;top:2666;width:363;height:2" coordorigin="9100,2666" coordsize="363,0" path="m9100,2666l9464,2666e" filled="f" stroked="t" strokeweight=".472006pt" strokecolor="#4B4B4B">
                <v:path arrowok="t"/>
              </v:shape>
            </v:group>
            <v:group style="position:absolute;left:9407;top:2666;width:2148;height:2" coordorigin="9407,2666" coordsize="2148,2">
              <v:shape style="position:absolute;left:9407;top:2666;width:2148;height:2" coordorigin="9407,2666" coordsize="2148,0" path="m9407,2666l11555,2666e" filled="f" stroked="t" strokeweight=".70801pt" strokecolor="#646464">
                <v:path arrowok="t"/>
              </v:shape>
            </v:group>
            <v:group style="position:absolute;left:694;top:2906;width:10861;height:2" coordorigin="694,2906" coordsize="10861,2">
              <v:shape style="position:absolute;left:694;top:2906;width:10861;height:2" coordorigin="694,2906" coordsize="10861,0" path="m694,2906l11555,2906e" filled="f" stroked="t" strokeweight=".70801pt" strokecolor="#646464">
                <v:path arrowok="t"/>
              </v:shape>
            </v:group>
            <v:group style="position:absolute;left:699;top:695;width:2;height:2237" coordorigin="699,695" coordsize="2,2237">
              <v:shape style="position:absolute;left:699;top:695;width:2;height:2237" coordorigin="699,695" coordsize="0,2237" path="m699,2933l699,695e" filled="f" stroked="t" strokeweight=".472006pt" strokecolor="#676767">
                <v:path arrowok="t"/>
              </v:shape>
            </v:group>
            <v:group style="position:absolute;left:3436;top:2618;width:2;height:300" coordorigin="3436,2618" coordsize="2,300">
              <v:shape style="position:absolute;left:3436;top:2618;width:2;height:300" coordorigin="3436,2618" coordsize="0,300" path="m3436,2918l3436,2618e" filled="f" stroked="t" strokeweight=".472006pt" strokecolor="#4B4B4B">
                <v:path arrowok="t"/>
              </v:shape>
            </v:group>
            <v:group style="position:absolute;left:5806;top:2618;width:2;height:295" coordorigin="5806,2618" coordsize="2,295">
              <v:shape style="position:absolute;left:5806;top:2618;width:2;height:295" coordorigin="5806,2618" coordsize="0,295" path="m5806,2914l5806,2618e" filled="f" stroked="t" strokeweight=".472006pt" strokecolor="#5B5B5B">
                <v:path arrowok="t"/>
              </v:shape>
            </v:group>
            <v:group style="position:absolute;left:699;top:2861;width:2;height:305" coordorigin="699,2861" coordsize="2,305">
              <v:shape style="position:absolute;left:699;top:2861;width:2;height:305" coordorigin="699,2861" coordsize="0,305" path="m699,3166l699,2861e" filled="f" stroked="t" strokeweight=".472006pt" strokecolor="#444444">
                <v:path arrowok="t"/>
              </v:shape>
            </v:group>
            <v:group style="position:absolute;left:689;top:3144;width:10866;height:2" coordorigin="689,3144" coordsize="10866,2">
              <v:shape style="position:absolute;left:689;top:3144;width:10866;height:2" coordorigin="689,3144" coordsize="10866,0" path="m689,3144l11555,3144e" filled="f" stroked="t" strokeweight=".70801pt" strokecolor="#646464">
                <v:path arrowok="t"/>
              </v:shape>
            </v:group>
            <v:group style="position:absolute;left:689;top:3387;width:10866;height:2" coordorigin="689,3387" coordsize="10866,2">
              <v:shape style="position:absolute;left:689;top:3387;width:10866;height:2" coordorigin="689,3387" coordsize="10866,0" path="m689,3387l11555,3387e" filled="f" stroked="t" strokeweight=".70801pt" strokecolor="#646464">
                <v:path arrowok="t"/>
              </v:shape>
            </v:group>
            <v:group style="position:absolute;left:696;top:695;width:2;height:5503" coordorigin="696,695" coordsize="2,5503">
              <v:shape style="position:absolute;left:696;top:695;width:2;height:5503" coordorigin="696,695" coordsize="0,5503" path="m696,6198l696,695e" filled="f" stroked="t" strokeweight=".70801pt" strokecolor="#606060">
                <v:path arrowok="t"/>
              </v:shape>
            </v:group>
            <v:group style="position:absolute;left:694;top:3625;width:10861;height:2" coordorigin="694,3625" coordsize="10861,2">
              <v:shape style="position:absolute;left:694;top:3625;width:10861;height:2" coordorigin="694,3625" coordsize="10861,0" path="m694,3625l11555,3625e" filled="f" stroked="t" strokeweight=".70801pt" strokecolor="#606060">
                <v:path arrowok="t"/>
              </v:shape>
            </v:group>
            <v:group style="position:absolute;left:11548;top:690;width:2;height:3694" coordorigin="11548,690" coordsize="2,3694">
              <v:shape style="position:absolute;left:11548;top:690;width:2;height:3694" coordorigin="11548,690" coordsize="0,3694" path="m11548,4385l11548,690e" filled="f" stroked="t" strokeweight=".70801pt" strokecolor="#5B5B5B">
                <v:path arrowok="t"/>
              </v:shape>
            </v:group>
            <v:group style="position:absolute;left:699;top:3599;width:2;height:305" coordorigin="699,3599" coordsize="2,305">
              <v:shape style="position:absolute;left:699;top:3599;width:2;height:305" coordorigin="699,3599" coordsize="0,305" path="m699,3904l699,3599e" filled="f" stroked="t" strokeweight=".472006pt" strokecolor="#383838">
                <v:path arrowok="t"/>
              </v:shape>
            </v:group>
            <v:group style="position:absolute;left:3894;top:3618;width:2;height:514" coordorigin="3894,3618" coordsize="2,514">
              <v:shape style="position:absolute;left:3894;top:3618;width:2;height:514" coordorigin="3894,3618" coordsize="0,514" path="m3894,4132l3894,3618e" filled="f" stroked="t" strokeweight=".70801pt" strokecolor="#575757">
                <v:path arrowok="t"/>
              </v:shape>
            </v:group>
            <v:group style="position:absolute;left:3880;top:4075;width:1945;height:2" coordorigin="3880,4075" coordsize="1945,2">
              <v:shape style="position:absolute;left:3880;top:4075;width:1945;height:2" coordorigin="3880,4075" coordsize="1945,0" path="m3880,4075l5825,4075e" filled="f" stroked="t" strokeweight=".236003pt" strokecolor="#5B5B5B">
                <v:path arrowok="t"/>
              </v:shape>
            </v:group>
            <v:group style="position:absolute;left:6979;top:3613;width:2;height:519" coordorigin="6979,3613" coordsize="2,519">
              <v:shape style="position:absolute;left:6979;top:3613;width:2;height:519" coordorigin="6979,3613" coordsize="0,519" path="m6979,4132l6979,3613e" filled="f" stroked="t" strokeweight=".70801pt" strokecolor="#6B6B6B">
                <v:path arrowok="t"/>
              </v:shape>
            </v:group>
            <v:group style="position:absolute;left:10710;top:4073;width:845;height:2" coordorigin="10710,4073" coordsize="845,2">
              <v:shape style="position:absolute;left:10710;top:4073;width:845;height:2" coordorigin="10710,4073" coordsize="845,0" path="m10710,4073l11555,4073e" filled="f" stroked="t" strokeweight=".472006pt" strokecolor="#CCCCCC">
                <v:path arrowok="t"/>
              </v:shape>
            </v:group>
            <v:group style="position:absolute;left:684;top:4387;width:519;height:2" coordorigin="684,4387" coordsize="519,2">
              <v:shape style="position:absolute;left:684;top:4387;width:519;height:2" coordorigin="684,4387" coordsize="519,0" path="m684,4387l1204,4387e" filled="f" stroked="t" strokeweight=".472006pt" strokecolor="#4F4F4F">
                <v:path arrowok="t"/>
              </v:shape>
            </v:group>
            <v:group style="position:absolute;left:1010;top:4382;width:2865;height:2" coordorigin="1010,4382" coordsize="2865,2">
              <v:shape style="position:absolute;left:1010;top:4382;width:2865;height:2" coordorigin="1010,4382" coordsize="2865,0" path="m1010,4382l3875,4382e" filled="f" stroked="t" strokeweight=".70801pt" strokecolor="#676767">
                <v:path arrowok="t"/>
              </v:shape>
            </v:group>
            <v:group style="position:absolute;left:3663;top:4380;width:255;height:2" coordorigin="3663,4380" coordsize="255,2">
              <v:shape style="position:absolute;left:3663;top:4380;width:255;height:2" coordorigin="3663,4380" coordsize="255,0" path="m3663,4380l3918,4380e" filled="f" stroked="t" strokeweight=".472006pt" strokecolor="#4B4B4B">
                <v:path arrowok="t"/>
              </v:shape>
            </v:group>
            <v:group style="position:absolute;left:3894;top:4075;width:2;height:314" coordorigin="3894,4075" coordsize="2,314">
              <v:shape style="position:absolute;left:3894;top:4075;width:2;height:314" coordorigin="3894,4075" coordsize="0,314" path="m3894,4389l3894,4075e" filled="f" stroked="t" strokeweight=".472006pt" strokecolor="#444444">
                <v:path arrowok="t"/>
              </v:shape>
            </v:group>
            <v:group style="position:absolute;left:3828;top:4375;width:2001;height:2" coordorigin="3828,4375" coordsize="2001,2">
              <v:shape style="position:absolute;left:3828;top:4375;width:2001;height:2" coordorigin="3828,4375" coordsize="2001,0" path="m3828,4375l5829,4375e" filled="f" stroked="t" strokeweight="1.180016pt" strokecolor="#3F3F3F">
                <v:path arrowok="t"/>
              </v:shape>
            </v:group>
            <v:group style="position:absolute;left:5822;top:4075;width:2;height:309" coordorigin="5822,4075" coordsize="2,309">
              <v:shape style="position:absolute;left:5822;top:4075;width:2;height:309" coordorigin="5822,4075" coordsize="0,309" path="m5822,4385l5822,4075e" filled="f" stroked="t" strokeweight=".472006pt" strokecolor="#ACACAC">
                <v:path arrowok="t"/>
              </v:shape>
            </v:group>
            <v:group style="position:absolute;left:5768;top:4380;width:1038;height:2" coordorigin="5768,4380" coordsize="1038,2">
              <v:shape style="position:absolute;left:5768;top:4380;width:1038;height:2" coordorigin="5768,4380" coordsize="1038,0" path="m5768,4380l6806,4380e" filled="f" stroked="t" strokeweight=".472006pt" strokecolor="#5B5B5B">
                <v:path arrowok="t"/>
              </v:shape>
            </v:group>
            <v:group style="position:absolute;left:6750;top:4380;width:255;height:2" coordorigin="6750,4380" coordsize="255,2">
              <v:shape style="position:absolute;left:6750;top:4380;width:255;height:2" coordorigin="6750,4380" coordsize="255,0" path="m6750,4380l7005,4380e" filled="f" stroked="t" strokeweight=".472006pt" strokecolor="#484848">
                <v:path arrowok="t"/>
              </v:shape>
            </v:group>
            <v:group style="position:absolute;left:6981;top:4075;width:2;height:309" coordorigin="6981,4075" coordsize="2,309">
              <v:shape style="position:absolute;left:6981;top:4075;width:2;height:309" coordorigin="6981,4075" coordsize="0,309" path="m6981,4385l6981,4075e" filled="f" stroked="t" strokeweight=".472006pt" strokecolor="#4F4F4F">
                <v:path arrowok="t"/>
              </v:shape>
            </v:group>
            <v:group style="position:absolute;left:6934;top:4380;width:4621;height:2" coordorigin="6934,4380" coordsize="4621,2">
              <v:shape style="position:absolute;left:6934;top:4380;width:4621;height:2" coordorigin="6934,4380" coordsize="4621,0" path="m6934,4380l11555,4380e" filled="f" stroked="t" strokeweight=".70801pt" strokecolor="#6B6B6B">
                <v:path arrowok="t"/>
              </v:shape>
            </v:group>
            <v:group style="position:absolute;left:11550;top:4070;width:2;height:314" coordorigin="11550,4070" coordsize="2,314">
              <v:shape style="position:absolute;left:11550;top:4070;width:2;height:314" coordorigin="11550,4070" coordsize="0,314" path="m11550,4385l11550,4070e" filled="f" stroked="t" strokeweight=".472006pt" strokecolor="#484848">
                <v:path arrowok="t"/>
              </v:shape>
            </v:group>
            <v:group style="position:absolute;left:699;top:4332;width:2;height:1866" coordorigin="699,4332" coordsize="2,1866">
              <v:shape style="position:absolute;left:699;top:4332;width:2;height:1866" coordorigin="699,4332" coordsize="0,1866" path="m699,6198l699,4332e" filled="f" stroked="t" strokeweight=".472006pt" strokecolor="#4F4F4F">
                <v:path arrowok="t"/>
              </v:shape>
            </v:group>
            <v:group style="position:absolute;left:2414;top:4370;width:2;height:2695" coordorigin="2414,4370" coordsize="2,2695">
              <v:shape style="position:absolute;left:2414;top:4370;width:2;height:2695" coordorigin="2414,4370" coordsize="0,2695" path="m2414,7065l2414,4370e" filled="f" stroked="t" strokeweight=".70801pt" strokecolor="#545454">
                <v:path arrowok="t"/>
              </v:shape>
            </v:group>
            <v:group style="position:absolute;left:3417;top:4656;width:302;height:2" coordorigin="3417,4656" coordsize="302,2">
              <v:shape style="position:absolute;left:3417;top:4656;width:302;height:2" coordorigin="3417,4656" coordsize="302,0" path="m3417,4656l3719,4656e" filled="f" stroked="t" strokeweight=".472006pt" strokecolor="#3F3F3F">
                <v:path arrowok="t"/>
              </v:shape>
            </v:group>
            <v:group style="position:absolute;left:3663;top:4656;width:245;height:2" coordorigin="3663,4656" coordsize="245,2">
              <v:shape style="position:absolute;left:3663;top:4656;width:245;height:2" coordorigin="3663,4656" coordsize="245,0" path="m3663,4656l3908,4656e" filled="f" stroked="t" strokeweight=".472006pt" strokecolor="#575757">
                <v:path arrowok="t"/>
              </v:shape>
            </v:group>
            <v:group style="position:absolute;left:689;top:4656;width:10870;height:2" coordorigin="689,4656" coordsize="10870,2">
              <v:shape style="position:absolute;left:689;top:4656;width:10870;height:2" coordorigin="689,4656" coordsize="10870,0" path="m689,4656l11559,4656e" filled="f" stroked="t" strokeweight=".70801pt" strokecolor="#676767">
                <v:path arrowok="t"/>
              </v:shape>
            </v:group>
            <v:group style="position:absolute;left:2407;top:4892;width:9147;height:2" coordorigin="2407,4892" coordsize="9147,2">
              <v:shape style="position:absolute;left:2407;top:4892;width:9147;height:2" coordorigin="2407,4892" coordsize="9147,0" path="m2407,4892l11555,4892e" filled="f" stroked="t" strokeweight=".70801pt" strokecolor="#676767">
                <v:path arrowok="t"/>
              </v:shape>
            </v:group>
            <v:group style="position:absolute;left:7826;top:4880;width:2;height:314" coordorigin="7826,4880" coordsize="2,314">
              <v:shape style="position:absolute;left:7826;top:4880;width:2;height:314" coordorigin="7826,4880" coordsize="0,314" path="m7826,5194l7826,4880e" filled="f" stroked="t" strokeweight=".944013pt" strokecolor="#747474">
                <v:path arrowok="t"/>
              </v:shape>
            </v:group>
            <v:group style="position:absolute;left:11550;top:4846;width:2;height:348" coordorigin="11550,4846" coordsize="2,348">
              <v:shape style="position:absolute;left:11550;top:4846;width:2;height:348" coordorigin="11550,4846" coordsize="0,348" path="m11550,5194l11550,4846e" filled="f" stroked="t" strokeweight=".472006pt" strokecolor="#484848">
                <v:path arrowok="t"/>
              </v:shape>
            </v:group>
            <v:group style="position:absolute;left:4954;top:4884;width:2;height:2171" coordorigin="4954,4884" coordsize="2,2171">
              <v:shape style="position:absolute;left:4954;top:4884;width:2;height:2171" coordorigin="4954,4884" coordsize="0,2171" path="m4954,7055l4954,4884e" filled="f" stroked="t" strokeweight=".70801pt" strokecolor="#575757">
                <v:path arrowok="t"/>
              </v:shape>
            </v:group>
            <v:group style="position:absolute;left:4947;top:5375;width:2138;height:2" coordorigin="4947,5375" coordsize="2138,2">
              <v:shape style="position:absolute;left:4947;top:5375;width:2138;height:2" coordorigin="4947,5375" coordsize="2138,0" path="m4947,5375l7085,5375e" filled="f" stroked="t" strokeweight=".70801pt" strokecolor="#606060">
                <v:path arrowok="t"/>
              </v:shape>
            </v:group>
            <v:group style="position:absolute;left:6938;top:5375;width:477;height:2" coordorigin="6938,5375" coordsize="477,2">
              <v:shape style="position:absolute;left:6938;top:5375;width:477;height:2" coordorigin="6938,5375" coordsize="477,0" path="m6938,5375l7415,5375e" filled="f" stroked="t" strokeweight=".472006pt" strokecolor="#4F4F4F">
                <v:path arrowok="t"/>
              </v:shape>
            </v:group>
            <v:group style="position:absolute;left:7359;top:5375;width:4201;height:2" coordorigin="7359,5375" coordsize="4201,2">
              <v:shape style="position:absolute;left:7359;top:5375;width:4201;height:2" coordorigin="7359,5375" coordsize="4201,0" path="m7359,5375l11559,5375e" filled="f" stroked="t" strokeweight=".70801pt" strokecolor="#646464">
                <v:path arrowok="t"/>
              </v:shape>
            </v:group>
            <v:group style="position:absolute;left:7826;top:4880;width:2;height:505" coordorigin="7826,4880" coordsize="2,505">
              <v:shape style="position:absolute;left:7826;top:4880;width:2;height:505" coordorigin="7826,4880" coordsize="0,505" path="m7826,5384l7826,4880e" filled="f" stroked="t" strokeweight=".472006pt" strokecolor="#676767">
                <v:path arrowok="t"/>
              </v:shape>
            </v:group>
            <v:group style="position:absolute;left:11548;top:5137;width:2;height:262" coordorigin="11548,5137" coordsize="2,262">
              <v:shape style="position:absolute;left:11548;top:5137;width:2;height:262" coordorigin="11548,5137" coordsize="0,262" path="m11548,5399l11548,5137e" filled="f" stroked="t" strokeweight=".70801pt" strokecolor="#5B5B5B">
                <v:path arrowok="t"/>
              </v:shape>
            </v:group>
            <v:group style="position:absolute;left:4947;top:5615;width:6613;height:2" coordorigin="4947,5615" coordsize="6613,2">
              <v:shape style="position:absolute;left:4947;top:5615;width:6613;height:2" coordorigin="4947,5615" coordsize="6613,0" path="m4947,5615l11559,5615e" filled="f" stroked="t" strokeweight=".70801pt" strokecolor="#606060">
                <v:path arrowok="t"/>
              </v:shape>
            </v:group>
            <v:group style="position:absolute;left:4947;top:5858;width:6608;height:2" coordorigin="4947,5858" coordsize="6608,2">
              <v:shape style="position:absolute;left:4947;top:5858;width:6608;height:2" coordorigin="4947,5858" coordsize="6608,0" path="m4947,5858l11555,5858e" filled="f" stroked="t" strokeweight=".70801pt" strokecolor="#606060">
                <v:path arrowok="t"/>
              </v:shape>
            </v:group>
            <v:group style="position:absolute;left:11552;top:4646;width:2;height:9274" coordorigin="11552,4646" coordsize="2,9274">
              <v:shape style="position:absolute;left:11552;top:4646;width:2;height:9274" coordorigin="11552,4646" coordsize="0,9274" path="m11552,13920l11552,4646e" filled="f" stroked="t" strokeweight=".70801pt" strokecolor="#606060">
                <v:path arrowok="t"/>
              </v:shape>
            </v:group>
            <v:group style="position:absolute;left:2403;top:6101;width:779;height:2" coordorigin="2403,6101" coordsize="779,2">
              <v:shape style="position:absolute;left:2403;top:6101;width:779;height:2" coordorigin="2403,6101" coordsize="779,0" path="m2403,6101l3181,6101e" filled="f" stroked="t" strokeweight=".70801pt" strokecolor="#606060">
                <v:path arrowok="t"/>
              </v:shape>
            </v:group>
            <v:group style="position:absolute;left:3125;top:6098;width:349;height:2" coordorigin="3125,6098" coordsize="349,2">
              <v:shape style="position:absolute;left:3125;top:6098;width:349;height:2" coordorigin="3125,6098" coordsize="349,0" path="m3125,6098l3474,6098e" filled="f" stroked="t" strokeweight=".472006pt" strokecolor="#484848">
                <v:path arrowok="t"/>
              </v:shape>
            </v:group>
            <v:group style="position:absolute;left:3417;top:6098;width:491;height:2" coordorigin="3417,6098" coordsize="491,2">
              <v:shape style="position:absolute;left:3417;top:6098;width:491;height:2" coordorigin="3417,6098" coordsize="491,0" path="m3417,6098l3908,6098e" filled="f" stroked="t" strokeweight=".70801pt" strokecolor="#646464">
                <v:path arrowok="t"/>
              </v:shape>
            </v:group>
            <v:group style="position:absolute;left:3852;top:6098;width:566;height:2" coordorigin="3852,6098" coordsize="566,2">
              <v:shape style="position:absolute;left:3852;top:6098;width:566;height:2" coordorigin="3852,6098" coordsize="566,0" path="m3852,6098l4418,6098e" filled="f" stroked="t" strokeweight=".472006pt" strokecolor="#4B4B4B">
                <v:path arrowok="t"/>
              </v:shape>
            </v:group>
            <v:group style="position:absolute;left:4361;top:6098;width:444;height:2" coordorigin="4361,6098" coordsize="444,2">
              <v:shape style="position:absolute;left:4361;top:6098;width:444;height:2" coordorigin="4361,6098" coordsize="444,0" path="m4361,6098l4805,6098e" filled="f" stroked="t" strokeweight=".944013pt" strokecolor="#676767">
                <v:path arrowok="t"/>
              </v:shape>
            </v:group>
            <v:group style="position:absolute;left:4748;top:6098;width:236;height:2" coordorigin="4748,6098" coordsize="236,2">
              <v:shape style="position:absolute;left:4748;top:6098;width:236;height:2" coordorigin="4748,6098" coordsize="236,0" path="m4748,6098l4984,6098e" filled="f" stroked="t" strokeweight=".472006pt" strokecolor="#383838">
                <v:path arrowok="t"/>
              </v:shape>
            </v:group>
            <v:group style="position:absolute;left:4914;top:6096;width:6641;height:2" coordorigin="4914,6096" coordsize="6641,2">
              <v:shape style="position:absolute;left:4914;top:6096;width:6641;height:2" coordorigin="4914,6096" coordsize="6641,0" path="m4914,6096l11555,6096e" filled="f" stroked="t" strokeweight=".70801pt" strokecolor="#5B5B5B">
                <v:path arrowok="t"/>
              </v:shape>
            </v:group>
            <v:group style="position:absolute;left:906;top:6341;width:297;height:2" coordorigin="906,6341" coordsize="297,2">
              <v:shape style="position:absolute;left:906;top:6341;width:297;height:2" coordorigin="906,6341" coordsize="297,0" path="m906,6341l1204,6341e" filled="f" stroked="t" strokeweight=".472006pt" strokecolor="#676767">
                <v:path arrowok="t"/>
              </v:shape>
            </v:group>
            <v:group style="position:absolute;left:906;top:6339;width:10653;height:2" coordorigin="906,6339" coordsize="10653,2">
              <v:shape style="position:absolute;left:906;top:6339;width:10653;height:2" coordorigin="906,6339" coordsize="10653,0" path="m906,6339l11559,6339e" filled="f" stroked="t" strokeweight=".70801pt" strokecolor="#606060">
                <v:path arrowok="t"/>
              </v:shape>
            </v:group>
            <v:group style="position:absolute;left:7826;top:6327;width:2;height:295" coordorigin="7826,6327" coordsize="2,295">
              <v:shape style="position:absolute;left:7826;top:6327;width:2;height:295" coordorigin="7826,6327" coordsize="0,295" path="m7826,6622l7826,6327e" filled="f" stroked="t" strokeweight=".70801pt" strokecolor="#6B6B6B">
                <v:path arrowok="t"/>
              </v:shape>
            </v:group>
            <v:group style="position:absolute;left:2403;top:6810;width:9152;height:2" coordorigin="2403,6810" coordsize="9152,2">
              <v:shape style="position:absolute;left:2403;top:6810;width:9152;height:2" coordorigin="2403,6810" coordsize="9152,0" path="m2403,6810l11555,6810e" filled="f" stroked="t" strokeweight=".70801pt" strokecolor="#646464">
                <v:path arrowok="t"/>
              </v:shape>
            </v:group>
            <v:group style="position:absolute;left:7831;top:6327;width:2;height:728" coordorigin="7831,6327" coordsize="2,728">
              <v:shape style="position:absolute;left:7831;top:6327;width:2;height:728" coordorigin="7831,6327" coordsize="0,728" path="m7831,7055l7831,6327e" filled="f" stroked="t" strokeweight=".472006pt" strokecolor="#646464">
                <v:path arrowok="t"/>
              </v:shape>
            </v:group>
            <v:group style="position:absolute;left:11550;top:6565;width:2;height:309" coordorigin="11550,6565" coordsize="2,309">
              <v:shape style="position:absolute;left:11550;top:6565;width:2;height:309" coordorigin="11550,6565" coordsize="0,309" path="m11550,6874l11550,6565e" filled="f" stroked="t" strokeweight=".472006pt" strokecolor="#444444">
                <v:path arrowok="t"/>
              </v:shape>
            </v:group>
            <v:group style="position:absolute;left:2412;top:7050;width:2572;height:2" coordorigin="2412,7050" coordsize="2572,2">
              <v:shape style="position:absolute;left:2412;top:7050;width:2572;height:2" coordorigin="2412,7050" coordsize="2572,0" path="m2412,7050l4984,7050e" filled="f" stroked="t" strokeweight=".472006pt" strokecolor="#646464">
                <v:path arrowok="t"/>
              </v:shape>
            </v:group>
            <v:group style="position:absolute;left:4866;top:7048;width:2129;height:2" coordorigin="4866,7048" coordsize="2129,2">
              <v:shape style="position:absolute;left:4866;top:7048;width:2129;height:2" coordorigin="4866,7048" coordsize="2129,0" path="m4866,7048l6995,7048e" filled="f" stroked="t" strokeweight=".70801pt" strokecolor="#676767">
                <v:path arrowok="t"/>
              </v:shape>
            </v:group>
            <v:group style="position:absolute;left:6938;top:7048;width:477;height:2" coordorigin="6938,7048" coordsize="477,2">
              <v:shape style="position:absolute;left:6938;top:7048;width:477;height:2" coordorigin="6938,7048" coordsize="477,0" path="m6938,7048l7415,7048e" filled="f" stroked="t" strokeweight=".472006pt" strokecolor="#545454">
                <v:path arrowok="t"/>
              </v:shape>
            </v:group>
            <v:group style="position:absolute;left:7344;top:7050;width:4215;height:2" coordorigin="7344,7050" coordsize="4215,2">
              <v:shape style="position:absolute;left:7344;top:7050;width:4215;height:2" coordorigin="7344,7050" coordsize="4215,0" path="m7344,7050l11559,7050e" filled="f" stroked="t" strokeweight=".70801pt" strokecolor="#676767">
                <v:path arrowok="t"/>
              </v:shape>
            </v:group>
            <v:group style="position:absolute;left:7831;top:6803;width:2;height:252" coordorigin="7831,6803" coordsize="2,252">
              <v:shape style="position:absolute;left:7831;top:6803;width:2;height:252" coordorigin="7831,6803" coordsize="0,252" path="m7831,7055l7831,6803e" filled="f" stroked="t" strokeweight=".944013pt" strokecolor="#6B6B6B">
                <v:path arrowok="t"/>
              </v:shape>
            </v:group>
            <v:group style="position:absolute;left:701;top:6498;width:2;height:4232" coordorigin="701,6498" coordsize="2,4232">
              <v:shape style="position:absolute;left:701;top:6498;width:2;height:4232" coordorigin="701,6498" coordsize="0,4232" path="m701,10730l701,6498e" filled="f" stroked="t" strokeweight=".70801pt" strokecolor="#575757">
                <v:path arrowok="t"/>
              </v:shape>
            </v:group>
            <v:group style="position:absolute;left:2417;top:7008;width:2;height:309" coordorigin="2417,7008" coordsize="2,309">
              <v:shape style="position:absolute;left:2417;top:7008;width:2;height:309" coordorigin="2417,7008" coordsize="0,309" path="m2417,7317l2417,7008e" filled="f" stroked="t" strokeweight=".472006pt" strokecolor="#484848">
                <v:path arrowok="t"/>
              </v:shape>
            </v:group>
            <v:group style="position:absolute;left:689;top:7291;width:7661;height:2" coordorigin="689,7291" coordsize="7661,2">
              <v:shape style="position:absolute;left:689;top:7291;width:7661;height:2" coordorigin="689,7291" coordsize="7661,0" path="m689,7291l8350,7291e" filled="f" stroked="t" strokeweight=".70801pt" strokecolor="#676767">
                <v:path arrowok="t"/>
              </v:shape>
            </v:group>
            <v:group style="position:absolute;left:8293;top:7293;width:255;height:2" coordorigin="8293,7293" coordsize="255,2">
              <v:shape style="position:absolute;left:8293;top:7293;width:255;height:2" coordorigin="8293,7293" coordsize="255,0" path="m8293,7293l8548,7293e" filled="f" stroked="t" strokeweight=".472006pt" strokecolor="#444444">
                <v:path arrowok="t"/>
              </v:shape>
            </v:group>
            <v:group style="position:absolute;left:8491;top:7291;width:3068;height:2" coordorigin="8491,7291" coordsize="3068,2">
              <v:shape style="position:absolute;left:8491;top:7291;width:3068;height:2" coordorigin="8491,7291" coordsize="3068,0" path="m8491,7291l11559,7291e" filled="f" stroked="t" strokeweight=".70801pt" strokecolor="#676767">
                <v:path arrowok="t"/>
              </v:shape>
            </v:group>
            <v:group style="position:absolute;left:2417;top:7227;width:2;height:424" coordorigin="2417,7227" coordsize="2,424">
              <v:shape style="position:absolute;left:2417;top:7227;width:2;height:424" coordorigin="2417,7227" coordsize="0,424" path="m2417,7650l2417,7227e" filled="f" stroked="t" strokeweight=".944013pt" strokecolor="#606060">
                <v:path arrowok="t"/>
              </v:shape>
            </v:group>
            <v:group style="position:absolute;left:2412;top:7531;width:2;height:262" coordorigin="2412,7531" coordsize="2,262">
              <v:shape style="position:absolute;left:2412;top:7531;width:2;height:262" coordorigin="2412,7531" coordsize="0,262" path="m2412,7793l2412,7531e" filled="f" stroked="t" strokeweight=".70801pt" strokecolor="#4B4B4B">
                <v:path arrowok="t"/>
              </v:shape>
            </v:group>
            <v:group style="position:absolute;left:694;top:7762;width:10866;height:2" coordorigin="694,7762" coordsize="10866,2">
              <v:shape style="position:absolute;left:694;top:7762;width:10866;height:2" coordorigin="694,7762" coordsize="10866,0" path="m694,7762l11559,7762e" filled="f" stroked="t" strokeweight=".70801pt" strokecolor="#676767">
                <v:path arrowok="t"/>
              </v:shape>
            </v:group>
            <v:group style="position:absolute;left:6750;top:7760;width:245;height:2" coordorigin="6750,7760" coordsize="245,2">
              <v:shape style="position:absolute;left:6750;top:7760;width:245;height:2" coordorigin="6750,7760" coordsize="245,0" path="m6750,7760l6995,7760e" filled="f" stroked="t" strokeweight=".472006pt" strokecolor="#484848">
                <v:path arrowok="t"/>
              </v:shape>
            </v:group>
            <v:group style="position:absolute;left:8293;top:7760;width:255;height:2" coordorigin="8293,7760" coordsize="255,2">
              <v:shape style="position:absolute;left:8293;top:7760;width:255;height:2" coordorigin="8293,7760" coordsize="255,0" path="m8293,7760l8548,7760e" filled="f" stroked="t" strokeweight=".472006pt" strokecolor="#3F3F3F">
                <v:path arrowok="t"/>
              </v:shape>
            </v:group>
            <v:group style="position:absolute;left:9100;top:7760;width:363;height:2" coordorigin="9100,7760" coordsize="363,2">
              <v:shape style="position:absolute;left:9100;top:7760;width:363;height:2" coordorigin="9100,7760" coordsize="363,0" path="m9100,7760l9464,7760e" filled="f" stroked="t" strokeweight=".472006pt" strokecolor="#4B4B4B">
                <v:path arrowok="t"/>
              </v:shape>
            </v:group>
            <v:group style="position:absolute;left:2417;top:7722;width:2;height:295" coordorigin="2417,7722" coordsize="2,295">
              <v:shape style="position:absolute;left:2417;top:7722;width:2;height:295" coordorigin="2417,7722" coordsize="0,295" path="m2417,8017l2417,7722e" filled="f" stroked="t" strokeweight=".472006pt" strokecolor="#3B3B3B">
                <v:path arrowok="t"/>
              </v:shape>
            </v:group>
            <v:group style="position:absolute;left:4968;top:7750;width:2;height:267" coordorigin="4968,7750" coordsize="2,267">
              <v:shape style="position:absolute;left:4968;top:7750;width:2;height:267" coordorigin="4968,7750" coordsize="0,267" path="m4968,8017l4968,7750e" filled="f" stroked="t" strokeweight=".944013pt" strokecolor="#5B5B5B">
                <v:path arrowok="t"/>
              </v:shape>
            </v:group>
            <v:group style="position:absolute;left:4947;top:7998;width:3403;height:2" coordorigin="4947,7998" coordsize="3403,2">
              <v:shape style="position:absolute;left:4947;top:7998;width:3403;height:2" coordorigin="4947,7998" coordsize="3403,0" path="m4947,7998l8350,7998e" filled="f" stroked="t" strokeweight=".70801pt" strokecolor="#676767">
                <v:path arrowok="t"/>
              </v:shape>
            </v:group>
            <v:group style="position:absolute;left:8293;top:7998;width:255;height:2" coordorigin="8293,7998" coordsize="255,2">
              <v:shape style="position:absolute;left:8293;top:7998;width:255;height:2" coordorigin="8293,7998" coordsize="255,0" path="m8293,7998l8548,7998e" filled="f" stroked="t" strokeweight=".472006pt" strokecolor="#4B4B4B">
                <v:path arrowok="t"/>
              </v:shape>
            </v:group>
            <v:group style="position:absolute;left:8491;top:7998;width:666;height:2" coordorigin="8491,7998" coordsize="666,2">
              <v:shape style="position:absolute;left:8491;top:7998;width:666;height:2" coordorigin="8491,7998" coordsize="666,0" path="m8491,7998l9157,7998e" filled="f" stroked="t" strokeweight=".70801pt" strokecolor="#6B6B6B">
                <v:path arrowok="t"/>
              </v:shape>
            </v:group>
            <v:group style="position:absolute;left:9100;top:7998;width:363;height:2" coordorigin="9100,7998" coordsize="363,2">
              <v:shape style="position:absolute;left:9100;top:7998;width:363;height:2" coordorigin="9100,7998" coordsize="363,0" path="m9100,7998l9464,7998e" filled="f" stroked="t" strokeweight=".472006pt" strokecolor="#4B4B4B">
                <v:path arrowok="t"/>
              </v:shape>
            </v:group>
            <v:group style="position:absolute;left:9407;top:7998;width:2152;height:2" coordorigin="9407,7998" coordsize="2152,2">
              <v:shape style="position:absolute;left:9407;top:7998;width:2152;height:2" coordorigin="9407,7998" coordsize="2152,0" path="m9407,7998l11559,7998e" filled="f" stroked="t" strokeweight=".70801pt" strokecolor="#646464">
                <v:path arrowok="t"/>
              </v:shape>
            </v:group>
            <v:group style="position:absolute;left:11555;top:7722;width:2;height:305" coordorigin="11555,7722" coordsize="2,305">
              <v:shape style="position:absolute;left:11555;top:7722;width:2;height:305" coordorigin="11555,7722" coordsize="0,305" path="m11555,8026l11555,7722e" filled="f" stroked="t" strokeweight=".472006pt" strokecolor="#3F3F3F">
                <v:path arrowok="t"/>
              </v:shape>
            </v:group>
            <v:group style="position:absolute;left:703;top:7960;width:2;height:309" coordorigin="703,7960" coordsize="2,309">
              <v:shape style="position:absolute;left:703;top:7960;width:2;height:309" coordorigin="703,7960" coordsize="0,309" path="m703,8269l703,7960e" filled="f" stroked="t" strokeweight=".472006pt" strokecolor="#444444">
                <v:path arrowok="t"/>
              </v:shape>
            </v:group>
            <v:group style="position:absolute;left:2417;top:7960;width:2;height:543" coordorigin="2417,7960" coordsize="2,543">
              <v:shape style="position:absolute;left:2417;top:7960;width:2;height:543" coordorigin="2417,7960" coordsize="0,543" path="m2417,8502l2417,7960e" filled="f" stroked="t" strokeweight=".944013pt" strokecolor="#575757">
                <v:path arrowok="t"/>
              </v:shape>
            </v:group>
            <v:group style="position:absolute;left:4956;top:7960;width:2;height:524" coordorigin="4956,7960" coordsize="2,524">
              <v:shape style="position:absolute;left:4956;top:7960;width:2;height:524" coordorigin="4956,7960" coordsize="0,524" path="m4956,8483l4956,7960e" filled="f" stroked="t" strokeweight=".944013pt" strokecolor="#5B5B5B">
                <v:path arrowok="t"/>
              </v:shape>
            </v:group>
            <v:group style="position:absolute;left:4947;top:8238;width:6618;height:2" coordorigin="4947,8238" coordsize="6618,2">
              <v:shape style="position:absolute;left:4947;top:8238;width:6618;height:2" coordorigin="4947,8238" coordsize="6618,0" path="m4947,8238l11564,8238e" filled="f" stroked="t" strokeweight=".70801pt" strokecolor="#646464">
                <v:path arrowok="t"/>
              </v:shape>
            </v:group>
            <v:group style="position:absolute;left:694;top:8483;width:4111;height:2" coordorigin="694,8483" coordsize="4111,2">
              <v:shape style="position:absolute;left:694;top:8483;width:4111;height:2" coordorigin="694,8483" coordsize="4111,0" path="m694,8483l4805,8483e" filled="f" stroked="t" strokeweight=".70801pt" strokecolor="#646464">
                <v:path arrowok="t"/>
              </v:shape>
            </v:group>
            <v:group style="position:absolute;left:4748;top:8479;width:236;height:2" coordorigin="4748,8479" coordsize="236,2">
              <v:shape style="position:absolute;left:4748;top:8479;width:236;height:2" coordorigin="4748,8479" coordsize="236,0" path="m4748,8479l4984,8479e" filled="f" stroked="t" strokeweight=".472006pt" strokecolor="#383838">
                <v:path arrowok="t"/>
              </v:shape>
            </v:group>
            <v:group style="position:absolute;left:4914;top:8479;width:6651;height:2" coordorigin="4914,8479" coordsize="6651,2">
              <v:shape style="position:absolute;left:4914;top:8479;width:6651;height:2" coordorigin="4914,8479" coordsize="6651,0" path="m4914,8479l11564,8479e" filled="f" stroked="t" strokeweight=".70801pt" strokecolor="#646464">
                <v:path arrowok="t"/>
              </v:shape>
            </v:group>
            <v:group style="position:absolute;left:2417;top:8431;width:2;height:319" coordorigin="2417,8431" coordsize="2,319">
              <v:shape style="position:absolute;left:2417;top:8431;width:2;height:319" coordorigin="2417,8431" coordsize="0,319" path="m2417,8750l2417,8431e" filled="f" stroked="t" strokeweight=".472006pt" strokecolor="#383838">
                <v:path arrowok="t"/>
              </v:shape>
            </v:group>
            <v:group style="position:absolute;left:2419;top:8693;width:2;height:2804" coordorigin="2419,8693" coordsize="2,2804">
              <v:shape style="position:absolute;left:2419;top:8693;width:2;height:2804" coordorigin="2419,8693" coordsize="0,2804" path="m2419,11497l2419,8693e" filled="f" stroked="t" strokeweight=".70801pt" strokecolor="#5B5B5B">
                <v:path arrowok="t"/>
              </v:shape>
            </v:group>
            <v:group style="position:absolute;left:11559;top:4646;width:2;height:4351" coordorigin="11559,4646" coordsize="2,4351">
              <v:shape style="position:absolute;left:11559;top:4646;width:2;height:4351" coordorigin="11559,4646" coordsize="0,4351" path="m11559,8998l11559,4646e" filled="f" stroked="t" strokeweight=".70801pt" strokecolor="#575757">
                <v:path arrowok="t"/>
              </v:shape>
            </v:group>
            <v:group style="position:absolute;left:694;top:9281;width:10870;height:2" coordorigin="694,9281" coordsize="10870,2">
              <v:shape style="position:absolute;left:694;top:9281;width:10870;height:2" coordorigin="694,9281" coordsize="10870,0" path="m694,9281l11564,9281e" filled="f" stroked="t" strokeweight=".70801pt" strokecolor="#676767">
                <v:path arrowok="t"/>
              </v:shape>
            </v:group>
            <v:group style="position:absolute;left:4748;top:9278;width:227;height:2" coordorigin="4748,9278" coordsize="227,2">
              <v:shape style="position:absolute;left:4748;top:9278;width:227;height:2" coordorigin="4748,9278" coordsize="227,0" path="m4748,9278l4975,9278e" filled="f" stroked="t" strokeweight=".472006pt" strokecolor="#444444">
                <v:path arrowok="t"/>
              </v:shape>
            </v:group>
            <v:group style="position:absolute;left:7788;top:9278;width:562;height:2" coordorigin="7788,9278" coordsize="562,2">
              <v:shape style="position:absolute;left:7788;top:9278;width:562;height:2" coordorigin="7788,9278" coordsize="562,0" path="m7788,9278l8350,9278e" filled="f" stroked="t" strokeweight=".472006pt" strokecolor="#575757">
                <v:path arrowok="t"/>
              </v:shape>
            </v:group>
            <v:group style="position:absolute;left:8491;top:9278;width:666;height:2" coordorigin="8491,9278" coordsize="666,2">
              <v:shape style="position:absolute;left:8491;top:9278;width:666;height:2" coordorigin="8491,9278" coordsize="666,0" path="m8491,9278l9157,9278e" filled="f" stroked="t" strokeweight=".472006pt" strokecolor="#5B5B5B">
                <v:path arrowok="t"/>
              </v:shape>
            </v:group>
            <v:group style="position:absolute;left:703;top:9483;width:2;height:262" coordorigin="703,9483" coordsize="2,262">
              <v:shape style="position:absolute;left:703;top:9483;width:2;height:262" coordorigin="703,9483" coordsize="0,262" path="m703,9745l703,9483e" filled="f" stroked="t" strokeweight=".472006pt" strokecolor="#444444">
                <v:path arrowok="t"/>
              </v:shape>
            </v:group>
            <v:group style="position:absolute;left:11555;top:9483;width:2;height:262" coordorigin="11555,9483" coordsize="2,262">
              <v:shape style="position:absolute;left:11555;top:9483;width:2;height:262" coordorigin="11555,9483" coordsize="0,262" path="m11555,9745l11555,9483e" filled="f" stroked="t" strokeweight=".472006pt" strokecolor="#484848">
                <v:path arrowok="t"/>
              </v:shape>
            </v:group>
            <v:group style="position:absolute;left:699;top:10395;width:10861;height:2" coordorigin="699,10395" coordsize="10861,2">
              <v:shape style="position:absolute;left:699;top:10395;width:10861;height:2" coordorigin="699,10395" coordsize="10861,0" path="m699,10395l11559,10395e" filled="f" stroked="t" strokeweight=".70801pt" strokecolor="#646464">
                <v:path arrowok="t"/>
              </v:shape>
            </v:group>
            <v:group style="position:absolute;left:11555;top:9688;width:2;height:1347" coordorigin="11555,9688" coordsize="2,1347">
              <v:shape style="position:absolute;left:11555;top:9688;width:2;height:1347" coordorigin="11555,9688" coordsize="0,1347" path="m11555,11035l11555,9688e" filled="f" stroked="t" strokeweight=".70801pt" strokecolor="#606060">
                <v:path arrowok="t"/>
              </v:shape>
            </v:group>
            <v:group style="position:absolute;left:1723;top:10730;width:326;height:2" coordorigin="1723,10730" coordsize="326,2">
              <v:shape style="position:absolute;left:1723;top:10730;width:326;height:2" coordorigin="1723,10730" coordsize="326,0" path="m1723,10730l2049,10730e" filled="f" stroked="t" strokeweight=".472006pt" strokecolor="#545454">
                <v:path arrowok="t"/>
              </v:shape>
            </v:group>
            <v:group style="position:absolute;left:793;top:10728;width:4012;height:2" coordorigin="793,10728" coordsize="4012,2">
              <v:shape style="position:absolute;left:793;top:10728;width:4012;height:2" coordorigin="793,10728" coordsize="4012,0" path="m793,10728l4805,10728e" filled="f" stroked="t" strokeweight=".70801pt" strokecolor="#676767">
                <v:path arrowok="t"/>
              </v:shape>
            </v:group>
            <v:group style="position:absolute;left:4748;top:10726;width:227;height:2" coordorigin="4748,10726" coordsize="227,2">
              <v:shape style="position:absolute;left:4748;top:10726;width:227;height:2" coordorigin="4748,10726" coordsize="227,0" path="m4748,10726l4975,10726e" filled="f" stroked="t" strokeweight=".472006pt" strokecolor="#3F3F3F">
                <v:path arrowok="t"/>
              </v:shape>
            </v:group>
            <v:group style="position:absolute;left:4918;top:10726;width:4239;height:2" coordorigin="4918,10726" coordsize="4239,2">
              <v:shape style="position:absolute;left:4918;top:10726;width:4239;height:2" coordorigin="4918,10726" coordsize="4239,0" path="m4918,10726l9157,10726e" filled="f" stroked="t" strokeweight=".70801pt" strokecolor="#606060">
                <v:path arrowok="t"/>
              </v:shape>
            </v:group>
            <v:group style="position:absolute;left:9100;top:10730;width:363;height:2" coordorigin="9100,10730" coordsize="363,2">
              <v:shape style="position:absolute;left:9100;top:10730;width:363;height:2" coordorigin="9100,10730" coordsize="363,0" path="m9100,10730l9464,10730e" filled="f" stroked="t" strokeweight=".472006pt" strokecolor="#4F4F4F">
                <v:path arrowok="t"/>
              </v:shape>
            </v:group>
            <v:group style="position:absolute;left:9407;top:10730;width:2157;height:2" coordorigin="9407,10730" coordsize="2157,2">
              <v:shape style="position:absolute;left:9407;top:10730;width:2157;height:2" coordorigin="9407,10730" coordsize="2157,0" path="m9407,10730l11564,10730e" filled="f" stroked="t" strokeweight=".70801pt" strokecolor="#676767">
                <v:path arrowok="t"/>
              </v:shape>
            </v:group>
            <v:group style="position:absolute;left:864;top:10971;width:2044;height:2" coordorigin="864,10971" coordsize="2044,2">
              <v:shape style="position:absolute;left:864;top:10971;width:2044;height:2" coordorigin="864,10971" coordsize="2044,0" path="m864,10971l2908,10971e" filled="f" stroked="t" strokeweight=".70801pt" strokecolor="#676767">
                <v:path arrowok="t"/>
              </v:shape>
            </v:group>
            <v:group style="position:absolute;left:2851;top:10971;width:330;height:2" coordorigin="2851,10971" coordsize="330,2">
              <v:shape style="position:absolute;left:2851;top:10971;width:330;height:2" coordorigin="2851,10971" coordsize="330,0" path="m2851,10971l3181,10971e" filled="f" stroked="t" strokeweight=".472006pt" strokecolor="#4F4F4F">
                <v:path arrowok="t"/>
              </v:shape>
            </v:group>
            <v:group style="position:absolute;left:3125;top:10971;width:595;height:2" coordorigin="3125,10971" coordsize="595,2">
              <v:shape style="position:absolute;left:3125;top:10971;width:595;height:2" coordorigin="3125,10971" coordsize="595,0" path="m3125,10971l3719,10971e" filled="f" stroked="t" strokeweight=".70801pt" strokecolor="#676767">
                <v:path arrowok="t"/>
              </v:shape>
            </v:group>
            <v:group style="position:absolute;left:3663;top:10968;width:245;height:2" coordorigin="3663,10968" coordsize="245,2">
              <v:shape style="position:absolute;left:3663;top:10968;width:245;height:2" coordorigin="3663,10968" coordsize="245,0" path="m3663,10968l3908,10968e" filled="f" stroked="t" strokeweight=".472006pt" strokecolor="#545454">
                <v:path arrowok="t"/>
              </v:shape>
            </v:group>
            <v:group style="position:absolute;left:3852;top:10968;width:2955;height:2" coordorigin="3852,10968" coordsize="2955,2">
              <v:shape style="position:absolute;left:3852;top:10968;width:2955;height:2" coordorigin="3852,10968" coordsize="2955,0" path="m3852,10968l6806,10968e" filled="f" stroked="t" strokeweight=".70801pt" strokecolor="#646464">
                <v:path arrowok="t"/>
              </v:shape>
            </v:group>
            <v:group style="position:absolute;left:6750;top:10968;width:245;height:2" coordorigin="6750,10968" coordsize="245,2">
              <v:shape style="position:absolute;left:6750;top:10968;width:245;height:2" coordorigin="6750,10968" coordsize="245,0" path="m6750,10968l6995,10968e" filled="f" stroked="t" strokeweight=".472006pt" strokecolor="#3F3F3F">
                <v:path arrowok="t"/>
              </v:shape>
            </v:group>
            <v:group style="position:absolute;left:6938;top:10971;width:1411;height:2" coordorigin="6938,10971" coordsize="1411,2">
              <v:shape style="position:absolute;left:6938;top:10971;width:1411;height:2" coordorigin="6938,10971" coordsize="1411,0" path="m6938,10971l8350,10971e" filled="f" stroked="t" strokeweight=".70801pt" strokecolor="#646464">
                <v:path arrowok="t"/>
              </v:shape>
            </v:group>
            <v:group style="position:absolute;left:8293;top:10968;width:255;height:2" coordorigin="8293,10968" coordsize="255,2">
              <v:shape style="position:absolute;left:8293;top:10968;width:255;height:2" coordorigin="8293,10968" coordsize="255,0" path="m8293,10968l8548,10968e" filled="f" stroked="t" strokeweight=".472006pt" strokecolor="#444444">
                <v:path arrowok="t"/>
              </v:shape>
            </v:group>
            <v:group style="position:absolute;left:8491;top:10968;width:666;height:2" coordorigin="8491,10968" coordsize="666,2">
              <v:shape style="position:absolute;left:8491;top:10968;width:666;height:2" coordorigin="8491,10968" coordsize="666,0" path="m8491,10968l9157,10968e" filled="f" stroked="t" strokeweight=".70801pt" strokecolor="#646464">
                <v:path arrowok="t"/>
              </v:shape>
            </v:group>
            <v:group style="position:absolute;left:9100;top:10968;width:363;height:2" coordorigin="9100,10968" coordsize="363,2">
              <v:shape style="position:absolute;left:9100;top:10968;width:363;height:2" coordorigin="9100,10968" coordsize="363,0" path="m9100,10968l9464,10968e" filled="f" stroked="t" strokeweight=".472006pt" strokecolor="#3F3F3F">
                <v:path arrowok="t"/>
              </v:shape>
            </v:group>
            <v:group style="position:absolute;left:9407;top:10971;width:2157;height:2" coordorigin="9407,10971" coordsize="2157,2">
              <v:shape style="position:absolute;left:9407;top:10971;width:2157;height:2" coordorigin="9407,10971" coordsize="2157,0" path="m9407,10971l11564,10971e" filled="f" stroked="t" strokeweight=".70801pt" strokecolor="#606060">
                <v:path arrowok="t"/>
              </v:shape>
            </v:group>
            <v:group style="position:absolute;left:11555;top:10964;width:2;height:281" coordorigin="11555,10964" coordsize="2,281">
              <v:shape style="position:absolute;left:11555;top:10964;width:2;height:281" coordorigin="11555,10964" coordsize="0,281" path="m11555,11245l11555,10964e" filled="f" stroked="t" strokeweight=".472006pt" strokecolor="#3F3F3F">
                <v:path arrowok="t"/>
              </v:shape>
            </v:group>
            <v:group style="position:absolute;left:706;top:11116;width:2;height:381" coordorigin="706,11116" coordsize="2,381">
              <v:shape style="position:absolute;left:706;top:11116;width:2;height:381" coordorigin="706,11116" coordsize="0,381" path="m706,11497l706,11116e" filled="f" stroked="t" strokeweight=".70801pt" strokecolor="#444444">
                <v:path arrowok="t"/>
              </v:shape>
            </v:group>
            <v:group style="position:absolute;left:699;top:11447;width:3021;height:2" coordorigin="699,11447" coordsize="3021,2">
              <v:shape style="position:absolute;left:699;top:11447;width:3021;height:2" coordorigin="699,11447" coordsize="3021,0" path="m699,11447l3719,11447e" filled="f" stroked="t" strokeweight=".70801pt" strokecolor="#676767">
                <v:path arrowok="t"/>
              </v:shape>
            </v:group>
            <v:group style="position:absolute;left:3663;top:11445;width:245;height:2" coordorigin="3663,11445" coordsize="245,2">
              <v:shape style="position:absolute;left:3663;top:11445;width:245;height:2" coordorigin="3663,11445" coordsize="245,0" path="m3663,11445l3908,11445e" filled="f" stroked="t" strokeweight=".472006pt" strokecolor="#606060">
                <v:path arrowok="t"/>
              </v:shape>
            </v:group>
            <v:group style="position:absolute;left:3852;top:11445;width:2955;height:2" coordorigin="3852,11445" coordsize="2955,2">
              <v:shape style="position:absolute;left:3852;top:11445;width:2955;height:2" coordorigin="3852,11445" coordsize="2955,0" path="m3852,11445l6806,11445e" filled="f" stroked="t" strokeweight=".70801pt" strokecolor="#646464">
                <v:path arrowok="t"/>
              </v:shape>
            </v:group>
            <v:group style="position:absolute;left:6750;top:11445;width:245;height:2" coordorigin="6750,11445" coordsize="245,2">
              <v:shape style="position:absolute;left:6750;top:11445;width:245;height:2" coordorigin="6750,11445" coordsize="245,0" path="m6750,11445l6995,11445e" filled="f" stroked="t" strokeweight=".472006pt" strokecolor="#4F4F4F">
                <v:path arrowok="t"/>
              </v:shape>
            </v:group>
            <v:group style="position:absolute;left:6938;top:11445;width:477;height:2" coordorigin="6938,11445" coordsize="477,2">
              <v:shape style="position:absolute;left:6938;top:11445;width:477;height:2" coordorigin="6938,11445" coordsize="477,0" path="m6938,11445l7415,11445e" filled="f" stroked="t" strokeweight=".944013pt" strokecolor="#6B6B6B">
                <v:path arrowok="t"/>
              </v:shape>
            </v:group>
            <v:group style="position:absolute;left:7359;top:11445;width:486;height:2" coordorigin="7359,11445" coordsize="486,2">
              <v:shape style="position:absolute;left:7359;top:11445;width:486;height:2" coordorigin="7359,11445" coordsize="486,0" path="m7359,11445l7845,11445e" filled="f" stroked="t" strokeweight=".472006pt" strokecolor="#4B4B4B">
                <v:path arrowok="t"/>
              </v:shape>
            </v:group>
            <v:group style="position:absolute;left:7788;top:11445;width:562;height:2" coordorigin="7788,11445" coordsize="562,2">
              <v:shape style="position:absolute;left:7788;top:11445;width:562;height:2" coordorigin="7788,11445" coordsize="562,0" path="m7788,11445l8350,11445e" filled="f" stroked="t" strokeweight=".70801pt" strokecolor="#646464">
                <v:path arrowok="t"/>
              </v:shape>
            </v:group>
            <v:group style="position:absolute;left:8293;top:11445;width:255;height:2" coordorigin="8293,11445" coordsize="255,2">
              <v:shape style="position:absolute;left:8293;top:11445;width:255;height:2" coordorigin="8293,11445" coordsize="255,0" path="m8293,11445l8548,11445e" filled="f" stroked="t" strokeweight=".472006pt" strokecolor="#444444">
                <v:path arrowok="t"/>
              </v:shape>
            </v:group>
            <v:group style="position:absolute;left:8491;top:11445;width:666;height:2" coordorigin="8491,11445" coordsize="666,2">
              <v:shape style="position:absolute;left:8491;top:11445;width:666;height:2" coordorigin="8491,11445" coordsize="666,0" path="m8491,11445l9157,11445e" filled="f" stroked="t" strokeweight=".70801pt" strokecolor="#676767">
                <v:path arrowok="t"/>
              </v:shape>
            </v:group>
            <v:group style="position:absolute;left:9100;top:11445;width:363;height:2" coordorigin="9100,11445" coordsize="363,2">
              <v:shape style="position:absolute;left:9100;top:11445;width:363;height:2" coordorigin="9100,11445" coordsize="363,0" path="m9100,11445l9464,11445e" filled="f" stroked="t" strokeweight=".472006pt" strokecolor="#545454">
                <v:path arrowok="t"/>
              </v:shape>
            </v:group>
            <v:group style="position:absolute;left:9407;top:11445;width:2157;height:2" coordorigin="9407,11445" coordsize="2157,2">
              <v:shape style="position:absolute;left:9407;top:11445;width:2157;height:2" coordorigin="9407,11445" coordsize="2157,0" path="m9407,11445l11564,11445e" filled="f" stroked="t" strokeweight=".70801pt" strokecolor="#646464">
                <v:path arrowok="t"/>
              </v:shape>
            </v:group>
            <v:group style="position:absolute;left:11555;top:11187;width:2;height:633" coordorigin="11555,11187" coordsize="2,633">
              <v:shape style="position:absolute;left:11555;top:11187;width:2;height:633" coordorigin="11555,11187" coordsize="0,633" path="m11555,11821l11555,11187e" filled="f" stroked="t" strokeweight=".70801pt" strokecolor="#5B5B5B">
                <v:path arrowok="t"/>
              </v:shape>
            </v:group>
            <v:group style="position:absolute;left:708;top:11054;width:2;height:5318" coordorigin="708,11054" coordsize="2,5318">
              <v:shape style="position:absolute;left:708;top:11054;width:2;height:5318" coordorigin="708,11054" coordsize="0,5318" path="m708,16372l708,11054e" filled="f" stroked="t" strokeweight=".70801pt" strokecolor="#5B5B5B">
                <v:path arrowok="t"/>
              </v:shape>
            </v:group>
            <v:group style="position:absolute;left:2419;top:11425;width:2;height:290" coordorigin="2419,11425" coordsize="2,290">
              <v:shape style="position:absolute;left:2419;top:11425;width:2;height:290" coordorigin="2419,11425" coordsize="0,290" path="m2419,11716l2419,11425e" filled="f" stroked="t" strokeweight=".472006pt" strokecolor="#484848">
                <v:path arrowok="t"/>
              </v:shape>
            </v:group>
            <v:group style="position:absolute;left:694;top:11687;width:10870;height:2" coordorigin="694,11687" coordsize="10870,2">
              <v:shape style="position:absolute;left:694;top:11687;width:10870;height:2" coordorigin="694,11687" coordsize="10870,0" path="m694,11687l11564,11687e" filled="f" stroked="t" strokeweight=".70801pt" strokecolor="#646464">
                <v:path arrowok="t"/>
              </v:shape>
            </v:group>
            <v:group style="position:absolute;left:699;top:11930;width:514;height:2" coordorigin="699,11930" coordsize="514,2">
              <v:shape style="position:absolute;left:699;top:11930;width:514;height:2" coordorigin="699,11930" coordsize="514,0" path="m699,11930l1213,11930e" filled="f" stroked="t" strokeweight=".472006pt" strokecolor="#646464">
                <v:path arrowok="t"/>
              </v:shape>
            </v:group>
            <v:group style="position:absolute;left:1187;top:11687;width:2;height:2418" coordorigin="1187,11687" coordsize="2,2418">
              <v:shape style="position:absolute;left:1187;top:11687;width:2;height:2418" coordorigin="1187,11687" coordsize="0,2418" path="m1187,14106l1187,11687e" filled="f" stroked="t" strokeweight=".70801pt" strokecolor="#575757">
                <v:path arrowok="t"/>
              </v:shape>
            </v:group>
            <v:group style="position:absolute;left:1761;top:11644;width:2;height:1157" coordorigin="1761,11644" coordsize="2,1157">
              <v:shape style="position:absolute;left:1761;top:11644;width:2;height:1157" coordorigin="1761,11644" coordsize="0,1157" path="m1761,12801l1761,11644e" filled="f" stroked="t" strokeweight=".70801pt" strokecolor="#676767">
                <v:path arrowok="t"/>
              </v:shape>
            </v:group>
            <v:group style="position:absolute;left:2421;top:11611;width:2;height:1281" coordorigin="2421,11611" coordsize="2,1281">
              <v:shape style="position:absolute;left:2421;top:11611;width:2;height:1281" coordorigin="2421,11611" coordsize="0,1281" path="m2421,12892l2421,11611e" filled="f" stroked="t" strokeweight=".70801pt" strokecolor="#5B5B5B">
                <v:path arrowok="t"/>
              </v:shape>
            </v:group>
            <v:group style="position:absolute;left:717;top:11928;width:6292;height:2" coordorigin="717,11928" coordsize="6292,2">
              <v:shape style="position:absolute;left:717;top:11928;width:6292;height:2" coordorigin="717,11928" coordsize="6292,0" path="m717,11928l7009,11928e" filled="f" stroked="t" strokeweight=".70801pt" strokecolor="#676767">
                <v:path arrowok="t"/>
              </v:shape>
            </v:group>
            <v:group style="position:absolute;left:6938;top:11925;width:486;height:2" coordorigin="6938,11925" coordsize="486,2">
              <v:shape style="position:absolute;left:6938;top:11925;width:486;height:2" coordorigin="6938,11925" coordsize="486,0" path="m6938,11925l7425,11925e" filled="f" stroked="t" strokeweight=".472006pt" strokecolor="#484848">
                <v:path arrowok="t"/>
              </v:shape>
            </v:group>
            <v:group style="position:absolute;left:7396;top:11673;width:2;height:1319" coordorigin="7396,11673" coordsize="2,1319">
              <v:shape style="position:absolute;left:7396;top:11673;width:2;height:1319" coordorigin="7396,11673" coordsize="0,1319" path="m7396,12992l7396,11673e" filled="f" stroked="t" strokeweight=".70801pt" strokecolor="#5B5B5B">
                <v:path arrowok="t"/>
              </v:shape>
            </v:group>
            <v:group style="position:absolute;left:7354;top:11925;width:4210;height:2" coordorigin="7354,11925" coordsize="4210,2">
              <v:shape style="position:absolute;left:7354;top:11925;width:4210;height:2" coordorigin="7354,11925" coordsize="4210,0" path="m7354,11925l11564,11925e" filled="f" stroked="t" strokeweight=".70801pt" strokecolor="#676767">
                <v:path arrowok="t"/>
              </v:shape>
            </v:group>
            <v:group style="position:absolute;left:11559;top:12382;width:2;height:271" coordorigin="11559,12382" coordsize="2,271">
              <v:shape style="position:absolute;left:11559;top:12382;width:2;height:271" coordorigin="11559,12382" coordsize="0,271" path="m11559,12654l11559,12382e" filled="f" stroked="t" strokeweight=".472006pt" strokecolor="#545454">
                <v:path arrowok="t"/>
              </v:shape>
            </v:group>
            <v:group style="position:absolute;left:3880;top:12625;width:2;height:148" coordorigin="3880,12625" coordsize="2,148">
              <v:shape style="position:absolute;left:3880;top:12625;width:2;height:148" coordorigin="3880,12625" coordsize="0,148" path="m3880,12773l3880,12625e" filled="f" stroked="t" strokeweight=".70801pt" strokecolor="#4F5B93">
                <v:path arrowok="t"/>
              </v:shape>
            </v:group>
            <v:group style="position:absolute;left:1763;top:12744;width:2;height:248" coordorigin="1763,12744" coordsize="2,248">
              <v:shape style="position:absolute;left:1763;top:12744;width:2;height:248" coordorigin="1763,12744" coordsize="0,248" path="m1763,12992l1763,12744e" filled="f" stroked="t" strokeweight=".472006pt" strokecolor="#484848">
                <v:path arrowok="t"/>
              </v:shape>
            </v:group>
            <v:group style="position:absolute;left:3852;top:12749;width:2;height:67" coordorigin="3852,12749" coordsize="2,67">
              <v:shape style="position:absolute;left:3852;top:12749;width:2;height:67" coordorigin="3852,12749" coordsize="0,67" path="m3852,12816l3852,12749e" filled="f" stroked="t" strokeweight=".944013pt" strokecolor="#2F3883">
                <v:path arrowok="t"/>
              </v:shape>
            </v:group>
            <v:group style="position:absolute;left:1185;top:12835;width:2;height:157" coordorigin="1185,12835" coordsize="2,157">
              <v:shape style="position:absolute;left:1185;top:12835;width:2;height:157" coordorigin="1185,12835" coordsize="0,157" path="m1185,12992l1185,12835e" filled="f" stroked="t" strokeweight=".472006pt" strokecolor="#3B3B3B">
                <v:path arrowok="t"/>
              </v:shape>
            </v:group>
            <v:group style="position:absolute;left:2421;top:12835;width:2;height:419" coordorigin="2421,12835" coordsize="2,419">
              <v:shape style="position:absolute;left:2421;top:12835;width:2;height:419" coordorigin="2421,12835" coordsize="0,419" path="m2421,13254l2421,12835e" filled="f" stroked="t" strokeweight=".472006pt" strokecolor="#383838">
                <v:path arrowok="t"/>
              </v:shape>
            </v:group>
            <v:group style="position:absolute;left:3880;top:12863;width:2;height:100" coordorigin="3880,12863" coordsize="2,100">
              <v:shape style="position:absolute;left:3880;top:12863;width:2;height:100" coordorigin="3880,12863" coordsize="0,100" path="m3880,12963l3880,12863e" filled="f" stroked="t" strokeweight=".236003pt" strokecolor="#000000">
                <v:path arrowok="t"/>
              </v:shape>
            </v:group>
            <v:group style="position:absolute;left:3174;top:13063;width:2;height:124" coordorigin="3174,13063" coordsize="2,124">
              <v:shape style="position:absolute;left:3174;top:13063;width:2;height:124" coordorigin="3174,13063" coordsize="0,124" path="m3174,13187l3174,13063e" filled="f" stroked="t" strokeweight=".944013pt" strokecolor="#2B2B60">
                <v:path arrowok="t"/>
              </v:shape>
            </v:group>
            <v:group style="position:absolute;left:3448;top:12963;width:2;height:276" coordorigin="3448,12963" coordsize="2,276">
              <v:shape style="position:absolute;left:3448;top:12963;width:2;height:276" coordorigin="3448,12963" coordsize="0,276" path="m3448,13239l3448,12963e" filled="f" stroked="t" strokeweight="1.416019pt" strokecolor="#383F7C">
                <v:path arrowok="t"/>
              </v:shape>
            </v:group>
            <v:group style="position:absolute;left:7396;top:12935;width:2;height:319" coordorigin="7396,12935" coordsize="2,319">
              <v:shape style="position:absolute;left:7396;top:12935;width:2;height:319" coordorigin="7396,12935" coordsize="0,319" path="m7396,13254l7396,12935e" filled="f" stroked="t" strokeweight=".472006pt" strokecolor="#383838">
                <v:path arrowok="t"/>
              </v:shape>
            </v:group>
            <v:group style="position:absolute;left:11559;top:12935;width:2;height:433" coordorigin="11559,12935" coordsize="2,433">
              <v:shape style="position:absolute;left:11559;top:12935;width:2;height:433" coordorigin="11559,12935" coordsize="0,433" path="m11559,13368l11559,12935e" filled="f" stroked="t" strokeweight=".472006pt" strokecolor="#484848">
                <v:path arrowok="t"/>
              </v:shape>
            </v:group>
            <v:group style="position:absolute;left:3153;top:13096;width:2;height:205" coordorigin="3153,13096" coordsize="2,205">
              <v:shape style="position:absolute;left:3153;top:13096;width:2;height:205" coordorigin="3153,13096" coordsize="0,205" path="m3153,13301l3153,13096e" filled="f" stroked="t" strokeweight="2.124029pt" strokecolor="#343B77">
                <v:path arrowok="t"/>
              </v:shape>
            </v:group>
            <v:group style="position:absolute;left:3431;top:12992;width:2;height:333" coordorigin="3431,12992" coordsize="2,333">
              <v:shape style="position:absolute;left:3431;top:12992;width:2;height:333" coordorigin="3431,12992" coordsize="0,333" path="m3431,13325l3431,12992e" filled="f" stroked="t" strokeweight="1.416019pt" strokecolor="#383F7C">
                <v:path arrowok="t"/>
              </v:shape>
            </v:group>
            <v:group style="position:absolute;left:3878;top:13073;width:2;height:276" coordorigin="3878,13073" coordsize="2,276">
              <v:shape style="position:absolute;left:3878;top:13073;width:2;height:276" coordorigin="3878,13073" coordsize="0,276" path="m3878,13349l3878,13073e" filled="f" stroked="t" strokeweight="1.652022pt" strokecolor="#484B7C">
                <v:path arrowok="t"/>
              </v:shape>
            </v:group>
            <v:group style="position:absolute;left:1763;top:12935;width:2;height:543" coordorigin="1763,12935" coordsize="2,543">
              <v:shape style="position:absolute;left:1763;top:12935;width:2;height:543" coordorigin="1763,12935" coordsize="0,543" path="m1763,13477l1763,12935e" filled="f" stroked="t" strokeweight=".70801pt" strokecolor="#676767">
                <v:path arrowok="t"/>
              </v:shape>
            </v:group>
            <v:group style="position:absolute;left:2421;top:13196;width:2;height:505" coordorigin="2421,13196" coordsize="2,505">
              <v:shape style="position:absolute;left:2421;top:13196;width:2;height:505" coordorigin="2421,13196" coordsize="0,505" path="m2421,13701l2421,13196e" filled="f" stroked="t" strokeweight=".70801pt" strokecolor="#5B5B5B">
                <v:path arrowok="t"/>
              </v:shape>
            </v:group>
            <v:group style="position:absolute;left:3134;top:13206;width:2;height:129" coordorigin="3134,13206" coordsize="2,129">
              <v:shape style="position:absolute;left:3134;top:13206;width:2;height:129" coordorigin="3134,13206" coordsize="0,129" path="m3134,13335l3134,13206e" filled="f" stroked="t" strokeweight="2.124029pt" strokecolor="#3B4B83">
                <v:path arrowok="t"/>
              </v:shape>
            </v:group>
            <v:group style="position:absolute;left:3408;top:13139;width:2;height:257" coordorigin="3408,13139" coordsize="2,257">
              <v:shape style="position:absolute;left:3408;top:13139;width:2;height:257" coordorigin="3408,13139" coordsize="0,257" path="m3408,13396l3408,13139e" filled="f" stroked="t" strokeweight=".944013pt" strokecolor="#3B3F83">
                <v:path arrowok="t"/>
              </v:shape>
            </v:group>
            <v:group style="position:absolute;left:3880;top:13225;width:2;height:114" coordorigin="3880,13225" coordsize="2,114">
              <v:shape style="position:absolute;left:3880;top:13225;width:2;height:114" coordorigin="3880,13225" coordsize="0,114" path="m3880,13339l3880,13225e" filled="f" stroked="t" strokeweight="1.180016pt" strokecolor="#282B6B">
                <v:path arrowok="t"/>
              </v:shape>
            </v:group>
            <v:group style="position:absolute;left:7396;top:13196;width:2;height:505" coordorigin="7396,13196" coordsize="2,505">
              <v:shape style="position:absolute;left:7396;top:13196;width:2;height:505" coordorigin="7396,13196" coordsize="0,505" path="m7396,13701l7396,13196e" filled="f" stroked="t" strokeweight=".70801pt" strokecolor="#5B5B5B">
                <v:path arrowok="t"/>
              </v:shape>
            </v:group>
            <v:group style="position:absolute;left:708;top:13311;width:2;height:167" coordorigin="708,13311" coordsize="2,167">
              <v:shape style="position:absolute;left:708;top:13311;width:2;height:167" coordorigin="708,13311" coordsize="0,167" path="m708,13477l708,13311e" filled="f" stroked="t" strokeweight=".472006pt" strokecolor="#2F2F2F">
                <v:path arrowok="t"/>
              </v:shape>
            </v:group>
            <v:group style="position:absolute;left:3134;top:13315;width:2;height:162" coordorigin="3134,13315" coordsize="2,162">
              <v:shape style="position:absolute;left:3134;top:13315;width:2;height:162" coordorigin="3134,13315" coordsize="0,162" path="m3134,13477l3134,13315e" filled="f" stroked="t" strokeweight=".472006pt" strokecolor="#1F2B6B">
                <v:path arrowok="t"/>
              </v:shape>
            </v:group>
            <v:group style="position:absolute;left:3446;top:13339;width:2;height:109" coordorigin="3446,13339" coordsize="2,109">
              <v:shape style="position:absolute;left:3446;top:13339;width:2;height:109" coordorigin="3446,13339" coordsize="0,109" path="m3446,13449l3446,13339e" filled="f" stroked="t" strokeweight=".236003pt" strokecolor="#000000">
                <v:path arrowok="t"/>
              </v:shape>
            </v:group>
            <v:group style="position:absolute;left:3849;top:13311;width:2;height:124" coordorigin="3849,13311" coordsize="2,124">
              <v:shape style="position:absolute;left:3849;top:13311;width:2;height:124" coordorigin="3849,13311" coordsize="0,124" path="m3849,13434l3849,13311e" filled="f" stroked="t" strokeweight=".70801pt" strokecolor="#2B2F67">
                <v:path arrowok="t"/>
              </v:shape>
            </v:group>
            <v:group style="position:absolute;left:1189;top:13420;width:2;height:557" coordorigin="1189,13420" coordsize="2,557">
              <v:shape style="position:absolute;left:1189;top:13420;width:2;height:557" coordorigin="1189,13420" coordsize="0,557" path="m1189,13977l1189,13420e" filled="f" stroked="t" strokeweight=".472006pt" strokecolor="#545454">
                <v:path arrowok="t"/>
              </v:shape>
            </v:group>
            <v:group style="position:absolute;left:1765;top:13420;width:2;height:281" coordorigin="1765,13420" coordsize="2,281">
              <v:shape style="position:absolute;left:1765;top:13420;width:2;height:281" coordorigin="1765,13420" coordsize="0,281" path="m1765,13701l1765,13420e" filled="f" stroked="t" strokeweight=".472006pt" strokecolor="#4B4B4B">
                <v:path arrowok="t"/>
              </v:shape>
            </v:group>
            <v:group style="position:absolute;left:3129;top:13420;width:2;height:281" coordorigin="3129,13420" coordsize="2,281">
              <v:shape style="position:absolute;left:3129;top:13420;width:2;height:281" coordorigin="3129,13420" coordsize="0,281" path="m3129,13701l3129,13420e" filled="f" stroked="t" strokeweight=".70801pt" strokecolor="#2B386B">
                <v:path arrowok="t"/>
              </v:shape>
            </v:group>
            <v:group style="position:absolute;left:3446;top:13449;width:2;height:224" coordorigin="3446,13449" coordsize="2,224">
              <v:shape style="position:absolute;left:3446;top:13449;width:2;height:224" coordorigin="3446,13449" coordsize="0,224" path="m3446,13673l3446,13449e" filled="f" stroked="t" strokeweight=".236003pt" strokecolor="#4F5477">
                <v:path arrowok="t"/>
              </v:shape>
            </v:group>
            <v:group style="position:absolute;left:1765;top:13630;width:2;height:476" coordorigin="1765,13630" coordsize="2,476">
              <v:shape style="position:absolute;left:1765;top:13630;width:2;height:476" coordorigin="1765,13630" coordsize="0,476" path="m1765,14106l1765,13630e" filled="f" stroked="t" strokeweight=".70801pt" strokecolor="#646464">
                <v:path arrowok="t"/>
              </v:shape>
            </v:group>
            <v:group style="position:absolute;left:2421;top:13644;width:2;height:276" coordorigin="2421,13644" coordsize="2,276">
              <v:shape style="position:absolute;left:2421;top:13644;width:2;height:276" coordorigin="2421,13644" coordsize="0,276" path="m2421,13920l2421,13644e" filled="f" stroked="t" strokeweight=".472006pt" strokecolor="#2F2F2F">
                <v:path arrowok="t"/>
              </v:shape>
            </v:group>
            <v:group style="position:absolute;left:7396;top:13644;width:2;height:276" coordorigin="7396,13644" coordsize="2,276">
              <v:shape style="position:absolute;left:7396;top:13644;width:2;height:276" coordorigin="7396,13644" coordsize="0,276" path="m7396,13920l7396,13644e" filled="f" stroked="t" strokeweight=".472006pt" strokecolor="#444444">
                <v:path arrowok="t"/>
              </v:shape>
            </v:group>
            <v:group style="position:absolute;left:684;top:14072;width:1336;height:2" coordorigin="684,14072" coordsize="1336,2">
              <v:shape style="position:absolute;left:684;top:14072;width:1336;height:2" coordorigin="684,14072" coordsize="1336,0" path="m684,14072l2020,14072e" filled="f" stroked="t" strokeweight=".236003pt" strokecolor="#5B5B5B">
                <v:path arrowok="t"/>
              </v:shape>
            </v:group>
            <v:group style="position:absolute;left:2020;top:14072;width:392;height:2" coordorigin="2020,14072" coordsize="392,2">
              <v:shape style="position:absolute;left:2020;top:14072;width:392;height:2" coordorigin="2020,14072" coordsize="392,0" path="m2020,14072l2412,14072e" filled="f" stroked="t" strokeweight=".236003pt" strokecolor="#A3A3A3">
                <v:path arrowok="t"/>
              </v:shape>
            </v:group>
            <v:group style="position:absolute;left:11559;top:13863;width:2;height:238" coordorigin="11559,13863" coordsize="2,238">
              <v:shape style="position:absolute;left:11559;top:13863;width:2;height:238" coordorigin="11559,13863" coordsize="0,238" path="m11559,14101l11559,13863e" filled="f" stroked="t" strokeweight=".472006pt" strokecolor="#3B3B3B">
                <v:path arrowok="t"/>
              </v:shape>
            </v:group>
            <v:group style="position:absolute;left:708;top:14044;width:2;height:309" coordorigin="708,14044" coordsize="2,309">
              <v:shape style="position:absolute;left:708;top:14044;width:2;height:309" coordorigin="708,14044" coordsize="0,309" path="m708,14353l708,14044e" filled="f" stroked="t" strokeweight=".472006pt" strokecolor="#383838">
                <v:path arrowok="t"/>
              </v:shape>
            </v:group>
            <v:group style="position:absolute;left:1189;top:14044;width:2;height:367" coordorigin="1189,14044" coordsize="2,367">
              <v:shape style="position:absolute;left:1189;top:14044;width:2;height:367" coordorigin="1189,14044" coordsize="0,367" path="m1189,14410l1189,14044e" filled="f" stroked="t" strokeweight=".472006pt" strokecolor="#383838">
                <v:path arrowok="t"/>
              </v:shape>
            </v:group>
            <v:group style="position:absolute;left:1765;top:14044;width:2;height:309" coordorigin="1765,14044" coordsize="2,309">
              <v:shape style="position:absolute;left:1765;top:14044;width:2;height:309" coordorigin="1765,14044" coordsize="0,309" path="m1765,14353l1765,14044e" filled="f" stroked="t" strokeweight=".472006pt" strokecolor="#444444">
                <v:path arrowok="t"/>
              </v:shape>
            </v:group>
            <v:group style="position:absolute;left:2424;top:13863;width:2;height:2499" coordorigin="2424,13863" coordsize="2,2499">
              <v:shape style="position:absolute;left:2424;top:13863;width:2;height:2499" coordorigin="2424,13863" coordsize="0,2499" path="m2424,16362l2424,13863e" filled="f" stroked="t" strokeweight=".70801pt" strokecolor="#575757">
                <v:path arrowok="t"/>
              </v:shape>
            </v:group>
            <v:group style="position:absolute;left:7399;top:13863;width:2;height:766" coordorigin="7399,13863" coordsize="2,766">
              <v:shape style="position:absolute;left:7399;top:13863;width:2;height:766" coordorigin="7399,13863" coordsize="0,766" path="m7399,14629l7399,13863e" filled="f" stroked="t" strokeweight=".70801pt" strokecolor="#545454">
                <v:path arrowok="t"/>
              </v:shape>
            </v:group>
            <v:group style="position:absolute;left:9129;top:14072;width:2;height:252" coordorigin="9129,14072" coordsize="2,252">
              <v:shape style="position:absolute;left:9129;top:14072;width:2;height:252" coordorigin="9129,14072" coordsize="0,252" path="m9129,14325l9129,14072e" filled="f" stroked="t" strokeweight="1.888025pt" strokecolor="#484F83">
                <v:path arrowok="t"/>
              </v:shape>
            </v:group>
            <v:group style="position:absolute;left:9433;top:14049;width:2;height:343" coordorigin="9433,14049" coordsize="2,343">
              <v:shape style="position:absolute;left:9433;top:14049;width:2;height:343" coordorigin="9433,14049" coordsize="0,343" path="m9433,14391l9433,14049e" filled="f" stroked="t" strokeweight="2.596035pt" strokecolor="#3B4483">
                <v:path arrowok="t"/>
              </v:shape>
            </v:group>
            <v:group style="position:absolute;left:1765;top:14296;width:2;height:114" coordorigin="1765,14296" coordsize="2,114">
              <v:shape style="position:absolute;left:1765;top:14296;width:2;height:114" coordorigin="1765,14296" coordsize="0,114" path="m1765,14410l1765,14296e" filled="f" stroked="t" strokeweight=".472006pt" strokecolor="#575757">
                <v:path arrowok="t"/>
              </v:shape>
            </v:group>
            <v:group style="position:absolute;left:2426;top:14296;width:2;height:114" coordorigin="2426,14296" coordsize="2,114">
              <v:shape style="position:absolute;left:2426;top:14296;width:2;height:114" coordorigin="2426,14296" coordsize="0,114" path="m2426,14410l2426,14296e" filled="f" stroked="t" strokeweight=".472006pt" strokecolor="#2F2F2F">
                <v:path arrowok="t"/>
              </v:shape>
            </v:group>
            <v:group style="position:absolute;left:7401;top:14296;width:2;height:114" coordorigin="7401,14296" coordsize="2,114">
              <v:shape style="position:absolute;left:7401;top:14296;width:2;height:114" coordorigin="7401,14296" coordsize="0,114" path="m7401,14410l7401,14296e" filled="f" stroked="t" strokeweight=".472006pt" strokecolor="#282828">
                <v:path arrowok="t"/>
              </v:shape>
            </v:group>
            <v:group style="position:absolute;left:9129;top:14325;width:2;height:57" coordorigin="9129,14325" coordsize="2,57">
              <v:shape style="position:absolute;left:9129;top:14325;width:2;height:57" coordorigin="9129,14325" coordsize="0,57" path="m9129,14382l9129,14325e" filled="f" stroked="t" strokeweight="1.180016pt" strokecolor="#646793">
                <v:path arrowok="t"/>
              </v:shape>
            </v:group>
            <v:group style="position:absolute;left:1189;top:14353;width:2;height:486" coordorigin="1189,14353" coordsize="2,486">
              <v:shape style="position:absolute;left:1189;top:14353;width:2;height:486" coordorigin="1189,14353" coordsize="0,486" path="m1189,14839l1189,14353e" filled="f" stroked="t" strokeweight=".944013pt" strokecolor="#646464">
                <v:path arrowok="t"/>
              </v:shape>
            </v:group>
            <v:group style="position:absolute;left:1765;top:14353;width:2;height:519" coordorigin="1765,14353" coordsize="2,519">
              <v:shape style="position:absolute;left:1765;top:14353;width:2;height:519" coordorigin="1765,14353" coordsize="0,519" path="m1765,14872l1765,14353e" filled="f" stroked="t" strokeweight=".944013pt" strokecolor="#747474">
                <v:path arrowok="t"/>
              </v:shape>
            </v:group>
            <v:group style="position:absolute;left:9129;top:14353;width:2;height:305" coordorigin="9129,14353" coordsize="2,305">
              <v:shape style="position:absolute;left:9129;top:14353;width:2;height:305" coordorigin="9129,14353" coordsize="0,305" path="m9129,14658l9129,14353e" filled="f" stroked="t" strokeweight="1.416019pt" strokecolor="#4F5793">
                <v:path arrowok="t"/>
              </v:shape>
            </v:group>
            <v:group style="position:absolute;left:7396;top:14572;width:2;height:205" coordorigin="7396,14572" coordsize="2,205">
              <v:shape style="position:absolute;left:7396;top:14572;width:2;height:205" coordorigin="7396,14572" coordsize="0,205" path="m7396,14777l7396,14572e" filled="f" stroked="t" strokeweight=".472006pt" strokecolor="#3B3B3B">
                <v:path arrowok="t"/>
              </v:shape>
            </v:group>
            <v:group style="position:absolute;left:11557;top:14044;width:2;height:2304" coordorigin="11557,14044" coordsize="2,2304">
              <v:shape style="position:absolute;left:11557;top:14044;width:2;height:2304" coordorigin="11557,14044" coordsize="0,2304" path="m11557,16348l11557,14044e" filled="f" stroked="t" strokeweight=".70801pt" strokecolor="#646464">
                <v:path arrowok="t"/>
              </v:shape>
            </v:group>
            <v:group style="position:absolute;left:710;top:14720;width:2;height:267" coordorigin="710,14720" coordsize="2,267">
              <v:shape style="position:absolute;left:710;top:14720;width:2;height:267" coordorigin="710,14720" coordsize="0,267" path="m710,14986l710,14720e" filled="f" stroked="t" strokeweight=".472006pt" strokecolor="#4F4F4F">
                <v:path arrowok="t"/>
              </v:shape>
            </v:group>
            <v:group style="position:absolute;left:1192;top:14720;width:2;height:267" coordorigin="1192,14720" coordsize="2,267">
              <v:shape style="position:absolute;left:1192;top:14720;width:2;height:267" coordorigin="1192,14720" coordsize="0,267" path="m1192,14986l1192,14720e" filled="f" stroked="t" strokeweight=".472006pt" strokecolor="#4F4F4F">
                <v:path arrowok="t"/>
              </v:shape>
            </v:group>
            <v:group style="position:absolute;left:1765;top:14815;width:2;height:171" coordorigin="1765,14815" coordsize="2,171">
              <v:shape style="position:absolute;left:1765;top:14815;width:2;height:171" coordorigin="1765,14815" coordsize="0,171" path="m1765,14986l1765,14815e" filled="f" stroked="t" strokeweight=".472006pt" strokecolor="#575757">
                <v:path arrowok="t"/>
              </v:shape>
            </v:group>
            <v:group style="position:absolute;left:7399;top:14720;width:2;height:371" coordorigin="7399,14720" coordsize="2,371">
              <v:shape style="position:absolute;left:7399;top:14720;width:2;height:371" coordorigin="7399,14720" coordsize="0,371" path="m7399,15091l7399,14720e" filled="f" stroked="t" strokeweight=".944013pt" strokecolor="#646464">
                <v:path arrowok="t"/>
              </v:shape>
            </v:group>
            <v:group style="position:absolute;left:708;top:14929;width:2;height:148" coordorigin="708,14929" coordsize="2,148">
              <v:shape style="position:absolute;left:708;top:14929;width:2;height:148" coordorigin="708,14929" coordsize="0,148" path="m708,15077l708,14929e" filled="f" stroked="t" strokeweight=".472006pt" strokecolor="#3B3B3B">
                <v:path arrowok="t"/>
              </v:shape>
            </v:group>
            <v:group style="position:absolute;left:1189;top:14929;width:2;height:148" coordorigin="1189,14929" coordsize="2,148">
              <v:shape style="position:absolute;left:1189;top:14929;width:2;height:148" coordorigin="1189,14929" coordsize="0,148" path="m1189,15077l1189,14929e" filled="f" stroked="t" strokeweight=".472006pt" strokecolor="#343434">
                <v:path arrowok="t"/>
              </v:shape>
            </v:group>
            <v:group style="position:absolute;left:1765;top:14929;width:2;height:148" coordorigin="1765,14929" coordsize="2,148">
              <v:shape style="position:absolute;left:1765;top:14929;width:2;height:148" coordorigin="1765,14929" coordsize="0,148" path="m1765,15077l1765,14929e" filled="f" stroked="t" strokeweight=".472006pt" strokecolor="#3F3F3F">
                <v:path arrowok="t"/>
              </v:shape>
            </v:group>
            <v:group style="position:absolute;left:1189;top:15020;width:2;height:1347" coordorigin="1189,15020" coordsize="2,1347">
              <v:shape style="position:absolute;left:1189;top:15020;width:2;height:1347" coordorigin="1189,15020" coordsize="0,1347" path="m1189,16367l1189,15020e" filled="f" stroked="t" strokeweight=".70801pt" strokecolor="#575757">
                <v:path arrowok="t"/>
              </v:shape>
            </v:group>
            <v:group style="position:absolute;left:7401;top:15020;width:2;height:276" coordorigin="7401,15020" coordsize="2,276">
              <v:shape style="position:absolute;left:7401;top:15020;width:2;height:276" coordorigin="7401,15020" coordsize="0,276" path="m7401,15296l7401,15020e" filled="f" stroked="t" strokeweight=".472006pt" strokecolor="#3B3B3B">
                <v:path arrowok="t"/>
              </v:shape>
            </v:group>
            <v:group style="position:absolute;left:1768;top:15020;width:2;height:1342" coordorigin="1768,15020" coordsize="2,1342">
              <v:shape style="position:absolute;left:1768;top:15020;width:2;height:1342" coordorigin="1768,15020" coordsize="0,1342" path="m1768,16362l1768,15020e" filled="f" stroked="t" strokeweight=".70801pt" strokecolor="#6B6B6B">
                <v:path arrowok="t"/>
              </v:shape>
            </v:group>
            <v:group style="position:absolute;left:7401;top:15239;width:2;height:1109" coordorigin="7401,15239" coordsize="2,1109">
              <v:shape style="position:absolute;left:7401;top:15239;width:2;height:1109" coordorigin="7401,15239" coordsize="0,1109" path="m7401,16348l7401,15239e" filled="f" stroked="t" strokeweight=".70801pt" strokecolor="#5B5B5B">
                <v:path arrowok="t"/>
              </v:shape>
            </v:group>
            <v:group style="position:absolute;left:708;top:16355;width:2766;height:2" coordorigin="708,16355" coordsize="2766,2">
              <v:shape style="position:absolute;left:708;top:16355;width:2766;height:2" coordorigin="708,16355" coordsize="2766,0" path="m708,16355l3474,16355e" filled="f" stroked="t" strokeweight=".70801pt" strokecolor="#707070">
                <v:path arrowok="t"/>
              </v:shape>
            </v:group>
            <v:group style="position:absolute;left:3852;top:16350;width:566;height:2" coordorigin="3852,16350" coordsize="566,2">
              <v:shape style="position:absolute;left:3852;top:16350;width:566;height:2" coordorigin="3852,16350" coordsize="566,0" path="m3852,16350l4418,16350e" filled="f" stroked="t" strokeweight=".472006pt" strokecolor="#707070">
                <v:path arrowok="t"/>
              </v:shape>
            </v:group>
            <v:group style="position:absolute;left:4748;top:16348;width:227;height:2" coordorigin="4748,16348" coordsize="227,2">
              <v:shape style="position:absolute;left:4748;top:16348;width:227;height:2" coordorigin="4748,16348" coordsize="227,0" path="m4748,16348l4975,16348e" filled="f" stroked="t" strokeweight=".472006pt" strokecolor="#646464">
                <v:path arrowok="t"/>
              </v:shape>
            </v:group>
            <v:group style="position:absolute;left:6750;top:16343;width:245;height:2" coordorigin="6750,16343" coordsize="245,2">
              <v:shape style="position:absolute;left:6750;top:16343;width:245;height:2" coordorigin="6750,16343" coordsize="245,0" path="m6750,16343l6995,16343e" filled="f" stroked="t" strokeweight=".472006pt" strokecolor="#444444">
                <v:path arrowok="t"/>
              </v:shape>
            </v:group>
            <v:group style="position:absolute;left:3408;top:16343;width:8161;height:2" coordorigin="3408,16343" coordsize="8161,2">
              <v:shape style="position:absolute;left:3408;top:16343;width:8161;height:2" coordorigin="3408,16343" coordsize="8161,0" path="m3408,16343l11569,16343e" filled="f" stroked="t" strokeweight=".70801pt" strokecolor="#6B6B6B">
                <v:path arrowok="t"/>
              </v:shape>
            </v:group>
            <v:group style="position:absolute;left:9684;top:14171;width:2;height:164" coordorigin="9684,14171" coordsize="2,164">
              <v:shape style="position:absolute;left:9684;top:14171;width:2;height:164" coordorigin="9684,14171" coordsize="0,164" path="m9684,14335l9684,14171e" filled="f" stroked="t" strokeweight="1.25884pt" strokecolor="#DFE2E2">
                <v:path arrowok="t"/>
              </v:shape>
            </v:group>
            <v:group style="position:absolute;left:9443;top:14296;width:58;height:82" coordorigin="9443,14296" coordsize="58,82">
              <v:shape style="position:absolute;left:9443;top:14296;width:58;height:82" coordorigin="9443,14296" coordsize="58,82" path="m9472,14378l9472,14296e" filled="f" stroked="t" strokeweight="3.00049pt" strokecolor="#DFE2E2">
                <v:path arrowok="t"/>
              </v:shape>
            </v:group>
            <v:group style="position:absolute;left:10111;top:14481;width:2;height:310" coordorigin="10111,14481" coordsize="2,310">
              <v:shape style="position:absolute;left:10111;top:14481;width:2;height:310" coordorigin="10111,14481" coordsize="0,310" path="m10111,14790l10111,14481e" filled="f" stroked="t" strokeweight="2.745pt" strokecolor="#DFE2E2">
                <v:path arrowok="t"/>
              </v:shape>
            </v:group>
            <v:group style="position:absolute;left:9363;top:14804;width:2;height:125" coordorigin="9363,14804" coordsize="2,125">
              <v:shape style="position:absolute;left:9363;top:14804;width:2;height:125" coordorigin="9363,14804" coordsize="0,125" path="m9363,14930l9363,14804e" filled="f" stroked="t" strokeweight="1.70128pt" strokecolor="#DFE2E2">
                <v:path arrowok="t"/>
              </v:shape>
            </v:group>
            <v:group style="position:absolute;left:3859;top:14853;width:2;height:363" coordorigin="3859,14853" coordsize="2,363">
              <v:shape style="position:absolute;left:3859;top:14853;width:2;height:363" coordorigin="3859,14853" coordsize="0,363" path="m3859,15217l3859,14853e" filled="f" stroked="t" strokeweight="1.044055pt" strokecolor="#DFE2E2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59" w:lineRule="auto"/>
        <w:ind w:left="4871" w:right="5551" w:firstLine="-59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10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0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left="36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744305pt;margin-top:-15.613014pt;width:21.207121pt;height:44pt;mso-position-horizontal-relative:page;mso-position-vertical-relative:paragraph;z-index:-1362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3784" w:right="-20"/>
        <w:jc w:val="left"/>
        <w:tabs>
          <w:tab w:pos="100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7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7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12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7"/>
        </w:rPr>
        <w:t>BAŞKANLlGl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7"/>
        </w:rPr>
      </w:r>
      <w:r>
        <w:rPr>
          <w:rFonts w:ascii="Arial" w:hAnsi="Arial" w:cs="Arial" w:eastAsia="Arial"/>
          <w:sz w:val="29"/>
          <w:szCs w:val="29"/>
          <w:color w:val="3F3F3F"/>
          <w:spacing w:val="0"/>
          <w:w w:val="51"/>
          <w:position w:val="-4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84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151917pt;margin-top:3.13873pt;width:2.59272pt;height:18pt;mso-position-horizontal-relative:page;mso-position-vertical-relative:paragraph;z-index:-13623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525454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6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543" w:right="3614"/>
        <w:jc w:val="center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619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2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120" w:right="3395" w:firstLine="-19"/>
        <w:jc w:val="left"/>
        <w:tabs>
          <w:tab w:pos="1460" w:val="left"/>
          <w:tab w:pos="3120" w:val="left"/>
          <w:tab w:pos="4480" w:val="left"/>
          <w:tab w:pos="54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1"/>
        </w:rPr>
        <w:t>ı4.0.20ı7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54"/>
          <w:position w:val="1"/>
        </w:rPr>
        <w:t>IBi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  <w:position w:val="1"/>
        </w:rPr>
        <w:t>ı9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ı5:20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0"/>
        </w:rPr>
        <w:t>!Iel: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1"/>
        </w:rPr>
        <w:t>ı4.05.20ı7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088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Bildiri.le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Kavaklıdere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Kavaklıdere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No:65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2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Dot;.rnı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Kavaklıdere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Kavakhclere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No:65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9" w:right="-20"/>
        <w:jc w:val="left"/>
        <w:tabs>
          <w:tab w:pos="1480" w:val="left"/>
          <w:tab w:pos="45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58" w:lineRule="exact"/>
        <w:ind w:left="120" w:right="-20"/>
        <w:jc w:val="left"/>
        <w:tabs>
          <w:tab w:pos="36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3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8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5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3584" w:right="47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7.377228pt;margin-top:2.240123pt;width:3.72288pt;height:24pt;mso-position-horizontal-relative:page;mso-position-vertical-relative:paragraph;z-index:-1362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-1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1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-1"/>
        </w:rPr>
        <w:t>Kııgi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-1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3953" w:right="-20"/>
        <w:jc w:val="left"/>
        <w:tabs>
          <w:tab w:pos="4420" w:val="left"/>
          <w:tab w:pos="5020" w:val="left"/>
          <w:tab w:pos="55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9"/>
          <w:szCs w:val="19"/>
          <w:color w:val="3F3F3F"/>
          <w:spacing w:val="-41"/>
          <w:w w:val="100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99999A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99999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99999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9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5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  <w:position w:val="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20"/>
          <w:position w:val="9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4"/>
          <w:w w:val="113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25" w:right="-20"/>
        <w:jc w:val="left"/>
        <w:tabs>
          <w:tab w:pos="218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2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1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5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9"/>
        </w:rPr>
        <w:t>_ç_vş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llseyi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4" w:lineRule="auto"/>
        <w:ind w:left="101" w:right="2267" w:firstLine="2053"/>
        <w:jc w:val="left"/>
        <w:tabs>
          <w:tab w:pos="214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ı5:2ı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82ı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25" w:right="-20"/>
        <w:jc w:val="left"/>
        <w:tabs>
          <w:tab w:pos="3280" w:val="left"/>
          <w:tab w:pos="466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958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88" w:right="-20"/>
        <w:jc w:val="left"/>
        <w:tabs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91" w:lineRule="exact"/>
        <w:ind w:left="2159" w:right="-20"/>
        <w:jc w:val="left"/>
        <w:tabs>
          <w:tab w:pos="466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2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  <w:position w:val="-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101" w:right="-20"/>
        <w:jc w:val="left"/>
        <w:tabs>
          <w:tab w:pos="60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3F3F3F"/>
          <w:spacing w:val="0"/>
          <w:w w:val="141"/>
          <w:position w:val="1"/>
        </w:rPr>
        <w:t>\</w:t>
      </w:r>
      <w:r>
        <w:rPr>
          <w:rFonts w:ascii="Arial" w:hAnsi="Arial" w:cs="Arial" w:eastAsia="Arial"/>
          <w:sz w:val="31"/>
          <w:szCs w:val="31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5"/>
          <w:w w:val="13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  <w:position w:val="1"/>
        </w:rPr>
        <w:t>ı5:2ı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3"/>
          <w:position w:val="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ı5:50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5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YardJma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ıo6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w w:val="9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130" w:right="2522" w:firstLine="-2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25" w:right="38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Söndtırıncde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5" w:lineRule="exact"/>
        <w:ind w:left="120" w:right="-20"/>
        <w:jc w:val="left"/>
        <w:tabs>
          <w:tab w:pos="3000" w:val="left"/>
          <w:tab w:pos="464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  <w:position w:val="-3"/>
        </w:rPr>
        <w:t>[Su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-4"/>
        </w:rPr>
        <w:t>IKöpil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2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573" w:right="-20"/>
        <w:jc w:val="left"/>
        <w:tabs>
          <w:tab w:pos="6560" w:val="left"/>
          <w:tab w:pos="81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25454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12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sünge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takımı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laminantı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karyola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kırılmak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4" w:lineRule="exact"/>
        <w:ind w:left="2155" w:right="50" w:firstLine="-202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1"/>
        </w:rPr>
        <w:t>·çi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6000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ak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  <w:position w:val="0"/>
        </w:rPr>
        <w:t>to_Q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  <w:position w:val="0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9000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53" w:lineRule="auto"/>
        <w:ind w:left="97" w:right="91" w:firstLine="2072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elektrikle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kesikken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ııçı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unutula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avizeye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anahtarını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elektrikle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geldiğinde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avizesi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right="10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84"/>
        </w:rPr>
        <w:t>ı&lt;a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8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klemen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bağlantısında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izola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youunu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2209" w:right="64" w:firstLine="-4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nıruşturması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İzolasyonunu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örtüs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558" w:right="-20"/>
        <w:jc w:val="left"/>
        <w:tabs>
          <w:tab w:pos="21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'alı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2"/>
          <w:w w:val="95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Aıuç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Özgü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39" w:right="-20"/>
        <w:jc w:val="left"/>
        <w:tabs>
          <w:tab w:pos="214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lfa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4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7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0"/>
        </w:rPr>
        <w:t>16:20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4" w:lineRule="exact"/>
        <w:ind w:left="219" w:right="-20"/>
        <w:jc w:val="left"/>
        <w:tabs>
          <w:tab w:pos="1020" w:val="left"/>
          <w:tab w:pos="152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K:;iDENEKİP: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00" w:bottom="0" w:left="360" w:right="240"/>
        </w:sectPr>
      </w:pPr>
      <w:rPr/>
    </w:p>
    <w:p>
      <w:pPr>
        <w:spacing w:before="40" w:after="0" w:line="257" w:lineRule="exact"/>
        <w:ind w:left="478" w:right="-77"/>
        <w:jc w:val="left"/>
        <w:tabs>
          <w:tab w:pos="230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0"/>
          <w:w w:val="76"/>
          <w:i/>
          <w:position w:val="-3"/>
        </w:rPr>
        <w:t>"&lt;: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76"/>
          <w:i/>
          <w:position w:val="-3"/>
        </w:rPr>
        <w:t>)</w:t>
      </w:r>
      <w:r>
        <w:rPr>
          <w:rFonts w:ascii="Arial" w:hAnsi="Arial" w:cs="Arial" w:eastAsia="Arial"/>
          <w:sz w:val="14"/>
          <w:szCs w:val="14"/>
          <w:color w:val="3F3F3F"/>
          <w:spacing w:val="-29"/>
          <w:w w:val="76"/>
          <w:i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525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2F2F2F"/>
          <w:spacing w:val="0"/>
          <w:w w:val="75"/>
          <w:position w:val="1"/>
        </w:rPr>
        <w:t>&lt;Ll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-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48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i/>
          <w:position w:val="-3"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4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440506pt;margin-top:16.047817pt;width:36.303278pt;height:27.5pt;mso-position-horizontal-relative:page;mso-position-vertical-relative:paragraph;z-index:-13621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3F3F3F"/>
                      <w:spacing w:val="-19"/>
                      <w:w w:val="66"/>
                      <w:i/>
                      <w:position w:val="-1"/>
                    </w:rPr>
                    <w:t>{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3F3F3F"/>
                      <w:spacing w:val="-70"/>
                      <w:w w:val="67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3F3F3F"/>
                      <w:spacing w:val="-7"/>
                      <w:w w:val="66"/>
                      <w:i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B567C"/>
                      <w:spacing w:val="-50"/>
                      <w:w w:val="40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B567C"/>
                      <w:spacing w:val="0"/>
                      <w:w w:val="41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B567C"/>
                      <w:spacing w:val="-49"/>
                      <w:w w:val="40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B567C"/>
                      <w:spacing w:val="7"/>
                      <w:w w:val="41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232A59"/>
                      <w:spacing w:val="0"/>
                      <w:w w:val="35"/>
                      <w:i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6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90"/>
          <w:w w:val="50"/>
          <w:position w:val="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131"/>
          <w:w w:val="5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3"/>
          <w:position w:val="-2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2430" w:right="1936"/>
        <w:jc w:val="center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898989"/>
          <w:spacing w:val="15"/>
          <w:w w:val="70"/>
          <w:i/>
          <w:position w:val="-3"/>
        </w:rPr>
        <w:t>.</w:t>
      </w:r>
      <w:r>
        <w:rPr>
          <w:rFonts w:ascii="Arial" w:hAnsi="Arial" w:cs="Arial" w:eastAsia="Arial"/>
          <w:sz w:val="33"/>
          <w:szCs w:val="33"/>
          <w:color w:val="525454"/>
          <w:spacing w:val="15"/>
          <w:w w:val="141"/>
          <w:i/>
          <w:position w:val="-3"/>
        </w:rPr>
        <w:t>A</w:t>
      </w:r>
      <w:r>
        <w:rPr>
          <w:rFonts w:ascii="Arial" w:hAnsi="Arial" w:cs="Arial" w:eastAsia="Arial"/>
          <w:sz w:val="33"/>
          <w:szCs w:val="33"/>
          <w:color w:val="525454"/>
          <w:spacing w:val="-35"/>
          <w:w w:val="141"/>
          <w:i/>
          <w:position w:val="-3"/>
        </w:rPr>
        <w:t>;</w:t>
      </w:r>
      <w:r>
        <w:rPr>
          <w:rFonts w:ascii="Arial" w:hAnsi="Arial" w:cs="Arial" w:eastAsia="Arial"/>
          <w:sz w:val="33"/>
          <w:szCs w:val="33"/>
          <w:color w:val="525454"/>
          <w:spacing w:val="11"/>
          <w:w w:val="141"/>
          <w:i/>
          <w:position w:val="-3"/>
        </w:rPr>
        <w:t>,</w:t>
      </w:r>
      <w:r>
        <w:rPr>
          <w:rFonts w:ascii="Arial" w:hAnsi="Arial" w:cs="Arial" w:eastAsia="Arial"/>
          <w:sz w:val="33"/>
          <w:szCs w:val="33"/>
          <w:color w:val="525454"/>
          <w:spacing w:val="0"/>
          <w:w w:val="141"/>
          <w:i/>
          <w:position w:val="-3"/>
        </w:rPr>
        <w:t>f:/ı,</w:t>
      </w:r>
      <w:r>
        <w:rPr>
          <w:rFonts w:ascii="Arial" w:hAnsi="Arial" w:cs="Arial" w:eastAsia="Arial"/>
          <w:sz w:val="33"/>
          <w:szCs w:val="33"/>
          <w:color w:val="525454"/>
          <w:spacing w:val="38"/>
          <w:w w:val="100"/>
          <w:i/>
          <w:position w:val="-3"/>
        </w:rPr>
        <w:t> </w:t>
      </w:r>
      <w:r>
        <w:rPr>
          <w:rFonts w:ascii="Arial" w:hAnsi="Arial" w:cs="Arial" w:eastAsia="Arial"/>
          <w:sz w:val="33"/>
          <w:szCs w:val="33"/>
          <w:color w:val="525454"/>
          <w:spacing w:val="0"/>
          <w:w w:val="142"/>
          <w:i/>
          <w:position w:val="-3"/>
        </w:rPr>
        <w:t>w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39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3.037979pt;margin-top:7.41372pt;width:.1pt;height:16.876339pt;mso-position-horizontal-relative:page;mso-position-vertical-relative:paragraph;z-index:-13628" coordorigin="3061,148" coordsize="2,338">
            <v:shape style="position:absolute;left:3061;top:148;width:2;height:338" coordorigin="3061,148" coordsize="0,338" path="m3061,486l3061,148e" filled="f" stroked="t" strokeweight=".706329pt" strokecolor="#383F7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1"/>
        </w:rPr>
        <w:t>rke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3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1"/>
        </w:rPr>
        <w:t>Bölge.</w:t>
      </w:r>
      <w:r>
        <w:rPr>
          <w:rFonts w:ascii="Arial" w:hAnsi="Arial" w:cs="Arial" w:eastAsia="Arial"/>
          <w:sz w:val="20"/>
          <w:szCs w:val="20"/>
          <w:color w:val="2F2F2F"/>
          <w:spacing w:val="-39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4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2939" w:right="-20"/>
        <w:jc w:val="left"/>
        <w:tabs>
          <w:tab w:pos="376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3F3F3F"/>
          <w:spacing w:val="0"/>
          <w:w w:val="205"/>
          <w:position w:val="10"/>
        </w:rPr>
        <w:t>rup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position w:val="10"/>
        </w:rPr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10"/>
        </w:rPr>
        <w:t>r</w:t>
      </w:r>
      <w:r>
        <w:rPr>
          <w:rFonts w:ascii="Arial" w:hAnsi="Arial" w:cs="Arial" w:eastAsia="Arial"/>
          <w:sz w:val="21"/>
          <w:szCs w:val="21"/>
          <w:color w:val="2F2F2F"/>
          <w:spacing w:val="-2"/>
          <w:w w:val="100"/>
          <w:position w:val="10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10"/>
        </w:rPr>
        <w:t>Amırı</w:t>
      </w:r>
      <w:r>
        <w:rPr>
          <w:rFonts w:ascii="Arial" w:hAnsi="Arial" w:cs="Arial" w:eastAsia="Arial"/>
          <w:sz w:val="21"/>
          <w:szCs w:val="21"/>
          <w:color w:val="2F2F2F"/>
          <w:spacing w:val="-48"/>
          <w:w w:val="100"/>
          <w:position w:val="10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7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78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2F2F2F"/>
          <w:spacing w:val="-41"/>
          <w:w w:val="100"/>
          <w:b/>
          <w:bCs/>
        </w:rPr>
        <w:t> </w:t>
      </w:r>
      <w:r>
        <w:rPr>
          <w:rFonts w:ascii="Arial" w:hAnsi="Arial" w:cs="Arial" w:eastAsia="Arial"/>
          <w:sz w:val="39"/>
          <w:szCs w:val="39"/>
          <w:color w:val="525454"/>
          <w:spacing w:val="0"/>
          <w:w w:val="162"/>
          <w:i/>
        </w:rPr>
        <w:t>i</w:t>
      </w:r>
      <w:r>
        <w:rPr>
          <w:rFonts w:ascii="Arial" w:hAnsi="Arial" w:cs="Arial" w:eastAsia="Arial"/>
          <w:sz w:val="39"/>
          <w:szCs w:val="39"/>
          <w:color w:val="525454"/>
          <w:spacing w:val="-70"/>
          <w:w w:val="100"/>
          <w:i/>
        </w:rPr>
        <w:t> </w: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57"/>
        </w:rPr>
        <w:t>M</w: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57"/>
        </w:rPr>
        <w:t> </w:t>
      </w:r>
      <w:r>
        <w:rPr>
          <w:rFonts w:ascii="Arial" w:hAnsi="Arial" w:cs="Arial" w:eastAsia="Arial"/>
          <w:sz w:val="30"/>
          <w:szCs w:val="30"/>
          <w:color w:val="3F3F3F"/>
          <w:spacing w:val="4"/>
          <w:w w:val="57"/>
        </w:rPr>
        <w:t> </w: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57"/>
        </w:rPr>
        <w:t>ü11Y!7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96" w:after="0" w:line="240" w:lineRule="auto"/>
        <w:ind w:left="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</w:rPr>
        <w:t>AmiJ·i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6" w:lineRule="exact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0"/>
          <w:w w:val="61"/>
          <w:b/>
          <w:bCs/>
          <w:position w:val="-26"/>
        </w:rPr>
        <w:t>U'l</w:t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26"/>
          <w:w w:val="61"/>
          <w:b/>
          <w:bCs/>
          <w:position w:val="-26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0"/>
          <w:w w:val="61"/>
          <w:b/>
          <w:bCs/>
          <w:position w:val="-26"/>
        </w:rPr>
        <w:t>:ıı</w:t>
      </w:r>
      <w:r>
        <w:rPr>
          <w:rFonts w:ascii="Times New Roman" w:hAnsi="Times New Roman" w:cs="Times New Roman" w:eastAsia="Times New Roman"/>
          <w:sz w:val="33"/>
          <w:szCs w:val="33"/>
          <w:color w:val="3F3F3F"/>
          <w:spacing w:val="18"/>
          <w:w w:val="61"/>
          <w:b/>
          <w:bCs/>
          <w:position w:val="-26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57577"/>
          <w:spacing w:val="0"/>
          <w:w w:val="61"/>
          <w:b/>
          <w:bCs/>
          <w:position w:val="-26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240"/>
          <w:cols w:num="2" w:equalWidth="0">
            <w:col w:w="6247" w:space="2067"/>
            <w:col w:w="30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20" w:lineRule="atLeas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308.312653pt;margin-top:4.844496pt;width:.1pt;height:30.662644pt;mso-position-horizontal-relative:page;mso-position-vertical-relative:paragraph;z-index:-13625" coordorigin="6166,97" coordsize="2,613">
            <v:shape style="position:absolute;left:6166;top:97;width:2;height:613" coordorigin="6166,97" coordsize="0,613" path="m6166,710l6166,97e" filled="f" stroked="t" strokeweight="1.412658pt" strokecolor="#383F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3F3F3F"/>
          <w:w w:val="140"/>
        </w:rPr>
        <w:t>.</w:t>
      </w:r>
      <w:r>
        <w:rPr>
          <w:rFonts w:ascii="Arial" w:hAnsi="Arial" w:cs="Arial" w:eastAsia="Arial"/>
          <w:sz w:val="23"/>
          <w:szCs w:val="23"/>
          <w:color w:val="3F3F3F"/>
          <w:spacing w:val="-31"/>
          <w:w w:val="140"/>
        </w:rPr>
        <w:t>.</w:t>
      </w:r>
      <w:r>
        <w:rPr>
          <w:rFonts w:ascii="Arial" w:hAnsi="Arial" w:cs="Arial" w:eastAsia="Arial"/>
          <w:sz w:val="23"/>
          <w:szCs w:val="23"/>
          <w:color w:val="99999A"/>
          <w:spacing w:val="0"/>
          <w:w w:val="163"/>
        </w:rPr>
        <w:t>.</w:t>
      </w:r>
      <w:r>
        <w:rPr>
          <w:rFonts w:ascii="Arial" w:hAnsi="Arial" w:cs="Arial" w:eastAsia="Arial"/>
          <w:sz w:val="23"/>
          <w:szCs w:val="23"/>
          <w:color w:val="99999A"/>
          <w:spacing w:val="-3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103"/>
          <w:i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tLeast"/>
        <w:ind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8B8BA"/>
          <w:spacing w:val="-34"/>
          <w:w w:val="94"/>
        </w:rPr>
        <w:t>,</w:t>
      </w:r>
      <w:r>
        <w:rPr>
          <w:rFonts w:ascii="Arial" w:hAnsi="Arial" w:cs="Arial" w:eastAsia="Arial"/>
          <w:sz w:val="14"/>
          <w:szCs w:val="14"/>
          <w:color w:val="99999A"/>
          <w:spacing w:val="0"/>
          <w:w w:val="148"/>
        </w:rPr>
        <w:t>·1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73" w:lineRule="exact"/>
        <w:ind w:right="-20"/>
        <w:jc w:val="left"/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163"/>
          <w:position w:val="-41"/>
        </w:rPr>
        <w:t>'</w:t>
      </w:r>
      <w:r>
        <w:rPr>
          <w:rFonts w:ascii="Arial" w:hAnsi="Arial" w:cs="Arial" w:eastAsia="Arial"/>
          <w:sz w:val="23"/>
          <w:szCs w:val="23"/>
          <w:color w:val="A8A8A8"/>
          <w:spacing w:val="-6"/>
          <w:w w:val="163"/>
          <w:position w:val="-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77"/>
          <w:position w:val="-41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90"/>
          <w:w w:val="78"/>
          <w:position w:val="-41"/>
        </w:rPr>
        <w:t>H</w:t>
      </w:r>
      <w:r>
        <w:rPr>
          <w:rFonts w:ascii="Arial" w:hAnsi="Arial" w:cs="Arial" w:eastAsia="Arial"/>
          <w:sz w:val="10"/>
          <w:szCs w:val="10"/>
          <w:color w:val="99999A"/>
          <w:spacing w:val="5"/>
          <w:w w:val="209"/>
          <w:position w:val="-46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77"/>
          <w:position w:val="-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46"/>
          <w:w w:val="77"/>
          <w:position w:val="-41"/>
        </w:rPr>
        <w:t>i</w:t>
      </w:r>
      <w:r>
        <w:rPr>
          <w:rFonts w:ascii="Arial" w:hAnsi="Arial" w:cs="Arial" w:eastAsia="Arial"/>
          <w:sz w:val="10"/>
          <w:szCs w:val="10"/>
          <w:color w:val="99999A"/>
          <w:spacing w:val="0"/>
          <w:w w:val="208"/>
          <w:position w:val="-4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78"/>
          <w:position w:val="-4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77"/>
          <w:position w:val="-41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7"/>
          <w:w w:val="78"/>
          <w:position w:val="-4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99999A"/>
          <w:spacing w:val="0"/>
          <w:w w:val="131"/>
          <w:position w:val="-4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9999A"/>
          <w:spacing w:val="0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9999A"/>
          <w:spacing w:val="-11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88"/>
          <w:szCs w:val="88"/>
          <w:color w:val="A8A8A8"/>
          <w:spacing w:val="-13"/>
          <w:w w:val="43"/>
          <w:position w:val="-41"/>
        </w:rPr>
        <w:t>'</w:t>
      </w:r>
      <w:r>
        <w:rPr>
          <w:rFonts w:ascii="Times New Roman" w:hAnsi="Times New Roman" w:cs="Times New Roman" w:eastAsia="Times New Roman"/>
          <w:sz w:val="88"/>
          <w:szCs w:val="88"/>
          <w:color w:val="242A8E"/>
          <w:spacing w:val="0"/>
          <w:w w:val="155"/>
          <w:position w:val="-41"/>
        </w:rPr>
        <w:t>l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240"/>
          <w:cols w:num="3" w:equalWidth="0">
            <w:col w:w="8442" w:space="343"/>
            <w:col w:w="189" w:space="319"/>
            <w:col w:w="2027"/>
          </w:cols>
        </w:sectPr>
      </w:pPr>
      <w:rPr/>
    </w:p>
    <w:p>
      <w:pPr>
        <w:spacing w:before="0" w:after="0" w:line="215" w:lineRule="atLeast"/>
        <w:ind w:right="1209"/>
        <w:jc w:val="right"/>
        <w:tabs>
          <w:tab w:pos="12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-7"/>
          <w:w w:val="8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67"/>
        </w:rPr>
        <w:t>ltfoly&lt;&gt;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48"/>
        </w:rPr>
        <w:t>AClj,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23" w:lineRule="exact"/>
        <w:ind w:right="2621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0"/>
          <w:szCs w:val="20"/>
          <w:color w:val="2836BA"/>
          <w:spacing w:val="0"/>
          <w:w w:val="50"/>
          <w:position w:val="1"/>
        </w:rPr>
        <w:t>oc::::::::</w:t>
      </w:r>
      <w:r>
        <w:rPr>
          <w:rFonts w:ascii="Arial" w:hAnsi="Arial" w:cs="Arial" w:eastAsia="Arial"/>
          <w:sz w:val="20"/>
          <w:szCs w:val="20"/>
          <w:color w:val="2836BA"/>
          <w:spacing w:val="0"/>
          <w:w w:val="50"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2836BA"/>
          <w:spacing w:val="7"/>
          <w:w w:val="5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79A3"/>
          <w:spacing w:val="0"/>
          <w:w w:val="73"/>
          <w:position w:val="1"/>
        </w:rPr>
        <w:t>:ı</w:t>
      </w:r>
      <w:r>
        <w:rPr>
          <w:rFonts w:ascii="Times New Roman" w:hAnsi="Times New Roman" w:cs="Times New Roman" w:eastAsia="Times New Roman"/>
          <w:sz w:val="25"/>
          <w:szCs w:val="25"/>
          <w:color w:val="6979A3"/>
          <w:spacing w:val="0"/>
          <w:w w:val="73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979A3"/>
          <w:spacing w:val="7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8B8BA"/>
          <w:spacing w:val="-27"/>
          <w:w w:val="129"/>
          <w:position w:val="1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757577"/>
          <w:spacing w:val="0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" w:after="0" w:line="223" w:lineRule="exact"/>
        <w:ind w:right="1189"/>
        <w:jc w:val="right"/>
        <w:tabs>
          <w:tab w:pos="7700" w:val="left"/>
          <w:tab w:pos="8080" w:val="left"/>
          <w:tab w:pos="87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190.591141pt;margin-top:9.782861pt;width:46.382279pt;height:.235443pt;mso-position-horizontal-relative:page;mso-position-vertical-relative:paragraph;z-index:-13627" coordorigin="3812,196" coordsize="928,5">
            <v:group style="position:absolute;left:3814;top:198;width:141;height:2" coordorigin="3814,198" coordsize="141,2">
              <v:shape style="position:absolute;left:3814;top:198;width:141;height:2" coordorigin="3814,198" coordsize="141,0" path="m3814,198l3955,198e" filled="f" stroked="t" strokeweight=".235443pt" strokecolor="#000000">
                <v:path arrowok="t"/>
              </v:shape>
            </v:group>
            <v:group style="position:absolute;left:3955;top:198;width:782;height:2" coordorigin="3955,198" coordsize="782,2">
              <v:shape style="position:absolute;left:3955;top:198;width:782;height:2" coordorigin="3955,198" coordsize="782,0" path="m3955,198l4737,198e" filled="f" stroked="t" strokeweight=".235443pt" strokecolor="#4F4BB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4.69873pt;margin-top:9.900582pt;width:.1pt;height:8.319322pt;mso-position-horizontal-relative:page;mso-position-vertical-relative:paragraph;z-index:-13626" coordorigin="3494,198" coordsize="2,166">
            <v:shape style="position:absolute;left:3494;top:198;width:2;height:166" coordorigin="3494,198" coordsize="0,166" path="m3494,364l3494,198e" filled="f" stroked="t" strokeweight=".23544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377228pt;margin-top:16.383297pt;width:7.534179pt;height:14pt;mso-position-horizontal-relative:page;mso-position-vertical-relative:paragraph;z-index:-1362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99999A"/>
                      <w:spacing w:val="0"/>
                      <w:w w:val="66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9999A"/>
                      <w:spacing w:val="6"/>
                      <w:w w:val="66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9999A"/>
                      <w:spacing w:val="-72"/>
                      <w:w w:val="211"/>
                    </w:rPr>
                    <w:t>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54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54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6"/>
          <w:w w:val="69"/>
          <w:position w:val="-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0"/>
          <w:w w:val="54"/>
          <w:position w:val="-1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6"/>
          <w:w w:val="69"/>
          <w:position w:val="-1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position w:val="4"/>
        </w:rPr>
        <w:t>J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8"/>
          <w:szCs w:val="8"/>
          <w:color w:val="3F3F3F"/>
          <w:spacing w:val="0"/>
          <w:w w:val="100"/>
          <w:position w:val="4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3F3F3F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269"/>
          <w:position w:val="4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i/>
          <w:position w:val="4"/>
        </w:rPr>
        <w:t>""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100"/>
          <w:i/>
          <w:position w:val="4"/>
        </w:rPr>
        <w:t>        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19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57577"/>
          <w:spacing w:val="0"/>
          <w:w w:val="600"/>
          <w:position w:val="4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757577"/>
          <w:spacing w:val="-4"/>
          <w:w w:val="600"/>
          <w:position w:val="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57577"/>
          <w:spacing w:val="0"/>
          <w:w w:val="600"/>
          <w:position w:val="4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360" w:right="240"/>
        </w:sectPr>
      </w:pPr>
      <w:rPr/>
    </w:p>
    <w:p>
      <w:pPr>
        <w:spacing w:before="0" w:after="0" w:line="96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50"/>
          <w:position w:val="-12"/>
        </w:rPr>
        <w:t>::ı::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right="-20"/>
        <w:jc w:val="left"/>
        <w:tabs>
          <w:tab w:pos="500" w:val="left"/>
          <w:tab w:pos="14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401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-4"/>
          <w:w w:val="40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-5"/>
          <w:w w:val="282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19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59"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-8"/>
          <w:w w:val="159"/>
          <w:i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65"/>
          <w:b/>
          <w:bCs/>
          <w:i/>
        </w:rPr>
        <w:t>ro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0"/>
          <w:w w:val="64"/>
          <w:b/>
          <w:bCs/>
          <w:i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B8B8BA"/>
          <w:spacing w:val="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132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2"/>
          <w:w w:val="13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8B8BA"/>
          <w:spacing w:val="0"/>
          <w:w w:val="100"/>
        </w:rPr>
        <w:t>Jıl</w:t>
      </w:r>
      <w:r>
        <w:rPr>
          <w:rFonts w:ascii="Times New Roman" w:hAnsi="Times New Roman" w:cs="Times New Roman" w:eastAsia="Times New Roman"/>
          <w:sz w:val="9"/>
          <w:szCs w:val="9"/>
          <w:color w:val="B8B8BA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B8B8B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8B8B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0"/>
          <w:w w:val="19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-24"/>
          <w:w w:val="19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25454"/>
          <w:spacing w:val="-10"/>
          <w:w w:val="19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0"/>
          <w:w w:val="121"/>
        </w:rPr>
        <w:t>;.</w:t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A8A8A8"/>
          <w:spacing w:val="0"/>
          <w:w w:val="59"/>
          <w:b/>
          <w:bCs/>
          <w:i/>
        </w:rPr>
        <w:t>_ı.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240"/>
          <w:cols w:num="2" w:equalWidth="0">
            <w:col w:w="688" w:space="7771"/>
            <w:col w:w="2861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" w:lineRule="atLeas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25454"/>
          <w:w w:val="115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w w:val="114"/>
        </w:rPr>
        <w:t>\\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-28"/>
          <w:w w:val="115"/>
        </w:rPr>
        <w:t>4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0"/>
          <w:w w:val="85"/>
        </w:rPr>
        <w:t>ıa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35" w:lineRule="exact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25454"/>
          <w:spacing w:val="0"/>
          <w:w w:val="100"/>
          <w:position w:val="-21"/>
        </w:rPr>
        <w:t>Çll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6"/>
        </w:rPr>
        <w:t>GÖKDEjtE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31" w:lineRule="atLeast"/>
        <w:ind w:left="244" w:right="3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5" w:lineRule="exact"/>
        <w:ind w:right="-7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B8B8BA"/>
          <w:spacing w:val="0"/>
          <w:w w:val="51"/>
          <w:position w:val="-8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B8B8BA"/>
          <w:spacing w:val="23"/>
          <w:w w:val="51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98989"/>
          <w:spacing w:val="0"/>
          <w:w w:val="34"/>
          <w:i/>
          <w:position w:val="-8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898989"/>
          <w:spacing w:val="-36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98989"/>
          <w:spacing w:val="0"/>
          <w:w w:val="34"/>
          <w:i/>
          <w:position w:val="-8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7" w:after="0" w:line="93" w:lineRule="exact"/>
        <w:ind w:left="-27" w:right="1294"/>
        <w:jc w:val="center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B8B8BA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8"/>
          <w:szCs w:val="8"/>
          <w:color w:val="B8B8BA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207"/>
          <w:position w:val="-1"/>
        </w:rPr>
        <w:t>ft.</w:t>
      </w:r>
      <w:r>
        <w:rPr>
          <w:rFonts w:ascii="Arial" w:hAnsi="Arial" w:cs="Arial" w:eastAsia="Arial"/>
          <w:sz w:val="8"/>
          <w:szCs w:val="8"/>
          <w:color w:val="99999A"/>
          <w:spacing w:val="32"/>
          <w:w w:val="207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246"/>
          <w:position w:val="-1"/>
        </w:rPr>
        <w:t>.....</w:t>
      </w:r>
      <w:r>
        <w:rPr>
          <w:rFonts w:ascii="Arial" w:hAnsi="Arial" w:cs="Arial" w:eastAsia="Arial"/>
          <w:sz w:val="8"/>
          <w:szCs w:val="8"/>
          <w:color w:val="99999A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99999A"/>
          <w:spacing w:val="-7"/>
          <w:w w:val="246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246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107"/>
          <w:position w:val="-1"/>
        </w:rPr>
        <w:t>.,.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8"/>
          <w:szCs w:val="8"/>
          <w:color w:val="99999A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898989"/>
          <w:spacing w:val="0"/>
          <w:w w:val="107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left="409" w:right="1617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9999A"/>
          <w:w w:val="64"/>
          <w:position w:val="-5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99999A"/>
          <w:w w:val="65"/>
          <w:position w:val="-5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60" w:right="240"/>
          <w:cols w:num="5" w:equalWidth="0">
            <w:col w:w="3136" w:space="1260"/>
            <w:col w:w="266" w:space="167"/>
            <w:col w:w="1185" w:space="2573"/>
            <w:col w:w="204" w:space="309"/>
            <w:col w:w="2220"/>
          </w:cols>
        </w:sectPr>
      </w:pPr>
      <w:rPr/>
    </w:p>
    <w:p>
      <w:pPr>
        <w:spacing w:before="0" w:after="0" w:line="247" w:lineRule="atLeast"/>
        <w:ind w:right="1760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2"/>
          <w:szCs w:val="32"/>
          <w:color w:val="B8B8BA"/>
          <w:w w:val="87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B8B8BA"/>
          <w:spacing w:val="-49"/>
          <w:w w:val="100"/>
          <w:position w:val="-3"/>
        </w:rPr>
        <w:t> </w:t>
      </w:r>
      <w:r>
        <w:rPr>
          <w:rFonts w:ascii="Arial" w:hAnsi="Arial" w:cs="Arial" w:eastAsia="Arial"/>
          <w:sz w:val="37"/>
          <w:szCs w:val="37"/>
          <w:color w:val="99999A"/>
          <w:spacing w:val="0"/>
          <w:w w:val="57"/>
          <w:position w:val="-3"/>
        </w:rPr>
        <w:t>.</w:t>
      </w:r>
      <w:r>
        <w:rPr>
          <w:rFonts w:ascii="Arial" w:hAnsi="Arial" w:cs="Arial" w:eastAsia="Arial"/>
          <w:sz w:val="37"/>
          <w:szCs w:val="37"/>
          <w:color w:val="99999A"/>
          <w:spacing w:val="0"/>
          <w:w w:val="57"/>
          <w:position w:val="-3"/>
        </w:rPr>
        <w:t>  </w:t>
      </w:r>
      <w:r>
        <w:rPr>
          <w:rFonts w:ascii="Arial" w:hAnsi="Arial" w:cs="Arial" w:eastAsia="Arial"/>
          <w:sz w:val="37"/>
          <w:szCs w:val="37"/>
          <w:color w:val="99999A"/>
          <w:spacing w:val="5"/>
          <w:w w:val="57"/>
          <w:position w:val="-3"/>
        </w:rPr>
        <w:t> </w:t>
      </w:r>
      <w:r>
        <w:rPr>
          <w:rFonts w:ascii="Arial" w:hAnsi="Arial" w:cs="Arial" w:eastAsia="Arial"/>
          <w:sz w:val="38"/>
          <w:szCs w:val="38"/>
          <w:color w:val="99999A"/>
          <w:spacing w:val="0"/>
          <w:w w:val="57"/>
          <w:position w:val="0"/>
        </w:rPr>
        <w:t>.</w:t>
      </w:r>
      <w:r>
        <w:rPr>
          <w:rFonts w:ascii="Arial" w:hAnsi="Arial" w:cs="Arial" w:eastAsia="Arial"/>
          <w:sz w:val="38"/>
          <w:szCs w:val="38"/>
          <w:color w:val="B8B8BA"/>
          <w:spacing w:val="0"/>
          <w:w w:val="57"/>
          <w:position w:val="0"/>
        </w:rPr>
      </w:r>
      <w:r>
        <w:rPr>
          <w:rFonts w:ascii="Arial" w:hAnsi="Arial" w:cs="Arial" w:eastAsia="Arial"/>
          <w:sz w:val="38"/>
          <w:szCs w:val="38"/>
          <w:color w:val="B8B8BA"/>
          <w:spacing w:val="0"/>
          <w:w w:val="57"/>
          <w:emboss/>
          <w:position w:val="0"/>
        </w:rPr>
        <w:t>.</w:t>
      </w:r>
      <w:r>
        <w:rPr>
          <w:rFonts w:ascii="Arial" w:hAnsi="Arial" w:cs="Arial" w:eastAsia="Arial"/>
          <w:sz w:val="38"/>
          <w:szCs w:val="38"/>
          <w:color w:val="B8B8BA"/>
          <w:spacing w:val="0"/>
          <w:w w:val="57"/>
          <w:position w:val="0"/>
        </w:rPr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360" w:right="240"/>
        </w:sectPr>
      </w:pPr>
      <w:rPr/>
    </w:p>
    <w:p>
      <w:pPr>
        <w:spacing w:before="0" w:after="0" w:line="207" w:lineRule="atLeast"/>
        <w:ind w:right="313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98989"/>
          <w:w w:val="83"/>
          <w:b/>
          <w:bCs/>
        </w:rPr>
        <w:t>Yı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w w:val="84"/>
          <w:b/>
          <w:bC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83"/>
          <w:b/>
          <w:bC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75" w:lineRule="exact"/>
        <w:ind w:left="2602" w:right="-86"/>
        <w:jc w:val="left"/>
        <w:tabs>
          <w:tab w:pos="3520" w:val="left"/>
          <w:tab w:pos="4020" w:val="left"/>
          <w:tab w:pos="8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8"/>
          <w:szCs w:val="28"/>
          <w:color w:val="525454"/>
          <w:w w:val="87"/>
        </w:rPr>
        <w:t>l</w:t>
      </w:r>
      <w:r>
        <w:rPr>
          <w:rFonts w:ascii="Arial" w:hAnsi="Arial" w:cs="Arial" w:eastAsia="Arial"/>
          <w:sz w:val="28"/>
          <w:szCs w:val="28"/>
          <w:color w:val="525454"/>
          <w:spacing w:val="-45"/>
          <w:w w:val="86"/>
        </w:rPr>
        <w:t>t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48"/>
        </w:rPr>
        <w:t>.</w:t>
      </w:r>
      <w:r>
        <w:rPr>
          <w:rFonts w:ascii="Arial" w:hAnsi="Arial" w:cs="Arial" w:eastAsia="Arial"/>
          <w:sz w:val="28"/>
          <w:szCs w:val="28"/>
          <w:color w:val="3F3F3F"/>
          <w:spacing w:val="-3"/>
          <w:w w:val="48"/>
        </w:rPr>
        <w:t>.</w:t>
      </w:r>
      <w:r>
        <w:rPr>
          <w:rFonts w:ascii="Arial" w:hAnsi="Arial" w:cs="Arial" w:eastAsia="Arial"/>
          <w:sz w:val="17"/>
          <w:szCs w:val="17"/>
          <w:color w:val="3F3F3F"/>
          <w:spacing w:val="-16"/>
          <w:w w:val="154"/>
        </w:rPr>
        <w:t>-</w:t>
      </w:r>
      <w:r>
        <w:rPr>
          <w:rFonts w:ascii="Arial" w:hAnsi="Arial" w:cs="Arial" w:eastAsia="Arial"/>
          <w:sz w:val="17"/>
          <w:szCs w:val="17"/>
          <w:color w:val="3F3F3F"/>
          <w:spacing w:val="-67"/>
          <w:w w:val="153"/>
        </w:rPr>
        <w:t>ı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24"/>
        </w:rPr>
        <w:t>....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  <w:t>g;Amiri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98989"/>
          <w:spacing w:val="0"/>
          <w:w w:val="100"/>
          <w:position w:val="1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atLeast"/>
        <w:ind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898989"/>
          <w:w w:val="65"/>
          <w:b/>
          <w:bCs/>
          <w:i/>
        </w:rPr>
        <w:t>A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w w:val="66"/>
          <w:b/>
          <w:bCs/>
          <w:i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-1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9999A"/>
          <w:spacing w:val="0"/>
          <w:w w:val="195"/>
          <w:i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99999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9999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0"/>
          <w:w w:val="174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5"/>
          <w:w w:val="17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5"/>
          <w:w w:val="298"/>
        </w:rPr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298"/>
          <w:emboss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298"/>
          <w:emboss/>
        </w:rPr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298"/>
        </w:rPr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51"/>
        </w:rPr>
        <w:t>-'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50" w:lineRule="exact"/>
        <w:ind w:left="18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57577"/>
          <w:spacing w:val="-12"/>
          <w:w w:val="15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A"/>
          <w:spacing w:val="0"/>
          <w:w w:val="46"/>
        </w:rPr>
        <w:t>.........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240"/>
          <w:cols w:num="2" w:equalWidth="0">
            <w:col w:w="9020" w:space="0"/>
            <w:col w:w="2300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2.249367pt;margin-top:40.768055pt;width:556.822796pt;height:797.224245pt;mso-position-horizontal-relative:page;mso-position-vertical-relative:page;z-index:-13629" coordorigin="445,815" coordsize="11136,15944">
            <v:group style="position:absolute;left:452;top:832;width:527;height:2" coordorigin="452,832" coordsize="527,2">
              <v:shape style="position:absolute;left:452;top:832;width:527;height:2" coordorigin="452,832" coordsize="527,0" path="m452,832l979,832e" filled="f" stroked="t" strokeweight=".470886pt" strokecolor="#4F4F4F">
                <v:path arrowok="t"/>
              </v:shape>
            </v:group>
            <v:group style="position:absolute;left:895;top:832;width:612;height:2" coordorigin="895,832" coordsize="612,2">
              <v:shape style="position:absolute;left:895;top:832;width:612;height:2" coordorigin="895,832" coordsize="612,0" path="m895,832l1507,832e" filled="f" stroked="t" strokeweight=".941772pt" strokecolor="#676767">
                <v:path arrowok="t"/>
              </v:shape>
            </v:group>
            <v:group style="position:absolute;left:1125;top:841;width:10421;height:2" coordorigin="1125,841" coordsize="10421,2">
              <v:shape style="position:absolute;left:1125;top:841;width:10421;height:2" coordorigin="1125,841" coordsize="10421,0" path="m1125,841l11546,841e" filled="f" stroked="t" strokeweight=".706329pt" strokecolor="#545454">
                <v:path arrowok="t"/>
              </v:shape>
            </v:group>
            <v:group style="position:absolute;left:2496;top:832;width:2;height:851" coordorigin="2496,832" coordsize="2,851">
              <v:shape style="position:absolute;left:2496;top:832;width:2;height:851" coordorigin="2496,832" coordsize="0,851" path="m2496,1683l2496,832e" filled="f" stroked="t" strokeweight=".706329pt" strokecolor="#4F4F4F">
                <v:path arrowok="t"/>
              </v:shape>
            </v:group>
            <v:group style="position:absolute;left:3131;top:839;width:391;height:2" coordorigin="3131,839" coordsize="391,2">
              <v:shape style="position:absolute;left:3131;top:839;width:391;height:2" coordorigin="3131,839" coordsize="391,0" path="m3131,839l3522,839e" filled="f" stroked="t" strokeweight=".706329pt" strokecolor="#383838">
                <v:path arrowok="t"/>
              </v:shape>
            </v:group>
            <v:group style="position:absolute;left:8311;top:844;width:283;height:2" coordorigin="8311,844" coordsize="283,2">
              <v:shape style="position:absolute;left:8311;top:844;width:283;height:2" coordorigin="8311,844" coordsize="283,0" path="m8311,844l8594,844e" filled="f" stroked="t" strokeweight=".706329pt" strokecolor="#3F3F3F">
                <v:path arrowok="t"/>
              </v:shape>
            </v:group>
            <v:group style="position:absolute;left:9149;top:846;width:353;height:2" coordorigin="9149,846" coordsize="353,2">
              <v:shape style="position:absolute;left:9149;top:846;width:353;height:2" coordorigin="9149,846" coordsize="353,0" path="m9149,846l9502,846e" filled="f" stroked="t" strokeweight=".470886pt" strokecolor="#343434">
                <v:path arrowok="t"/>
              </v:shape>
            </v:group>
            <v:group style="position:absolute;left:9446;top:851;width:2100;height:2" coordorigin="9446,851" coordsize="2100,2">
              <v:shape style="position:absolute;left:9446;top:851;width:2100;height:2" coordorigin="9446,851" coordsize="2100,0" path="m9446,851l11546,851e" filled="f" stroked="t" strokeweight=".706329pt" strokecolor="#545454">
                <v:path arrowok="t"/>
              </v:shape>
            </v:group>
            <v:group style="position:absolute;left:11548;top:841;width:2;height:6636" coordorigin="11548,841" coordsize="2,6636">
              <v:shape style="position:absolute;left:11548;top:841;width:2;height:6636" coordorigin="11548,841" coordsize="0,6636" path="m11548,7478l11548,841e" filled="f" stroked="t" strokeweight=".706329pt" strokecolor="#575757">
                <v:path arrowok="t"/>
              </v:shape>
            </v:group>
            <v:group style="position:absolute;left:9194;top:841;width:2;height:713" coordorigin="9194,841" coordsize="2,713">
              <v:shape style="position:absolute;left:9194;top:841;width:2;height:713" coordorigin="9194,841" coordsize="0,713" path="m9194,1555l9194,841e" filled="f" stroked="t" strokeweight=".706329pt" strokecolor="#606060">
                <v:path arrowok="t"/>
              </v:shape>
            </v:group>
            <v:group style="position:absolute;left:9196;top:1497;width:2;height:185" coordorigin="9196,1497" coordsize="2,185">
              <v:shape style="position:absolute;left:9196;top:1497;width:2;height:185" coordorigin="9196,1497" coordsize="0,185" path="m9196,1683l9196,1497e" filled="f" stroked="t" strokeweight=".470886pt" strokecolor="#383838">
                <v:path arrowok="t"/>
              </v:shape>
            </v:group>
            <v:group style="position:absolute;left:459;top:1322;width:2;height:594" coordorigin="459,1322" coordsize="2,594">
              <v:shape style="position:absolute;left:459;top:1322;width:2;height:594" coordorigin="459,1322" coordsize="0,594" path="m459,1916l459,1322e" filled="f" stroked="t" strokeweight=".941772pt" strokecolor="#808080">
                <v:path arrowok="t"/>
              </v:shape>
            </v:group>
            <v:group style="position:absolute;left:469;top:822;width:2;height:15849" coordorigin="469,822" coordsize="2,15849">
              <v:shape style="position:absolute;left:469;top:822;width:2;height:15849" coordorigin="469,822" coordsize="0,15849" path="m469,16672l469,822e" filled="f" stroked="t" strokeweight=".706329pt" strokecolor="#545454">
                <v:path arrowok="t"/>
              </v:shape>
            </v:group>
            <v:group style="position:absolute;left:2496;top:1626;width:2;height:295" coordorigin="2496,1626" coordsize="2,295">
              <v:shape style="position:absolute;left:2496;top:1626;width:2;height:295" coordorigin="2496,1626" coordsize="0,295" path="m2496,1921l2496,1626e" filled="f" stroked="t" strokeweight=".470886pt" strokecolor="#343434">
                <v:path arrowok="t"/>
              </v:shape>
            </v:group>
            <v:group style="position:absolute;left:9196;top:1626;width:2;height:746" coordorigin="9196,1626" coordsize="2,746">
              <v:shape style="position:absolute;left:9196;top:1626;width:2;height:746" coordorigin="9196,1626" coordsize="0,746" path="m9196,2372l9196,1626e" filled="f" stroked="t" strokeweight=".706329pt" strokecolor="#5B5B5B">
                <v:path arrowok="t"/>
              </v:shape>
            </v:group>
            <v:group style="position:absolute;left:457;top:2353;width:8137;height:2" coordorigin="457,2353" coordsize="8137,2">
              <v:shape style="position:absolute;left:457;top:2353;width:8137;height:2" coordorigin="457,2353" coordsize="8137,0" path="m457,2353l8594,2353e" filled="f" stroked="t" strokeweight=".706329pt" strokecolor="#4F4F4F">
                <v:path arrowok="t"/>
              </v:shape>
            </v:group>
            <v:group style="position:absolute;left:2496;top:1864;width:2;height:494" coordorigin="2496,1864" coordsize="2,494">
              <v:shape style="position:absolute;left:2496;top:1864;width:2;height:494" coordorigin="2496,1864" coordsize="0,494" path="m2496,2358l2496,1864e" filled="f" stroked="t" strokeweight=".706329pt" strokecolor="#575757">
                <v:path arrowok="t"/>
              </v:shape>
            </v:group>
            <v:group style="position:absolute;left:8537;top:2360;width:683;height:2" coordorigin="8537,2360" coordsize="683,2">
              <v:shape style="position:absolute;left:8537;top:2360;width:683;height:2" coordorigin="8537,2360" coordsize="683,0" path="m8537,2360l9220,2360e" filled="f" stroked="t" strokeweight=".470886pt" strokecolor="#484848">
                <v:path arrowok="t"/>
              </v:shape>
            </v:group>
            <v:group style="position:absolute;left:9003;top:2363;width:2552;height:2" coordorigin="9003,2363" coordsize="2552,2">
              <v:shape style="position:absolute;left:9003;top:2363;width:2552;height:2" coordorigin="9003,2363" coordsize="2552,0" path="m9003,2363l11556,2363e" filled="f" stroked="t" strokeweight=".706329pt" strokecolor="#5B5B5B">
                <v:path arrowok="t"/>
              </v:shape>
            </v:group>
            <v:group style="position:absolute;left:452;top:2591;width:8758;height:2" coordorigin="452,2591" coordsize="8758,2">
              <v:shape style="position:absolute;left:452;top:2591;width:8758;height:2" coordorigin="452,2591" coordsize="8758,0" path="m452,2591l9211,2591e" filled="f" stroked="t" strokeweight=".706329pt" strokecolor="#4F4F4F">
                <v:path arrowok="t"/>
              </v:shape>
            </v:group>
            <v:group style="position:absolute;left:9154;top:2596;width:348;height:2" coordorigin="9154,2596" coordsize="348,2">
              <v:shape style="position:absolute;left:9154;top:2596;width:348;height:2" coordorigin="9154,2596" coordsize="348,0" path="m9154,2596l9502,2596e" filled="f" stroked="t" strokeweight=".470886pt" strokecolor="#383838">
                <v:path arrowok="t"/>
              </v:shape>
            </v:group>
            <v:group style="position:absolute;left:9427;top:2598;width:2124;height:2" coordorigin="9427,2598" coordsize="2124,2">
              <v:shape style="position:absolute;left:9427;top:2598;width:2124;height:2" coordorigin="9427,2598" coordsize="2124,0" path="m9427,2598l11551,2598e" filled="f" stroked="t" strokeweight=".706329pt" strokecolor="#575757">
                <v:path arrowok="t"/>
              </v:shape>
            </v:group>
            <v:group style="position:absolute;left:452;top:2831;width:11103;height:2" coordorigin="452,2831" coordsize="11103,2">
              <v:shape style="position:absolute;left:452;top:2831;width:11103;height:2" coordorigin="452,2831" coordsize="11103,0" path="m452,2831l11556,2831e" filled="f" stroked="t" strokeweight=".706329pt" strokecolor="#4F4F4F">
                <v:path arrowok="t"/>
              </v:shape>
            </v:group>
            <v:group style="position:absolute;left:3503;top:2548;width:2;height:285" coordorigin="3503,2548" coordsize="2,285">
              <v:shape style="position:absolute;left:3503;top:2548;width:2;height:285" coordorigin="3503,2548" coordsize="0,285" path="m3503,2833l3503,2548e" filled="f" stroked="t" strokeweight=".941772pt" strokecolor="#646464">
                <v:path arrowok="t"/>
              </v:shape>
            </v:group>
            <v:group style="position:absolute;left:9154;top:2833;width:348;height:2" coordorigin="9154,2833" coordsize="348,2">
              <v:shape style="position:absolute;left:9154;top:2833;width:348;height:2" coordorigin="9154,2833" coordsize="348,0" path="m9154,2833l9502,2833e" filled="f" stroked="t" strokeweight=".470886pt" strokecolor="#2F2F2F">
                <v:path arrowok="t"/>
              </v:shape>
            </v:group>
            <v:group style="position:absolute;left:11546;top:2567;width:2;height:290" coordorigin="11546,2567" coordsize="2,290">
              <v:shape style="position:absolute;left:11546;top:2567;width:2;height:290" coordorigin="11546,2567" coordsize="0,290" path="m11546,2857l11546,2567e" filled="f" stroked="t" strokeweight=".470886pt" strokecolor="#3F3F3F">
                <v:path arrowok="t"/>
              </v:shape>
            </v:group>
            <v:group style="position:absolute;left:457;top:3071;width:9046;height:2" coordorigin="457,3071" coordsize="9046,2">
              <v:shape style="position:absolute;left:457;top:3071;width:9046;height:2" coordorigin="457,3071" coordsize="9046,0" path="m457,3071l9502,3071e" filled="f" stroked="t" strokeweight=".706329pt" strokecolor="#545454">
                <v:path arrowok="t"/>
              </v:shape>
            </v:group>
            <v:group style="position:absolute;left:8095;top:3073;width:1380;height:2" coordorigin="8095,3073" coordsize="1380,2">
              <v:shape style="position:absolute;left:8095;top:3073;width:1380;height:2" coordorigin="8095,3073" coordsize="1380,0" path="m8095,3073l9474,3073e" filled="f" stroked="t" strokeweight=".706329pt" strokecolor="#575757">
                <v:path arrowok="t"/>
              </v:shape>
            </v:group>
            <v:group style="position:absolute;left:9446;top:3076;width:377;height:2" coordorigin="9446,3076" coordsize="377,2">
              <v:shape style="position:absolute;left:9446;top:3076;width:377;height:2" coordorigin="9446,3076" coordsize="377,0" path="m9446,3076l9823,3076e" filled="f" stroked="t" strokeweight=".470886pt" strokecolor="#3F3F3F">
                <v:path arrowok="t"/>
              </v:shape>
            </v:group>
            <v:group style="position:absolute;left:9752;top:3076;width:1803;height:2" coordorigin="9752,3076" coordsize="1803,2">
              <v:shape style="position:absolute;left:9752;top:3076;width:1803;height:2" coordorigin="9752,3076" coordsize="1803,0" path="m9752,3076l11556,3076e" filled="f" stroked="t" strokeweight=".706329pt" strokecolor="#4F4F4F">
                <v:path arrowok="t"/>
              </v:shape>
            </v:group>
            <v:group style="position:absolute;left:452;top:3309;width:11099;height:2" coordorigin="452,3309" coordsize="11099,2">
              <v:shape style="position:absolute;left:452;top:3309;width:11099;height:2" coordorigin="452,3309" coordsize="11099,0" path="m452,3309l11551,3309e" filled="f" stroked="t" strokeweight=".706329pt" strokecolor="#545454">
                <v:path arrowok="t"/>
              </v:shape>
            </v:group>
            <v:group style="position:absolute;left:452;top:3546;width:2637;height:2" coordorigin="452,3546" coordsize="2637,2">
              <v:shape style="position:absolute;left:452;top:3546;width:2637;height:2" coordorigin="452,3546" coordsize="2637,0" path="m452,3546l3089,3546e" filled="f" stroked="t" strokeweight=".706329pt" strokecolor="#4F4F4F">
                <v:path arrowok="t"/>
              </v:shape>
            </v:group>
            <v:group style="position:absolute;left:3033;top:3546;width:155;height:2" coordorigin="3033,3546" coordsize="155,2">
              <v:shape style="position:absolute;left:3033;top:3546;width:155;height:2" coordorigin="3033,3546" coordsize="155,0" path="m3033,3546l3188,3546e" filled="f" stroked="t" strokeweight=".470886pt" strokecolor="#1C1C1C">
                <v:path arrowok="t"/>
              </v:shape>
            </v:group>
            <v:group style="position:absolute;left:3131;top:3549;width:8424;height:2" coordorigin="3131,3549" coordsize="8424,2">
              <v:shape style="position:absolute;left:3131;top:3549;width:8424;height:2" coordorigin="3131,3549" coordsize="8424,0" path="m3131,3549l11556,3549e" filled="f" stroked="t" strokeweight=".706329pt" strokecolor="#4F4F4F">
                <v:path arrowok="t"/>
              </v:shape>
            </v:group>
            <v:group style="position:absolute;left:3963;top:3542;width:2;height:276" coordorigin="3963,3542" coordsize="2,276">
              <v:shape style="position:absolute;left:3963;top:3542;width:2;height:276" coordorigin="3963,3542" coordsize="0,276" path="m3963,3817l3963,3542e" filled="f" stroked="t" strokeweight=".941772pt" strokecolor="#575757">
                <v:path arrowok="t"/>
              </v:shape>
            </v:group>
            <v:group style="position:absolute;left:3965;top:3542;width:2;height:746" coordorigin="3965,3542" coordsize="2,746">
              <v:shape style="position:absolute;left:3965;top:3542;width:2;height:746" coordorigin="3965,3542" coordsize="0,746" path="m3965,4288l3965,3542e" filled="f" stroked="t" strokeweight=".941772pt" strokecolor="#444444">
                <v:path arrowok="t"/>
              </v:shape>
            </v:group>
            <v:group style="position:absolute;left:3955;top:3965;width:2227;height:2" coordorigin="3955,3965" coordsize="2227,2">
              <v:shape style="position:absolute;left:3955;top:3965;width:2227;height:2" coordorigin="3955,3965" coordsize="2227,0" path="m3955,3965l6183,3965e" filled="f" stroked="t" strokeweight=".706329pt" strokecolor="#646464">
                <v:path arrowok="t"/>
              </v:shape>
            </v:group>
            <v:group style="position:absolute;left:7035;top:3974;width:2147;height:2" coordorigin="7035,3974" coordsize="2147,2">
              <v:shape style="position:absolute;left:7035;top:3974;width:2147;height:2" coordorigin="7035,3974" coordsize="2147,0" path="m7035,3974l9182,3974e" filled="f" stroked="t" strokeweight=".235443pt" strokecolor="#545454">
                <v:path arrowok="t"/>
              </v:shape>
            </v:group>
            <v:group style="position:absolute;left:6126;top:3962;width:932;height:2" coordorigin="6126,3962" coordsize="932,2">
              <v:shape style="position:absolute;left:6126;top:3962;width:932;height:2" coordorigin="6126,3962" coordsize="932,0" path="m6126,3962l7059,3962e" filled="f" stroked="t" strokeweight=".470886pt" strokecolor="#9C9C9C">
                <v:path arrowok="t"/>
              </v:shape>
            </v:group>
            <v:group style="position:absolute;left:9182;top:3974;width:612;height:2" coordorigin="9182,3974" coordsize="612,2">
              <v:shape style="position:absolute;left:9182;top:3974;width:612;height:2" coordorigin="9182,3974" coordsize="612,0" path="m9182,3974l9794,3974e" filled="f" stroked="t" strokeweight=".235443pt" strokecolor="#000000">
                <v:path arrowok="t"/>
              </v:shape>
            </v:group>
            <v:group style="position:absolute;left:9794;top:3974;width:1756;height:2" coordorigin="9794,3974" coordsize="1756,2">
              <v:shape style="position:absolute;left:9794;top:3974;width:1756;height:2" coordorigin="9794,3974" coordsize="1756,0" path="m9794,3974l11551,3974e" filled="f" stroked="t" strokeweight=".235443pt" strokecolor="#484848">
                <v:path arrowok="t"/>
              </v:shape>
            </v:group>
            <v:group style="position:absolute;left:457;top:4274;width:523;height:2" coordorigin="457,4274" coordsize="523,2">
              <v:shape style="position:absolute;left:457;top:4274;width:523;height:2" coordorigin="457,4274" coordsize="523,0" path="m457,4274l979,4274e" filled="f" stroked="t" strokeweight=".470886pt" strokecolor="#545454">
                <v:path arrowok="t"/>
              </v:shape>
            </v:group>
            <v:group style="position:absolute;left:904;top:4276;width:2618;height:2" coordorigin="904,4276" coordsize="2618,2">
              <v:shape style="position:absolute;left:904;top:4276;width:2618;height:2" coordorigin="904,4276" coordsize="2618,0" path="m904,4276l3522,4276e" filled="f" stroked="t" strokeweight=".706329pt" strokecolor="#606060">
                <v:path arrowok="t"/>
              </v:shape>
            </v:group>
            <v:group style="position:absolute;left:3466;top:4276;width:377;height:2" coordorigin="3466,4276" coordsize="377,2">
              <v:shape style="position:absolute;left:3466;top:4276;width:377;height:2" coordorigin="3466,4276" coordsize="377,0" path="m3466,4276l3842,4276e" filled="f" stroked="t" strokeweight=".470886pt" strokecolor="#444444">
                <v:path arrowok="t"/>
              </v:shape>
            </v:group>
            <v:group style="position:absolute;left:3786;top:4274;width:207;height:2" coordorigin="3786,4274" coordsize="207,2">
              <v:shape style="position:absolute;left:3786;top:4274;width:207;height:2" coordorigin="3786,4274" coordsize="207,0" path="m3786,4274l3993,4274e" filled="f" stroked="t" strokeweight=".706329pt" strokecolor="#5B5B5B">
                <v:path arrowok="t"/>
              </v:shape>
            </v:group>
            <v:group style="position:absolute;left:3852;top:4271;width:1851;height:2" coordorigin="3852,4271" coordsize="1851,2">
              <v:shape style="position:absolute;left:3852;top:4271;width:1851;height:2" coordorigin="3852,4271" coordsize="1851,0" path="m3852,4271l5702,4271e" filled="f" stroked="t" strokeweight=".941772pt" strokecolor="#3B3B3B">
                <v:path arrowok="t"/>
              </v:shape>
            </v:group>
            <v:group style="position:absolute;left:5646;top:4274;width:537;height:2" coordorigin="5646,4274" coordsize="537,2">
              <v:shape style="position:absolute;left:5646;top:4274;width:537;height:2" coordorigin="5646,4274" coordsize="537,0" path="m5646,4274l6183,4274e" filled="f" stroked="t" strokeweight=".941772pt" strokecolor="#4F4F4F">
                <v:path arrowok="t"/>
              </v:shape>
            </v:group>
            <v:group style="position:absolute;left:6126;top:4274;width:5429;height:2" coordorigin="6126,4274" coordsize="5429,2">
              <v:shape style="position:absolute;left:6126;top:4274;width:5429;height:2" coordorigin="6126,4274" coordsize="5429,0" path="m6126,4274l11556,4274e" filled="f" stroked="t" strokeweight=".706329pt" strokecolor="#646464">
                <v:path arrowok="t"/>
              </v:shape>
            </v:group>
            <v:group style="position:absolute;left:7047;top:3537;width:2;height:746" coordorigin="7047,3537" coordsize="2,746">
              <v:shape style="position:absolute;left:7047;top:3537;width:2;height:746" coordorigin="7047,3537" coordsize="0,746" path="m7047,4283l7047,3537e" filled="f" stroked="t" strokeweight=".941772pt" strokecolor="#545454">
                <v:path arrowok="t"/>
              </v:shape>
            </v:group>
            <v:group style="position:absolute;left:457;top:4552;width:11099;height:2" coordorigin="457,4552" coordsize="11099,2">
              <v:shape style="position:absolute;left:457;top:4552;width:11099;height:2" coordorigin="457,4552" coordsize="11099,0" path="m457,4552l11556,4552e" filled="f" stroked="t" strokeweight=".706329pt" strokecolor="#606060">
                <v:path arrowok="t"/>
              </v:shape>
            </v:group>
            <v:group style="position:absolute;left:2507;top:4264;width:2;height:7212" coordorigin="2507,4264" coordsize="2,7212">
              <v:shape style="position:absolute;left:2507;top:4264;width:2;height:7212" coordorigin="2507,4264" coordsize="0,7212" path="m2507,11476l2507,4264e" filled="f" stroked="t" strokeweight=".706329pt" strokecolor="#575757">
                <v:path arrowok="t"/>
              </v:shape>
            </v:group>
            <v:group style="position:absolute;left:9154;top:4554;width:348;height:2" coordorigin="9154,4554" coordsize="348,2">
              <v:shape style="position:absolute;left:9154;top:4554;width:348;height:2" coordorigin="9154,4554" coordsize="348,0" path="m9154,4554l9502,4554e" filled="f" stroked="t" strokeweight=".470886pt" strokecolor="#484848">
                <v:path arrowok="t"/>
              </v:shape>
            </v:group>
            <v:group style="position:absolute;left:11546;top:3965;width:2;height:647" coordorigin="11546,3965" coordsize="2,647">
              <v:shape style="position:absolute;left:11546;top:3965;width:2;height:647" coordorigin="11546,3965" coordsize="0,647" path="m11546,4611l11546,3965e" filled="f" stroked="t" strokeweight=".941772pt" strokecolor="#606060">
                <v:path arrowok="t"/>
              </v:shape>
            </v:group>
            <v:group style="position:absolute;left:2496;top:4797;width:9065;height:2" coordorigin="2496,4797" coordsize="9065,2">
              <v:shape style="position:absolute;left:2496;top:4797;width:9065;height:2" coordorigin="2496,4797" coordsize="9065,0" path="m2496,4797l11560,4797e" filled="f" stroked="t" strokeweight=".706329pt" strokecolor="#4F4F4F">
                <v:path arrowok="t"/>
              </v:shape>
            </v:group>
            <v:group style="position:absolute;left:5015;top:4787;width:2;height:285" coordorigin="5015,4787" coordsize="2,285">
              <v:shape style="position:absolute;left:5015;top:4787;width:2;height:285" coordorigin="5015,4787" coordsize="0,285" path="m5015,5072l5015,4787e" filled="f" stroked="t" strokeweight=".470886pt" strokecolor="#484848">
                <v:path arrowok="t"/>
              </v:shape>
            </v:group>
            <v:group style="position:absolute;left:5006;top:5279;width:6545;height:2" coordorigin="5006,5279" coordsize="6545,2">
              <v:shape style="position:absolute;left:5006;top:5279;width:6545;height:2" coordorigin="5006,5279" coordsize="6545,0" path="m5006,5279l11551,5279e" filled="f" stroked="t" strokeweight=".706329pt" strokecolor="#545454">
                <v:path arrowok="t"/>
              </v:shape>
            </v:group>
            <v:group style="position:absolute;left:7812;top:4801;width:2;height:480" coordorigin="7812,4801" coordsize="2,480">
              <v:shape style="position:absolute;left:7812;top:4801;width:2;height:480" coordorigin="7812,4801" coordsize="0,480" path="m7812,5282l7812,4801e" filled="f" stroked="t" strokeweight=".235443pt" strokecolor="#5B5B5B">
                <v:path arrowok="t"/>
              </v:shape>
            </v:group>
            <v:group style="position:absolute;left:11546;top:4725;width:2;height:585" coordorigin="11546,4725" coordsize="2,585">
              <v:shape style="position:absolute;left:11546;top:4725;width:2;height:585" coordorigin="11546,4725" coordsize="0,585" path="m11546,5310l11546,4725e" filled="f" stroked="t" strokeweight=".941772pt" strokecolor="#5B5B5B">
                <v:path arrowok="t"/>
              </v:shape>
            </v:group>
            <v:group style="position:absolute;left:5015;top:5015;width:2;height:518" coordorigin="5015,5015" coordsize="2,518">
              <v:shape style="position:absolute;left:5015;top:5015;width:2;height:518" coordorigin="5015,5015" coordsize="0,518" path="m5015,5534l5015,5015e" filled="f" stroked="t" strokeweight=".706329pt" strokecolor="#5B5B5B">
                <v:path arrowok="t"/>
              </v:shape>
            </v:group>
            <v:group style="position:absolute;left:5010;top:5519;width:2472;height:2" coordorigin="5010,5519" coordsize="2472,2">
              <v:shape style="position:absolute;left:5010;top:5519;width:2472;height:2" coordorigin="5010,5519" coordsize="2472,0" path="m5010,5519l7482,5519e" filled="f" stroked="t" strokeweight=".706329pt" strokecolor="#4F4F4F">
                <v:path arrowok="t"/>
              </v:shape>
            </v:group>
            <v:group style="position:absolute;left:7426;top:5519;width:942;height:2" coordorigin="7426,5519" coordsize="942,2">
              <v:shape style="position:absolute;left:7426;top:5519;width:942;height:2" coordorigin="7426,5519" coordsize="942,0" path="m7426,5519l8368,5519e" filled="f" stroked="t" strokeweight=".470886pt" strokecolor="#444444">
                <v:path arrowok="t"/>
              </v:shape>
            </v:group>
            <v:group style="position:absolute;left:8311;top:5519;width:932;height:2" coordorigin="8311,5519" coordsize="932,2">
              <v:shape style="position:absolute;left:8311;top:5519;width:932;height:2" coordorigin="8311,5519" coordsize="932,0" path="m8311,5519l9243,5519e" filled="f" stroked="t" strokeweight=".706329pt" strokecolor="#545454">
                <v:path arrowok="t"/>
              </v:shape>
            </v:group>
            <v:group style="position:absolute;left:9154;top:5522;width:170;height:2" coordorigin="9154,5522" coordsize="170,2">
              <v:shape style="position:absolute;left:9154;top:5522;width:170;height:2" coordorigin="9154,5522" coordsize="170,0" path="m9154,5522l9324,5522e" filled="f" stroked="t" strokeweight=".706329pt" strokecolor="#3F3F3F">
                <v:path arrowok="t"/>
              </v:shape>
            </v:group>
            <v:group style="position:absolute;left:9267;top:5522;width:2293;height:2" coordorigin="9267,5522" coordsize="2293,2">
              <v:shape style="position:absolute;left:9267;top:5522;width:2293;height:2" coordorigin="9267,5522" coordsize="2293,0" path="m9267,5522l11560,5522e" filled="f" stroked="t" strokeweight=".706329pt" strokecolor="#575757">
                <v:path arrowok="t"/>
              </v:shape>
            </v:group>
            <v:group style="position:absolute;left:464;top:5476;width:2;height:299" coordorigin="464,5476" coordsize="2,299">
              <v:shape style="position:absolute;left:464;top:5476;width:2;height:299" coordorigin="464,5476" coordsize="0,299" path="m464,5776l464,5476e" filled="f" stroked="t" strokeweight=".470886pt" strokecolor="#3F3F3F">
                <v:path arrowok="t"/>
              </v:shape>
            </v:group>
            <v:group style="position:absolute;left:5015;top:5476;width:2;height:299" coordorigin="5015,5476" coordsize="2,299">
              <v:shape style="position:absolute;left:5015;top:5476;width:2;height:299" coordorigin="5015,5476" coordsize="0,299" path="m5015,5776l5015,5476e" filled="f" stroked="t" strokeweight=".470886pt" strokecolor="#383838">
                <v:path arrowok="t"/>
              </v:shape>
            </v:group>
            <v:group style="position:absolute;left:5010;top:5759;width:6545;height:2" coordorigin="5010,5759" coordsize="6545,2">
              <v:shape style="position:absolute;left:5010;top:5759;width:6545;height:2" coordorigin="5010,5759" coordsize="6545,0" path="m5010,5759l11556,5759e" filled="f" stroked="t" strokeweight=".706329pt" strokecolor="#545454">
                <v:path arrowok="t"/>
              </v:shape>
            </v:group>
            <v:group style="position:absolute;left:2496;top:5997;width:9065;height:2" coordorigin="2496,5997" coordsize="9065,2">
              <v:shape style="position:absolute;left:2496;top:5997;width:9065;height:2" coordorigin="2496,5997" coordsize="9065,0" path="m2496,5997l11560,5997e" filled="f" stroked="t" strokeweight=".706329pt" strokecolor="#545454">
                <v:path arrowok="t"/>
              </v:shape>
            </v:group>
            <v:group style="position:absolute;left:5015;top:5719;width:2;height:1236" coordorigin="5015,5719" coordsize="2,1236">
              <v:shape style="position:absolute;left:5015;top:5719;width:2;height:1236" coordorigin="5015,5719" coordsize="0,1236" path="m5015,6955l5015,5719e" filled="f" stroked="t" strokeweight=".706329pt" strokecolor="#575757">
                <v:path arrowok="t"/>
              </v:shape>
            </v:group>
            <v:group style="position:absolute;left:876;top:6235;width:8335;height:2" coordorigin="876,6235" coordsize="8335,2">
              <v:shape style="position:absolute;left:876;top:6235;width:8335;height:2" coordorigin="876,6235" coordsize="8335,0" path="m876,6235l9211,6235e" filled="f" stroked="t" strokeweight=".706329pt" strokecolor="#4F4F4F">
                <v:path arrowok="t"/>
              </v:shape>
            </v:group>
            <v:group style="position:absolute;left:9154;top:6237;width:170;height:2" coordorigin="9154,6237" coordsize="170,2">
              <v:shape style="position:absolute;left:9154;top:6237;width:170;height:2" coordorigin="9154,6237" coordsize="170,0" path="m9154,6237l9324,6237e" filled="f" stroked="t" strokeweight=".470886pt" strokecolor="#343434">
                <v:path arrowok="t"/>
              </v:shape>
            </v:group>
            <v:group style="position:absolute;left:9267;top:6235;width:2293;height:2" coordorigin="9267,6235" coordsize="2293,2">
              <v:shape style="position:absolute;left:9267;top:6235;width:2293;height:2" coordorigin="9267,6235" coordsize="2293,0" path="m9267,6235l11560,6235e" filled="f" stroked="t" strokeweight=".706329pt" strokecolor="#545454">
                <v:path arrowok="t"/>
              </v:shape>
            </v:group>
            <v:group style="position:absolute;left:2500;top:6118;width:2;height:3532" coordorigin="2500,6118" coordsize="2,3532">
              <v:shape style="position:absolute;left:2500;top:6118;width:2;height:3532" coordorigin="2500,6118" coordsize="0,3532" path="m2500,9650l2500,6118e" filled="f" stroked="t" strokeweight=".941772pt" strokecolor="#545454">
                <v:path arrowok="t"/>
              </v:shape>
            </v:group>
            <v:group style="position:absolute;left:7812;top:6218;width:2;height:299" coordorigin="7812,6218" coordsize="2,299">
              <v:shape style="position:absolute;left:7812;top:6218;width:2;height:299" coordorigin="7812,6218" coordsize="0,299" path="m7812,6518l7812,6218e" filled="f" stroked="t" strokeweight=".235443pt" strokecolor="#545454">
                <v:path arrowok="t"/>
              </v:shape>
            </v:group>
            <v:group style="position:absolute;left:11553;top:2325;width:2;height:4640" coordorigin="11553,2325" coordsize="2,4640">
              <v:shape style="position:absolute;left:11553;top:2325;width:2;height:4640" coordorigin="11553,2325" coordsize="0,4640" path="m11553,6964l11553,2325e" filled="f" stroked="t" strokeweight=".470886pt" strokecolor="#545454">
                <v:path arrowok="t"/>
              </v:shape>
            </v:group>
            <v:group style="position:absolute;left:7812;top:6518;width:2;height:214" coordorigin="7812,6518" coordsize="2,214">
              <v:shape style="position:absolute;left:7812;top:6518;width:2;height:214" coordorigin="7812,6518" coordsize="0,214" path="m7812,6732l7812,6518e" filled="f" stroked="t" strokeweight=".235443pt" strokecolor="#3F3F3F">
                <v:path arrowok="t"/>
              </v:shape>
            </v:group>
            <v:group style="position:absolute;left:2500;top:6701;width:6710;height:2" coordorigin="2500,6701" coordsize="6710,2">
              <v:shape style="position:absolute;left:2500;top:6701;width:6710;height:2" coordorigin="2500,6701" coordsize="6710,0" path="m2500,6701l9211,6701e" filled="f" stroked="t" strokeweight=".706329pt" strokecolor="#4F4F4F">
                <v:path arrowok="t"/>
              </v:shape>
            </v:group>
            <v:group style="position:absolute;left:9154;top:6703;width:348;height:2" coordorigin="9154,6703" coordsize="348,2">
              <v:shape style="position:absolute;left:9154;top:6703;width:348;height:2" coordorigin="9154,6703" coordsize="348,0" path="m9154,6703l9502,6703e" filled="f" stroked="t" strokeweight=".470886pt" strokecolor="#2F2F2F">
                <v:path arrowok="t"/>
              </v:shape>
            </v:group>
            <v:group style="position:absolute;left:9446;top:6703;width:2114;height:2" coordorigin="9446,6703" coordsize="2114,2">
              <v:shape style="position:absolute;left:9446;top:6703;width:2114;height:2" coordorigin="9446,6703" coordsize="2114,0" path="m9446,6703l11560,6703e" filled="f" stroked="t" strokeweight=".706329pt" strokecolor="#575757">
                <v:path arrowok="t"/>
              </v:shape>
            </v:group>
            <v:group style="position:absolute;left:2496;top:6943;width:9065;height:2" coordorigin="2496,6943" coordsize="9065,2">
              <v:shape style="position:absolute;left:2496;top:6943;width:9065;height:2" coordorigin="2496,6943" coordsize="9065,0" path="m2496,6943l11560,6943e" filled="f" stroked="t" strokeweight=".706329pt" strokecolor="#4F4F4F">
                <v:path arrowok="t"/>
              </v:shape>
            </v:group>
            <v:group style="position:absolute;left:7011;top:6941;width:471;height:2" coordorigin="7011,6941" coordsize="471,2">
              <v:shape style="position:absolute;left:7011;top:6941;width:471;height:2" coordorigin="7011,6941" coordsize="471,0" path="m7011,6941l7482,6941e" filled="f" stroked="t" strokeweight=".470886pt" strokecolor="#444444">
                <v:path arrowok="t"/>
              </v:shape>
            </v:group>
            <v:group style="position:absolute;left:7812;top:6717;width:2;height:219" coordorigin="7812,6717" coordsize="2,219">
              <v:shape style="position:absolute;left:7812;top:6717;width:2;height:219" coordorigin="7812,6717" coordsize="0,219" path="m7812,6936l7812,6717e" filled="f" stroked="t" strokeweight=".235443pt" strokecolor="#1C1C1C">
                <v:path arrowok="t"/>
              </v:shape>
            </v:group>
            <v:group style="position:absolute;left:9154;top:6941;width:348;height:2" coordorigin="9154,6941" coordsize="348,2">
              <v:shape style="position:absolute;left:9154;top:6941;width:348;height:2" coordorigin="9154,6941" coordsize="348,0" path="m9154,6941l9502,6941e" filled="f" stroked="t" strokeweight=".470886pt" strokecolor="#343434">
                <v:path arrowok="t"/>
              </v:shape>
            </v:group>
            <v:group style="position:absolute;left:457;top:7186;width:6305;height:2" coordorigin="457,7186" coordsize="6305,2">
              <v:shape style="position:absolute;left:457;top:7186;width:6305;height:2" coordorigin="457,7186" coordsize="6305,0" path="m457,7186l6762,7186e" filled="f" stroked="t" strokeweight=".706329pt" strokecolor="#4F4F4F">
                <v:path arrowok="t"/>
              </v:shape>
            </v:group>
            <v:group style="position:absolute;left:6705;top:7183;width:363;height:2" coordorigin="6705,7183" coordsize="363,2">
              <v:shape style="position:absolute;left:6705;top:7183;width:363;height:2" coordorigin="6705,7183" coordsize="363,0" path="m6705,7183l7068,7183e" filled="f" stroked="t" strokeweight=".470886pt" strokecolor="#3B3B3B">
                <v:path arrowok="t"/>
              </v:shape>
            </v:group>
            <v:group style="position:absolute;left:7011;top:7186;width:4553;height:2" coordorigin="7011,7186" coordsize="4553,2">
              <v:shape style="position:absolute;left:7011;top:7186;width:4553;height:2" coordorigin="7011,7186" coordsize="4553,0" path="m7011,7186l11565,7186e" filled="f" stroked="t" strokeweight=".706329pt" strokecolor="#545454">
                <v:path arrowok="t"/>
              </v:shape>
            </v:group>
            <v:group style="position:absolute;left:461;top:7656;width:11108;height:2" coordorigin="461,7656" coordsize="11108,2">
              <v:shape style="position:absolute;left:461;top:7656;width:11108;height:2" coordorigin="461,7656" coordsize="11108,0" path="m461,7656l11570,7656e" filled="f" stroked="t" strokeweight=".706329pt" strokecolor="#545454">
                <v:path arrowok="t"/>
              </v:shape>
            </v:group>
            <v:group style="position:absolute;left:5020;top:7649;width:2;height:261" coordorigin="5020,7649" coordsize="2,261">
              <v:shape style="position:absolute;left:5020;top:7649;width:2;height:261" coordorigin="5020,7649" coordsize="0,261" path="m5020,7910l5020,7649e" filled="f" stroked="t" strokeweight=".941772pt" strokecolor="#646464">
                <v:path arrowok="t"/>
              </v:shape>
            </v:group>
            <v:group style="position:absolute;left:5015;top:7894;width:6550;height:2" coordorigin="5015,7894" coordsize="6550,2">
              <v:shape style="position:absolute;left:5015;top:7894;width:6550;height:2" coordorigin="5015,7894" coordsize="6550,0" path="m5015,7894l11565,7894e" filled="f" stroked="t" strokeweight=".706329pt" strokecolor="#575757">
                <v:path arrowok="t"/>
              </v:shape>
            </v:group>
            <v:group style="position:absolute;left:9446;top:7896;width:377;height:2" coordorigin="9446,7896" coordsize="377,2">
              <v:shape style="position:absolute;left:9446;top:7896;width:377;height:2" coordorigin="9446,7896" coordsize="377,0" path="m9446,7896l9823,7896e" filled="f" stroked="t" strokeweight=".470886pt" strokecolor="#4B4B4B">
                <v:path arrowok="t"/>
              </v:shape>
            </v:group>
            <v:group style="position:absolute;left:11560;top:2325;width:2;height:10344" coordorigin="11560,2325" coordsize="2,10344">
              <v:shape style="position:absolute;left:11560;top:2325;width:2;height:10344" coordorigin="11560,2325" coordsize="0,10344" path="m11560,12669l11560,2325e" filled="f" stroked="t" strokeweight=".706329pt" strokecolor="#575757">
                <v:path arrowok="t"/>
              </v:shape>
            </v:group>
            <v:group style="position:absolute;left:2505;top:7853;width:2;height:295" coordorigin="2505,7853" coordsize="2,295">
              <v:shape style="position:absolute;left:2505;top:7853;width:2;height:295" coordorigin="2505,7853" coordsize="0,295" path="m2505,8148l2505,7853e" filled="f" stroked="t" strokeweight=".470886pt" strokecolor="#3B3B3B">
                <v:path arrowok="t"/>
              </v:shape>
            </v:group>
            <v:group style="position:absolute;left:5020;top:7649;width:2;height:732" coordorigin="5020,7649" coordsize="2,732">
              <v:shape style="position:absolute;left:5020;top:7649;width:2;height:732" coordorigin="5020,7649" coordsize="0,732" path="m5020,8381l5020,7649e" filled="f" stroked="t" strokeweight=".941772pt" strokecolor="#5B5B5B">
                <v:path arrowok="t"/>
              </v:shape>
            </v:group>
            <v:group style="position:absolute;left:5015;top:8132;width:4488;height:2" coordorigin="5015,8132" coordsize="4488,2">
              <v:shape style="position:absolute;left:5015;top:8132;width:4488;height:2" coordorigin="5015,8132" coordsize="4488,0" path="m5015,8132l9502,8132e" filled="f" stroked="t" strokeweight=".706329pt" strokecolor="#4F4F4F">
                <v:path arrowok="t"/>
              </v:shape>
            </v:group>
            <v:group style="position:absolute;left:9446;top:8134;width:377;height:2" coordorigin="9446,8134" coordsize="377,2">
              <v:shape style="position:absolute;left:9446;top:8134;width:377;height:2" coordorigin="9446,8134" coordsize="377,0" path="m9446,8134l9823,8134e" filled="f" stroked="t" strokeweight=".470886pt" strokecolor="#3F3F3F">
                <v:path arrowok="t"/>
              </v:shape>
            </v:group>
            <v:group style="position:absolute;left:9766;top:8134;width:1803;height:2" coordorigin="9766,8134" coordsize="1803,2">
              <v:shape style="position:absolute;left:9766;top:8134;width:1803;height:2" coordorigin="9766,8134" coordsize="1803,0" path="m9766,8134l11570,8134e" filled="f" stroked="t" strokeweight=".706329pt" strokecolor="#5B5B5B">
                <v:path arrowok="t"/>
              </v:shape>
            </v:group>
            <v:group style="position:absolute;left:461;top:8374;width:4304;height:2" coordorigin="461,8374" coordsize="4304,2">
              <v:shape style="position:absolute;left:461;top:8374;width:4304;height:2" coordorigin="461,8374" coordsize="4304,0" path="m461,8374l4765,8374e" filled="f" stroked="t" strokeweight=".941772pt" strokecolor="#4F4F4F">
                <v:path arrowok="t"/>
              </v:shape>
            </v:group>
            <v:group style="position:absolute;left:4709;top:8372;width:334;height:2" coordorigin="4709,8372" coordsize="334,2">
              <v:shape style="position:absolute;left:4709;top:8372;width:334;height:2" coordorigin="4709,8372" coordsize="334,0" path="m4709,8372l5043,8372e" filled="f" stroked="t" strokeweight=".470886pt" strokecolor="#3B3B3B">
                <v:path arrowok="t"/>
              </v:shape>
            </v:group>
            <v:group style="position:absolute;left:5022;top:8091;width:2;height:290" coordorigin="5022,8091" coordsize="2,290">
              <v:shape style="position:absolute;left:5022;top:8091;width:2;height:290" coordorigin="5022,8091" coordsize="0,290" path="m5022,8381l5022,8091e" filled="f" stroked="t" strokeweight=".941772pt" strokecolor="#646464">
                <v:path arrowok="t"/>
              </v:shape>
            </v:group>
            <v:group style="position:absolute;left:4935;top:8369;width:4596;height:2" coordorigin="4935,8369" coordsize="4596,2">
              <v:shape style="position:absolute;left:4935;top:8369;width:4596;height:2" coordorigin="4935,8369" coordsize="4596,0" path="m4935,8369l9531,8369e" filled="f" stroked="t" strokeweight=".706329pt" strokecolor="#4F4F4F">
                <v:path arrowok="t"/>
              </v:shape>
            </v:group>
            <v:group style="position:absolute;left:9446;top:8372;width:372;height:2" coordorigin="9446,8372" coordsize="372,2">
              <v:shape style="position:absolute;left:9446;top:8372;width:372;height:2" coordorigin="9446,8372" coordsize="372,0" path="m9446,8372l9818,8372e" filled="f" stroked="t" strokeweight=".470886pt" strokecolor="#444444">
                <v:path arrowok="t"/>
              </v:shape>
            </v:group>
            <v:group style="position:absolute;left:9884;top:8372;width:1686;height:2" coordorigin="9884,8372" coordsize="1686,2">
              <v:shape style="position:absolute;left:9884;top:8372;width:1686;height:2" coordorigin="9884,8372" coordsize="1686,0" path="m9884,8372l11570,8372e" filled="f" stroked="t" strokeweight=".706329pt" strokecolor="#575757">
                <v:path arrowok="t"/>
              </v:shape>
            </v:group>
            <v:group style="position:absolute;left:473;top:8595;width:2;height:7720" coordorigin="473,8595" coordsize="2,7720">
              <v:shape style="position:absolute;left:473;top:8595;width:2;height:7720" coordorigin="473,8595" coordsize="0,7720" path="m473,16315l473,8595e" filled="f" stroked="t" strokeweight=".706329pt" strokecolor="#4F4F4F">
                <v:path arrowok="t"/>
              </v:shape>
            </v:group>
            <v:group style="position:absolute;left:11558;top:8324;width:2;height:542" coordorigin="11558,8324" coordsize="2,542">
              <v:shape style="position:absolute;left:11558;top:8324;width:2;height:542" coordorigin="11558,8324" coordsize="0,542" path="m11558,8866l11558,8324e" filled="f" stroked="t" strokeweight=".706329pt" strokecolor="#575757">
                <v:path arrowok="t"/>
              </v:shape>
            </v:group>
            <v:group style="position:absolute;left:466;top:9301;width:8744;height:2" coordorigin="466,9301" coordsize="8744,2">
              <v:shape style="position:absolute;left:466;top:9301;width:8744;height:2" coordorigin="466,9301" coordsize="8744,0" path="m466,9301l9211,9301e" filled="f" stroked="t" strokeweight=".706329pt" strokecolor="#4F4F4F">
                <v:path arrowok="t"/>
              </v:shape>
            </v:group>
            <v:group style="position:absolute;left:9154;top:9299;width:348;height:2" coordorigin="9154,9299" coordsize="348,2">
              <v:shape style="position:absolute;left:9154;top:9299;width:348;height:2" coordorigin="9154,9299" coordsize="348,0" path="m9154,9299l9502,9299e" filled="f" stroked="t" strokeweight=".470886pt" strokecolor="#2B2B2B">
                <v:path arrowok="t"/>
              </v:shape>
            </v:group>
            <v:group style="position:absolute;left:9446;top:9299;width:2119;height:2" coordorigin="9446,9299" coordsize="2119,2">
              <v:shape style="position:absolute;left:9446;top:9299;width:2119;height:2" coordorigin="9446,9299" coordsize="2119,0" path="m9446,9299l11565,9299e" filled="f" stroked="t" strokeweight=".706329pt" strokecolor="#575757">
                <v:path arrowok="t"/>
              </v:shape>
            </v:group>
            <v:group style="position:absolute;left:11560;top:9779;width:2;height:271" coordorigin="11560,9779" coordsize="2,271">
              <v:shape style="position:absolute;left:11560;top:9779;width:2;height:271" coordorigin="11560,9779" coordsize="0,271" path="m11560,10050l11560,9779e" filled="f" stroked="t" strokeweight=".470886pt" strokecolor="#3F3F3F">
                <v:path arrowok="t"/>
              </v:shape>
            </v:group>
            <v:group style="position:absolute;left:466;top:10687;width:11108;height:2" coordorigin="466,10687" coordsize="11108,2">
              <v:shape style="position:absolute;left:466;top:10687;width:11108;height:2" coordorigin="466,10687" coordsize="11108,0" path="m466,10687l11574,10687e" filled="f" stroked="t" strokeweight=".706329pt" strokecolor="#545454">
                <v:path arrowok="t"/>
              </v:shape>
            </v:group>
            <v:group style="position:absolute;left:961;top:10929;width:1563;height:2" coordorigin="961,10929" coordsize="1563,2">
              <v:shape style="position:absolute;left:961;top:10929;width:1563;height:2" coordorigin="961,10929" coordsize="1563,0" path="m961,10929l2524,10929e" filled="f" stroked="t" strokeweight=".706329pt" strokecolor="#4F4F4F">
                <v:path arrowok="t"/>
              </v:shape>
            </v:group>
            <v:group style="position:absolute;left:2453;top:10929;width:1389;height:2" coordorigin="2453,10929" coordsize="1389,2">
              <v:shape style="position:absolute;left:2453;top:10929;width:1389;height:2" coordorigin="2453,10929" coordsize="1389,0" path="m2453,10929l3842,10929e" filled="f" stroked="t" strokeweight=".470886pt" strokecolor="#4B4B4B">
                <v:path arrowok="t"/>
              </v:shape>
            </v:group>
            <v:group style="position:absolute;left:3536;top:10927;width:5674;height:2" coordorigin="3536,10927" coordsize="5674,2">
              <v:shape style="position:absolute;left:3536;top:10927;width:5674;height:2" coordorigin="3536,10927" coordsize="5674,0" path="m3536,10927l9211,10927e" filled="f" stroked="t" strokeweight=".706329pt" strokecolor="#545454">
                <v:path arrowok="t"/>
              </v:shape>
            </v:group>
            <v:group style="position:absolute;left:9154;top:10924;width:348;height:2" coordorigin="9154,10924" coordsize="348,2">
              <v:shape style="position:absolute;left:9154;top:10924;width:348;height:2" coordorigin="9154,10924" coordsize="348,0" path="m9154,10924l9502,10924e" filled="f" stroked="t" strokeweight=".470886pt" strokecolor="#3B3B3B">
                <v:path arrowok="t"/>
              </v:shape>
            </v:group>
            <v:group style="position:absolute;left:9446;top:10924;width:2124;height:2" coordorigin="9446,10924" coordsize="2124,2">
              <v:shape style="position:absolute;left:9446;top:10924;width:2124;height:2" coordorigin="9446,10924" coordsize="2124,0" path="m9446,10924l11570,10924e" filled="f" stroked="t" strokeweight=".706329pt" strokecolor="#545454">
                <v:path arrowok="t"/>
              </v:shape>
            </v:group>
            <v:group style="position:absolute;left:471;top:11200;width:2618;height:2" coordorigin="471,11200" coordsize="2618,2">
              <v:shape style="position:absolute;left:471;top:11200;width:2618;height:2" coordorigin="471,11200" coordsize="2618,0" path="m471,11200l3089,11200e" filled="f" stroked="t" strokeweight=".706329pt" strokecolor="#575757">
                <v:path arrowok="t"/>
              </v:shape>
            </v:group>
            <v:group style="position:absolute;left:3033;top:11200;width:155;height:2" coordorigin="3033,11200" coordsize="155,2">
              <v:shape style="position:absolute;left:3033;top:11200;width:155;height:2" coordorigin="3033,11200" coordsize="155,0" path="m3033,11200l3188,11200e" filled="f" stroked="t" strokeweight=".470886pt" strokecolor="#282828">
                <v:path arrowok="t"/>
              </v:shape>
            </v:group>
            <v:group style="position:absolute;left:3131;top:11200;width:711;height:2" coordorigin="3131,11200" coordsize="711,2">
              <v:shape style="position:absolute;left:3131;top:11200;width:711;height:2" coordorigin="3131,11200" coordsize="711,0" path="m3131,11200l3842,11200e" filled="f" stroked="t" strokeweight=".706329pt" strokecolor="#4B4B4B">
                <v:path arrowok="t"/>
              </v:shape>
            </v:group>
            <v:group style="position:absolute;left:3786;top:11200;width:198;height:2" coordorigin="3786,11200" coordsize="198,2">
              <v:shape style="position:absolute;left:3786;top:11200;width:198;height:2" coordorigin="3786,11200" coordsize="198,0" path="m3786,11200l3984,11200e" filled="f" stroked="t" strokeweight=".470886pt" strokecolor="#2B2B2B">
                <v:path arrowok="t"/>
              </v:shape>
            </v:group>
            <v:group style="position:absolute;left:3927;top:11198;width:7647;height:2" coordorigin="3927,11198" coordsize="7647,2">
              <v:shape style="position:absolute;left:3927;top:11198;width:7647;height:2" coordorigin="3927,11198" coordsize="7647,0" path="m3927,11198l11574,11198e" filled="f" stroked="t" strokeweight=".706329pt" strokecolor="#545454">
                <v:path arrowok="t"/>
              </v:shape>
            </v:group>
            <v:group style="position:absolute;left:2515;top:11419;width:2;height:309" coordorigin="2515,11419" coordsize="2,309">
              <v:shape style="position:absolute;left:2515;top:11419;width:2;height:309" coordorigin="2515,11419" coordsize="0,309" path="m2515,11728l2515,11419e" filled="f" stroked="t" strokeweight=".470886pt" strokecolor="#3F3F3F">
                <v:path arrowok="t"/>
              </v:shape>
            </v:group>
            <v:group style="position:absolute;left:9154;top:11676;width:170;height:2" coordorigin="9154,11676" coordsize="170,2">
              <v:shape style="position:absolute;left:9154;top:11676;width:170;height:2" coordorigin="9154,11676" coordsize="170,0" path="m9154,11676l9324,11676e" filled="f" stroked="t" strokeweight=".470886pt" strokecolor="#3B3B3B">
                <v:path arrowok="t"/>
              </v:shape>
            </v:group>
            <v:group style="position:absolute;left:471;top:11676;width:11103;height:2" coordorigin="471,11676" coordsize="11103,2">
              <v:shape style="position:absolute;left:471;top:11676;width:11103;height:2" coordorigin="471,11676" coordsize="11103,0" path="m471,11676l11574,11676e" filled="f" stroked="t" strokeweight=".706329pt" strokecolor="#545454">
                <v:path arrowok="t"/>
              </v:shape>
            </v:group>
            <v:group style="position:absolute;left:2515;top:11657;width:2;height:2063" coordorigin="2515,11657" coordsize="2,2063">
              <v:shape style="position:absolute;left:2515;top:11657;width:2;height:2063" coordorigin="2515,11657" coordsize="0,2063" path="m2515,13720l2515,11657e" filled="f" stroked="t" strokeweight=".706329pt" strokecolor="#575757">
                <v:path arrowok="t"/>
              </v:shape>
            </v:group>
            <v:group style="position:absolute;left:471;top:11918;width:11103;height:2" coordorigin="471,11918" coordsize="11103,2">
              <v:shape style="position:absolute;left:471;top:11918;width:11103;height:2" coordorigin="471,11918" coordsize="11103,0" path="m471,11918l11574,11918e" filled="f" stroked="t" strokeweight=".706329pt" strokecolor="#545454">
                <v:path arrowok="t"/>
              </v:shape>
            </v:group>
            <v:group style="position:absolute;left:461;top:12279;width:697;height:2" coordorigin="461,12279" coordsize="697,2">
              <v:shape style="position:absolute;left:461;top:12279;width:697;height:2" coordorigin="461,12279" coordsize="697,0" path="m461,12279l1158,12279e" filled="f" stroked="t" strokeweight=".235443pt" strokecolor="#343434">
                <v:path arrowok="t"/>
              </v:shape>
            </v:group>
            <v:group style="position:absolute;left:1154;top:11904;width:2;height:380" coordorigin="1154,11904" coordsize="2,380">
              <v:shape style="position:absolute;left:1154;top:11904;width:2;height:380" coordorigin="1154,11904" coordsize="0,380" path="m1154,12284l1154,11904e" filled="f" stroked="t" strokeweight=".235443pt" strokecolor="#575757">
                <v:path arrowok="t"/>
              </v:shape>
            </v:group>
            <v:group style="position:absolute;left:1154;top:12279;width:622;height:2" coordorigin="1154,12279" coordsize="622,2">
              <v:shape style="position:absolute;left:1154;top:12279;width:622;height:2" coordorigin="1154,12279" coordsize="622,0" path="m1154,12279l1775,12279e" filled="f" stroked="t" strokeweight=".235443pt" strokecolor="#646464">
                <v:path arrowok="t"/>
              </v:shape>
            </v:group>
            <v:group style="position:absolute;left:1771;top:11904;width:2;height:380" coordorigin="1771,11904" coordsize="2,380">
              <v:shape style="position:absolute;left:1771;top:11904;width:2;height:380" coordorigin="1771,11904" coordsize="0,380" path="m1771,12284l1771,11904e" filled="f" stroked="t" strokeweight=".235443pt" strokecolor="#282828">
                <v:path arrowok="t"/>
              </v:shape>
            </v:group>
            <v:group style="position:absolute;left:1771;top:12279;width:720;height:2" coordorigin="1771,12279" coordsize="720,2">
              <v:shape style="position:absolute;left:1771;top:12279;width:720;height:2" coordorigin="1771,12279" coordsize="720,0" path="m1771,12279l2491,12279e" filled="f" stroked="t" strokeweight=".235443pt" strokecolor="#343434">
                <v:path arrowok="t"/>
              </v:shape>
            </v:group>
            <v:group style="position:absolute;left:2486;top:12279;width:2519;height:2" coordorigin="2486,12279" coordsize="2519,2">
              <v:shape style="position:absolute;left:2486;top:12279;width:2519;height:2" coordorigin="2486,12279" coordsize="2519,0" path="m2486,12279l5006,12279e" filled="f" stroked="t" strokeweight=".235443pt" strokecolor="#676767">
                <v:path arrowok="t"/>
              </v:shape>
            </v:group>
            <v:group style="position:absolute;left:5006;top:12279;width:2034;height:2" coordorigin="5006,12279" coordsize="2034,2">
              <v:shape style="position:absolute;left:5006;top:12279;width:2034;height:2" coordorigin="5006,12279" coordsize="2034,0" path="m5006,12279l7040,12279e" filled="f" stroked="t" strokeweight=".235443pt" strokecolor="#000000">
                <v:path arrowok="t"/>
              </v:shape>
            </v:group>
            <v:group style="position:absolute;left:7040;top:12279;width:772;height:2" coordorigin="7040,12279" coordsize="772,2">
              <v:shape style="position:absolute;left:7040;top:12279;width:772;height:2" coordorigin="7040,12279" coordsize="772,0" path="m7040,12279l7812,12279e" filled="f" stroked="t" strokeweight=".235443pt" strokecolor="#2B2B2B">
                <v:path arrowok="t"/>
              </v:shape>
            </v:group>
            <v:group style="position:absolute;left:7461;top:11909;width:2;height:1383" coordorigin="7461,11909" coordsize="2,1383">
              <v:shape style="position:absolute;left:7461;top:11909;width:2;height:1383" coordorigin="7461,11909" coordsize="0,1383" path="m7461,13292l7461,11909e" filled="f" stroked="t" strokeweight=".706329pt" strokecolor="#575757">
                <v:path arrowok="t"/>
              </v:shape>
            </v:group>
            <v:group style="position:absolute;left:7812;top:12279;width:3734;height:2" coordorigin="7812,12279" coordsize="3734,2">
              <v:shape style="position:absolute;left:7812;top:12279;width:3734;height:2" coordorigin="7812,12279" coordsize="3734,0" path="m7812,12279l11546,12279e" filled="f" stroked="t" strokeweight=".235443pt" strokecolor="#000000">
                <v:path arrowok="t"/>
              </v:shape>
            </v:group>
            <v:group style="position:absolute;left:485;top:12251;width:2;height:4421" coordorigin="485,12251" coordsize="2,4421">
              <v:shape style="position:absolute;left:485;top:12251;width:2;height:4421" coordorigin="485,12251" coordsize="0,4421" path="m485,16672l485,12251e" filled="f" stroked="t" strokeweight=".706329pt" strokecolor="#545454">
                <v:path arrowok="t"/>
              </v:shape>
            </v:group>
            <v:group style="position:absolute;left:1154;top:12279;width:2;height:1412" coordorigin="1154,12279" coordsize="2,1412">
              <v:shape style="position:absolute;left:1154;top:12279;width:2;height:1412" coordorigin="1154,12279" coordsize="0,1412" path="m1154,13691l1154,12279e" filled="f" stroked="t" strokeweight=".235443pt" strokecolor="#000000">
                <v:path arrowok="t"/>
              </v:shape>
            </v:group>
            <v:group style="position:absolute;left:1771;top:12279;width:2;height:1412" coordorigin="1771,12279" coordsize="2,1412">
              <v:shape style="position:absolute;left:1771;top:12279;width:2;height:1412" coordorigin="1771,12279" coordsize="0,1412" path="m1771,13691l1771,12279e" filled="f" stroked="t" strokeweight=".235443pt" strokecolor="#000000">
                <v:path arrowok="t"/>
              </v:shape>
            </v:group>
            <v:group style="position:absolute;left:480;top:12736;width:2;height:209" coordorigin="480,12736" coordsize="2,209">
              <v:shape style="position:absolute;left:480;top:12736;width:2;height:209" coordorigin="480,12736" coordsize="0,209" path="m480,12945l480,12736e" filled="f" stroked="t" strokeweight=".470886pt" strokecolor="#2F2F2F">
                <v:path arrowok="t"/>
              </v:shape>
            </v:group>
            <v:group style="position:absolute;left:2517;top:13097;width:2;height:195" coordorigin="2517,13097" coordsize="2,195">
              <v:shape style="position:absolute;left:2517;top:13097;width:2;height:195" coordorigin="2517,13097" coordsize="0,195" path="m2517,13292l2517,13097e" filled="f" stroked="t" strokeweight=".470886pt" strokecolor="#2F2F2F">
                <v:path arrowok="t"/>
              </v:shape>
            </v:group>
            <v:group style="position:absolute;left:7464;top:13235;width:2;height:347" coordorigin="7464,13235" coordsize="2,347">
              <v:shape style="position:absolute;left:7464;top:13235;width:2;height:347" coordorigin="7464,13235" coordsize="0,347" path="m7464,13582l7464,13235e" filled="f" stroked="t" strokeweight=".470886pt" strokecolor="#3F3F3F">
                <v:path arrowok="t"/>
              </v:shape>
            </v:group>
            <v:group style="position:absolute;left:476;top:13713;width:2044;height:2" coordorigin="476,13713" coordsize="2044,2">
              <v:shape style="position:absolute;left:476;top:13713;width:2044;height:2" coordorigin="476,13713" coordsize="2044,0" path="m476,13713l2519,13713e" filled="f" stroked="t" strokeweight=".470886pt" strokecolor="#4F5454">
                <v:path arrowok="t"/>
              </v:shape>
            </v:group>
            <v:group style="position:absolute;left:7466;top:13496;width:2;height:1555" coordorigin="7466,13496" coordsize="2,1555">
              <v:shape style="position:absolute;left:7466;top:13496;width:2;height:1555" coordorigin="7466,13496" coordsize="0,1555" path="m7466,15051l7466,13496e" filled="f" stroked="t" strokeweight=".706329pt" strokecolor="#575757">
                <v:path arrowok="t"/>
              </v:shape>
            </v:group>
            <v:group style="position:absolute;left:11567;top:9983;width:2;height:6727" coordorigin="11567,9983" coordsize="2,6727">
              <v:shape style="position:absolute;left:11567;top:9983;width:2;height:6727" coordorigin="11567,9983" coordsize="0,6727" path="m11567,16710l11567,9983e" filled="f" stroked="t" strokeweight=".470886pt" strokecolor="#5B5B5B">
                <v:path arrowok="t"/>
              </v:shape>
            </v:group>
            <v:group style="position:absolute;left:1154;top:13686;width:2;height:338" coordorigin="1154,13686" coordsize="2,338">
              <v:shape style="position:absolute;left:1154;top:13686;width:2;height:338" coordorigin="1154,13686" coordsize="0,338" path="m1154,14024l1154,13686e" filled="f" stroked="t" strokeweight=".235443pt" strokecolor="#606464">
                <v:path arrowok="t"/>
              </v:shape>
            </v:group>
            <v:group style="position:absolute;left:1771;top:13686;width:2;height:338" coordorigin="1771,13686" coordsize="2,338">
              <v:shape style="position:absolute;left:1771;top:13686;width:2;height:338" coordorigin="1771,13686" coordsize="0,338" path="m1771,14024l1771,13686e" filled="f" stroked="t" strokeweight=".235443pt" strokecolor="#5B5B5B">
                <v:path arrowok="t"/>
              </v:shape>
            </v:group>
            <v:group style="position:absolute;left:2517;top:13658;width:2;height:395" coordorigin="2517,13658" coordsize="2,395">
              <v:shape style="position:absolute;left:2517;top:13658;width:2;height:395" coordorigin="2517,13658" coordsize="0,395" path="m2517,14053l2517,13658e" filled="f" stroked="t" strokeweight=".470886pt" strokecolor="#444444">
                <v:path arrowok="t"/>
              </v:shape>
            </v:group>
            <v:group style="position:absolute;left:1154;top:14024;width:2;height:2733" coordorigin="1154,14024" coordsize="2,2733">
              <v:shape style="position:absolute;left:1154;top:14024;width:2;height:2733" coordorigin="1154,14024" coordsize="0,2733" path="m1154,16757l1154,14024e" filled="f" stroked="t" strokeweight=".235443pt" strokecolor="#000000">
                <v:path arrowok="t"/>
              </v:shape>
            </v:group>
            <v:group style="position:absolute;left:1771;top:14024;width:2;height:2733" coordorigin="1771,14024" coordsize="2,2733">
              <v:shape style="position:absolute;left:1771;top:14024;width:2;height:2733" coordorigin="1771,14024" coordsize="0,2733" path="m1771,16757l1771,14024e" filled="f" stroked="t" strokeweight=".235443pt" strokecolor="#000000">
                <v:path arrowok="t"/>
              </v:shape>
            </v:group>
            <v:group style="position:absolute;left:2515;top:13995;width:2;height:2705" coordorigin="2515,13995" coordsize="2,2705">
              <v:shape style="position:absolute;left:2515;top:13995;width:2;height:2705" coordorigin="2515,13995" coordsize="0,2705" path="m2515,16700l2515,13995e" filled="f" stroked="t" strokeweight=".470886pt" strokecolor="#575757">
                <v:path arrowok="t"/>
              </v:shape>
            </v:group>
            <v:group style="position:absolute;left:2517;top:14290;width:2;height:414" coordorigin="2517,14290" coordsize="2,414">
              <v:shape style="position:absolute;left:2517;top:14290;width:2;height:414" coordorigin="2517,14290" coordsize="0,414" path="m2517,14704l2517,14290e" filled="f" stroked="t" strokeweight=".470886pt" strokecolor="#383838">
                <v:path arrowok="t"/>
              </v:shape>
            </v:group>
            <v:group style="position:absolute;left:11572;top:14290;width:2;height:214" coordorigin="11572,14290" coordsize="2,214">
              <v:shape style="position:absolute;left:11572;top:14290;width:2;height:214" coordorigin="11572,14290" coordsize="0,214" path="m11572,14504l11572,14290e" filled="f" stroked="t" strokeweight=".470886pt" strokecolor="#3F3F3F">
                <v:path arrowok="t"/>
              </v:shape>
            </v:group>
            <v:group style="position:absolute;left:485;top:14647;width:2;height:166" coordorigin="485,14647" coordsize="2,166">
              <v:shape style="position:absolute;left:485;top:14647;width:2;height:166" coordorigin="485,14647" coordsize="0,166" path="m485,14813l485,14647e" filled="f" stroked="t" strokeweight=".470886pt" strokecolor="#3F3F3F">
                <v:path arrowok="t"/>
              </v:shape>
            </v:group>
            <v:group style="position:absolute;left:2486;top:15022;width:2;height:166" coordorigin="2486,15022" coordsize="2,166">
              <v:shape style="position:absolute;left:2486;top:15022;width:2;height:166" coordorigin="2486,15022" coordsize="0,166" path="m2486,15189l2486,15022e" filled="f" stroked="t" strokeweight=".235443pt" strokecolor="#000000">
                <v:path arrowok="t"/>
              </v:shape>
            </v:group>
            <v:group style="position:absolute;left:7468;top:14994;width:2;height:223" coordorigin="7468,14994" coordsize="2,223">
              <v:shape style="position:absolute;left:7468;top:14994;width:2;height:223" coordorigin="7468,14994" coordsize="0,223" path="m7468,15217l7468,14994e" filled="f" stroked="t" strokeweight=".470886pt" strokecolor="#3B3B3B">
                <v:path arrowok="t"/>
              </v:shape>
            </v:group>
            <v:group style="position:absolute;left:485;top:15160;width:2;height:176" coordorigin="485,15160" coordsize="2,176">
              <v:shape style="position:absolute;left:485;top:15160;width:2;height:176" coordorigin="485,15160" coordsize="0,176" path="m485,15336l485,15160e" filled="f" stroked="t" strokeweight=".470886pt" strokecolor="#232323">
                <v:path arrowok="t"/>
              </v:shape>
            </v:group>
            <v:group style="position:absolute;left:7471;top:15160;width:2;height:1559" coordorigin="7471,15160" coordsize="2,1559">
              <v:shape style="position:absolute;left:7471;top:15160;width:2;height:1559" coordorigin="7471,15160" coordsize="0,1559" path="m7471,16719l7471,15160e" filled="f" stroked="t" strokeweight=".706329pt" strokecolor="#5B5B5B">
                <v:path arrowok="t"/>
              </v:shape>
            </v:group>
            <v:group style="position:absolute;left:11541;top:15417;width:2;height:190" coordorigin="11541,15417" coordsize="2,190">
              <v:shape style="position:absolute;left:11541;top:15417;width:2;height:190" coordorigin="11541,15417" coordsize="0,190" path="m11541,15607l11541,15417e" filled="f" stroked="t" strokeweight=".235443pt" strokecolor="#000000">
                <v:path arrowok="t"/>
              </v:shape>
            </v:group>
            <v:group style="position:absolute;left:2486;top:15607;width:2;height:238" coordorigin="2486,15607" coordsize="2,238">
              <v:shape style="position:absolute;left:2486;top:15607;width:2;height:238" coordorigin="2486,15607" coordsize="0,238" path="m2486,15845l2486,15607e" filled="f" stroked="t" strokeweight=".235443pt" strokecolor="#000000">
                <v:path arrowok="t"/>
              </v:shape>
            </v:group>
            <v:group style="position:absolute;left:11541;top:15845;width:2;height:494" coordorigin="11541,15845" coordsize="2,494">
              <v:shape style="position:absolute;left:11541;top:15845;width:2;height:494" coordorigin="11541,15845" coordsize="0,494" path="m11541,16339l11541,15845e" filled="f" stroked="t" strokeweight=".235443pt" strokecolor="#000000">
                <v:path arrowok="t"/>
              </v:shape>
            </v:group>
            <v:group style="position:absolute;left:487;top:15978;width:2;height:694" coordorigin="487,15978" coordsize="2,694">
              <v:shape style="position:absolute;left:487;top:15978;width:2;height:694" coordorigin="487,15978" coordsize="0,694" path="m487,16672l487,15978e" filled="f" stroked="t" strokeweight=".470886pt" strokecolor="#545454">
                <v:path arrowok="t"/>
              </v:shape>
            </v:group>
            <v:group style="position:absolute;left:2486;top:16339;width:2;height:418" coordorigin="2486,16339" coordsize="2,418">
              <v:shape style="position:absolute;left:2486;top:16339;width:2;height:418" coordorigin="2486,16339" coordsize="0,418" path="m2486,16757l2486,16339e" filled="f" stroked="t" strokeweight=".235443pt" strokecolor="#00000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4" w:after="0" w:line="240" w:lineRule="auto"/>
        <w:ind w:left="2395" w:right="-20"/>
        <w:jc w:val="left"/>
        <w:tabs>
          <w:tab w:pos="111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D1D1D1"/>
          <w:w w:val="48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D1D1D1"/>
          <w:w w:val="100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D1D1D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D1D1D1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D1D1D1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D1D1D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2"/>
          <w:szCs w:val="12"/>
          <w:color w:val="D1D1D1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4" w:lineRule="exact"/>
        <w:ind w:left="3580" w:right="4800" w:firstLine="-8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13ELEDIYESi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872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518005pt;margin-top:-38.877319pt;width:475.700514pt;height:66.51904pt;mso-position-horizontal-relative:page;mso-position-vertical-relative:paragraph;z-index:-13613" type="#_x0000_t202" filled="f" stroked="f">
            <v:textbox inset="0,0,0,0">
              <w:txbxContent>
                <w:p>
                  <w:pPr>
                    <w:spacing w:before="0" w:after="0" w:line="1330" w:lineRule="exact"/>
                    <w:ind w:right="-240"/>
                    <w:jc w:val="left"/>
                    <w:tabs>
                      <w:tab w:pos="8400" w:val="left"/>
                    </w:tabs>
                    <w:rPr>
                      <w:rFonts w:ascii="Times New Roman" w:hAnsi="Times New Roman" w:cs="Times New Roman" w:eastAsia="Times New Roman"/>
                      <w:sz w:val="127"/>
                      <w:szCs w:val="127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62626"/>
                      <w:spacing w:val="0"/>
                      <w:w w:val="173"/>
                      <w:b/>
                      <w:bCs/>
                      <w:position w:val="35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62626"/>
                      <w:spacing w:val="0"/>
                      <w:w w:val="100"/>
                      <w:b/>
                      <w:bCs/>
                      <w:position w:val="35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62626"/>
                      <w:spacing w:val="0"/>
                      <w:w w:val="100"/>
                      <w:b/>
                      <w:bCs/>
                      <w:position w:val="3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4D4D4D"/>
                      <w:spacing w:val="0"/>
                      <w:w w:val="173"/>
                      <w:b/>
                      <w:bCs/>
                      <w:position w:val="-2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274303pt;margin-top:4.664012pt;width:51.039077pt;height:7.5pt;mso-position-horizontal-relative:page;mso-position-vertical-relative:paragraph;z-index:-1361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62626"/>
                      <w:spacing w:val="0"/>
                      <w:w w:val="10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15"/>
          <w:position w:val="10"/>
        </w:rPr>
        <w:t>IZMIA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648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4D4D4D"/>
          <w:spacing w:val="0"/>
          <w:w w:val="107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1495" w:type="dxa"/>
      </w:tblPr>
      <w:tblGrid/>
      <w:tr>
        <w:trPr>
          <w:trHeight w:val="220" w:hRule="exact"/>
        </w:trPr>
        <w:tc>
          <w:tcPr>
            <w:tcW w:w="1061" w:type="dxa"/>
            <w:tcBorders>
              <w:top w:val="single" w:sz="5.60408" w:space="0" w:color="545454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3"/>
              </w:rPr>
              <w:t>Qla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09" w:type="dxa"/>
            <w:tcBorders>
              <w:top w:val="single" w:sz="5.60408" w:space="0" w:color="545454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17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42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-33"/>
                <w:w w:val="14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326" w:type="dxa"/>
            <w:tcBorders>
              <w:top w:val="single" w:sz="5.60408" w:space="0" w:color="545454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1" w:lineRule="exact"/>
              <w:ind w:left="32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13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18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25" w:type="dxa"/>
            <w:tcBorders>
              <w:top w:val="single" w:sz="5.60408" w:space="0" w:color="545454"/>
              <w:bottom w:val="single" w:sz="3.73605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4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0"/>
                <w:position w:val="-1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13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15:16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30" w:type="dxa"/>
            <w:tcBorders>
              <w:top w:val="nil" w:sz="6" w:space="0" w:color="auto"/>
              <w:bottom w:val="single" w:sz="5.60408" w:space="0" w:color="575757"/>
              <w:left w:val="nil" w:sz="6" w:space="0" w:color="auto"/>
              <w:right w:val="single" w:sz="5.60408" w:space="0" w:color="575757"/>
            </w:tcBorders>
          </w:tcPr>
          <w:p>
            <w:pPr>
              <w:spacing w:before="9" w:after="0" w:line="201" w:lineRule="exact"/>
              <w:ind w:left="19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30"/>
                <w:position w:val="-1"/>
              </w:rPr>
              <w:t>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-13"/>
                <w:w w:val="13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05337689879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1" w:hRule="exact"/>
        </w:trPr>
        <w:tc>
          <w:tcPr>
            <w:tcW w:w="1061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5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1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09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42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-33"/>
                <w:w w:val="14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326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326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90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14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7"/>
                <w:position w:val="-1"/>
              </w:rPr>
              <w:t>:3087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25" w:type="dxa"/>
            <w:tcBorders>
              <w:top w:val="single" w:sz="3.736056" w:space="0" w:color="545454"/>
              <w:bottom w:val="single" w:sz="3.73605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34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7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2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9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12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A3A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30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single" w:sz="5.60408" w:space="0" w:color="575757"/>
            </w:tcBorders>
          </w:tcPr>
          <w:p>
            <w:pPr/>
            <w:rPr/>
          </w:p>
        </w:tc>
      </w:tr>
    </w:tbl>
    <w:p>
      <w:pPr>
        <w:spacing w:before="0" w:after="0" w:line="191" w:lineRule="exact"/>
        <w:ind w:left="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Mehta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Mah.363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48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Mchta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Mah.363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7"/>
        </w:rPr>
        <w:t>No:\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8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24" w:right="-20"/>
        <w:jc w:val="left"/>
        <w:tabs>
          <w:tab w:pos="1340" w:val="left"/>
          <w:tab w:pos="406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Yaıı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0"/>
        </w:rPr>
        <w:t>Yaıııı;ı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4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24" w:right="-20"/>
        <w:jc w:val="left"/>
        <w:tabs>
          <w:tab w:pos="3360" w:val="left"/>
          <w:tab w:pos="6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3380" w:right="-20"/>
        <w:jc w:val="left"/>
        <w:tabs>
          <w:tab w:pos="648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036331pt;margin-top:4.189277pt;width:34.982164pt;height:26pt;mso-position-horizontal-relative:page;mso-position-vertical-relative:paragraph;z-index:-1361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A3A"/>
                      <w:spacing w:val="0"/>
                      <w:w w:val="10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A3A"/>
                      <w:spacing w:val="-11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A3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D4D4D"/>
                      <w:spacing w:val="0"/>
                      <w:w w:val="6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233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1"/>
          <w:w w:val="2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200"/>
          <w:b/>
          <w:bCs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-3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00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2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0"/>
          <w:w w:val="146"/>
          <w:b/>
          <w:bCs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10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2"/>
          <w:spacing w:val="0"/>
          <w:w w:val="325"/>
          <w:b/>
          <w:bCs/>
        </w:rPr>
        <w:t>o0.0</w:t>
      </w:r>
      <w:r>
        <w:rPr>
          <w:rFonts w:ascii="Times New Roman" w:hAnsi="Times New Roman" w:cs="Times New Roman" w:eastAsia="Times New Roman"/>
          <w:sz w:val="3"/>
          <w:szCs w:val="3"/>
          <w:color w:val="626262"/>
          <w:spacing w:val="-10"/>
          <w:w w:val="32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4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35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3"/>
          <w:w w:val="23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10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52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-5"/>
          <w:w w:val="2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171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3"/>
          <w:w w:val="171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171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5"/>
          <w:w w:val="171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171"/>
          <w:b/>
          <w:bCs/>
        </w:rPr>
        <w:t>A0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171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4"/>
          <w:w w:val="171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307"/>
          <w:b/>
          <w:bCs/>
        </w:rPr>
        <w:t>000.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215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15"/>
          <w:w w:val="21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15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-6"/>
          <w:w w:val="21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0"/>
          <w:w w:val="215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-6"/>
          <w:w w:val="21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2"/>
          <w:spacing w:val="0"/>
          <w:w w:val="215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626262"/>
          <w:spacing w:val="12"/>
          <w:w w:val="21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0"/>
          <w:w w:val="215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4"/>
          <w:w w:val="21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15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5"/>
          <w:w w:val="21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215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-2"/>
          <w:w w:val="21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573"/>
          <w:b/>
          <w:bCs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4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83"/>
          <w:b/>
          <w:bCs/>
        </w:rPr>
        <w:t>0000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-6"/>
          <w:w w:val="283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4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60"/>
          <w:b/>
          <w:bCs/>
        </w:rPr>
        <w:t>0000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11"/>
          <w:w w:val="26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260"/>
          <w:b/>
          <w:bCs/>
        </w:rPr>
        <w:t>o0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-14"/>
          <w:w w:val="26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60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-12"/>
          <w:w w:val="26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164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6"/>
          <w:w w:val="164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164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5"/>
          <w:w w:val="164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284"/>
          <w:b/>
          <w:bCs/>
        </w:rPr>
        <w:t>000000000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-3"/>
          <w:w w:val="284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84"/>
          <w:b/>
          <w:bCs/>
        </w:rPr>
        <w:t>0000o0o000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1"/>
          <w:w w:val="284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452"/>
          <w:b/>
          <w:bCs/>
        </w:rPr>
        <w:t>..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-18"/>
          <w:w w:val="4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2"/>
          <w:spacing w:val="0"/>
          <w:w w:val="275"/>
          <w:b/>
          <w:bCs/>
        </w:rPr>
        <w:t>0000</w:t>
      </w:r>
      <w:r>
        <w:rPr>
          <w:rFonts w:ascii="Times New Roman" w:hAnsi="Times New Roman" w:cs="Times New Roman" w:eastAsia="Times New Roman"/>
          <w:sz w:val="3"/>
          <w:szCs w:val="3"/>
          <w:color w:val="626262"/>
          <w:spacing w:val="-7"/>
          <w:w w:val="27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383A3A"/>
          <w:spacing w:val="4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52"/>
          <w:b/>
          <w:bCs/>
        </w:rPr>
        <w:t>..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-10"/>
          <w:w w:val="2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52"/>
          <w:b/>
          <w:bCs/>
        </w:rPr>
        <w:t>000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1"/>
          <w:w w:val="2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252"/>
          <w:b/>
          <w:bCs/>
        </w:rPr>
        <w:t>0000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3"/>
          <w:w w:val="2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0"/>
          <w:w w:val="252"/>
          <w:b/>
          <w:bCs/>
        </w:rPr>
        <w:t>000</w:t>
      </w:r>
      <w:r>
        <w:rPr>
          <w:rFonts w:ascii="Times New Roman" w:hAnsi="Times New Roman" w:cs="Times New Roman" w:eastAsia="Times New Roman"/>
          <w:sz w:val="3"/>
          <w:szCs w:val="3"/>
          <w:color w:val="757779"/>
          <w:spacing w:val="3"/>
          <w:w w:val="2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D4D4D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</w:rPr>
      </w:r>
    </w:p>
    <w:p>
      <w:pPr>
        <w:spacing w:before="0" w:after="0" w:line="213" w:lineRule="exact"/>
        <w:ind w:left="3711" w:right="-20"/>
        <w:jc w:val="left"/>
        <w:tabs>
          <w:tab w:pos="6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9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5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1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  <w:position w:val="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  <w:position w:val="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15.30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18" w:lineRule="auto"/>
        <w:ind w:left="1880" w:right="3287" w:firstLine="-1733"/>
        <w:jc w:val="left"/>
        <w:tabs>
          <w:tab w:pos="1920" w:val="left"/>
          <w:tab w:pos="5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7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İsmet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AKYAZlCI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8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Kendisi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Selahatti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KIRKAR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9" w:lineRule="exact"/>
        <w:ind w:left="1880" w:right="-20"/>
        <w:jc w:val="left"/>
        <w:tabs>
          <w:tab w:pos="4400" w:val="left"/>
          <w:tab w:pos="7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7"/>
          <w:position w:val="1"/>
        </w:rPr>
        <w:t>lAnıç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9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69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r;ıkı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59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5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5.17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69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5:20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80" w:bottom="280" w:left="520" w:right="320"/>
        </w:sectPr>
      </w:pPr>
      <w:rPr/>
    </w:p>
    <w:p>
      <w:pPr>
        <w:spacing w:before="0" w:after="0" w:line="193" w:lineRule="exact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5"/>
        </w:rPr>
        <w:t>pidcn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  <w:position w:val="-1"/>
        </w:rPr>
        <w:t>lAnıç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549" w:space="1332"/>
            <w:col w:w="9199"/>
          </w:cols>
        </w:sectPr>
      </w:pPr>
      <w:rPr/>
    </w:p>
    <w:p>
      <w:pPr>
        <w:spacing w:before="0" w:after="0" w:line="283" w:lineRule="exact"/>
        <w:ind w:left="124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w w:val="36"/>
          <w:position w:val="7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7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5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5"/>
          <w:position w:val="-2"/>
        </w:rPr>
        <w:t>,Elektri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5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392" w:right="47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w w:val="6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52" w:lineRule="auto"/>
        <w:ind w:left="1894" w:right="4360" w:firstLine="2522"/>
        <w:jc w:val="left"/>
        <w:tabs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198" w:lineRule="exact"/>
        <w:ind w:left="1899" w:right="2597" w:firstLine="-1775"/>
        <w:jc w:val="left"/>
        <w:tabs>
          <w:tab w:pos="4400" w:val="left"/>
          <w:tab w:pos="7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A3A"/>
          <w:w w:val="119"/>
          <w:position w:val="1"/>
        </w:rPr>
        <w:t>i</w:t>
      </w:r>
      <w:r>
        <w:rPr>
          <w:rFonts w:ascii="Arial" w:hAnsi="Arial" w:cs="Arial" w:eastAsia="Arial"/>
          <w:sz w:val="17"/>
          <w:szCs w:val="17"/>
          <w:color w:val="383A3A"/>
          <w:spacing w:val="-5"/>
          <w:w w:val="118"/>
          <w:position w:val="1"/>
        </w:rPr>
        <w:t>'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245"/>
          <w:position w:val="1"/>
        </w:rPr>
        <w:t>'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7"/>
          <w:szCs w:val="17"/>
          <w:color w:val="626262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9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4"/>
          <w:w w:val="6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"/>
          <w:w w:val="56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0"/>
        </w:rPr>
        <w:t>crsoııcl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8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7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8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198" w:lineRule="exact"/>
        <w:ind w:left="143" w:right="3296" w:firstLine="-1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13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2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6"/>
        </w:rPr>
        <w:t>ylll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Yııngı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4369" w:right="41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Söndürıııede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6" w:lineRule="exact"/>
        <w:ind w:left="174" w:right="-20"/>
        <w:jc w:val="left"/>
        <w:tabs>
          <w:tab w:pos="2580" w:val="left"/>
          <w:tab w:pos="4400" w:val="left"/>
          <w:tab w:pos="6280" w:val="left"/>
          <w:tab w:pos="7800" w:val="left"/>
          <w:tab w:pos="9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öndll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9"/>
          <w:position w:val="-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4"/>
          <w:position w:val="-3"/>
        </w:rPr>
        <w:t>::i_um3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4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65"/>
          <w:position w:val="-3"/>
        </w:rPr>
        <w:t>K_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65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4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-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93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-4"/>
          <w:w w:val="14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  <w:t>jC0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5327" w:right="-20"/>
        <w:jc w:val="left"/>
        <w:tabs>
          <w:tab w:pos="6280" w:val="left"/>
          <w:tab w:pos="7840" w:val="left"/>
          <w:tab w:pos="94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A3A"/>
          <w:spacing w:val="-43"/>
          <w:w w:val="53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A3A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89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Yanğında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9"/>
        </w:rPr>
        <w:t>çatısını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kısımlerı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7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6" w:lineRule="auto"/>
        <w:ind w:left="138" w:right="6888" w:firstLine="34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öndllrnıe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0"/>
        </w:rPr>
        <w:t>rahmi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  <w:position w:val="0"/>
        </w:rPr>
        <w:t>1.000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38" w:lineRule="auto"/>
        <w:ind w:left="46" w:right="209" w:firstLine="-4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arasındaki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onışturmada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kinıligi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7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7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3"/>
        </w:rPr>
        <w:t>burada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çıkan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ıvılcımları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çatını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kısımlarını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1595" w:space="286"/>
            <w:col w:w="9199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73" w:right="-20"/>
        <w:jc w:val="left"/>
        <w:tabs>
          <w:tab w:pos="1920" w:val="left"/>
          <w:tab w:pos="6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IBı:deli: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4"/>
        </w:rPr>
        <w:t>lAraç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04" w:lineRule="exact"/>
        <w:ind w:left="124" w:right="605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7"/>
        </w:rPr>
        <w:t>:Vaııgııı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7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A3A"/>
          <w:spacing w:val="0"/>
          <w:w w:val="85"/>
        </w:rPr>
        <w:t>Isınet</w:t>
      </w:r>
      <w:r>
        <w:rPr>
          <w:rFonts w:ascii="Arial" w:hAnsi="Arial" w:cs="Arial" w:eastAsia="Arial"/>
          <w:sz w:val="18"/>
          <w:szCs w:val="18"/>
          <w:color w:val="383A3A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AKYAZICI'ya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24" w:right="-20"/>
        <w:jc w:val="left"/>
        <w:tabs>
          <w:tab w:pos="460" w:val="left"/>
          <w:tab w:pos="1920" w:val="left"/>
          <w:tab w:pos="5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97.076813pt;margin-top:14.148741pt;width:14.010201pt;height:.1pt;mso-position-horizontal-relative:page;mso-position-vertical-relative:paragraph;z-index:-13618" coordorigin="3942,283" coordsize="280,2">
            <v:shape style="position:absolute;left:3942;top:283;width:280;height:2" coordorigin="3942,283" coordsize="280,0" path="m3942,283l4222,283e" filled="f" stroked="t" strokeweight=".233503pt" strokecolor="#707070">
              <v:path arrowok="t"/>
            </v:shape>
          </v:group>
          <w10:wrap type="none"/>
        </w:pict>
      </w:r>
      <w:r>
        <w:rPr/>
        <w:pict>
          <v:group style="position:absolute;margin-left:222.295181pt;margin-top:14.148741pt;width:14.944214pt;height:.1pt;mso-position-horizontal-relative:page;mso-position-vertical-relative:paragraph;z-index:-13617" coordorigin="4446,283" coordsize="299,2">
            <v:shape style="position:absolute;left:4446;top:283;width:299;height:2" coordorigin="4446,283" coordsize="299,0" path="m4446,283l4745,283e" filled="f" stroked="t" strokeweight=".233503pt" strokecolor="#606060">
              <v:path arrowok="t"/>
            </v:shape>
          </v:group>
          <w10:wrap type="none"/>
        </w:pict>
      </w:r>
      <w:r>
        <w:rPr/>
        <w:pict>
          <v:group style="position:absolute;margin-left:245.178513pt;margin-top:14.148741pt;width:15.411221pt;height:.1pt;mso-position-horizontal-relative:page;mso-position-vertical-relative:paragraph;z-index:-13616" coordorigin="4904,283" coordsize="308,2">
            <v:shape style="position:absolute;left:4904;top:283;width:308;height:2" coordorigin="4904,283" coordsize="308,0" path="m4904,283l5212,283e" filled="f" stroked="t" strokeweight=".233503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38"/>
        </w:rPr>
        <w:t>;:....-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ııilşü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  <w:position w:val="2"/>
        </w:rPr>
        <w:t>·ari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0"/>
          <w:position w:val="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0"/>
          <w:position w:val="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2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7"/>
          <w:position w:val="0"/>
        </w:rPr>
        <w:t>aa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27"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383A3A"/>
          <w:spacing w:val="0"/>
          <w:w w:val="127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383A3A"/>
          <w:spacing w:val="-32"/>
          <w:w w:val="127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27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626262"/>
          <w:spacing w:val="-16"/>
          <w:w w:val="127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83A3A"/>
          <w:spacing w:val="-18"/>
          <w:w w:val="13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7"/>
          <w:position w:val="0"/>
        </w:rPr>
        <w:t>6:00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13" w:right="-20"/>
        <w:jc w:val="left"/>
        <w:tabs>
          <w:tab w:pos="1240" w:val="left"/>
          <w:tab w:pos="1880" w:val="left"/>
          <w:tab w:pos="8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01.807457pt;margin-top:11.409464pt;width:11.90867pt;height:.1pt;mso-position-horizontal-relative:page;mso-position-vertical-relative:paragraph;z-index:-13615" coordorigin="2036,228" coordsize="238,2">
            <v:shape style="position:absolute;left:2036;top:228;width:238;height:2" coordorigin="2036,228" coordsize="238,0" path="m2036,228l2274,228e" filled="f" stroked="t" strokeweight=".233503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67"/>
          <w:position w:val="2"/>
        </w:rPr>
        <w:t>lU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016" w:right="-20"/>
        <w:jc w:val="left"/>
        <w:tabs>
          <w:tab w:pos="4220" w:val="left"/>
          <w:tab w:pos="81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262626"/>
          <w:spacing w:val="0"/>
          <w:w w:val="64"/>
          <w:b/>
          <w:bCs/>
          <w:position w:val="6"/>
        </w:rPr>
        <w:t>1</w:t>
      </w:r>
      <w:r>
        <w:rPr>
          <w:rFonts w:ascii="Arial" w:hAnsi="Arial" w:cs="Arial" w:eastAsia="Arial"/>
          <w:sz w:val="28"/>
          <w:szCs w:val="28"/>
          <w:color w:val="262626"/>
          <w:spacing w:val="-34"/>
          <w:w w:val="100"/>
          <w:b/>
          <w:bCs/>
          <w:position w:val="6"/>
        </w:rPr>
        <w:t> </w:t>
      </w:r>
      <w:r>
        <w:rPr>
          <w:rFonts w:ascii="Arial" w:hAnsi="Arial" w:cs="Arial" w:eastAsia="Arial"/>
          <w:sz w:val="25"/>
          <w:szCs w:val="25"/>
          <w:color w:val="383A3A"/>
          <w:spacing w:val="0"/>
          <w:w w:val="64"/>
          <w:i/>
          <w:position w:val="6"/>
        </w:rPr>
        <w:t>1</w:t>
      </w:r>
      <w:r>
        <w:rPr>
          <w:rFonts w:ascii="Arial" w:hAnsi="Arial" w:cs="Arial" w:eastAsia="Arial"/>
          <w:sz w:val="25"/>
          <w:szCs w:val="25"/>
          <w:color w:val="383A3A"/>
          <w:spacing w:val="0"/>
          <w:w w:val="64"/>
          <w:i/>
          <w:position w:val="6"/>
        </w:rPr>
        <w:t> </w:t>
      </w:r>
      <w:r>
        <w:rPr>
          <w:rFonts w:ascii="Arial" w:hAnsi="Arial" w:cs="Arial" w:eastAsia="Arial"/>
          <w:sz w:val="25"/>
          <w:szCs w:val="25"/>
          <w:color w:val="383A3A"/>
          <w:spacing w:val="5"/>
          <w:w w:val="64"/>
          <w:i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383A3A"/>
          <w:spacing w:val="0"/>
          <w:w w:val="64"/>
          <w:position w:val="6"/>
        </w:rPr>
        <w:t>MaYIS</w:t>
      </w:r>
      <w:r>
        <w:rPr>
          <w:rFonts w:ascii="Arial" w:hAnsi="Arial" w:cs="Arial" w:eastAsia="Arial"/>
          <w:sz w:val="20"/>
          <w:szCs w:val="20"/>
          <w:color w:val="383A3A"/>
          <w:spacing w:val="0"/>
          <w:w w:val="64"/>
          <w:position w:val="6"/>
        </w:rPr>
        <w:t> </w:t>
      </w:r>
      <w:r>
        <w:rPr>
          <w:rFonts w:ascii="Arial" w:hAnsi="Arial" w:cs="Arial" w:eastAsia="Arial"/>
          <w:sz w:val="28"/>
          <w:szCs w:val="28"/>
          <w:color w:val="262626"/>
          <w:spacing w:val="0"/>
          <w:w w:val="64"/>
          <w:b/>
          <w:bCs/>
          <w:position w:val="6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4429" w:right="577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17" w:lineRule="exact"/>
        <w:ind w:left="242" w:right="1705"/>
        <w:jc w:val="center"/>
        <w:tabs>
          <w:tab w:pos="8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-4"/>
        </w:rPr>
        <w:t>"ü</w:t>
      </w:r>
      <w:r>
        <w:rPr>
          <w:rFonts w:ascii="Arial" w:hAnsi="Arial" w:cs="Arial" w:eastAsia="Arial"/>
          <w:sz w:val="15"/>
          <w:szCs w:val="15"/>
          <w:color w:val="4D4D4D"/>
          <w:spacing w:val="-35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83"/>
          <w:i/>
          <w:position w:val="1"/>
        </w:rPr>
        <w:t>  </w:t>
      </w:r>
      <w:r>
        <w:rPr>
          <w:rFonts w:ascii="Arial" w:hAnsi="Arial" w:cs="Arial" w:eastAsia="Arial"/>
          <w:sz w:val="17"/>
          <w:szCs w:val="17"/>
          <w:color w:val="4D4D4D"/>
          <w:spacing w:val="28"/>
          <w:w w:val="8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5"/>
          <w:position w:val="1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79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83A3A"/>
          <w:spacing w:val="-32"/>
          <w:w w:val="89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83A3A"/>
          <w:spacing w:val="-57"/>
          <w:w w:val="137"/>
          <w:position w:val="9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83A3A"/>
          <w:spacing w:val="0"/>
          <w:w w:val="89"/>
          <w:i/>
          <w:position w:val="-4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</w:sectPr>
      </w:pPr>
      <w:rPr/>
    </w:p>
    <w:p>
      <w:pPr>
        <w:spacing w:before="0" w:after="0" w:line="581" w:lineRule="exact"/>
        <w:ind w:left="251"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893845pt;margin-top:16.168076pt;width:14.255214pt;height:36pt;mso-position-horizontal-relative:page;mso-position-vertical-relative:paragraph;z-index:-13610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A3A3A3"/>
                      <w:w w:val="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A3A3A3"/>
                      <w:spacing w:val="-13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757779"/>
                      <w:spacing w:val="-22"/>
                      <w:w w:val="35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442001pt;margin-top:16.168076pt;width:27.641289pt;height:36pt;mso-position-horizontal-relative:page;mso-position-vertical-relative:paragraph;z-index:-13609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42497E"/>
                      <w:spacing w:val="27"/>
                      <w:w w:val="72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757779"/>
                      <w:spacing w:val="0"/>
                      <w:w w:val="42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  <w:position w:val="22"/>
        </w:rPr>
        <w:t>.</w:t>
      </w:r>
      <w:r>
        <w:rPr>
          <w:rFonts w:ascii="Arial" w:hAnsi="Arial" w:cs="Arial" w:eastAsia="Arial"/>
          <w:sz w:val="18"/>
          <w:szCs w:val="18"/>
          <w:color w:val="626262"/>
          <w:spacing w:val="-49"/>
          <w:w w:val="100"/>
          <w:position w:val="22"/>
        </w:rPr>
        <w:t> 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  <w:position w:val="22"/>
        </w:rPr>
        <w:tab/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  <w:position w:val="22"/>
        </w:rPr>
      </w:r>
      <w:r>
        <w:rPr>
          <w:rFonts w:ascii="Times New Roman" w:hAnsi="Times New Roman" w:cs="Times New Roman" w:eastAsia="Times New Roman"/>
          <w:sz w:val="56"/>
          <w:szCs w:val="56"/>
          <w:color w:val="42497E"/>
          <w:spacing w:val="0"/>
          <w:w w:val="142"/>
          <w:i/>
          <w:position w:val="0"/>
        </w:rPr>
        <w:t>A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4" w:after="0" w:line="365" w:lineRule="exact"/>
        <w:ind w:right="-20"/>
        <w:jc w:val="right"/>
        <w:tabs>
          <w:tab w:pos="9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4"/>
          <w:szCs w:val="24"/>
          <w:color w:val="757779"/>
          <w:w w:val="130"/>
          <w:position w:val="-3"/>
        </w:rPr>
        <w:t>U'I</w:t>
      </w:r>
      <w:r>
        <w:rPr>
          <w:rFonts w:ascii="Arial" w:hAnsi="Arial" w:cs="Arial" w:eastAsia="Arial"/>
          <w:sz w:val="24"/>
          <w:szCs w:val="24"/>
          <w:color w:val="757779"/>
          <w:spacing w:val="-21"/>
          <w:w w:val="131"/>
          <w:position w:val="-3"/>
        </w:rPr>
        <w:t>L</w:t>
      </w:r>
      <w:r>
        <w:rPr>
          <w:rFonts w:ascii="Arial" w:hAnsi="Arial" w:cs="Arial" w:eastAsia="Arial"/>
          <w:sz w:val="24"/>
          <w:szCs w:val="24"/>
          <w:color w:val="383A3A"/>
          <w:spacing w:val="0"/>
          <w:w w:val="125"/>
          <w:position w:val="-3"/>
        </w:rPr>
        <w:t>U</w:t>
      </w:r>
      <w:r>
        <w:rPr>
          <w:rFonts w:ascii="Arial" w:hAnsi="Arial" w:cs="Arial" w:eastAsia="Arial"/>
          <w:sz w:val="24"/>
          <w:szCs w:val="24"/>
          <w:color w:val="383A3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383A3A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383A3A"/>
          <w:spacing w:val="0"/>
          <w:w w:val="87"/>
          <w:position w:val="11"/>
        </w:rPr>
        <w:t>AR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06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113"/>
        </w:rPr>
        <w:t>Itfaiy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13"/>
        </w:rPr>
        <w:t>e</w:t>
      </w:r>
      <w:r>
        <w:rPr>
          <w:rFonts w:ascii="Arial" w:hAnsi="Arial" w:cs="Arial" w:eastAsia="Arial"/>
          <w:sz w:val="18"/>
          <w:szCs w:val="18"/>
          <w:color w:val="4D4D4D"/>
          <w:spacing w:val="22"/>
          <w:w w:val="113"/>
        </w:rPr>
        <w:t> </w:t>
      </w:r>
      <w:r>
        <w:rPr>
          <w:rFonts w:ascii="Arial" w:hAnsi="Arial" w:cs="Arial" w:eastAsia="Arial"/>
          <w:sz w:val="18"/>
          <w:szCs w:val="18"/>
          <w:color w:val="383A3A"/>
          <w:spacing w:val="0"/>
          <w:w w:val="113"/>
        </w:rPr>
        <w:t>Merkez</w:t>
      </w:r>
      <w:r>
        <w:rPr>
          <w:rFonts w:ascii="Arial" w:hAnsi="Arial" w:cs="Arial" w:eastAsia="Arial"/>
          <w:sz w:val="18"/>
          <w:szCs w:val="18"/>
          <w:color w:val="383A3A"/>
          <w:spacing w:val="-1"/>
          <w:w w:val="113"/>
        </w:rPr>
        <w:t> </w:t>
      </w:r>
      <w:r>
        <w:rPr>
          <w:rFonts w:ascii="Arial" w:hAnsi="Arial" w:cs="Arial" w:eastAsia="Arial"/>
          <w:sz w:val="19"/>
          <w:szCs w:val="19"/>
          <w:color w:val="757779"/>
          <w:spacing w:val="0"/>
          <w:w w:val="81"/>
        </w:rPr>
        <w:t>B</w:t>
      </w:r>
      <w:r>
        <w:rPr>
          <w:rFonts w:ascii="Arial" w:hAnsi="Arial" w:cs="Arial" w:eastAsia="Arial"/>
          <w:sz w:val="19"/>
          <w:szCs w:val="19"/>
          <w:color w:val="757779"/>
          <w:spacing w:val="-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9"/>
        </w:rPr>
        <w:t>ö!9·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03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83A3A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83A3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83A3A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A3A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83A3A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83A3A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A3A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A3A"/>
          <w:spacing w:val="8"/>
          <w:w w:val="107"/>
        </w:rPr>
        <w:t>A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29"/>
        </w:rPr>
        <w:t>l;-i:i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4" w:lineRule="exact"/>
        <w:ind w:left="3775" w:right="134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0"/>
          <w:w w:val="100"/>
        </w:rPr>
        <w:t>ht</w:t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89"/>
        </w:rPr>
        <w:t>ThBfl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5"/>
          <w:w w:val="8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6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3"/>
        </w:rPr>
        <w:t>Aıv.iri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3" w:after="0" w:line="240" w:lineRule="auto"/>
        <w:ind w:right="1212"/>
        <w:jc w:val="right"/>
        <w:tabs>
          <w:tab w:pos="16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59.467621pt;margin-top:1.467791pt;width:17.475014pt;height:25.123048pt;mso-position-horizontal-relative:page;mso-position-vertical-relative:paragraph;z-index:-13614" coordorigin="9189,29" coordsize="350,502">
            <v:shape style="position:absolute;left:9189;top:29;width:350;height:502" coordorigin="9189,29" coordsize="350,502" path="m9189,29l9539,29,9539,532,9189,532,9189,29e" filled="t" fillcolor="#D4D4D6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311096pt;margin-top:6.511211pt;width:33.776103pt;height:45.5pt;mso-position-horizontal-relative:page;mso-position-vertical-relative:paragraph;z-index:-13608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757779"/>
                      <w:spacing w:val="0"/>
                      <w:w w:val="50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757779"/>
                      <w:spacing w:val="0"/>
                      <w:w w:val="5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757779"/>
                      <w:spacing w:val="37"/>
                      <w:w w:val="5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626262"/>
                      <w:spacing w:val="0"/>
                      <w:w w:val="53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4D4D4D"/>
                      <w:spacing w:val="0"/>
                      <w:w w:val="38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654907pt;margin-top:16.256729pt;width:25.282113pt;height:14pt;mso-position-horizontal-relative:page;mso-position-vertical-relative:paragraph;z-index:-1360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26262"/>
                      <w:spacing w:val="0"/>
                      <w:w w:val="162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26262"/>
                      <w:spacing w:val="-70"/>
                      <w:w w:val="1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26262"/>
                      <w:spacing w:val="0"/>
                      <w:w w:val="16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042358pt;margin-top:16.256729pt;width:9.1pt;height:14pt;mso-position-horizontal-relative:page;mso-position-vertical-relative:paragraph;z-index:-13605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E8E90"/>
                      <w:spacing w:val="0"/>
                      <w:w w:val="13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100"/>
          <w:i/>
          <w:position w:val="1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22"/>
          <w:w w:val="100"/>
          <w:i/>
          <w:position w:val="1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57779"/>
          <w:spacing w:val="0"/>
          <w:w w:val="64"/>
          <w:b/>
          <w:bCs/>
          <w:position w:val="0"/>
        </w:rPr>
        <w:t>··</w:t>
      </w:r>
      <w:r>
        <w:rPr>
          <w:rFonts w:ascii="Times New Roman" w:hAnsi="Times New Roman" w:cs="Times New Roman" w:eastAsia="Times New Roman"/>
          <w:sz w:val="42"/>
          <w:szCs w:val="42"/>
          <w:color w:val="757779"/>
          <w:spacing w:val="0"/>
          <w:w w:val="63"/>
          <w:b/>
          <w:bCs/>
          <w:position w:val="0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757779"/>
          <w:spacing w:val="-51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A3A3A3"/>
          <w:spacing w:val="-79"/>
          <w:w w:val="184"/>
          <w:i/>
          <w:position w:val="7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8E8E90"/>
          <w:spacing w:val="-3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8E8E90"/>
          <w:spacing w:val="-2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8E8E90"/>
          <w:spacing w:val="0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8E8E90"/>
          <w:spacing w:val="44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169"/>
          <w:position w:val="0"/>
        </w:rPr>
        <w:t>Q</w:t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8E8E90"/>
          <w:spacing w:val="0"/>
          <w:w w:val="64"/>
          <w:position w:val="1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right="-20"/>
        <w:jc w:val="left"/>
        <w:tabs>
          <w:tab w:pos="46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118256pt;margin-top:11.737861pt;width:40.711351pt;height:13.5pt;mso-position-horizontal-relative:page;mso-position-vertical-relative:paragraph;z-index:-13606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68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626262"/>
                      <w:spacing w:val="0"/>
                      <w:w w:val="77"/>
                      <w:i/>
                    </w:rPr>
                    <w:t>lfla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26262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26262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57779"/>
                      <w:spacing w:val="0"/>
                      <w:w w:val="51"/>
                      <w:i/>
                    </w:rPr>
                    <w:t>W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8"/>
        </w:rPr>
        <w:t>İtf.Aıniri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3"/>
          <w:szCs w:val="33"/>
          <w:color w:val="757779"/>
          <w:spacing w:val="0"/>
          <w:w w:val="63"/>
          <w:position w:val="-3"/>
        </w:rPr>
        <w:t>iiı"</w:t>
      </w:r>
      <w:r>
        <w:rPr>
          <w:rFonts w:ascii="Times New Roman" w:hAnsi="Times New Roman" w:cs="Times New Roman" w:eastAsia="Times New Roman"/>
          <w:sz w:val="33"/>
          <w:szCs w:val="33"/>
          <w:color w:val="757779"/>
          <w:spacing w:val="23"/>
          <w:w w:val="63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757779"/>
          <w:spacing w:val="0"/>
          <w:w w:val="82"/>
          <w:i/>
          <w:position w:val="-3"/>
        </w:rPr>
        <w:t>1</w:t>
      </w:r>
      <w:r>
        <w:rPr>
          <w:rFonts w:ascii="Arial" w:hAnsi="Arial" w:cs="Arial" w:eastAsia="Arial"/>
          <w:sz w:val="24"/>
          <w:szCs w:val="24"/>
          <w:color w:val="757779"/>
          <w:spacing w:val="0"/>
          <w:w w:val="81"/>
          <w:i/>
          <w:position w:val="-3"/>
        </w:rPr>
        <w:t>!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1263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101"/>
          <w:position w:val="-2"/>
        </w:rPr>
        <w:t>@iit!l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6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E8E90"/>
          <w:spacing w:val="-28"/>
          <w:w w:val="135"/>
          <w:b/>
          <w:bCs/>
          <w:position w:val="-4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B8B8B5"/>
          <w:spacing w:val="-7"/>
          <w:w w:val="135"/>
          <w:b/>
          <w:bCs/>
          <w:position w:val="-4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E8E90"/>
          <w:spacing w:val="0"/>
          <w:w w:val="135"/>
          <w:b/>
          <w:bCs/>
          <w:position w:val="-4"/>
        </w:rPr>
        <w:t>.,</w:t>
      </w:r>
      <w:r>
        <w:rPr>
          <w:rFonts w:ascii="Times New Roman" w:hAnsi="Times New Roman" w:cs="Times New Roman" w:eastAsia="Times New Roman"/>
          <w:sz w:val="11"/>
          <w:szCs w:val="11"/>
          <w:color w:val="8E8E90"/>
          <w:spacing w:val="1"/>
          <w:w w:val="13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90"/>
          <w:spacing w:val="0"/>
          <w:w w:val="135"/>
          <w:b/>
          <w:bCs/>
          <w:position w:val="-4"/>
        </w:rPr>
        <w:t>tt</w:t>
      </w:r>
      <w:r>
        <w:rPr>
          <w:rFonts w:ascii="Times New Roman" w:hAnsi="Times New Roman" w:cs="Times New Roman" w:eastAsia="Times New Roman"/>
          <w:sz w:val="11"/>
          <w:szCs w:val="11"/>
          <w:color w:val="8E8E90"/>
          <w:spacing w:val="0"/>
          <w:w w:val="135"/>
          <w:b/>
          <w:bCs/>
          <w:position w:val="-4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8E8E90"/>
          <w:spacing w:val="14"/>
          <w:w w:val="13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57"/>
          <w:b/>
          <w:bCs/>
          <w:i/>
          <w:position w:val="2"/>
        </w:rPr>
        <w:t>;J"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57"/>
          <w:b/>
          <w:bCs/>
          <w:i/>
          <w:position w:val="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5"/>
          <w:w w:val="57"/>
          <w:b/>
          <w:bCs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90"/>
          <w:spacing w:val="0"/>
          <w:w w:val="57"/>
          <w:b/>
          <w:bCs/>
          <w:position w:val="2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8E8E90"/>
          <w:spacing w:val="0"/>
          <w:w w:val="57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90"/>
          <w:spacing w:val="5"/>
          <w:w w:val="57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50"/>
          <w:b/>
          <w:bCs/>
          <w:position w:val="2"/>
        </w:rPr>
        <w:t>-ıo..: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51"/>
          <w:b/>
          <w:bCs/>
          <w:position w:val="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-31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68"/>
          <w:b/>
          <w:bCs/>
          <w:position w:val="2"/>
        </w:rPr>
        <w:t>.•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27"/>
          <w:w w:val="68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243"/>
          <w:position w:val="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69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-5"/>
          <w:w w:val="69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203"/>
          <w:position w:val="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4348" w:space="152"/>
            <w:col w:w="6580"/>
          </w:cols>
        </w:sectPr>
      </w:pPr>
      <w:rPr/>
    </w:p>
    <w:p>
      <w:pPr>
        <w:spacing w:before="0" w:after="0" w:line="93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A3A3A3"/>
          <w:spacing w:val="-59"/>
          <w:w w:val="121"/>
          <w:position w:val="-1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E8E90"/>
          <w:spacing w:val="0"/>
          <w:w w:val="72"/>
          <w:b/>
          <w:bCs/>
          <w:i/>
          <w:position w:val="-4"/>
        </w:rPr>
        <w:t>t:</w:t>
      </w:r>
      <w:r>
        <w:rPr>
          <w:rFonts w:ascii="Times New Roman" w:hAnsi="Times New Roman" w:cs="Times New Roman" w:eastAsia="Times New Roman"/>
          <w:sz w:val="14"/>
          <w:szCs w:val="14"/>
          <w:color w:val="8E8E90"/>
          <w:spacing w:val="14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A3A3A3"/>
          <w:spacing w:val="0"/>
          <w:w w:val="51"/>
          <w:position w:val="-15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right="-61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100"/>
          <w:b/>
          <w:bCs/>
          <w:position w:val="-4"/>
        </w:rPr>
        <w:t>.·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-7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77"/>
          <w:b/>
          <w:bCs/>
          <w:position w:val="-4"/>
        </w:rPr>
        <w:t>tJ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77"/>
          <w:b/>
          <w:bCs/>
          <w:position w:val="-4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9"/>
          <w:w w:val="7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8B8B5"/>
          <w:spacing w:val="0"/>
          <w:w w:val="187"/>
          <w:position w:val="-4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B8B8B5"/>
          <w:spacing w:val="0"/>
          <w:w w:val="188"/>
          <w:position w:val="-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112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383A3A"/>
          <w:spacing w:val="1"/>
          <w:w w:val="76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383A3A"/>
          <w:spacing w:val="0"/>
          <w:w w:val="77"/>
          <w:position w:val="-2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E8E90"/>
          <w:spacing w:val="0"/>
          <w:w w:val="283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3" w:equalWidth="0">
            <w:col w:w="8632" w:space="174"/>
            <w:col w:w="384" w:space="176"/>
            <w:col w:w="1714"/>
          </w:cols>
        </w:sectPr>
      </w:pPr>
      <w:rPr/>
    </w:p>
    <w:p>
      <w:pPr>
        <w:spacing w:before="0" w:after="0" w:line="133" w:lineRule="exact"/>
        <w:ind w:right="1484"/>
        <w:jc w:val="right"/>
        <w:tabs>
          <w:tab w:pos="6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9"/>
          <w:szCs w:val="9"/>
          <w:color w:val="757779"/>
          <w:w w:val="49"/>
        </w:rPr>
        <w:t>...</w:t>
      </w:r>
      <w:r>
        <w:rPr>
          <w:rFonts w:ascii="Arial" w:hAnsi="Arial" w:cs="Arial" w:eastAsia="Arial"/>
          <w:sz w:val="9"/>
          <w:szCs w:val="9"/>
          <w:color w:val="757779"/>
          <w:spacing w:val="-3"/>
          <w:w w:val="49"/>
        </w:rPr>
        <w:t>.</w:t>
      </w:r>
      <w:r>
        <w:rPr>
          <w:rFonts w:ascii="Arial" w:hAnsi="Arial" w:cs="Arial" w:eastAsia="Arial"/>
          <w:sz w:val="9"/>
          <w:szCs w:val="9"/>
          <w:color w:val="A3A3A3"/>
          <w:spacing w:val="1"/>
          <w:w w:val="164"/>
        </w:rPr>
        <w:t>.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18"/>
        </w:rPr>
        <w:t>..,.''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b/>
          <w:bCs/>
          <w:i/>
        </w:rPr>
        <w:t>1;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1"/>
          <w:w w:val="100"/>
          <w:b/>
          <w:bCs/>
          <w:i/>
        </w:rPr>
        <w:t> </w:t>
      </w:r>
      <w:r>
        <w:rPr>
          <w:rFonts w:ascii="Arial" w:hAnsi="Arial" w:cs="Arial" w:eastAsia="Arial"/>
          <w:sz w:val="34"/>
          <w:szCs w:val="34"/>
          <w:color w:val="8E8E90"/>
          <w:spacing w:val="0"/>
          <w:w w:val="62"/>
          <w:b/>
          <w:bCs/>
          <w:i/>
        </w:rPr>
        <w:t>*</w:t>
      </w:r>
      <w:r>
        <w:rPr>
          <w:rFonts w:ascii="Arial" w:hAnsi="Arial" w:cs="Arial" w:eastAsia="Arial"/>
          <w:sz w:val="34"/>
          <w:szCs w:val="34"/>
          <w:color w:val="8E8E90"/>
          <w:spacing w:val="18"/>
          <w:w w:val="62"/>
          <w:b/>
          <w:bCs/>
          <w:i/>
        </w:rPr>
        <w:t> </w:t>
      </w:r>
      <w:r>
        <w:rPr>
          <w:rFonts w:ascii="Arial" w:hAnsi="Arial" w:cs="Arial" w:eastAsia="Arial"/>
          <w:sz w:val="34"/>
          <w:szCs w:val="34"/>
          <w:color w:val="626262"/>
          <w:spacing w:val="0"/>
          <w:w w:val="22"/>
          <w:b/>
          <w:bCs/>
        </w:rPr>
        <w:t>.</w:t>
      </w:r>
      <w:r>
        <w:rPr>
          <w:rFonts w:ascii="Arial" w:hAnsi="Arial" w:cs="Arial" w:eastAsia="Arial"/>
          <w:sz w:val="34"/>
          <w:szCs w:val="34"/>
          <w:color w:val="626262"/>
          <w:spacing w:val="-20"/>
          <w:w w:val="22"/>
          <w:b/>
          <w:bCs/>
        </w:rPr>
        <w:t>.</w:t>
      </w:r>
      <w:r>
        <w:rPr>
          <w:rFonts w:ascii="Arial" w:hAnsi="Arial" w:cs="Arial" w:eastAsia="Arial"/>
          <w:sz w:val="13"/>
          <w:szCs w:val="13"/>
          <w:color w:val="383A3A"/>
          <w:spacing w:val="0"/>
          <w:w w:val="266"/>
          <w:b/>
          <w:bCs/>
        </w:rPr>
        <w:t>,</w:t>
      </w:r>
      <w:r>
        <w:rPr>
          <w:rFonts w:ascii="Arial" w:hAnsi="Arial" w:cs="Arial" w:eastAsia="Arial"/>
          <w:sz w:val="13"/>
          <w:szCs w:val="13"/>
          <w:color w:val="383A3A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626262"/>
          <w:spacing w:val="0"/>
          <w:w w:val="177"/>
          <w:b/>
          <w:bCs/>
        </w:rPr>
        <w:t>ff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71" w:lineRule="exact"/>
        <w:ind w:left="279" w:right="-20"/>
        <w:jc w:val="left"/>
        <w:tabs>
          <w:tab w:pos="86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83A3A"/>
          <w:spacing w:val="0"/>
          <w:w w:val="58"/>
          <w:position w:val="-1"/>
        </w:rPr>
        <w:t>..:.:</w:t>
      </w:r>
      <w:r>
        <w:rPr>
          <w:rFonts w:ascii="Arial" w:hAnsi="Arial" w:cs="Arial" w:eastAsia="Arial"/>
          <w:sz w:val="16"/>
          <w:szCs w:val="16"/>
          <w:color w:val="383A3A"/>
          <w:spacing w:val="-12"/>
          <w:w w:val="58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8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58"/>
          <w:position w:val="4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58"/>
          <w:position w:val="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23"/>
          <w:w w:val="58"/>
          <w:position w:val="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  <w:position w:val="4"/>
        </w:rPr>
        <w:t>'"-: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  <w:position w:val="4"/>
        </w:rPr>
        <w:t>        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6"/>
          <w:w w:val="100"/>
          <w:position w:val="4"/>
        </w:rPr>
        <w:t> </w:t>
      </w:r>
      <w:r>
        <w:rPr>
          <w:rFonts w:ascii="Arial" w:hAnsi="Arial" w:cs="Arial" w:eastAsia="Arial"/>
          <w:sz w:val="11"/>
          <w:szCs w:val="11"/>
          <w:color w:val="626262"/>
          <w:spacing w:val="0"/>
          <w:w w:val="101"/>
          <w:position w:val="4"/>
        </w:rPr>
        <w:t>.</w:t>
      </w:r>
      <w:r>
        <w:rPr>
          <w:rFonts w:ascii="Arial" w:hAnsi="Arial" w:cs="Arial" w:eastAsia="Arial"/>
          <w:sz w:val="11"/>
          <w:szCs w:val="11"/>
          <w:color w:val="626262"/>
          <w:spacing w:val="-15"/>
          <w:w w:val="101"/>
          <w:position w:val="4"/>
        </w:rPr>
        <w:t>,</w:t>
      </w:r>
      <w:r>
        <w:rPr>
          <w:rFonts w:ascii="Arial" w:hAnsi="Arial" w:cs="Arial" w:eastAsia="Arial"/>
          <w:sz w:val="17"/>
          <w:szCs w:val="17"/>
          <w:color w:val="383A3A"/>
          <w:spacing w:val="0"/>
          <w:w w:val="50"/>
          <w:position w:val="4"/>
        </w:rPr>
        <w:t>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279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83A3A"/>
          <w:spacing w:val="0"/>
          <w:w w:val="168"/>
          <w:position w:val="-4"/>
        </w:rPr>
        <w:t>(ii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</w:sectPr>
      </w:pPr>
      <w:rPr/>
    </w:p>
    <w:p>
      <w:pPr>
        <w:spacing w:before="0" w:after="0" w:line="225" w:lineRule="exact"/>
        <w:ind w:left="279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31.172695pt;margin-top:44.857914pt;width:543.595774pt;height:737.996039pt;mso-position-horizontal-relative:page;mso-position-vertical-relative:page;z-index:-13619" coordorigin="623,897" coordsize="10872,14760">
            <v:group style="position:absolute;left:640;top:918;width:154;height:2" coordorigin="640,918" coordsize="154,2">
              <v:shape style="position:absolute;left:640;top:918;width:154;height:2" coordorigin="640,918" coordsize="154,0" path="m640,918l794,918e" filled="f" stroked="t" strokeweight=".467007pt" strokecolor="#444444">
                <v:path arrowok="t"/>
              </v:shape>
            </v:group>
            <v:group style="position:absolute;left:649;top:904;width:2;height:1160" coordorigin="649,904" coordsize="2,1160">
              <v:shape style="position:absolute;left:649;top:904;width:2;height:1160" coordorigin="649,904" coordsize="0,1160" path="m649,2064l649,904e" filled="f" stroked="t" strokeweight=".70051pt" strokecolor="#939393">
                <v:path arrowok="t"/>
              </v:shape>
            </v:group>
            <v:group style="position:absolute;left:738;top:923;width:10741;height:2" coordorigin="738,923" coordsize="10741,2">
              <v:shape style="position:absolute;left:738;top:923;width:10741;height:2" coordorigin="738,923" coordsize="10741,0" path="m738,923l11479,923e" filled="f" stroked="t" strokeweight=".70051pt" strokecolor="#545454">
                <v:path arrowok="t"/>
              </v:shape>
            </v:group>
            <v:group style="position:absolute;left:2405;top:918;width:2;height:1013" coordorigin="2405,918" coordsize="2,1013">
              <v:shape style="position:absolute;left:2405;top:918;width:2;height:1013" coordorigin="2405,918" coordsize="0,1013" path="m2405,1931l2405,918e" filled="f" stroked="t" strokeweight=".70051pt" strokecolor="#878787">
                <v:path arrowok="t"/>
              </v:shape>
            </v:group>
            <v:group style="position:absolute;left:6916;top:930;width:444;height:2" coordorigin="6916,930" coordsize="444,2">
              <v:shape style="position:absolute;left:6916;top:930;width:444;height:2" coordorigin="6916,930" coordsize="444,0" path="m6916,930l7360,930e" filled="f" stroked="t" strokeweight=".70051pt" strokecolor="#4B4B4B">
                <v:path arrowok="t"/>
              </v:shape>
            </v:group>
            <v:group style="position:absolute;left:7304;top:928;width:252;height:2" coordorigin="7304,928" coordsize="252,2">
              <v:shape style="position:absolute;left:7304;top:928;width:252;height:2" coordorigin="7304,928" coordsize="252,0" path="m7304,928l7556,928e" filled="f" stroked="t" strokeweight=".467007pt" strokecolor="#383838">
                <v:path arrowok="t"/>
              </v:shape>
            </v:group>
            <v:group style="position:absolute;left:7995;top:925;width:584;height:2" coordorigin="7995,925" coordsize="584,2">
              <v:shape style="position:absolute;left:7995;top:925;width:584;height:2" coordorigin="7995,925" coordsize="584,0" path="m7995,925l8579,925e" filled="f" stroked="t" strokeweight=".467007pt" strokecolor="#575757">
                <v:path arrowok="t"/>
              </v:shape>
            </v:group>
            <v:group style="position:absolute;left:9102;top:918;width:2;height:862" coordorigin="9102,918" coordsize="2,862">
              <v:shape style="position:absolute;left:9102;top:918;width:2;height:862" coordorigin="9102,918" coordsize="0,862" path="m9102,1780l9102,918e" filled="f" stroked="t" strokeweight=".70051pt" strokecolor="#545454">
                <v:path arrowok="t"/>
              </v:shape>
            </v:group>
            <v:group style="position:absolute;left:11474;top:918;width:2;height:3314" coordorigin="11474,918" coordsize="2,3314">
              <v:shape style="position:absolute;left:11474;top:918;width:2;height:3314" coordorigin="11474,918" coordsize="0,3314" path="m11474,4232l11474,918e" filled="f" stroked="t" strokeweight=".70051pt" strokecolor="#575757">
                <v:path arrowok="t"/>
              </v:shape>
            </v:group>
            <v:group style="position:absolute;left:649;top:1643;width:2;height:118" coordorigin="649,1643" coordsize="2,118">
              <v:shape style="position:absolute;left:649;top:1643;width:2;height:118" coordorigin="649,1643" coordsize="0,118" path="m649,1761l649,1643e" filled="f" stroked="t" strokeweight=".467007pt" strokecolor="#676767">
                <v:path arrowok="t"/>
              </v:shape>
            </v:group>
            <v:group style="position:absolute;left:2405;top:1643;width:2;height:118" coordorigin="2405,1643" coordsize="2,118">
              <v:shape style="position:absolute;left:2405;top:1643;width:2;height:118" coordorigin="2405,1643" coordsize="0,118" path="m2405,1761l2405,1643e" filled="f" stroked="t" strokeweight=".467007pt" strokecolor="#676767">
                <v:path arrowok="t"/>
              </v:shape>
            </v:group>
            <v:group style="position:absolute;left:9102;top:1704;width:2;height:227" coordorigin="9102,1704" coordsize="2,227">
              <v:shape style="position:absolute;left:9102;top:1704;width:2;height:227" coordorigin="9102,1704" coordsize="0,227" path="m9102,1931l9102,1704e" filled="f" stroked="t" strokeweight=".467007pt" strokecolor="#444444">
                <v:path arrowok="t"/>
              </v:shape>
            </v:group>
            <v:group style="position:absolute;left:649;top:1823;width:2;height:611" coordorigin="649,1823" coordsize="2,611">
              <v:shape style="position:absolute;left:649;top:1823;width:2;height:611" coordorigin="649,1823" coordsize="0,611" path="m649,2433l649,1823e" filled="f" stroked="t" strokeweight=".934013pt" strokecolor="#747474">
                <v:path arrowok="t"/>
              </v:shape>
            </v:group>
            <v:group style="position:absolute;left:2403;top:1875;width:2;height:540" coordorigin="2403,1875" coordsize="2,540">
              <v:shape style="position:absolute;left:2403;top:1875;width:2;height:540" coordorigin="2403,1875" coordsize="0,540" path="m2403,2414l2403,1875e" filled="f" stroked="t" strokeweight=".934013pt" strokecolor="#6B6B6B">
                <v:path arrowok="t"/>
              </v:shape>
            </v:group>
            <v:group style="position:absolute;left:9102;top:1875;width:2;height:540" coordorigin="9102,1875" coordsize="2,540">
              <v:shape style="position:absolute;left:9102;top:1875;width:2;height:540" coordorigin="9102,1875" coordsize="0,540" path="m9102,2414l9102,1875e" filled="f" stroked="t" strokeweight=".70051pt" strokecolor="#4B4B4B">
                <v:path arrowok="t"/>
              </v:shape>
            </v:group>
            <v:group style="position:absolute;left:651;top:2088;width:2;height:904" coordorigin="651,2088" coordsize="2,904">
              <v:shape style="position:absolute;left:651;top:2088;width:2;height:904" coordorigin="651,2088" coordsize="0,904" path="m651,2992l651,2088e" filled="f" stroked="t" strokeweight=".934013pt" strokecolor="#4F4F4F">
                <v:path arrowok="t"/>
              </v:shape>
            </v:group>
            <v:group style="position:absolute;left:644;top:3056;width:6716;height:2" coordorigin="644,3056" coordsize="6716,2">
              <v:shape style="position:absolute;left:644;top:3056;width:6716;height:2" coordorigin="644,3056" coordsize="6716,0" path="m644,3056l7360,3056e" filled="f" stroked="t" strokeweight=".70051pt" strokecolor="#545454">
                <v:path arrowok="t"/>
              </v:shape>
            </v:group>
            <v:group style="position:absolute;left:7304;top:3058;width:252;height:2" coordorigin="7304,3058" coordsize="252,2">
              <v:shape style="position:absolute;left:7304;top:3058;width:252;height:2" coordorigin="7304,3058" coordsize="252,0" path="m7304,3058l7556,3058e" filled="f" stroked="t" strokeweight=".467007pt" strokecolor="#3F3F3F">
                <v:path arrowok="t"/>
              </v:shape>
            </v:group>
            <v:group style="position:absolute;left:7500;top:3056;width:3984;height:2" coordorigin="7500,3056" coordsize="3984,2">
              <v:shape style="position:absolute;left:7500;top:3056;width:3984;height:2" coordorigin="7500,3056" coordsize="3984,0" path="m7500,3056l11484,3056e" filled="f" stroked="t" strokeweight=".70051pt" strokecolor="#575757">
                <v:path arrowok="t"/>
              </v:shape>
            </v:group>
            <v:group style="position:absolute;left:640;top:3269;width:10844;height:2" coordorigin="640,3269" coordsize="10844,2">
              <v:shape style="position:absolute;left:640;top:3269;width:10844;height:2" coordorigin="640,3269" coordsize="10844,0" path="m640,3269l11484,3269e" filled="f" stroked="t" strokeweight=".70051pt" strokecolor="#575757">
                <v:path arrowok="t"/>
              </v:shape>
            </v:group>
            <v:group style="position:absolute;left:649;top:3001;width:2;height:3309" coordorigin="649,3001" coordsize="2,3309">
              <v:shape style="position:absolute;left:649;top:3001;width:2;height:3309" coordorigin="649,3001" coordsize="0,3309" path="m649,6310l649,3001e" filled="f" stroked="t" strokeweight=".70051pt" strokecolor="#484848">
                <v:path arrowok="t"/>
              </v:shape>
            </v:group>
            <v:group style="position:absolute;left:644;top:3486;width:10844;height:2" coordorigin="644,3486" coordsize="10844,2">
              <v:shape style="position:absolute;left:644;top:3486;width:10844;height:2" coordorigin="644,3486" coordsize="10844,0" path="m644,3486l11488,3486e" filled="f" stroked="t" strokeweight=".70051pt" strokecolor="#575757">
                <v:path arrowok="t"/>
              </v:shape>
            </v:group>
            <v:group style="position:absolute;left:3878;top:3475;width:2;height:748" coordorigin="3878,3475" coordsize="2,748">
              <v:shape style="position:absolute;left:3878;top:3475;width:2;height:748" coordorigin="3878,3475" coordsize="0,748" path="m3878,4223l3878,3475e" filled="f" stroked="t" strokeweight=".934013pt" strokecolor="#4B4B4B">
                <v:path arrowok="t"/>
              </v:shape>
            </v:group>
            <v:group style="position:absolute;left:3871;top:3905;width:1919;height:2" coordorigin="3871,3905" coordsize="1919,2">
              <v:shape style="position:absolute;left:3871;top:3905;width:1919;height:2" coordorigin="3871,3905" coordsize="1919,0" path="m3871,3905l5791,3905e" filled="f" stroked="t" strokeweight=".70051pt" strokecolor="#545454">
                <v:path arrowok="t"/>
              </v:shape>
            </v:group>
            <v:group style="position:absolute;left:644;top:4213;width:3260;height:2" coordorigin="644,4213" coordsize="3260,2">
              <v:shape style="position:absolute;left:644;top:4213;width:3260;height:2" coordorigin="644,4213" coordsize="3260,0" path="m644,4213l3904,4213e" filled="f" stroked="t" strokeweight=".70051pt" strokecolor="#575757">
                <v:path arrowok="t"/>
              </v:shape>
            </v:group>
            <v:group style="position:absolute;left:3829;top:4213;width:1966;height:2" coordorigin="3829,4213" coordsize="1966,2">
              <v:shape style="position:absolute;left:3829;top:4213;width:1966;height:2" coordorigin="3829,4213" coordsize="1966,0" path="m3829,4213l5796,4213e" filled="f" stroked="t" strokeweight="1.167517pt" strokecolor="#383838">
                <v:path arrowok="t"/>
              </v:shape>
            </v:group>
            <v:group style="position:absolute;left:5632;top:4215;width:5852;height:2" coordorigin="5632,4215" coordsize="5852,2">
              <v:shape style="position:absolute;left:5632;top:4215;width:5852;height:2" coordorigin="5632,4215" coordsize="5852,0" path="m5632,4215l11484,4215e" filled="f" stroked="t" strokeweight=".70051pt" strokecolor="#575757">
                <v:path arrowok="t"/>
              </v:shape>
            </v:group>
            <v:group style="position:absolute;left:6956;top:3479;width:2;height:748" coordorigin="6956,3479" coordsize="2,748">
              <v:shape style="position:absolute;left:6956;top:3479;width:2;height:748" coordorigin="6956,3479" coordsize="0,748" path="m6956,4227l6956,3479e" filled="f" stroked="t" strokeweight=".934013pt" strokecolor="#4F4F4F">
                <v:path arrowok="t"/>
              </v:shape>
            </v:group>
            <v:group style="position:absolute;left:640;top:4492;width:10849;height:2" coordorigin="640,4492" coordsize="10849,2">
              <v:shape style="position:absolute;left:640;top:4492;width:10849;height:2" coordorigin="640,4492" coordsize="10849,0" path="m640,4492l11488,4492e" filled="f" stroked="t" strokeweight=".70051pt" strokecolor="#575757">
                <v:path arrowok="t"/>
              </v:shape>
            </v:group>
            <v:group style="position:absolute;left:2400;top:4204;width:2;height:293" coordorigin="2400,4204" coordsize="2,293">
              <v:shape style="position:absolute;left:2400;top:4204;width:2;height:293" coordorigin="2400,4204" coordsize="0,293" path="m2400,4497l2400,4204e" filled="f" stroked="t" strokeweight=".934013pt" strokecolor="#383838">
                <v:path arrowok="t"/>
              </v:shape>
            </v:group>
            <v:group style="position:absolute;left:9060;top:4495;width:229;height:2" coordorigin="9060,4495" coordsize="229,2">
              <v:shape style="position:absolute;left:9060;top:4495;width:229;height:2" coordorigin="9060,4495" coordsize="229,0" path="m9060,4495l9289,4495e" filled="f" stroked="t" strokeweight=".467007pt" strokecolor="#4F4F4F">
                <v:path arrowok="t"/>
              </v:shape>
            </v:group>
            <v:group style="position:absolute;left:2391;top:4708;width:9093;height:2" coordorigin="2391,4708" coordsize="9093,2">
              <v:shape style="position:absolute;left:2391;top:4708;width:9093;height:2" coordorigin="2391,4708" coordsize="9093,0" path="m2391,4708l11484,4708e" filled="f" stroked="t" strokeweight=".70051pt" strokecolor="#575757">
                <v:path arrowok="t"/>
              </v:shape>
            </v:group>
            <v:group style="position:absolute;left:11479;top:4488;width:2;height:4379" coordorigin="11479,4488" coordsize="2,4379">
              <v:shape style="position:absolute;left:11479;top:4488;width:2;height:4379" coordorigin="11479,4488" coordsize="0,4379" path="m11479,8866l11479,4488e" filled="f" stroked="t" strokeweight=".70051pt" strokecolor="#575757">
                <v:path arrowok="t"/>
              </v:shape>
            </v:group>
            <v:group style="position:absolute;left:4918;top:4701;width:2;height:478" coordorigin="4918,4701" coordsize="2,478">
              <v:shape style="position:absolute;left:4918;top:4701;width:2;height:478" coordorigin="4918,4701" coordsize="0,478" path="m4918,5179l4918,4701e" filled="f" stroked="t" strokeweight=".70051pt" strokecolor="#4B4B4B">
                <v:path arrowok="t"/>
              </v:shape>
            </v:group>
            <v:group style="position:absolute;left:4904;top:5127;width:1308;height:2" coordorigin="4904,5127" coordsize="1308,2">
              <v:shape style="position:absolute;left:4904;top:5127;width:1308;height:2" coordorigin="4904,5127" coordsize="1308,0" path="m4904,5127l6211,5127e" filled="f" stroked="t" strokeweight=".233503pt" strokecolor="#5B5B5B">
                <v:path arrowok="t"/>
              </v:shape>
            </v:group>
            <v:group style="position:absolute;left:7794;top:4701;width:2;height:256" coordorigin="7794,4701" coordsize="2,256">
              <v:shape style="position:absolute;left:7794;top:4701;width:2;height:256" coordorigin="7794,4701" coordsize="0,256" path="m7794,4956l7794,4701e" filled="f" stroked="t" strokeweight=".70051pt" strokecolor="#4B4B4B">
                <v:path arrowok="t"/>
              </v:shape>
            </v:group>
            <v:group style="position:absolute;left:4915;top:4857;width:2;height:828" coordorigin="4915,4857" coordsize="2,828">
              <v:shape style="position:absolute;left:4915;top:4857;width:2;height:828" coordorigin="4915,4857" coordsize="0,828" path="m4915,5685l4915,4857e" filled="f" stroked="t" strokeweight=".934013pt" strokecolor="#4F4F4F">
                <v:path arrowok="t"/>
              </v:shape>
            </v:group>
            <v:group style="position:absolute;left:6211;top:5127;width:1317;height:2" coordorigin="6211,5127" coordsize="1317,2">
              <v:shape style="position:absolute;left:6211;top:5127;width:1317;height:2" coordorigin="6211,5127" coordsize="1317,0" path="m6211,5127l7528,5127e" filled="f" stroked="t" strokeweight=".233503pt" strokecolor="#000000">
                <v:path arrowok="t"/>
              </v:shape>
            </v:group>
            <v:group style="position:absolute;left:7528;top:5127;width:733;height:2" coordorigin="7528,5127" coordsize="733,2">
              <v:shape style="position:absolute;left:7528;top:5127;width:733;height:2" coordorigin="7528,5127" coordsize="733,0" path="m7528,5127l8261,5127e" filled="f" stroked="t" strokeweight=".233503pt" strokecolor="#707070">
                <v:path arrowok="t"/>
              </v:shape>
            </v:group>
            <v:group style="position:absolute;left:7794;top:4876;width:2;height:284" coordorigin="7794,4876" coordsize="2,284">
              <v:shape style="position:absolute;left:7794;top:4876;width:2;height:284" coordorigin="7794,4876" coordsize="0,284" path="m7794,5160l7794,4876e" filled="f" stroked="t" strokeweight=".934013pt" strokecolor="#606060">
                <v:path arrowok="t"/>
              </v:shape>
            </v:group>
            <v:group style="position:absolute;left:8261;top:5127;width:3204;height:2" coordorigin="8261,5127" coordsize="3204,2">
              <v:shape style="position:absolute;left:8261;top:5127;width:3204;height:2" coordorigin="8261,5127" coordsize="3204,0" path="m8261,5127l11465,5127e" filled="f" stroked="t" strokeweight=".233503pt" strokecolor="#000000">
                <v:path arrowok="t"/>
              </v:shape>
            </v:group>
            <v:group style="position:absolute;left:4908;top:5430;width:6580;height:2" coordorigin="4908,5430" coordsize="6580,2">
              <v:shape style="position:absolute;left:4908;top:5430;width:6580;height:2" coordorigin="4908,5430" coordsize="6580,0" path="m4908,5430l11488,5430e" filled="f" stroked="t" strokeweight=".70051pt" strokecolor="#575757">
                <v:path arrowok="t"/>
              </v:shape>
            </v:group>
            <v:group style="position:absolute;left:4913;top:5669;width:6575;height:2" coordorigin="4913,5669" coordsize="6575,2">
              <v:shape style="position:absolute;left:4913;top:5669;width:6575;height:2" coordorigin="4913,5669" coordsize="6575,0" path="m4913,5669l11488,5669e" filled="f" stroked="t" strokeweight=".70051pt" strokecolor="#575757">
                <v:path arrowok="t"/>
              </v:shape>
            </v:group>
            <v:group style="position:absolute;left:2396;top:5884;width:9093;height:2" coordorigin="2396,5884" coordsize="9093,2">
              <v:shape style="position:absolute;left:2396;top:5884;width:9093;height:2" coordorigin="2396,5884" coordsize="9093,0" path="m2396,5884l11488,5884e" filled="f" stroked="t" strokeweight=".70051pt" strokecolor="#575757">
                <v:path arrowok="t"/>
              </v:shape>
            </v:group>
            <v:group style="position:absolute;left:4918;top:5629;width:2;height:284" coordorigin="4918,5629" coordsize="2,284">
              <v:shape style="position:absolute;left:4918;top:5629;width:2;height:284" coordorigin="4918,5629" coordsize="0,284" path="m4918,5913l4918,5629e" filled="f" stroked="t" strokeweight=".467007pt" strokecolor="#3F3F3F">
                <v:path arrowok="t"/>
              </v:shape>
            </v:group>
            <v:group style="position:absolute;left:640;top:6107;width:154;height:2" coordorigin="640,6107" coordsize="154,2">
              <v:shape style="position:absolute;left:640;top:6107;width:154;height:2" coordorigin="640,6107" coordsize="154,0" path="m640,6107l794,6107e" filled="f" stroked="t" strokeweight=".467007pt" strokecolor="#2F2F2F">
                <v:path arrowok="t"/>
              </v:shape>
            </v:group>
            <v:group style="position:absolute;left:738;top:6111;width:7551;height:2" coordorigin="738,6111" coordsize="7551,2">
              <v:shape style="position:absolute;left:738;top:6111;width:7551;height:2" coordorigin="738,6111" coordsize="7551,0" path="m738,6111l8289,6111e" filled="f" stroked="t" strokeweight=".70051pt" strokecolor="#575757">
                <v:path arrowok="t"/>
              </v:shape>
            </v:group>
            <v:group style="position:absolute;left:8233;top:6116;width:346;height:2" coordorigin="8233,6116" coordsize="346,2">
              <v:shape style="position:absolute;left:8233;top:6116;width:346;height:2" coordorigin="8233,6116" coordsize="346,0" path="m8233,6116l8579,6116e" filled="f" stroked="t" strokeweight=".467007pt" strokecolor="#484848">
                <v:path arrowok="t"/>
              </v:shape>
            </v:group>
            <v:group style="position:absolute;left:8523;top:6116;width:2961;height:2" coordorigin="8523,6116" coordsize="2961,2">
              <v:shape style="position:absolute;left:8523;top:6116;width:2961;height:2" coordorigin="8523,6116" coordsize="2961,0" path="m8523,6116l11484,6116e" filled="f" stroked="t" strokeweight=".70051pt" strokecolor="#5B5B5B">
                <v:path arrowok="t"/>
              </v:shape>
            </v:group>
            <v:group style="position:absolute;left:7794;top:6111;width:2;height:279" coordorigin="7794,6111" coordsize="2,279">
              <v:shape style="position:absolute;left:7794;top:6111;width:2;height:279" coordorigin="7794,6111" coordsize="0,279" path="m7794,6391l7794,6111e" filled="f" stroked="t" strokeweight=".467007pt" strokecolor="#3B3B3B">
                <v:path arrowok="t"/>
              </v:shape>
            </v:group>
            <v:group style="position:absolute;left:2391;top:6533;width:971;height:2" coordorigin="2391,6533" coordsize="971,2">
              <v:shape style="position:absolute;left:2391;top:6533;width:971;height:2" coordorigin="2391,6533" coordsize="971,0" path="m2391,6533l3362,6533e" filled="f" stroked="t" strokeweight=".467007pt" strokecolor="#4B4B4B">
                <v:path arrowok="t"/>
              </v:shape>
            </v:group>
            <v:group style="position:absolute;left:3232;top:6535;width:8252;height:2" coordorigin="3232,6535" coordsize="8252,2">
              <v:shape style="position:absolute;left:3232;top:6535;width:8252;height:2" coordorigin="3232,6535" coordsize="8252,0" path="m3232,6535l11484,6535e" filled="f" stroked="t" strokeweight=".70051pt" strokecolor="#575757">
                <v:path arrowok="t"/>
              </v:shape>
            </v:group>
            <v:group style="position:absolute;left:2386;top:6753;width:6575;height:2" coordorigin="2386,6753" coordsize="6575,2">
              <v:shape style="position:absolute;left:2386;top:6753;width:6575;height:2" coordorigin="2386,6753" coordsize="6575,0" path="m2386,6753l8962,6753e" filled="f" stroked="t" strokeweight=".70051pt" strokecolor="#545454">
                <v:path arrowok="t"/>
              </v:shape>
            </v:group>
            <v:group style="position:absolute;left:4915;top:5752;width:2;height:1013" coordorigin="4915,5752" coordsize="2,1013">
              <v:shape style="position:absolute;left:4915;top:5752;width:2;height:1013" coordorigin="4915,5752" coordsize="0,1013" path="m4915,6765l4915,5752e" filled="f" stroked="t" strokeweight=".70051pt" strokecolor="#4B4B4B">
                <v:path arrowok="t"/>
              </v:shape>
            </v:group>
            <v:group style="position:absolute;left:7792;top:6334;width:2;height:431" coordorigin="7792,6334" coordsize="2,431">
              <v:shape style="position:absolute;left:7792;top:6334;width:2;height:431" coordorigin="7792,6334" coordsize="0,431" path="m7792,6765l7792,6334e" filled="f" stroked="t" strokeweight=".934013pt" strokecolor="#545454">
                <v:path arrowok="t"/>
              </v:shape>
            </v:group>
            <v:group style="position:absolute;left:8906;top:6755;width:210;height:2" coordorigin="8906,6755" coordsize="210,2">
              <v:shape style="position:absolute;left:8906;top:6755;width:210;height:2" coordorigin="8906,6755" coordsize="210,0" path="m8906,6755l9116,6755e" filled="f" stroked="t" strokeweight=".467007pt" strokecolor="#4B4B4B">
                <v:path arrowok="t"/>
              </v:shape>
            </v:group>
            <v:group style="position:absolute;left:9060;top:6753;width:2428;height:2" coordorigin="9060,6753" coordsize="2428,2">
              <v:shape style="position:absolute;left:9060;top:6753;width:2428;height:2" coordorigin="9060,6753" coordsize="2428,0" path="m9060,6753l11488,6753e" filled="f" stroked="t" strokeweight=".70051pt" strokecolor="#575757">
                <v:path arrowok="t"/>
              </v:shape>
            </v:group>
            <v:group style="position:absolute;left:635;top:6956;width:1793;height:2" coordorigin="635,6956" coordsize="1793,2">
              <v:shape style="position:absolute;left:635;top:6956;width:1793;height:2" coordorigin="635,6956" coordsize="1793,0" path="m635,6956l2428,6956e" filled="f" stroked="t" strokeweight=".70051pt" strokecolor="#545454">
                <v:path arrowok="t"/>
              </v:shape>
            </v:group>
            <v:group style="position:absolute;left:2358;top:6963;width:2144;height:2" coordorigin="2358,6963" coordsize="2144,2">
              <v:shape style="position:absolute;left:2358;top:6963;width:2144;height:2" coordorigin="2358,6963" coordsize="2144,0" path="m2358,6963l4502,6963e" filled="f" stroked="t" strokeweight=".467007pt" strokecolor="#545454">
                <v:path arrowok="t"/>
              </v:shape>
            </v:group>
            <v:group style="position:absolute;left:4446;top:6966;width:2914;height:2" coordorigin="4446,6966" coordsize="2914,2">
              <v:shape style="position:absolute;left:4446;top:6966;width:2914;height:2" coordorigin="4446,6966" coordsize="2914,0" path="m4446,6966l7360,6966e" filled="f" stroked="t" strokeweight=".70051pt" strokecolor="#545454">
                <v:path arrowok="t"/>
              </v:shape>
            </v:group>
            <v:group style="position:absolute;left:7304;top:6968;width:252;height:2" coordorigin="7304,6968" coordsize="252,2">
              <v:shape style="position:absolute;left:7304;top:6968;width:252;height:2" coordorigin="7304,6968" coordsize="252,0" path="m7304,6968l7556,6968e" filled="f" stroked="t" strokeweight=".467007pt" strokecolor="#3B3B3B">
                <v:path arrowok="t"/>
              </v:shape>
            </v:group>
            <v:group style="position:absolute;left:7500;top:6968;width:3984;height:2" coordorigin="7500,6968" coordsize="3984,2">
              <v:shape style="position:absolute;left:7500;top:6968;width:3984;height:2" coordorigin="7500,6968" coordsize="3984,0" path="m7500,6968l11484,6968e" filled="f" stroked="t" strokeweight=".70051pt" strokecolor="#575757">
                <v:path arrowok="t"/>
              </v:shape>
            </v:group>
            <v:group style="position:absolute;left:635;top:7385;width:6921;height:2" coordorigin="635,7385" coordsize="6921,2">
              <v:shape style="position:absolute;left:635;top:7385;width:6921;height:2" coordorigin="635,7385" coordsize="6921,0" path="m635,7385l7556,7385e" filled="f" stroked="t" strokeweight=".70051pt" strokecolor="#575757">
                <v:path arrowok="t"/>
              </v:shape>
            </v:group>
            <v:group style="position:absolute;left:2398;top:4204;width:2;height:11437" coordorigin="2398,4204" coordsize="2,11437">
              <v:shape style="position:absolute;left:2398;top:4204;width:2;height:11437" coordorigin="2398,4204" coordsize="0,11437" path="m2398,15641l2398,4204e" filled="f" stroked="t" strokeweight=".70051pt" strokecolor="#4F4F4F">
                <v:path arrowok="t"/>
              </v:shape>
            </v:group>
            <v:group style="position:absolute;left:7500;top:7390;width:308;height:2" coordorigin="7500,7390" coordsize="308,2">
              <v:shape style="position:absolute;left:7500;top:7390;width:308;height:2" coordorigin="7500,7390" coordsize="308,0" path="m7500,7390l7808,7390e" filled="f" stroked="t" strokeweight=".467007pt" strokecolor="#3B3B3B">
                <v:path arrowok="t"/>
              </v:shape>
            </v:group>
            <v:group style="position:absolute;left:7752;top:7392;width:3736;height:2" coordorigin="7752,7392" coordsize="3736,2">
              <v:shape style="position:absolute;left:7752;top:7392;width:3736;height:2" coordorigin="7752,7392" coordsize="3736,0" path="m7752,7392l11488,7392e" filled="f" stroked="t" strokeweight=".70051pt" strokecolor="#5B5B5B">
                <v:path arrowok="t"/>
              </v:shape>
            </v:group>
            <v:group style="position:absolute;left:644;top:7342;width:2;height:966" coordorigin="644,7342" coordsize="2,966">
              <v:shape style="position:absolute;left:644;top:7342;width:2;height:966" coordorigin="644,7342" coordsize="0,966" path="m644,8308l644,7342e" filled="f" stroked="t" strokeweight=".70051pt" strokecolor="#4F4F4F">
                <v:path arrowok="t"/>
              </v:shape>
            </v:group>
            <v:group style="position:absolute;left:4918;top:7380;width:2;height:672" coordorigin="4918,7380" coordsize="2,672">
              <v:shape style="position:absolute;left:4918;top:7380;width:2;height:672" coordorigin="4918,7380" coordsize="0,672" path="m4918,8052l4918,7380e" filled="f" stroked="t" strokeweight=".934013pt" strokecolor="#545454">
                <v:path arrowok="t"/>
              </v:shape>
            </v:group>
            <v:group style="position:absolute;left:4913;top:7612;width:6571;height:2" coordorigin="4913,7612" coordsize="6571,2">
              <v:shape style="position:absolute;left:4913;top:7612;width:6571;height:2" coordorigin="4913,7612" coordsize="6571,0" path="m4913,7612l11484,7612e" filled="f" stroked="t" strokeweight=".70051pt" strokecolor="#575757">
                <v:path arrowok="t"/>
              </v:shape>
            </v:group>
            <v:group style="position:absolute;left:4908;top:7827;width:6580;height:2" coordorigin="4908,7827" coordsize="6580,2">
              <v:shape style="position:absolute;left:4908;top:7827;width:6580;height:2" coordorigin="4908,7827" coordsize="6580,0" path="m4908,7827l11488,7827e" filled="f" stroked="t" strokeweight=".70051pt" strokecolor="#575757">
                <v:path arrowok="t"/>
              </v:shape>
            </v:group>
            <v:group style="position:absolute;left:635;top:8031;width:159;height:2" coordorigin="635,8031" coordsize="159,2">
              <v:shape style="position:absolute;left:635;top:8031;width:159;height:2" coordorigin="635,8031" coordsize="159,0" path="m635,8031l794,8031e" filled="f" stroked="t" strokeweight=".467007pt" strokecolor="#3F3F3F">
                <v:path arrowok="t"/>
              </v:shape>
            </v:group>
            <v:group style="position:absolute;left:738;top:8033;width:3288;height:2" coordorigin="738,8033" coordsize="3288,2">
              <v:shape style="position:absolute;left:738;top:8033;width:3288;height:2" coordorigin="738,8033" coordsize="3288,0" path="m738,8033l4026,8033e" filled="f" stroked="t" strokeweight=".70051pt" strokecolor="#545454">
                <v:path arrowok="t"/>
              </v:shape>
            </v:group>
            <v:group style="position:absolute;left:3970;top:8038;width:173;height:2" coordorigin="3970,8038" coordsize="173,2">
              <v:shape style="position:absolute;left:3970;top:8038;width:173;height:2" coordorigin="3970,8038" coordsize="173,0" path="m3970,8038l4142,8038e" filled="f" stroked="t" strokeweight=".467007pt" strokecolor="#2F2F2F">
                <v:path arrowok="t"/>
              </v:shape>
            </v:group>
            <v:group style="position:absolute;left:4086;top:8040;width:7397;height:2" coordorigin="4086,8040" coordsize="7397,2">
              <v:shape style="position:absolute;left:4086;top:8040;width:7397;height:2" coordorigin="4086,8040" coordsize="7397,0" path="m4086,8040l11484,8040e" filled="f" stroked="t" strokeweight=".70051pt" strokecolor="#575757">
                <v:path arrowok="t"/>
              </v:shape>
            </v:group>
            <v:group style="position:absolute;left:635;top:8836;width:3260;height:2" coordorigin="635,8836" coordsize="3260,2">
              <v:shape style="position:absolute;left:635;top:8836;width:3260;height:2" coordorigin="635,8836" coordsize="3260,0" path="m635,8836l3895,8836e" filled="f" stroked="t" strokeweight=".70051pt" strokecolor="#575757">
                <v:path arrowok="t"/>
              </v:shape>
            </v:group>
            <v:group style="position:absolute;left:3839;top:8840;width:187;height:2" coordorigin="3839,8840" coordsize="187,2">
              <v:shape style="position:absolute;left:3839;top:8840;width:187;height:2" coordorigin="3839,8840" coordsize="187,0" path="m3839,8840l4026,8840e" filled="f" stroked="t" strokeweight=".467007pt" strokecolor="#3F3F3F">
                <v:path arrowok="t"/>
              </v:shape>
            </v:group>
            <v:group style="position:absolute;left:3970;top:8843;width:4362;height:2" coordorigin="3970,8843" coordsize="4362,2">
              <v:shape style="position:absolute;left:3970;top:8843;width:4362;height:2" coordorigin="3970,8843" coordsize="4362,0" path="m3970,8843l8331,8843e" filled="f" stroked="t" strokeweight=".70051pt" strokecolor="#545454">
                <v:path arrowok="t"/>
              </v:shape>
            </v:group>
            <v:group style="position:absolute;left:8233;top:8845;width:729;height:2" coordorigin="8233,8845" coordsize="729,2">
              <v:shape style="position:absolute;left:8233;top:8845;width:729;height:2" coordorigin="8233,8845" coordsize="729,0" path="m8233,8845l8962,8845e" filled="f" stroked="t" strokeweight=".70051pt" strokecolor="#4F4F4F">
                <v:path arrowok="t"/>
              </v:shape>
            </v:group>
            <v:group style="position:absolute;left:8906;top:8848;width:210;height:2" coordorigin="8906,8848" coordsize="210,2">
              <v:shape style="position:absolute;left:8906;top:8848;width:210;height:2" coordorigin="8906,8848" coordsize="210,0" path="m8906,8848l9116,8848e" filled="f" stroked="t" strokeweight=".467007pt" strokecolor="#3B3B3B">
                <v:path arrowok="t"/>
              </v:shape>
            </v:group>
            <v:group style="position:absolute;left:9060;top:8848;width:2428;height:2" coordorigin="9060,8848" coordsize="2428,2">
              <v:shape style="position:absolute;left:9060;top:8848;width:2428;height:2" coordorigin="9060,8848" coordsize="2428,0" path="m9060,8848l11488,8848e" filled="f" stroked="t" strokeweight=".70051pt" strokecolor="#575757">
                <v:path arrowok="t"/>
              </v:shape>
            </v:group>
            <v:group style="position:absolute;left:11479;top:8795;width:2;height:308" coordorigin="11479,8795" coordsize="2,308">
              <v:shape style="position:absolute;left:11479;top:8795;width:2;height:308" coordorigin="11479,8795" coordsize="0,308" path="m11479,9103l11479,8795e" filled="f" stroked="t" strokeweight=".467007pt" strokecolor="#4F4F4F">
                <v:path arrowok="t"/>
              </v:shape>
            </v:group>
            <v:group style="position:absolute;left:630;top:9714;width:9055;height:2" coordorigin="630,9714" coordsize="9055,2">
              <v:shape style="position:absolute;left:630;top:9714;width:9055;height:2" coordorigin="630,9714" coordsize="9055,0" path="m630,9714l9686,9714e" filled="f" stroked="t" strokeweight=".70051pt" strokecolor="#575757">
                <v:path arrowok="t"/>
              </v:shape>
            </v:group>
            <v:group style="position:absolute;left:9396;top:9723;width:2092;height:2" coordorigin="9396,9723" coordsize="2092,2">
              <v:shape style="position:absolute;left:9396;top:9723;width:2092;height:2" coordorigin="9396,9723" coordsize="2092,0" path="m9396,9723l11488,9723e" filled="f" stroked="t" strokeweight=".70051pt" strokecolor="#5B5B5B">
                <v:path arrowok="t"/>
              </v:shape>
            </v:group>
            <v:group style="position:absolute;left:635;top:10052;width:8327;height:2" coordorigin="635,10052" coordsize="8327,2">
              <v:shape style="position:absolute;left:635;top:10052;width:8327;height:2" coordorigin="635,10052" coordsize="8327,0" path="m635,10052l8962,10052e" filled="f" stroked="t" strokeweight=".70051pt" strokecolor="#5B5B5B">
                <v:path arrowok="t"/>
              </v:shape>
            </v:group>
            <v:group style="position:absolute;left:8906;top:10059;width:210;height:2" coordorigin="8906,10059" coordsize="210,2">
              <v:shape style="position:absolute;left:8906;top:10059;width:210;height:2" coordorigin="8906,10059" coordsize="210,0" path="m8906,10059l9116,10059e" filled="f" stroked="t" strokeweight=".467007pt" strokecolor="#3B3B3B">
                <v:path arrowok="t"/>
              </v:shape>
            </v:group>
            <v:group style="position:absolute;left:9060;top:10059;width:2428;height:2" coordorigin="9060,10059" coordsize="2428,2">
              <v:shape style="position:absolute;left:9060;top:10059;width:2428;height:2" coordorigin="9060,10059" coordsize="2428,0" path="m9060,10059l11488,10059e" filled="f" stroked="t" strokeweight=".70051pt" strokecolor="#606060">
                <v:path arrowok="t"/>
              </v:shape>
            </v:group>
            <v:group style="position:absolute;left:635;top:10287;width:6725;height:2" coordorigin="635,10287" coordsize="6725,2">
              <v:shape style="position:absolute;left:635;top:10287;width:6725;height:2" coordorigin="635,10287" coordsize="6725,0" path="m635,10287l7360,10287e" filled="f" stroked="t" strokeweight=".70051pt" strokecolor="#5B5B5B">
                <v:path arrowok="t"/>
              </v:shape>
            </v:group>
            <v:group style="position:absolute;left:647;top:2604;width:2;height:13032" coordorigin="647,2604" coordsize="2,13032">
              <v:shape style="position:absolute;left:647;top:2604;width:2;height:13032" coordorigin="647,2604" coordsize="0,13032" path="m647,15636l647,2604e" filled="f" stroked="t" strokeweight=".70051pt" strokecolor="#4F4F4F">
                <v:path arrowok="t"/>
              </v:shape>
            </v:group>
            <v:group style="position:absolute;left:7304;top:10291;width:252;height:2" coordorigin="7304,10291" coordsize="252,2">
              <v:shape style="position:absolute;left:7304;top:10291;width:252;height:2" coordorigin="7304,10291" coordsize="252,0" path="m7304,10291l7556,10291e" filled="f" stroked="t" strokeweight=".467007pt" strokecolor="#444444">
                <v:path arrowok="t"/>
              </v:shape>
            </v:group>
            <v:group style="position:absolute;left:7500;top:10291;width:3988;height:2" coordorigin="7500,10291" coordsize="3988,2">
              <v:shape style="position:absolute;left:7500;top:10291;width:3988;height:2" coordorigin="7500,10291" coordsize="3988,0" path="m7500,10291l11488,10291e" filled="f" stroked="t" strokeweight=".70051pt" strokecolor="#5B5B5B">
                <v:path arrowok="t"/>
              </v:shape>
            </v:group>
            <v:group style="position:absolute;left:2358;top:10767;width:9130;height:2" coordorigin="2358,10767" coordsize="9130,2">
              <v:shape style="position:absolute;left:2358;top:10767;width:9130;height:2" coordorigin="2358,10767" coordsize="9130,0" path="m2358,10767l11488,10767e" filled="f" stroked="t" strokeweight=".70051pt" strokecolor="#5B5B5B">
                <v:path arrowok="t"/>
              </v:shape>
            </v:group>
            <v:group style="position:absolute;left:967;top:10755;width:1462;height:2" coordorigin="967,10755" coordsize="1462,2">
              <v:shape style="position:absolute;left:967;top:10755;width:1462;height:2" coordorigin="967,10755" coordsize="1462,0" path="m967,10755l2428,10755e" filled="f" stroked="t" strokeweight=".70051pt" strokecolor="#575757">
                <v:path arrowok="t"/>
              </v:shape>
            </v:group>
            <v:group style="position:absolute;left:635;top:11016;width:1069;height:2" coordorigin="635,11016" coordsize="1069,2">
              <v:shape style="position:absolute;left:635;top:11016;width:1069;height:2" coordorigin="635,11016" coordsize="1069,0" path="m635,11016l1705,11016e" filled="f" stroked="t" strokeweight=".233503pt" strokecolor="#707070">
                <v:path arrowok="t"/>
              </v:shape>
            </v:group>
            <v:group style="position:absolute;left:1705;top:11016;width:696;height:2" coordorigin="1705,11016" coordsize="696,2">
              <v:shape style="position:absolute;left:1705;top:11016;width:696;height:2" coordorigin="1705,11016" coordsize="696,0" path="m1705,11016l2400,11016e" filled="f" stroked="t" strokeweight=".233503pt" strokecolor="#4F4F4F">
                <v:path arrowok="t"/>
              </v:shape>
            </v:group>
            <v:group style="position:absolute;left:2386;top:11016;width:439;height:2" coordorigin="2386,11016" coordsize="439,2">
              <v:shape style="position:absolute;left:2386;top:11016;width:439;height:2" coordorigin="2386,11016" coordsize="439,0" path="m2386,11016l2825,11016e" filled="f" stroked="t" strokeweight=".233503pt" strokecolor="#6B6B6B">
                <v:path arrowok="t"/>
              </v:shape>
            </v:group>
            <v:group style="position:absolute;left:2825;top:11016;width:1041;height:2" coordorigin="2825,11016" coordsize="1041,2">
              <v:shape style="position:absolute;left:2825;top:11016;width:1041;height:2" coordorigin="2825,11016" coordsize="1041,0" path="m2825,11016l3867,11016e" filled="f" stroked="t" strokeweight=".233503pt" strokecolor="#383838">
                <v:path arrowok="t"/>
              </v:shape>
            </v:group>
            <v:group style="position:absolute;left:5828;top:10987;width:411;height:2" coordorigin="5828,10987" coordsize="411,2">
              <v:shape style="position:absolute;left:5828;top:10987;width:411;height:2" coordorigin="5828,10987" coordsize="411,0" path="m5828,10987l6239,10987e" filled="f" stroked="t" strokeweight=".233503pt" strokecolor="#545454">
                <v:path arrowok="t"/>
              </v:shape>
            </v:group>
            <v:group style="position:absolute;left:6295;top:10987;width:5188;height:2" coordorigin="6295,10987" coordsize="5188,2">
              <v:shape style="position:absolute;left:6295;top:10987;width:5188;height:2" coordorigin="6295,10987" coordsize="5188,0" path="m6295,10987l11484,10987e" filled="f" stroked="t" strokeweight=".467007pt" strokecolor="#545454">
                <v:path arrowok="t"/>
              </v:shape>
            </v:group>
            <v:group style="position:absolute;left:11477;top:9046;width:2;height:3948" coordorigin="11477,9046" coordsize="2,3948">
              <v:shape style="position:absolute;left:11477;top:9046;width:2;height:3948" coordorigin="11477,9046" coordsize="0,3948" path="m11477,12994l11477,9046e" filled="f" stroked="t" strokeweight=".70051pt" strokecolor="#606060">
                <v:path arrowok="t"/>
              </v:shape>
            </v:group>
            <v:group style="position:absolute;left:635;top:11252;width:1079;height:2" coordorigin="635,11252" coordsize="1079,2">
              <v:shape style="position:absolute;left:635;top:11252;width:1079;height:2" coordorigin="635,11252" coordsize="1079,0" path="m635,11252l1714,11252e" filled="f" stroked="t" strokeweight=".233503pt" strokecolor="#5B5B5B">
                <v:path arrowok="t"/>
              </v:shape>
            </v:group>
            <v:group style="position:absolute;left:1714;top:10987;width:2;height:1808" coordorigin="1714,10987" coordsize="2,1808">
              <v:shape style="position:absolute;left:1714;top:10987;width:2;height:1808" coordorigin="1714,10987" coordsize="0,1808" path="m1714,12796l1714,10987e" filled="f" stroked="t" strokeweight=".70051pt" strokecolor="#4B4B4B">
                <v:path arrowok="t"/>
              </v:shape>
            </v:group>
            <v:group style="position:absolute;left:2989;top:11224;width:3806;height:2" coordorigin="2989,11224" coordsize="3806,2">
              <v:shape style="position:absolute;left:2989;top:11224;width:3806;height:2" coordorigin="2989,11224" coordsize="3806,0" path="m2989,11224l6795,11224e" filled="f" stroked="t" strokeweight=".233503pt" strokecolor="#4F4F4F">
                <v:path arrowok="t"/>
              </v:shape>
            </v:group>
            <v:group style="position:absolute;left:6669;top:11224;width:887;height:2" coordorigin="6669,11224" coordsize="887,2">
              <v:shape style="position:absolute;left:6669;top:11224;width:887;height:2" coordorigin="6669,11224" coordsize="887,0" path="m6669,11224l7556,11224e" filled="f" stroked="t" strokeweight=".70051pt" strokecolor="#5B5B5B">
                <v:path arrowok="t"/>
              </v:shape>
            </v:group>
            <v:group style="position:absolute;left:7346;top:10987;width:2;height:1108" coordorigin="7346,10987" coordsize="2,1108">
              <v:shape style="position:absolute;left:7346;top:10987;width:2;height:1108" coordorigin="7346,10987" coordsize="0,1108" path="m7346,12095l7346,10987e" filled="f" stroked="t" strokeweight=".70051pt" strokecolor="#4B4B4B">
                <v:path arrowok="t"/>
              </v:shape>
            </v:group>
            <v:group style="position:absolute;left:7500;top:11224;width:789;height:2" coordorigin="7500,11224" coordsize="789,2">
              <v:shape style="position:absolute;left:7500;top:11224;width:789;height:2" coordorigin="7500,11224" coordsize="789,0" path="m7500,11224l8289,11224e" filled="f" stroked="t" strokeweight=".467007pt" strokecolor="#575757">
                <v:path arrowok="t"/>
              </v:shape>
            </v:group>
            <v:group style="position:absolute;left:8233;top:11224;width:3255;height:2" coordorigin="8233,11224" coordsize="3255,2">
              <v:shape style="position:absolute;left:8233;top:11224;width:3255;height:2" coordorigin="8233,11224" coordsize="3255,0" path="m8233,11224l11488,11224e" filled="f" stroked="t" strokeweight=".70051pt" strokecolor="#5B5B5B">
                <v:path arrowok="t"/>
              </v:shape>
            </v:group>
            <v:group style="position:absolute;left:1151;top:11224;width:2;height:1647" coordorigin="1151,11224" coordsize="2,1647">
              <v:shape style="position:absolute;left:1151;top:11224;width:2;height:1647" coordorigin="1151,11224" coordsize="0,1647" path="m1151,12871l1151,11224e" filled="f" stroked="t" strokeweight=".70051pt" strokecolor="#4F4F4F">
                <v:path arrowok="t"/>
              </v:shape>
            </v:group>
            <v:group style="position:absolute;left:7346;top:12038;width:2;height:142" coordorigin="7346,12038" coordsize="2,142">
              <v:shape style="position:absolute;left:7346;top:12038;width:2;height:142" coordorigin="7346,12038" coordsize="0,142" path="m7346,12180l7346,12038e" filled="f" stroked="t" strokeweight=".467007pt" strokecolor="#444444">
                <v:path arrowok="t"/>
              </v:shape>
            </v:group>
            <v:group style="position:absolute;left:7346;top:12123;width:2;height:871" coordorigin="7346,12123" coordsize="2,871">
              <v:shape style="position:absolute;left:7346;top:12123;width:2;height:871" coordorigin="7346,12123" coordsize="0,871" path="m7346,12994l7346,12123e" filled="f" stroked="t" strokeweight=".70051pt" strokecolor="#545454">
                <v:path arrowok="t"/>
              </v:shape>
            </v:group>
            <v:group style="position:absolute;left:640;top:12256;width:2;height:265" coordorigin="640,12256" coordsize="2,265">
              <v:shape style="position:absolute;left:640;top:12256;width:2;height:265" coordorigin="640,12256" coordsize="0,265" path="m640,12521l640,12256e" filled="f" stroked="t" strokeweight=".467007pt" strokecolor="#444444">
                <v:path arrowok="t"/>
              </v:shape>
            </v:group>
            <v:group style="position:absolute;left:640;top:12739;width:2;height:256" coordorigin="640,12739" coordsize="2,256">
              <v:shape style="position:absolute;left:640;top:12739;width:2;height:256" coordorigin="640,12739" coordsize="0,256" path="m640,12994l640,12739e" filled="f" stroked="t" strokeweight=".467007pt" strokecolor="#383838">
                <v:path arrowok="t"/>
              </v:shape>
            </v:group>
            <v:group style="position:absolute;left:1714;top:12739;width:2;height:256" coordorigin="1714,12739" coordsize="2,256">
              <v:shape style="position:absolute;left:1714;top:12739;width:2;height:256" coordorigin="1714,12739" coordsize="0,256" path="m1714,12994l1714,12739e" filled="f" stroked="t" strokeweight=".467007pt" strokecolor="#383838">
                <v:path arrowok="t"/>
              </v:shape>
            </v:group>
            <v:group style="position:absolute;left:1154;top:12815;width:2;height:180" coordorigin="1154,12815" coordsize="2,180">
              <v:shape style="position:absolute;left:1154;top:12815;width:2;height:180" coordorigin="1154,12815" coordsize="0,180" path="m1154,12994l1154,12815e" filled="f" stroked="t" strokeweight=".467007pt" strokecolor="#343434">
                <v:path arrowok="t"/>
              </v:shape>
            </v:group>
            <v:group style="position:absolute;left:2396;top:12815;width:2;height:180" coordorigin="2396,12815" coordsize="2,180">
              <v:shape style="position:absolute;left:2396;top:12815;width:2;height:180" coordorigin="2396,12815" coordsize="0,180" path="m2396,12994l2396,12815e" filled="f" stroked="t" strokeweight=".467007pt" strokecolor="#2B2B2B">
                <v:path arrowok="t"/>
              </v:shape>
            </v:group>
            <v:group style="position:absolute;left:1714;top:12938;width:2;height:2698" coordorigin="1714,12938" coordsize="2,2698">
              <v:shape style="position:absolute;left:1714;top:12938;width:2;height:2698" coordorigin="1714,12938" coordsize="0,2698" path="m1714,15636l1714,12938e" filled="f" stroked="t" strokeweight=".70051pt" strokecolor="#4F4F4F">
                <v:path arrowok="t"/>
              </v:shape>
            </v:group>
            <v:group style="position:absolute;left:7346;top:12938;width:2;height:170" coordorigin="7346,12938" coordsize="2,170">
              <v:shape style="position:absolute;left:7346;top:12938;width:2;height:170" coordorigin="7346,12938" coordsize="0,170" path="m7346,13108l7346,12938e" filled="f" stroked="t" strokeweight=".467007pt" strokecolor="#2B2B2B">
                <v:path arrowok="t"/>
              </v:shape>
            </v:group>
            <v:group style="position:absolute;left:11477;top:12938;width:2;height:170" coordorigin="11477,12938" coordsize="2,170">
              <v:shape style="position:absolute;left:11477;top:12938;width:2;height:170" coordorigin="11477,12938" coordsize="0,170" path="m11477,13108l11477,12938e" filled="f" stroked="t" strokeweight=".467007pt" strokecolor="#4B4B4B">
                <v:path arrowok="t"/>
              </v:shape>
            </v:group>
            <v:group style="position:absolute;left:635;top:13267;width:1765;height:2" coordorigin="635,13267" coordsize="1765,2">
              <v:shape style="position:absolute;left:635;top:13267;width:1765;height:2" coordorigin="635,13267" coordsize="1765,0" path="m635,13267l2400,13267e" filled="f" stroked="t" strokeweight=".467007pt" strokecolor="#575757">
                <v:path arrowok="t"/>
              </v:shape>
            </v:group>
            <v:group style="position:absolute;left:7346;top:13051;width:2;height:866" coordorigin="7346,13051" coordsize="2,866">
              <v:shape style="position:absolute;left:7346;top:13051;width:2;height:866" coordorigin="7346,13051" coordsize="0,866" path="m7346,13917l7346,13051e" filled="f" stroked="t" strokeweight=".70051pt" strokecolor="#4F4F4F">
                <v:path arrowok="t"/>
              </v:shape>
            </v:group>
            <v:group style="position:absolute;left:11474;top:13051;width:2;height:2599" coordorigin="11474,13051" coordsize="2,2599">
              <v:shape style="position:absolute;left:11474;top:13051;width:2;height:2599" coordorigin="11474,13051" coordsize="0,2599" path="m11474,15650l11474,13051e" filled="f" stroked="t" strokeweight=".70051pt" strokecolor="#606060">
                <v:path arrowok="t"/>
              </v:shape>
            </v:group>
            <v:group style="position:absolute;left:1151;top:12938;width:2;height:2698" coordorigin="1151,12938" coordsize="2,2698">
              <v:shape style="position:absolute;left:1151;top:12938;width:2;height:2698" coordorigin="1151,12938" coordsize="0,2698" path="m1151,15636l1151,12938e" filled="f" stroked="t" strokeweight=".70051pt" strokecolor="#4F4F4F">
                <v:path arrowok="t"/>
              </v:shape>
            </v:group>
            <v:group style="position:absolute;left:1154;top:13785;width:2;height:133" coordorigin="1154,13785" coordsize="2,133">
              <v:shape style="position:absolute;left:1154;top:13785;width:2;height:133" coordorigin="1154,13785" coordsize="0,133" path="m1154,13917l1154,13785e" filled="f" stroked="t" strokeweight=".467007pt" strokecolor="#282828">
                <v:path arrowok="t"/>
              </v:shape>
            </v:group>
            <v:group style="position:absolute;left:1714;top:13785;width:2;height:133" coordorigin="1714,13785" coordsize="2,133">
              <v:shape style="position:absolute;left:1714;top:13785;width:2;height:133" coordorigin="1714,13785" coordsize="0,133" path="m1714,13917l1714,13785e" filled="f" stroked="t" strokeweight=".467007pt" strokecolor="#1F1F1F">
                <v:path arrowok="t"/>
              </v:shape>
            </v:group>
            <v:group style="position:absolute;left:2396;top:13785;width:2;height:133" coordorigin="2396,13785" coordsize="2,133">
              <v:shape style="position:absolute;left:2396;top:13785;width:2;height:133" coordorigin="2396,13785" coordsize="0,133" path="m2396,13917l2396,13785e" filled="f" stroked="t" strokeweight=".467007pt" strokecolor="#282828">
                <v:path arrowok="t"/>
              </v:shape>
            </v:group>
            <v:group style="position:absolute;left:7346;top:13861;width:2;height:265" coordorigin="7346,13861" coordsize="2,265">
              <v:shape style="position:absolute;left:7346;top:13861;width:2;height:265" coordorigin="7346,13861" coordsize="0,265" path="m7346,14126l7346,13861e" filled="f" stroked="t" strokeweight=".467007pt" strokecolor="#3B3B3B">
                <v:path arrowok="t"/>
              </v:shape>
            </v:group>
            <v:group style="position:absolute;left:7346;top:14069;width:2;height:312" coordorigin="7346,14069" coordsize="2,312">
              <v:shape style="position:absolute;left:7346;top:14069;width:2;height:312" coordorigin="7346,14069" coordsize="0,312" path="m7346,14381l7346,14069e" filled="f" stroked="t" strokeweight=".934013pt" strokecolor="#606060">
                <v:path arrowok="t"/>
              </v:shape>
            </v:group>
            <v:group style="position:absolute;left:2396;top:14187;width:2;height:180" coordorigin="2396,14187" coordsize="2,180">
              <v:shape style="position:absolute;left:2396;top:14187;width:2;height:180" coordorigin="2396,14187" coordsize="0,180" path="m2396,14367l2396,14187e" filled="f" stroked="t" strokeweight=".467007pt" strokecolor="#383838">
                <v:path arrowok="t"/>
              </v:shape>
            </v:group>
            <v:group style="position:absolute;left:7346;top:14083;width:2;height:1562" coordorigin="7346,14083" coordsize="2,1562">
              <v:shape style="position:absolute;left:7346;top:14083;width:2;height:1562" coordorigin="7346,14083" coordsize="0,1562" path="m7346,15645l7346,14083e" filled="f" stroked="t" strokeweight=".70051pt" strokecolor="#575757">
                <v:path arrowok="t"/>
              </v:shape>
            </v:group>
            <v:group style="position:absolute;left:635;top:15631;width:6921;height:2" coordorigin="635,15631" coordsize="6921,2">
              <v:shape style="position:absolute;left:635;top:15631;width:6921;height:2" coordorigin="635,15631" coordsize="6921,0" path="m635,15631l7556,15631e" filled="f" stroked="t" strokeweight=".70051pt" strokecolor="#676767">
                <v:path arrowok="t"/>
              </v:shape>
            </v:group>
            <v:group style="position:absolute;left:7299;top:15641;width:4180;height:2" coordorigin="7299,15641" coordsize="4180,2">
              <v:shape style="position:absolute;left:7299;top:15641;width:4180;height:2" coordorigin="7299,15641" coordsize="4180,0" path="m7299,15641l11479,15641e" filled="f" stroked="t" strokeweight=".70051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83A3A"/>
          <w:spacing w:val="0"/>
          <w:w w:val="63"/>
        </w:rPr>
        <w:t>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1" w:after="0" w:line="264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757779"/>
          <w:w w:val="82"/>
          <w:position w:val="-3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757779"/>
          <w:spacing w:val="-35"/>
          <w:w w:val="82"/>
          <w:position w:val="-3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757779"/>
          <w:spacing w:val="0"/>
          <w:w w:val="89"/>
          <w:position w:val="-3"/>
        </w:rPr>
        <w:t>PÇI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4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757779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757779"/>
          <w:spacing w:val="-4"/>
          <w:w w:val="99"/>
          <w:position w:val="1"/>
        </w:rPr>
        <w:t>t</w:t>
      </w:r>
      <w:r>
        <w:rPr>
          <w:rFonts w:ascii="Arial" w:hAnsi="Arial" w:cs="Arial" w:eastAsia="Arial"/>
          <w:sz w:val="23"/>
          <w:szCs w:val="23"/>
          <w:color w:val="4D4D4D"/>
          <w:spacing w:val="12"/>
          <w:w w:val="59"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757779"/>
          <w:spacing w:val="-17"/>
          <w:w w:val="81"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85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757779"/>
          <w:spacing w:val="-1"/>
          <w:w w:val="67"/>
          <w:b/>
          <w:bCs/>
          <w:position w:val="1"/>
        </w:rPr>
        <w:t>e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67"/>
          <w:b/>
          <w:bCs/>
          <w:position w:val="1"/>
        </w:rPr>
        <w:t>r</w:t>
      </w:r>
      <w:r>
        <w:rPr>
          <w:rFonts w:ascii="Arial" w:hAnsi="Arial" w:cs="Arial" w:eastAsia="Arial"/>
          <w:sz w:val="25"/>
          <w:szCs w:val="25"/>
          <w:color w:val="4D4D4D"/>
          <w:spacing w:val="38"/>
          <w:w w:val="67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67"/>
          <w:position w:val="1"/>
        </w:rPr>
        <w:t>ez</w:t>
      </w:r>
      <w:r>
        <w:rPr>
          <w:rFonts w:ascii="Arial" w:hAnsi="Arial" w:cs="Arial" w:eastAsia="Arial"/>
          <w:sz w:val="23"/>
          <w:szCs w:val="23"/>
          <w:color w:val="757779"/>
          <w:spacing w:val="38"/>
          <w:w w:val="67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8E8E90"/>
          <w:spacing w:val="0"/>
          <w:w w:val="100"/>
          <w:position w:val="1"/>
        </w:rPr>
        <w:t>ı;</w:t>
      </w:r>
      <w:r>
        <w:rPr>
          <w:rFonts w:ascii="Arial" w:hAnsi="Arial" w:cs="Arial" w:eastAsia="Arial"/>
          <w:sz w:val="13"/>
          <w:szCs w:val="13"/>
          <w:color w:val="8E8E90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3"/>
          <w:szCs w:val="13"/>
          <w:color w:val="8E8E90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2497E"/>
          <w:spacing w:val="-24"/>
          <w:w w:val="168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4D4D4D"/>
          <w:spacing w:val="-16"/>
          <w:w w:val="14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565E85"/>
          <w:spacing w:val="0"/>
          <w:w w:val="157"/>
          <w:position w:val="1"/>
        </w:rPr>
        <w:t>!</w:t>
      </w:r>
      <w:r>
        <w:rPr>
          <w:rFonts w:ascii="Arial" w:hAnsi="Arial" w:cs="Arial" w:eastAsia="Arial"/>
          <w:sz w:val="19"/>
          <w:szCs w:val="19"/>
          <w:color w:val="565E85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0"/>
          <w:w w:val="80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1"/>
          <w:w w:val="8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83A3A"/>
          <w:spacing w:val="0"/>
          <w:w w:val="80"/>
          <w:position w:val="1"/>
        </w:rPr>
        <w:t>Amir</w:t>
      </w:r>
      <w:r>
        <w:rPr>
          <w:rFonts w:ascii="Arial" w:hAnsi="Arial" w:cs="Arial" w:eastAsia="Arial"/>
          <w:sz w:val="23"/>
          <w:szCs w:val="23"/>
          <w:color w:val="383A3A"/>
          <w:spacing w:val="19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Öm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757779"/>
          <w:spacing w:val="-2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4"/>
          <w:position w:val="1"/>
        </w:rPr>
        <w:t>ERTOSUN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58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DA5"/>
          <w:spacing w:val="0"/>
          <w:w w:val="6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B5D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DA5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ltf.Eri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435" w:space="1688"/>
            <w:col w:w="895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38" w:lineRule="exact"/>
        <w:ind w:left="4297" w:right="-20"/>
        <w:jc w:val="left"/>
        <w:tabs>
          <w:tab w:pos="100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781952pt;margin-top:-19.251492pt;width:303.172982pt;height:43.0pt;mso-position-horizontal-relative:page;mso-position-vertical-relative:paragraph;z-index:-13601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tabs>
                      <w:tab w:pos="332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32323"/>
                      <w:spacing w:val="0"/>
                      <w:w w:val="17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32323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32323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0"/>
                      <w:w w:val="100"/>
                      <w:position w:val="18"/>
                    </w:rPr>
                    <w:t>iZMiR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-1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0"/>
                      <w:w w:val="95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11"/>
                      <w:w w:val="95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0"/>
                      <w:w w:val="100"/>
                      <w:position w:val="18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6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6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6"/>
        </w:rPr>
      </w:r>
      <w:r>
        <w:rPr>
          <w:rFonts w:ascii="Arial" w:hAnsi="Arial" w:cs="Arial" w:eastAsia="Arial"/>
          <w:sz w:val="31"/>
          <w:szCs w:val="31"/>
          <w:color w:val="444444"/>
          <w:spacing w:val="0"/>
          <w:w w:val="51"/>
          <w:position w:val="-2"/>
        </w:rPr>
        <w:t>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811" w:right="3878"/>
        <w:jc w:val="center"/>
        <w:tabs>
          <w:tab w:pos="3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005257pt;margin-top:6.582405pt;width:51.039077pt;height:7.5pt;mso-position-horizontal-relative:page;mso-position-vertical-relative:paragraph;z-index:-1360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spacing w:val="0"/>
                      <w:w w:val="10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9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64"/>
          <w:position w:val="-1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-1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627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8" w:lineRule="exact"/>
        <w:ind w:left="127" w:right="3281" w:firstLine="-19"/>
        <w:jc w:val="left"/>
        <w:tabs>
          <w:tab w:pos="1320" w:val="left"/>
          <w:tab w:pos="3080" w:val="left"/>
          <w:tab w:pos="4340" w:val="left"/>
          <w:tab w:pos="546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QlayTarihi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7"/>
        </w:rPr>
        <w:t>14.05.20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9"/>
          <w:w w:val="21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-29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14:22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14.05.2017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4"/>
          <w:position w:val="0"/>
        </w:rPr>
        <w:t>lt&lt;ayıı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8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3086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8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6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</w:rPr>
        <w:t>I-Iaıboy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Yüzme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Havuz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127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3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8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7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</w:rPr>
        <w:t>Haıboy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Yüzme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Havuz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122" w:right="-20"/>
        <w:jc w:val="left"/>
        <w:tabs>
          <w:tab w:pos="1320" w:val="left"/>
          <w:tab w:pos="3720" w:val="left"/>
          <w:tab w:pos="6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3"/>
        </w:rPr>
        <w:t>ğı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7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9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8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166" w:right="-20"/>
        <w:jc w:val="left"/>
        <w:tabs>
          <w:tab w:pos="360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w w:val="12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2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7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5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8"/>
        </w:rPr>
        <w:t>Yapıııı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616" w:right="-20"/>
        <w:jc w:val="left"/>
        <w:tabs>
          <w:tab w:pos="5620" w:val="left"/>
          <w:tab w:pos="6080" w:val="left"/>
          <w:tab w:pos="670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77997pt;margin-top:3.967951pt;width:32.860947pt;height:26pt;mso-position-horizontal-relative:page;mso-position-vertical-relative:paragraph;z-index:-1359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3"/>
          <w:szCs w:val="3"/>
          <w:color w:val="565656"/>
          <w:spacing w:val="0"/>
          <w:w w:val="290"/>
          <w:b/>
          <w:bCs/>
        </w:rPr>
        <w:t>00000000000000000000000000</w:t>
      </w:r>
      <w:r>
        <w:rPr>
          <w:rFonts w:ascii="Times New Roman" w:hAnsi="Times New Roman" w:cs="Times New Roman" w:eastAsia="Times New Roman"/>
          <w:sz w:val="3"/>
          <w:szCs w:val="3"/>
          <w:color w:val="565656"/>
          <w:spacing w:val="-7"/>
          <w:w w:val="29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33333"/>
          <w:spacing w:val="0"/>
          <w:w w:val="227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333333"/>
          <w:spacing w:val="0"/>
          <w:w w:val="22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227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-4"/>
          <w:w w:val="22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11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285"/>
          <w:b/>
          <w:bCs/>
        </w:rPr>
        <w:t>000000000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-4"/>
          <w:w w:val="28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33333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333333"/>
          <w:spacing w:val="4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257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-11"/>
          <w:w w:val="25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257"/>
          <w:b/>
          <w:bCs/>
        </w:rPr>
        <w:t>0000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4"/>
          <w:w w:val="25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257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-11"/>
          <w:w w:val="25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57"/>
          <w:b/>
          <w:bCs/>
        </w:rPr>
        <w:t>00000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8"/>
          <w:w w:val="25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257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-11"/>
          <w:w w:val="25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257"/>
          <w:b/>
          <w:bCs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1"/>
          <w:w w:val="257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10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65656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565656"/>
          <w:spacing w:val="0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65656"/>
          <w:spacing w:val="3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33333"/>
          <w:spacing w:val="0"/>
          <w:w w:val="251"/>
          <w:b/>
          <w:bCs/>
        </w:rPr>
        <w:t>000</w:t>
      </w:r>
      <w:r>
        <w:rPr>
          <w:rFonts w:ascii="Times New Roman" w:hAnsi="Times New Roman" w:cs="Times New Roman" w:eastAsia="Times New Roman"/>
          <w:sz w:val="3"/>
          <w:szCs w:val="3"/>
          <w:color w:val="333333"/>
          <w:spacing w:val="-3"/>
          <w:w w:val="251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318"/>
          <w:b/>
          <w:bCs/>
        </w:rPr>
        <w:t>H0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-9"/>
          <w:w w:val="318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164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164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164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10"/>
          <w:w w:val="164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219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-2"/>
          <w:w w:val="219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146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10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219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-7"/>
          <w:w w:val="219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285"/>
          <w:b/>
          <w:bCs/>
        </w:rPr>
        <w:t>00000000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-12"/>
          <w:w w:val="285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219"/>
          <w:b/>
          <w:bCs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2"/>
          <w:w w:val="219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146"/>
          <w:b/>
          <w:bCs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10"/>
          <w:w w:val="146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252"/>
          <w:b/>
          <w:bCs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-10"/>
          <w:w w:val="2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0"/>
          <w:w w:val="252"/>
          <w:b/>
          <w:bCs/>
        </w:rPr>
        <w:t>0000</w:t>
      </w:r>
      <w:r>
        <w:rPr>
          <w:rFonts w:ascii="Times New Roman" w:hAnsi="Times New Roman" w:cs="Times New Roman" w:eastAsia="Times New Roman"/>
          <w:sz w:val="3"/>
          <w:szCs w:val="3"/>
          <w:color w:val="444444"/>
          <w:spacing w:val="1"/>
          <w:w w:val="252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0"/>
          <w:w w:val="200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878787"/>
          <w:spacing w:val="4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B6D6E"/>
          <w:spacing w:val="0"/>
          <w:w w:val="200"/>
          <w:b/>
          <w:bCs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</w:rPr>
      </w:r>
    </w:p>
    <w:p>
      <w:pPr>
        <w:spacing w:before="0" w:after="0" w:line="204" w:lineRule="exact"/>
        <w:ind w:left="666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16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70" w:lineRule="atLeast"/>
        <w:ind w:left="2126" w:right="3926" w:firstLine="-1966"/>
        <w:jc w:val="left"/>
        <w:tabs>
          <w:tab w:pos="2180" w:val="left"/>
          <w:tab w:pos="5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7"/>
          <w:w w:val="95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6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Kira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</w:rPr>
        <w:t>l&lt;\ıniri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7" w:lineRule="exact"/>
        <w:ind w:left="2126" w:right="-20"/>
        <w:jc w:val="left"/>
        <w:tabs>
          <w:tab w:pos="462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'.raç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48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3"/>
          <w:w w:val="148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48"/>
          <w:position w:val="0"/>
        </w:rPr>
        <w:t>ı</w:t>
      </w:r>
      <w:r>
        <w:rPr>
          <w:rFonts w:ascii="Arial" w:hAnsi="Arial" w:cs="Arial" w:eastAsia="Arial"/>
          <w:sz w:val="24"/>
          <w:szCs w:val="24"/>
          <w:color w:val="333333"/>
          <w:spacing w:val="-95"/>
          <w:w w:val="148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3"/>
          <w:position w:val="0"/>
        </w:rPr>
        <w:t>!Cı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14.23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14:26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0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rsiden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6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27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47"/>
          <w:position w:val="-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5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position w:val="-2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631" w:right="4227"/>
        <w:jc w:val="center"/>
        <w:tabs>
          <w:tab w:pos="67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6B6D6E"/>
          <w:spacing w:val="0"/>
          <w:w w:val="109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6" w:lineRule="auto"/>
        <w:ind w:left="2140" w:right="4189" w:firstLine="2512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Eınniycı-J:ındarma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9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9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Doğ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04" w:lineRule="exact"/>
        <w:ind w:left="2140" w:right="2467" w:firstLine="-2031"/>
        <w:jc w:val="left"/>
        <w:tabs>
          <w:tab w:pos="2180" w:val="left"/>
          <w:tab w:pos="462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</w:rPr>
        <w:t>!Yardımcı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3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3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7"/>
        </w:rPr>
        <w:t>!A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7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8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Dönll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6" w:lineRule="auto"/>
        <w:ind w:left="2140" w:right="7149" w:firstLine="-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1"/>
        </w:rPr>
        <w:t>rdı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74"/>
        </w:rPr>
        <w:t>I&gt;Ia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7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23" w:lineRule="exact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38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6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ayı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11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9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00" w:bottom="280" w:left="480" w:right="28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öndürınc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184" w:lineRule="exact"/>
        <w:ind w:left="178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position w:val="-2"/>
        </w:rPr>
        <w:t>ISöndlirmede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20"/>
        <w:jc w:val="left"/>
        <w:tabs>
          <w:tab w:pos="1780" w:val="left"/>
          <w:tab w:pos="3680" w:val="left"/>
          <w:tab w:pos="5220" w:val="left"/>
          <w:tab w:pos="67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78"/>
          <w:position w:val="-3"/>
        </w:rPr>
        <w:t>S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78"/>
          <w:position w:val="-3"/>
        </w:rPr>
        <w:t>u</w:t>
      </w:r>
      <w:r>
        <w:rPr>
          <w:rFonts w:ascii="Arial" w:hAnsi="Arial" w:cs="Arial" w:eastAsia="Arial"/>
          <w:sz w:val="21"/>
          <w:szCs w:val="21"/>
          <w:color w:val="444444"/>
          <w:spacing w:val="7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9"/>
          <w:w w:val="27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  <w:position w:val="-2"/>
        </w:rPr>
        <w:t>KöpUk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9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9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9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9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7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7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0"/>
          <w:w w:val="81"/>
          <w:i/>
          <w:position w:val="-3"/>
        </w:rPr>
        <w:t>ıcoı</w:t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-32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69"/>
          <w:position w:val="-3"/>
        </w:rPr>
        <w:t>K_g.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541" w:right="-20"/>
        <w:jc w:val="left"/>
        <w:tabs>
          <w:tab w:pos="3640" w:val="left"/>
          <w:tab w:pos="5220" w:val="left"/>
          <w:tab w:pos="67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202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444444"/>
          <w:spacing w:val="-58"/>
          <w:w w:val="69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  <w:cols w:num="2" w:equalWidth="0">
            <w:col w:w="1220" w:space="1621"/>
            <w:col w:w="8319"/>
          </w:cols>
        </w:sectPr>
      </w:pPr>
      <w:rPr/>
    </w:p>
    <w:p>
      <w:pPr>
        <w:spacing w:before="0" w:after="0" w:line="189" w:lineRule="exact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48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  <w:position w:val="1"/>
        </w:rPr>
        <w:t>ndürıı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6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32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32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0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Dunınıu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rra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9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4" w:lineRule="exact"/>
        <w:ind w:left="2177" w:right="611" w:firstLine="-205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sonıştunnad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</w:rPr>
        <w:t>sönıneıni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3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utLışturı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</w:rPr>
        <w:t>ası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varılınıştır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3" w:right="-20"/>
        <w:jc w:val="left"/>
        <w:tabs>
          <w:tab w:pos="216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igor1alı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Bed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6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4" w:lineRule="auto"/>
        <w:ind w:left="108" w:right="948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9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4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0"/>
        </w:rPr>
        <w:t>jrc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</w:rPr>
        <w:t>Jiı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</w:sectPr>
      </w:pPr>
      <w:rPr/>
    </w:p>
    <w:p>
      <w:pPr>
        <w:spacing w:before="48" w:after="0" w:line="208" w:lineRule="exact"/>
        <w:ind w:left="106" w:right="-74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9"/>
          <w:szCs w:val="19"/>
          <w:color w:val="6B6D6E"/>
          <w:spacing w:val="-144"/>
          <w:w w:val="121"/>
          <w:position w:val="-1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6B6D6E"/>
          <w:spacing w:val="-2"/>
          <w:w w:val="79"/>
          <w:position w:val="-6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B6D6E"/>
          <w:spacing w:val="0"/>
          <w:w w:val="78"/>
          <w:position w:val="-6"/>
        </w:rPr>
        <w:t>::.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-20"/>
        <w:jc w:val="left"/>
        <w:tabs>
          <w:tab w:pos="1680" w:val="left"/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-3"/>
          <w:w w:val="88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Dönıışo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66"/>
          <w:position w:val="-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13"/>
          <w:w w:val="66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66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-47"/>
          <w:w w:val="16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10"/>
          <w:w w:val="100"/>
          <w:position w:val="-2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.05.2017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  <w:position w:val="-3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  <w:t>14:55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  <w:cols w:num="2" w:equalWidth="0">
            <w:col w:w="217" w:space="242"/>
            <w:col w:w="10701"/>
          </w:cols>
        </w:sectPr>
      </w:pPr>
      <w:rPr/>
    </w:p>
    <w:p>
      <w:pPr>
        <w:spacing w:before="13" w:after="0" w:line="240" w:lineRule="auto"/>
        <w:ind w:left="20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74"/>
        </w:rPr>
        <w:t>V&lt;uSa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</w:rPr>
        <w:t>oıu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8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  <w:cols w:num="5" w:equalWidth="0">
            <w:col w:w="578" w:space="422"/>
            <w:col w:w="272" w:space="232"/>
            <w:col w:w="414" w:space="207"/>
            <w:col w:w="2704" w:space="3750"/>
            <w:col w:w="2581"/>
          </w:cols>
        </w:sectPr>
      </w:pPr>
      <w:rPr/>
    </w:p>
    <w:p>
      <w:pPr>
        <w:spacing w:before="21" w:after="0" w:line="240" w:lineRule="auto"/>
        <w:ind w:left="2257" w:right="-20"/>
        <w:jc w:val="left"/>
        <w:tabs>
          <w:tab w:pos="4460" w:val="left"/>
          <w:tab w:pos="85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D6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b/>
          <w:bCs/>
          <w:position w:val="9"/>
        </w:rPr>
        <w:t>11</w:t>
      </w:r>
      <w:r>
        <w:rPr>
          <w:rFonts w:ascii="Arial" w:hAnsi="Arial" w:cs="Arial" w:eastAsia="Arial"/>
          <w:sz w:val="25"/>
          <w:szCs w:val="25"/>
          <w:color w:val="333333"/>
          <w:spacing w:val="15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1"/>
          <w:position w:val="9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1"/>
          <w:position w:val="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1"/>
          <w:position w:val="9"/>
        </w:rPr>
        <w:t>\ım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1"/>
          <w:position w:val="9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12"/>
          <w:w w:val="51"/>
          <w:position w:val="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59"/>
          <w:b/>
          <w:bCs/>
          <w:position w:val="9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4666" w:right="561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58" w:right="-20"/>
        <w:jc w:val="left"/>
        <w:tabs>
          <w:tab w:pos="8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1"/>
          <w:szCs w:val="11"/>
          <w:color w:val="232323"/>
          <w:spacing w:val="0"/>
          <w:w w:val="100"/>
          <w:position w:val="-2"/>
        </w:rPr>
        <w:t>"</w:t>
      </w:r>
      <w:r>
        <w:rPr>
          <w:rFonts w:ascii="Arial" w:hAnsi="Arial" w:cs="Arial" w:eastAsia="Arial"/>
          <w:sz w:val="11"/>
          <w:szCs w:val="11"/>
          <w:color w:val="232323"/>
          <w:spacing w:val="0"/>
          <w:w w:val="100"/>
          <w:position w:val="-2"/>
        </w:rPr>
        <w:t>()</w:t>
      </w:r>
      <w:r>
        <w:rPr>
          <w:rFonts w:ascii="Arial" w:hAnsi="Arial" w:cs="Arial" w:eastAsia="Arial"/>
          <w:sz w:val="11"/>
          <w:szCs w:val="11"/>
          <w:color w:val="232323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232323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3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4"/>
          <w:position w:val="0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23" w:lineRule="exact"/>
        <w:ind w:left="30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52"/>
          <w:position w:val="-8"/>
        </w:rPr>
        <w:t>»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</w:sectPr>
      </w:pPr>
      <w:rPr/>
    </w:p>
    <w:p>
      <w:pPr>
        <w:spacing w:before="0" w:after="0" w:line="255" w:lineRule="exact"/>
        <w:ind w:left="235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675797pt;margin-top:7.697187pt;width:30.000001pt;height:50pt;mso-position-horizontal-relative:page;mso-position-vertical-relative:paragraph;z-index:-13596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42498C"/>
                      <w:spacing w:val="0"/>
                      <w:w w:val="120"/>
                      <w:position w:val="-1"/>
                    </w:rPr>
                    <w:t>k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50"/>
          <w:b/>
          <w:bCs/>
          <w:position w:val="-4"/>
        </w:rPr>
        <w:t>_g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910" w:lineRule="exact"/>
        <w:ind w:left="2425" w:right="-20"/>
        <w:jc w:val="left"/>
        <w:rPr>
          <w:rFonts w:ascii="Arial" w:hAnsi="Arial" w:cs="Arial" w:eastAsia="Arial"/>
          <w:sz w:val="95"/>
          <w:szCs w:val="95"/>
        </w:rPr>
      </w:pPr>
      <w:rPr/>
      <w:r>
        <w:rPr>
          <w:rFonts w:ascii="Arial" w:hAnsi="Arial" w:cs="Arial" w:eastAsia="Arial"/>
          <w:sz w:val="95"/>
          <w:szCs w:val="95"/>
          <w:color w:val="6B6D6E"/>
          <w:spacing w:val="28"/>
          <w:w w:val="15"/>
          <w:i/>
          <w:position w:val="2"/>
        </w:rPr>
        <w:t>.</w:t>
      </w:r>
      <w:r>
        <w:rPr>
          <w:rFonts w:ascii="Arial" w:hAnsi="Arial" w:cs="Arial" w:eastAsia="Arial"/>
          <w:sz w:val="95"/>
          <w:szCs w:val="95"/>
          <w:color w:val="505677"/>
          <w:spacing w:val="0"/>
          <w:w w:val="56"/>
          <w:i/>
          <w:position w:val="2"/>
        </w:rPr>
        <w:t>Jıl.'</w:t>
      </w:r>
      <w:r>
        <w:rPr>
          <w:rFonts w:ascii="Arial" w:hAnsi="Arial" w:cs="Arial" w:eastAsia="Arial"/>
          <w:sz w:val="95"/>
          <w:szCs w:val="95"/>
          <w:color w:val="000000"/>
          <w:spacing w:val="0"/>
          <w:w w:val="100"/>
          <w:position w:val="0"/>
        </w:rPr>
      </w:r>
    </w:p>
    <w:p>
      <w:pPr>
        <w:spacing w:before="37" w:after="0" w:line="379" w:lineRule="atLeast"/>
        <w:ind w:left="2415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65656"/>
          <w:spacing w:val="-13"/>
          <w:w w:val="140"/>
        </w:rPr>
        <w:t>l</w:t>
      </w:r>
      <w:r>
        <w:rPr>
          <w:rFonts w:ascii="Arial" w:hAnsi="Arial" w:cs="Arial" w:eastAsia="Arial"/>
          <w:sz w:val="19"/>
          <w:szCs w:val="19"/>
          <w:color w:val="878787"/>
          <w:spacing w:val="4"/>
          <w:w w:val="135"/>
        </w:rPr>
        <w:t>t</w:t>
      </w:r>
      <w:r>
        <w:rPr>
          <w:rFonts w:ascii="Arial" w:hAnsi="Arial" w:cs="Arial" w:eastAsia="Arial"/>
          <w:sz w:val="19"/>
          <w:szCs w:val="19"/>
          <w:color w:val="6B6D6E"/>
          <w:spacing w:val="5"/>
          <w:w w:val="104"/>
        </w:rPr>
        <w:t>f</w:t>
      </w:r>
      <w:r>
        <w:rPr>
          <w:rFonts w:ascii="Arial" w:hAnsi="Arial" w:cs="Arial" w:eastAsia="Arial"/>
          <w:sz w:val="19"/>
          <w:szCs w:val="19"/>
          <w:color w:val="878787"/>
          <w:spacing w:val="9"/>
          <w:w w:val="93"/>
        </w:rPr>
        <w:t>a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7"/>
        </w:rPr>
        <w:t>1ye</w:t>
      </w:r>
      <w:r>
        <w:rPr>
          <w:rFonts w:ascii="Arial" w:hAnsi="Arial" w:cs="Arial" w:eastAsia="Arial"/>
          <w:sz w:val="19"/>
          <w:szCs w:val="19"/>
          <w:color w:val="333333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33333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10"/>
        </w:rPr>
        <w:t>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163" w:lineRule="exact"/>
        <w:ind w:left="35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32323"/>
          <w:w w:val="57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9"/>
          <w:position w:val="-4"/>
        </w:rPr>
        <w:t>tf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89"/>
          <w:position w:val="-4"/>
        </w:rPr>
        <w:t>a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77"/>
          <w:position w:val="-4"/>
        </w:rPr>
        <w:t>i</w:t>
      </w:r>
      <w:r>
        <w:rPr>
          <w:rFonts w:ascii="Arial" w:hAnsi="Arial" w:cs="Arial" w:eastAsia="Arial"/>
          <w:sz w:val="18"/>
          <w:szCs w:val="18"/>
          <w:color w:val="444444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4"/>
          <w:position w:val="-4"/>
        </w:rPr>
        <w:t>Ellrim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45" w:lineRule="exact"/>
        <w:ind w:left="3288" w:right="-20"/>
        <w:jc w:val="left"/>
        <w:rPr>
          <w:rFonts w:ascii="Arial" w:hAnsi="Arial" w:cs="Arial" w:eastAsia="Arial"/>
          <w:sz w:val="54"/>
          <w:szCs w:val="54"/>
        </w:rPr>
      </w:pPr>
      <w:rPr/>
      <w:r>
        <w:rPr/>
        <w:pict>
          <v:group style="position:absolute;margin-left:518.961182pt;margin-top:25.774624pt;width:3.736053pt;height:21.380766pt;mso-position-horizontal-relative:page;mso-position-vertical-relative:paragraph;z-index:-13603" coordorigin="10379,515" coordsize="75,428">
            <v:group style="position:absolute;left:10410;top:546;width:2;height:194" coordorigin="10410,546" coordsize="2,194">
              <v:shape style="position:absolute;left:10410;top:546;width:2;height:194" coordorigin="10410,546" coordsize="0,194" path="m10410,740l10410,546e" filled="f" stroked="t" strokeweight="3.035543pt" strokecolor="#5B6060">
                <v:path arrowok="t"/>
              </v:shape>
            </v:group>
            <v:group style="position:absolute;left:10426;top:683;width:2;height:232" coordorigin="10426,683" coordsize="2,232">
              <v:shape style="position:absolute;left:10426;top:683;width:2;height:232" coordorigin="10426,683" coordsize="0,232" path="m10426,915l10426,683e" filled="f" stroked="t" strokeweight="2.80204pt" strokecolor="#4B4B4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382507pt;margin-top:21.726246pt;width:16.046161pt;height:39pt;mso-position-horizontal-relative:page;mso-position-vertical-relative:paragraph;z-index:-13598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78"/>
                      <w:szCs w:val="78"/>
                      <w:color w:val="1A1A87"/>
                      <w:spacing w:val="0"/>
                      <w:w w:val="74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3"/>
          <w:szCs w:val="63"/>
          <w:color w:val="565656"/>
          <w:spacing w:val="4"/>
          <w:w w:val="214"/>
          <w:position w:val="-3"/>
        </w:rPr>
        <w:t>-</w:t>
      </w:r>
      <w:r>
        <w:rPr>
          <w:rFonts w:ascii="Arial" w:hAnsi="Arial" w:cs="Arial" w:eastAsia="Arial"/>
          <w:sz w:val="63"/>
          <w:szCs w:val="63"/>
          <w:color w:val="505677"/>
          <w:spacing w:val="0"/>
          <w:w w:val="63"/>
          <w:position w:val="-3"/>
        </w:rPr>
        <w:t>c--ı</w:t>
      </w:r>
      <w:r>
        <w:rPr>
          <w:rFonts w:ascii="Arial" w:hAnsi="Arial" w:cs="Arial" w:eastAsia="Arial"/>
          <w:sz w:val="63"/>
          <w:szCs w:val="63"/>
          <w:color w:val="505677"/>
          <w:spacing w:val="65"/>
          <w:w w:val="100"/>
          <w:position w:val="-3"/>
        </w:rPr>
        <w:t> </w:t>
      </w:r>
      <w:r>
        <w:rPr>
          <w:rFonts w:ascii="Arial" w:hAnsi="Arial" w:cs="Arial" w:eastAsia="Arial"/>
          <w:sz w:val="54"/>
          <w:szCs w:val="54"/>
          <w:color w:val="ACACAC"/>
          <w:spacing w:val="-11"/>
          <w:w w:val="52"/>
          <w:position w:val="-3"/>
        </w:rPr>
        <w:t>·</w:t>
      </w:r>
      <w:r>
        <w:rPr>
          <w:rFonts w:ascii="Arial" w:hAnsi="Arial" w:cs="Arial" w:eastAsia="Arial"/>
          <w:sz w:val="54"/>
          <w:szCs w:val="54"/>
          <w:color w:val="505677"/>
          <w:spacing w:val="0"/>
          <w:w w:val="201"/>
          <w:position w:val="-3"/>
        </w:rPr>
        <w:t>yı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3105" w:right="2022"/>
        <w:jc w:val="center"/>
        <w:tabs>
          <w:tab w:pos="3480" w:val="left"/>
          <w:tab w:pos="3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30"/>
          <w:szCs w:val="30"/>
          <w:color w:val="878787"/>
          <w:spacing w:val="-56"/>
          <w:w w:val="89"/>
          <w:i/>
          <w:position w:val="1"/>
        </w:rPr>
        <w:t>1</w:t>
      </w:r>
      <w:r>
        <w:rPr>
          <w:rFonts w:ascii="Arial" w:hAnsi="Arial" w:cs="Arial" w:eastAsia="Arial"/>
          <w:sz w:val="12"/>
          <w:szCs w:val="12"/>
          <w:color w:val="6B6D6E"/>
          <w:spacing w:val="0"/>
          <w:w w:val="187"/>
          <w:i/>
          <w:position w:val="10"/>
        </w:rPr>
        <w:t>!</w:t>
      </w:r>
      <w:r>
        <w:rPr>
          <w:rFonts w:ascii="Arial" w:hAnsi="Arial" w:cs="Arial" w:eastAsia="Arial"/>
          <w:sz w:val="12"/>
          <w:szCs w:val="12"/>
          <w:color w:val="6B6D6E"/>
          <w:spacing w:val="0"/>
          <w:w w:val="100"/>
          <w:i/>
          <w:position w:val="10"/>
        </w:rPr>
        <w:tab/>
      </w:r>
      <w:r>
        <w:rPr>
          <w:rFonts w:ascii="Arial" w:hAnsi="Arial" w:cs="Arial" w:eastAsia="Arial"/>
          <w:sz w:val="12"/>
          <w:szCs w:val="12"/>
          <w:color w:val="6B6D6E"/>
          <w:spacing w:val="0"/>
          <w:w w:val="100"/>
          <w:i/>
          <w:position w:val="10"/>
        </w:rPr>
      </w:r>
      <w:r>
        <w:rPr>
          <w:rFonts w:ascii="Arial" w:hAnsi="Arial" w:cs="Arial" w:eastAsia="Arial"/>
          <w:sz w:val="12"/>
          <w:szCs w:val="12"/>
          <w:color w:val="565656"/>
          <w:spacing w:val="0"/>
          <w:w w:val="309"/>
          <w:position w:val="10"/>
        </w:rPr>
        <w:t>'</w:t>
      </w:r>
      <w:r>
        <w:rPr>
          <w:rFonts w:ascii="Arial" w:hAnsi="Arial" w:cs="Arial" w:eastAsia="Arial"/>
          <w:sz w:val="12"/>
          <w:szCs w:val="12"/>
          <w:color w:val="56565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2"/>
          <w:szCs w:val="12"/>
          <w:color w:val="565656"/>
          <w:spacing w:val="0"/>
          <w:w w:val="100"/>
          <w:position w:val="10"/>
        </w:rPr>
      </w:r>
      <w:r>
        <w:rPr>
          <w:rFonts w:ascii="Arial" w:hAnsi="Arial" w:cs="Arial" w:eastAsia="Arial"/>
          <w:sz w:val="18"/>
          <w:szCs w:val="18"/>
          <w:color w:val="878787"/>
          <w:spacing w:val="-20"/>
          <w:w w:val="155"/>
          <w:position w:val="10"/>
        </w:rPr>
        <w:t>.</w:t>
      </w:r>
      <w:r>
        <w:rPr>
          <w:rFonts w:ascii="Arial" w:hAnsi="Arial" w:cs="Arial" w:eastAsia="Arial"/>
          <w:sz w:val="18"/>
          <w:szCs w:val="18"/>
          <w:color w:val="6B6D6E"/>
          <w:spacing w:val="0"/>
          <w:w w:val="109"/>
          <w:position w:val="10"/>
        </w:rPr>
        <w:t>t</w:t>
      </w:r>
      <w:r>
        <w:rPr>
          <w:rFonts w:ascii="Arial" w:hAnsi="Arial" w:cs="Arial" w:eastAsia="Arial"/>
          <w:sz w:val="18"/>
          <w:szCs w:val="18"/>
          <w:color w:val="6B6D6E"/>
          <w:spacing w:val="-24"/>
          <w:w w:val="109"/>
          <w:position w:val="10"/>
        </w:rPr>
        <w:t>,</w:t>
      </w:r>
      <w:r>
        <w:rPr>
          <w:rFonts w:ascii="Arial" w:hAnsi="Arial" w:cs="Arial" w:eastAsia="Arial"/>
          <w:sz w:val="18"/>
          <w:szCs w:val="18"/>
          <w:color w:val="ACACAC"/>
          <w:spacing w:val="0"/>
          <w:w w:val="124"/>
          <w:position w:val="10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0" w:after="0" w:line="275" w:lineRule="atLeast"/>
        <w:ind w:right="-20"/>
        <w:jc w:val="left"/>
        <w:tabs>
          <w:tab w:pos="3120" w:val="left"/>
          <w:tab w:pos="3540" w:val="left"/>
          <w:tab w:pos="41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520.712463pt;margin-top:11.692027pt;width:.1pt;height:4.73384pt;mso-position-horizontal-relative:page;mso-position-vertical-relative:paragraph;z-index:-13602" coordorigin="10414,234" coordsize="2,95">
            <v:shape style="position:absolute;left:10414;top:234;width:2;height:95" coordorigin="10414,234" coordsize="0,95" path="m10414,329l10414,234e" filled="f" stroked="t" strokeweight="2.335033pt" strokecolor="#44484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ACACAC"/>
          <w:spacing w:val="0"/>
          <w:w w:val="151"/>
        </w:rPr>
        <w:t>ı</w:t>
      </w:r>
      <w:r>
        <w:rPr>
          <w:rFonts w:ascii="Arial" w:hAnsi="Arial" w:cs="Arial" w:eastAsia="Arial"/>
          <w:sz w:val="21"/>
          <w:szCs w:val="21"/>
          <w:color w:val="ACACAC"/>
          <w:spacing w:val="-4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87"/>
        </w:rPr>
        <w:t>'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73"/>
        </w:rPr>
        <w:t>-</w:t>
      </w:r>
      <w:r>
        <w:rPr>
          <w:rFonts w:ascii="Arial" w:hAnsi="Arial" w:cs="Arial" w:eastAsia="Arial"/>
          <w:sz w:val="21"/>
          <w:szCs w:val="21"/>
          <w:color w:val="444444"/>
          <w:spacing w:val="-36"/>
          <w:w w:val="73"/>
        </w:rPr>
        <w:t> 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3"/>
        </w:rPr>
        <w:t>.Ş,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2"/>
          <w:w w:val="73"/>
        </w:rPr>
        <w:t> </w:t>
      </w:r>
      <w:r>
        <w:rPr>
          <w:rFonts w:ascii="Arial" w:hAnsi="Arial" w:cs="Arial" w:eastAsia="Arial"/>
          <w:sz w:val="19"/>
          <w:szCs w:val="19"/>
          <w:color w:val="383D6E"/>
          <w:spacing w:val="-68"/>
          <w:w w:val="96"/>
          <w:i/>
        </w:rPr>
        <w:t>Y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68"/>
          <w:i/>
        </w:rPr>
        <w:t>GaL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  <w:cols w:num="2" w:equalWidth="0">
            <w:col w:w="4132" w:space="852"/>
            <w:col w:w="6176"/>
          </w:cols>
        </w:sectPr>
      </w:pPr>
      <w:rPr/>
    </w:p>
    <w:p>
      <w:pPr>
        <w:spacing w:before="0" w:after="0" w:line="178" w:lineRule="atLeast"/>
        <w:ind w:left="2710"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99999A"/>
          <w:spacing w:val="0"/>
          <w:w w:val="8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999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9999A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6B6D6E"/>
          <w:spacing w:val="-4"/>
          <w:w w:val="97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505677"/>
          <w:spacing w:val="0"/>
          <w:w w:val="53"/>
        </w:rPr>
        <w:t>'J</w:t>
      </w:r>
      <w:r>
        <w:rPr>
          <w:rFonts w:ascii="Times New Roman" w:hAnsi="Times New Roman" w:cs="Times New Roman" w:eastAsia="Times New Roman"/>
          <w:sz w:val="26"/>
          <w:szCs w:val="26"/>
          <w:color w:val="505677"/>
          <w:spacing w:val="-7"/>
          <w:w w:val="53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6B6D6E"/>
          <w:spacing w:val="-19"/>
          <w:w w:val="7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ACACAC"/>
          <w:spacing w:val="-28"/>
          <w:w w:val="6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B6D6E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54" w:lineRule="exact"/>
        <w:ind w:left="2373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6"/>
        </w:rPr>
        <w:t>1.Post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333333"/>
          <w:spacing w:val="16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6"/>
        </w:rPr>
        <w:t>Grupla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6"/>
        </w:rPr>
        <w:t>r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3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2"/>
          <w:position w:val="-6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atLeast"/>
        <w:ind w:left="-85" w:right="75"/>
        <w:jc w:val="right"/>
        <w:tabs>
          <w:tab w:pos="39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KILIÇTAŞ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Arial" w:hAnsi="Arial" w:cs="Arial" w:eastAsia="Arial"/>
          <w:sz w:val="32"/>
          <w:szCs w:val="32"/>
          <w:color w:val="444444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2"/>
          <w:szCs w:val="32"/>
          <w:color w:val="444444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0"/>
          <w:w w:val="142"/>
          <w:position w:val="-14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right="-20"/>
        <w:jc w:val="right"/>
        <w:tabs>
          <w:tab w:pos="6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61"/>
          <w:szCs w:val="61"/>
          <w:color w:val="99999A"/>
          <w:spacing w:val="-177"/>
          <w:w w:val="61"/>
          <w:position w:val="-18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C6C6C6"/>
          <w:spacing w:val="0"/>
          <w:w w:val="79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C6C6C6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C6C6C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5"/>
          <w:w w:val="165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-8"/>
          <w:w w:val="165"/>
          <w:emboss/>
          <w:b/>
          <w:bCs/>
          <w:position w:val="-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-8"/>
          <w:w w:val="165"/>
          <w:emboss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-8"/>
          <w:w w:val="165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-8"/>
          <w:w w:val="165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2"/>
          <w:w w:val="66"/>
          <w:b/>
          <w:bCs/>
          <w:position w:val="-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0"/>
          <w:w w:val="103"/>
          <w:b/>
          <w:bCs/>
          <w:position w:val="-2"/>
        </w:rPr>
        <w:t>fl</w:t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89"/>
          <w:position w:val="-2"/>
        </w:rPr>
        <w:t>....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4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0"/>
          <w:w w:val="197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93" w:lineRule="atLeast"/>
        <w:ind w:right="-20"/>
        <w:jc w:val="left"/>
        <w:tabs>
          <w:tab w:pos="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B6D6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B6D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B6D6E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5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50"/>
        </w:rPr>
        <w:t>    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5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4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6B6D6E"/>
          <w:spacing w:val="0"/>
          <w:w w:val="143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42" w:lineRule="exact"/>
        <w:ind w:left="205" w:right="-20"/>
        <w:jc w:val="left"/>
        <w:tabs>
          <w:tab w:pos="10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34"/>
          <w:szCs w:val="34"/>
          <w:color w:val="878787"/>
          <w:spacing w:val="8"/>
          <w:w w:val="77"/>
          <w:position w:val="-2"/>
        </w:rPr>
        <w:t>,</w:t>
      </w:r>
      <w:r>
        <w:rPr>
          <w:rFonts w:ascii="Arial" w:hAnsi="Arial" w:cs="Arial" w:eastAsia="Arial"/>
          <w:sz w:val="34"/>
          <w:szCs w:val="34"/>
          <w:color w:val="444444"/>
          <w:spacing w:val="10"/>
          <w:w w:val="81"/>
          <w:position w:val="-2"/>
        </w:rPr>
        <w:t>.</w:t>
      </w:r>
      <w:r>
        <w:rPr>
          <w:rFonts w:ascii="Arial" w:hAnsi="Arial" w:cs="Arial" w:eastAsia="Arial"/>
          <w:sz w:val="34"/>
          <w:szCs w:val="34"/>
          <w:color w:val="99999A"/>
          <w:spacing w:val="0"/>
          <w:w w:val="222"/>
          <w:position w:val="-2"/>
        </w:rPr>
        <w:t>,</w:t>
      </w:r>
      <w:r>
        <w:rPr>
          <w:rFonts w:ascii="Arial" w:hAnsi="Arial" w:cs="Arial" w:eastAsia="Arial"/>
          <w:sz w:val="34"/>
          <w:szCs w:val="34"/>
          <w:color w:val="99999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99999A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ACACAC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161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287"/>
          <w:position w:val="1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287"/>
          <w:position w:val="1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-50"/>
          <w:w w:val="287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0"/>
          <w:w w:val="187"/>
          <w:position w:val="1"/>
        </w:rPr>
        <w:t>',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0"/>
          <w:w w:val="187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38"/>
          <w:w w:val="187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0"/>
          <w:w w:val="455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-63"/>
          <w:w w:val="455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92"/>
          <w:position w:val="1"/>
        </w:rPr>
        <w:t>....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-19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0"/>
          <w:w w:val="197"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29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" w:lineRule="exact"/>
        <w:ind w:left="11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B6D6E"/>
          <w:spacing w:val="-6"/>
          <w:w w:val="115"/>
          <w:i/>
          <w:position w:val="-13"/>
        </w:rPr>
        <w:t>w</w:t>
      </w:r>
      <w:r>
        <w:rPr>
          <w:rFonts w:ascii="Arial" w:hAnsi="Arial" w:cs="Arial" w:eastAsia="Arial"/>
          <w:sz w:val="18"/>
          <w:szCs w:val="18"/>
          <w:color w:val="878787"/>
          <w:spacing w:val="0"/>
          <w:w w:val="120"/>
          <w:i/>
          <w:position w:val="-13"/>
        </w:rPr>
        <w:t>:'</w:t>
      </w:r>
      <w:r>
        <w:rPr>
          <w:rFonts w:ascii="Arial" w:hAnsi="Arial" w:cs="Arial" w:eastAsia="Arial"/>
          <w:sz w:val="18"/>
          <w:szCs w:val="18"/>
          <w:color w:val="878787"/>
          <w:spacing w:val="-7"/>
          <w:w w:val="120"/>
          <w:i/>
          <w:position w:val="-13"/>
        </w:rPr>
        <w:t>\</w:t>
      </w:r>
      <w:r>
        <w:rPr>
          <w:rFonts w:ascii="Arial" w:hAnsi="Arial" w:cs="Arial" w:eastAsia="Arial"/>
          <w:sz w:val="18"/>
          <w:szCs w:val="18"/>
          <w:color w:val="ACACAC"/>
          <w:spacing w:val="0"/>
          <w:w w:val="128"/>
          <w:i/>
          <w:position w:val="-1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  <w:cols w:num="3" w:equalWidth="0">
            <w:col w:w="4328" w:space="249"/>
            <w:col w:w="4360" w:space="6"/>
            <w:col w:w="2217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9" w:lineRule="exact"/>
        <w:ind w:left="3228" w:right="-139"/>
        <w:jc w:val="left"/>
        <w:tabs>
          <w:tab w:pos="460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>
          <w:rFonts w:ascii="Arial" w:hAnsi="Arial" w:cs="Arial" w:eastAsia="Arial"/>
          <w:sz w:val="11"/>
          <w:szCs w:val="11"/>
          <w:color w:val="1A1A87"/>
          <w:spacing w:val="0"/>
          <w:w w:val="115"/>
          <w:position w:val="-25"/>
        </w:rPr>
        <w:t>1</w:t>
      </w:r>
      <w:r>
        <w:rPr>
          <w:rFonts w:ascii="Arial" w:hAnsi="Arial" w:cs="Arial" w:eastAsia="Arial"/>
          <w:sz w:val="11"/>
          <w:szCs w:val="11"/>
          <w:color w:val="1A1A87"/>
          <w:spacing w:val="-27"/>
          <w:w w:val="115"/>
          <w:position w:val="-25"/>
        </w:rPr>
        <w:t> </w:t>
      </w:r>
      <w:r>
        <w:rPr>
          <w:rFonts w:ascii="Arial" w:hAnsi="Arial" w:cs="Arial" w:eastAsia="Arial"/>
          <w:sz w:val="11"/>
          <w:szCs w:val="11"/>
          <w:color w:val="1A1A87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11"/>
          <w:szCs w:val="11"/>
          <w:color w:val="1A1A87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66"/>
          <w:szCs w:val="66"/>
          <w:color w:val="42498C"/>
          <w:spacing w:val="0"/>
          <w:w w:val="115"/>
          <w:i/>
          <w:position w:val="-42"/>
        </w:rPr>
        <w:t>-}1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44" w:right="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41"/>
        </w:rPr>
        <w:t>•'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4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1"/>
          <w:w w:val="14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9999A"/>
          <w:spacing w:val="0"/>
          <w:w w:val="105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92" w:lineRule="exact"/>
        <w:ind w:left="-41" w:right="-61"/>
        <w:jc w:val="center"/>
        <w:tabs>
          <w:tab w:pos="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6B6D6E"/>
          <w:spacing w:val="-24"/>
          <w:w w:val="121"/>
          <w:i/>
          <w:position w:val="9"/>
        </w:rPr>
        <w:t>.</w:t>
      </w:r>
      <w:r>
        <w:rPr>
          <w:rFonts w:ascii="Arial" w:hAnsi="Arial" w:cs="Arial" w:eastAsia="Arial"/>
          <w:sz w:val="17"/>
          <w:szCs w:val="17"/>
          <w:color w:val="99999A"/>
          <w:spacing w:val="-19"/>
          <w:w w:val="109"/>
          <w:position w:val="9"/>
        </w:rPr>
        <w:t>.</w:t>
      </w:r>
      <w:r>
        <w:rPr>
          <w:rFonts w:ascii="Arial" w:hAnsi="Arial" w:cs="Arial" w:eastAsia="Arial"/>
          <w:sz w:val="17"/>
          <w:szCs w:val="17"/>
          <w:color w:val="6B6D6E"/>
          <w:spacing w:val="-45"/>
          <w:w w:val="122"/>
          <w:i/>
          <w:position w:val="9"/>
        </w:rPr>
        <w:t>•</w:t>
      </w:r>
      <w:r>
        <w:rPr>
          <w:rFonts w:ascii="Arial" w:hAnsi="Arial" w:cs="Arial" w:eastAsia="Arial"/>
          <w:sz w:val="17"/>
          <w:szCs w:val="17"/>
          <w:color w:val="878787"/>
          <w:spacing w:val="0"/>
          <w:w w:val="67"/>
          <w:i/>
          <w:position w:val="9"/>
        </w:rPr>
        <w:t>i!:</w:t>
      </w:r>
      <w:r>
        <w:rPr>
          <w:rFonts w:ascii="Arial" w:hAnsi="Arial" w:cs="Arial" w:eastAsia="Arial"/>
          <w:sz w:val="17"/>
          <w:szCs w:val="17"/>
          <w:color w:val="878787"/>
          <w:spacing w:val="0"/>
          <w:w w:val="100"/>
          <w:i/>
          <w:position w:val="9"/>
        </w:rPr>
        <w:t> </w:t>
      </w:r>
      <w:r>
        <w:rPr>
          <w:rFonts w:ascii="Arial" w:hAnsi="Arial" w:cs="Arial" w:eastAsia="Arial"/>
          <w:sz w:val="17"/>
          <w:szCs w:val="17"/>
          <w:color w:val="878787"/>
          <w:spacing w:val="-11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E"/>
          <w:spacing w:val="0"/>
          <w:w w:val="70"/>
          <w:position w:val="-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6B6D6E"/>
          <w:spacing w:val="-24"/>
          <w:w w:val="7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D6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D6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70"/>
          <w:b/>
          <w:bCs/>
          <w:position w:val="-2"/>
        </w:rPr>
        <w:t>t·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ACACAC"/>
          <w:spacing w:val="-25"/>
          <w:w w:val="121"/>
        </w:rPr>
        <w:t>-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36"/>
        </w:rPr>
        <w:t>.</w:t>
      </w:r>
      <w:r>
        <w:rPr>
          <w:rFonts w:ascii="Arial" w:hAnsi="Arial" w:cs="Arial" w:eastAsia="Arial"/>
          <w:sz w:val="17"/>
          <w:szCs w:val="17"/>
          <w:color w:val="565656"/>
          <w:spacing w:val="-2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15"/>
        </w:rPr>
        <w:t>,,</w:t>
      </w:r>
      <w:r>
        <w:rPr>
          <w:rFonts w:ascii="Arial" w:hAnsi="Arial" w:cs="Arial" w:eastAsia="Arial"/>
          <w:sz w:val="17"/>
          <w:szCs w:val="17"/>
          <w:color w:val="444444"/>
          <w:spacing w:val="4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  <w:cols w:num="3" w:equalWidth="0">
            <w:col w:w="5450" w:space="2819"/>
            <w:col w:w="812" w:space="210"/>
            <w:col w:w="1869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8.370655pt;margin-top:39.413998pt;width:555.037438pt;height:765.689002pt;mso-position-horizontal-relative:page;mso-position-vertical-relative:page;z-index:-13604" coordorigin="567,788" coordsize="11101,15314">
            <v:group style="position:absolute;left:574;top:812;width:3012;height:2" coordorigin="574,812" coordsize="3012,2">
              <v:shape style="position:absolute;left:574;top:812;width:3012;height:2" coordorigin="574,812" coordsize="3012,0" path="m574,812l3587,812e" filled="f" stroked="t" strokeweight=".70051pt" strokecolor="#575757">
                <v:path arrowok="t"/>
              </v:shape>
            </v:group>
            <v:group style="position:absolute;left:584;top:795;width:2;height:857" coordorigin="584,795" coordsize="2,857">
              <v:shape style="position:absolute;left:584;top:795;width:2;height:857" coordorigin="584,795" coordsize="0,857" path="m584,1652l584,795e" filled="f" stroked="t" strokeweight=".70051pt" strokecolor="#707070">
                <v:path arrowok="t"/>
              </v:shape>
            </v:group>
            <v:group style="position:absolute;left:3531;top:814;width:177;height:2" coordorigin="3531,814" coordsize="177,2">
              <v:shape style="position:absolute;left:3531;top:814;width:177;height:2" coordorigin="3531,814" coordsize="177,0" path="m3531,814l3708,814e" filled="f" stroked="t" strokeweight=".467007pt" strokecolor="#383838">
                <v:path arrowok="t"/>
              </v:shape>
            </v:group>
            <v:group style="position:absolute;left:9272;top:809;width:2;height:1486" coordorigin="9272,809" coordsize="2,1486">
              <v:shape style="position:absolute;left:9272;top:809;width:2;height:1486" coordorigin="9272,809" coordsize="0,1486" path="m9272,2296l9272,809e" filled="f" stroked="t" strokeweight=".70051pt" strokecolor="#4F4F4F">
                <v:path arrowok="t"/>
              </v:shape>
            </v:group>
            <v:group style="position:absolute;left:3652;top:814;width:8000;height:2" coordorigin="3652,814" coordsize="8000,2">
              <v:shape style="position:absolute;left:3652;top:814;width:8000;height:2" coordorigin="3652,814" coordsize="8000,0" path="m3652,814l11652,814e" filled="f" stroked="t" strokeweight=".70051pt" strokecolor="#575757">
                <v:path arrowok="t"/>
              </v:shape>
            </v:group>
            <v:group style="position:absolute;left:11647;top:800;width:2;height:3044" coordorigin="11647,800" coordsize="2,3044">
              <v:shape style="position:absolute;left:11647;top:800;width:2;height:3044" coordorigin="11647,800" coordsize="0,3044" path="m11647,3844l11647,800e" filled="f" stroked="t" strokeweight=".70051pt" strokecolor="#575757">
                <v:path arrowok="t"/>
              </v:shape>
            </v:group>
            <v:group style="position:absolute;left:2599;top:809;width:2;height:1486" coordorigin="2599,809" coordsize="2,1486">
              <v:shape style="position:absolute;left:2599;top:809;width:2;height:1486" coordorigin="2599,809" coordsize="0,1486" path="m2599,2296l2599,809e" filled="f" stroked="t" strokeweight=".70051pt" strokecolor="#4F4F4F">
                <v:path arrowok="t"/>
              </v:shape>
            </v:group>
            <v:group style="position:absolute;left:579;top:2291;width:3008;height:2" coordorigin="579,2291" coordsize="3008,2">
              <v:shape style="position:absolute;left:579;top:2291;width:3008;height:2" coordorigin="579,2291" coordsize="3008,0" path="m579,2291l3587,2291e" filled="f" stroked="t" strokeweight=".70051pt" strokecolor="#575757">
                <v:path arrowok="t"/>
              </v:shape>
            </v:group>
            <v:group style="position:absolute;left:3531;top:2291;width:177;height:2" coordorigin="3531,2291" coordsize="177,2">
              <v:shape style="position:absolute;left:3531;top:2291;width:177;height:2" coordorigin="3531,2291" coordsize="177,0" path="m3531,2291l3708,2291e" filled="f" stroked="t" strokeweight=".467007pt" strokecolor="#383838">
                <v:path arrowok="t"/>
              </v:shape>
            </v:group>
            <v:group style="position:absolute;left:3652;top:2294;width:1326;height:2" coordorigin="3652,2294" coordsize="1326,2">
              <v:shape style="position:absolute;left:3652;top:2294;width:1326;height:2" coordorigin="3652,2294" coordsize="1326,0" path="m3652,2294l4978,2294e" filled="f" stroked="t" strokeweight=".70051pt" strokecolor="#545454">
                <v:path arrowok="t"/>
              </v:shape>
            </v:group>
            <v:group style="position:absolute;left:4922;top:2291;width:210;height:2" coordorigin="4922,2291" coordsize="210,2">
              <v:shape style="position:absolute;left:4922;top:2291;width:210;height:2" coordorigin="4922,2291" coordsize="210,0" path="m4922,2291l5132,2291e" filled="f" stroked="t" strokeweight=".467007pt" strokecolor="#3F3F3F">
                <v:path arrowok="t"/>
              </v:shape>
            </v:group>
            <v:group style="position:absolute;left:5076;top:2291;width:1887;height:2" coordorigin="5076,2291" coordsize="1887,2">
              <v:shape style="position:absolute;left:5076;top:2291;width:1887;height:2" coordorigin="5076,2291" coordsize="1887,0" path="m5076,2291l6963,2291e" filled="f" stroked="t" strokeweight=".70051pt" strokecolor="#4F4F4F">
                <v:path arrowok="t"/>
              </v:shape>
            </v:group>
            <v:group style="position:absolute;left:6907;top:2294;width:248;height:2" coordorigin="6907,2294" coordsize="248,2">
              <v:shape style="position:absolute;left:6907;top:2294;width:248;height:2" coordorigin="6907,2294" coordsize="248,0" path="m6907,2294l7155,2294e" filled="f" stroked="t" strokeweight=".467007pt" strokecolor="#383838">
                <v:path arrowok="t"/>
              </v:shape>
            </v:group>
            <v:group style="position:absolute;left:7056;top:2289;width:4600;height:2" coordorigin="7056,2289" coordsize="4600,2">
              <v:shape style="position:absolute;left:7056;top:2289;width:4600;height:2" coordorigin="7056,2289" coordsize="4600,0" path="m7056,2289l11656,2289e" filled="f" stroked="t" strokeweight=".70051pt" strokecolor="#545454">
                <v:path arrowok="t"/>
              </v:shape>
            </v:group>
            <v:group style="position:absolute;left:584;top:2507;width:8700;height:2" coordorigin="584,2507" coordsize="8700,2">
              <v:shape style="position:absolute;left:584;top:2507;width:8700;height:2" coordorigin="584,2507" coordsize="8700,0" path="m584,2507l9284,2507e" filled="f" stroked="t" strokeweight=".70051pt" strokecolor="#545454">
                <v:path arrowok="t"/>
              </v:shape>
            </v:group>
            <v:group style="position:absolute;left:9228;top:2509;width:238;height:2" coordorigin="9228,2509" coordsize="238,2">
              <v:shape style="position:absolute;left:9228;top:2509;width:238;height:2" coordorigin="9228,2509" coordsize="238,0" path="m9228,2509l9466,2509e" filled="f" stroked="t" strokeweight=".467007pt" strokecolor="#444444">
                <v:path arrowok="t"/>
              </v:shape>
            </v:group>
            <v:group style="position:absolute;left:9410;top:2509;width:2246;height:2" coordorigin="9410,2509" coordsize="2246,2">
              <v:shape style="position:absolute;left:9410;top:2509;width:2246;height:2" coordorigin="9410,2509" coordsize="2246,0" path="m9410,2509l11656,2509e" filled="f" stroked="t" strokeweight=".70051pt" strokecolor="#575757">
                <v:path arrowok="t"/>
              </v:shape>
            </v:group>
            <v:group style="position:absolute;left:579;top:2722;width:11077;height:2" coordorigin="579,2722" coordsize="11077,2">
              <v:shape style="position:absolute;left:579;top:2722;width:11077;height:2" coordorigin="579,2722" coordsize="11077,0" path="m579,2722l11656,2722e" filled="f" stroked="t" strokeweight=".70051pt" strokecolor="#4F4F4F">
                <v:path arrowok="t"/>
              </v:shape>
            </v:group>
            <v:group style="position:absolute;left:574;top:2937;width:11082;height:2" coordorigin="574,2937" coordsize="11082,2">
              <v:shape style="position:absolute;left:574;top:2937;width:11082;height:2" coordorigin="574,2937" coordsize="11082,0" path="m574,2937l11656,2937e" filled="f" stroked="t" strokeweight=".70051pt" strokecolor="#545454">
                <v:path arrowok="t"/>
              </v:shape>
            </v:group>
            <v:group style="position:absolute;left:579;top:3150;width:11073;height:2" coordorigin="579,3150" coordsize="11073,2">
              <v:shape style="position:absolute;left:579;top:3150;width:11073;height:2" coordorigin="579,3150" coordsize="11073,0" path="m579,3150l11652,3150e" filled="f" stroked="t" strokeweight=".70051pt" strokecolor="#545454">
                <v:path arrowok="t"/>
              </v:shape>
            </v:group>
            <v:group style="position:absolute;left:5866;top:3153;width:252;height:2" coordorigin="5866,3153" coordsize="252,2">
              <v:shape style="position:absolute;left:5866;top:3153;width:252;height:2" coordorigin="5866,3153" coordsize="252,0" path="m5866,3153l6118,3153e" filled="f" stroked="t" strokeweight=".467007pt" strokecolor="#3B3B3B">
                <v:path arrowok="t"/>
              </v:shape>
            </v:group>
            <v:group style="position:absolute;left:584;top:3397;width:3208;height:2" coordorigin="584,3397" coordsize="3208,2">
              <v:shape style="position:absolute;left:584;top:3397;width:3208;height:2" coordorigin="584,3397" coordsize="3208,0" path="m584,3397l3792,3397e" filled="f" stroked="t" strokeweight=".70051pt" strokecolor="#575757">
                <v:path arrowok="t"/>
              </v:shape>
            </v:group>
            <v:group style="position:absolute;left:3736;top:3394;width:201;height:2" coordorigin="3736,3394" coordsize="201,2">
              <v:shape style="position:absolute;left:3736;top:3394;width:201;height:2" coordorigin="3736,3394" coordsize="201,0" path="m3736,3394l3937,3394e" filled="f" stroked="t" strokeweight=".467007pt" strokecolor="#383838">
                <v:path arrowok="t"/>
              </v:shape>
            </v:group>
            <v:group style="position:absolute;left:3881;top:3397;width:7776;height:2" coordorigin="3881,3397" coordsize="7776,2">
              <v:shape style="position:absolute;left:3881;top:3397;width:7776;height:2" coordorigin="3881,3397" coordsize="7776,0" path="m3881,3397l11656,3397e" filled="f" stroked="t" strokeweight=".70051pt" strokecolor="#545454">
                <v:path arrowok="t"/>
              </v:shape>
            </v:group>
            <v:group style="position:absolute;left:586;top:3366;width:2;height:293" coordorigin="586,3366" coordsize="2,293">
              <v:shape style="position:absolute;left:586;top:3366;width:2;height:293" coordorigin="586,3366" coordsize="0,293" path="m586,3659l586,3366e" filled="f" stroked="t" strokeweight=".70051pt" strokecolor="#343434">
                <v:path arrowok="t"/>
              </v:shape>
            </v:group>
            <v:group style="position:absolute;left:4077;top:3385;width:2;height:748" coordorigin="4077,3385" coordsize="2,748">
              <v:shape style="position:absolute;left:4077;top:3385;width:2;height:748" coordorigin="4077,3385" coordsize="0,748" path="m4077,4133l4077,3385e" filled="f" stroked="t" strokeweight=".934013pt" strokecolor="#545454">
                <v:path arrowok="t"/>
              </v:shape>
            </v:group>
            <v:group style="position:absolute;left:7134;top:3389;width:2;height:738" coordorigin="7134,3389" coordsize="2,738">
              <v:shape style="position:absolute;left:7134;top:3389;width:2;height:738" coordorigin="7134,3389" coordsize="0,738" path="m7134,4128l7134,3389e" filled="f" stroked="t" strokeweight=".70051pt" strokecolor="#4B4B4B">
                <v:path arrowok="t"/>
              </v:shape>
            </v:group>
            <v:group style="position:absolute;left:11649;top:3181;width:2;height:478" coordorigin="11649,3181" coordsize="2,478">
              <v:shape style="position:absolute;left:11649;top:3181;width:2;height:478" coordorigin="11649,3181" coordsize="0,478" path="m11649,3659l11649,3181e" filled="f" stroked="t" strokeweight=".70051pt" strokecolor="#575757">
                <v:path arrowok="t"/>
              </v:shape>
            </v:group>
            <v:group style="position:absolute;left:4068;top:3815;width:1994;height:2" coordorigin="4068,3815" coordsize="1994,2">
              <v:shape style="position:absolute;left:4068;top:3815;width:1994;height:2" coordorigin="4068,3815" coordsize="1994,0" path="m4068,3815l6062,3815e" filled="f" stroked="t" strokeweight=".70051pt" strokecolor="#545454">
                <v:path arrowok="t"/>
              </v:shape>
            </v:group>
            <v:group style="position:absolute;left:579;top:4126;width:3386;height:2" coordorigin="579,4126" coordsize="3386,2">
              <v:shape style="position:absolute;left:579;top:4126;width:3386;height:2" coordorigin="579,4126" coordsize="3386,0" path="m579,4126l3965,4126e" filled="f" stroked="t" strokeweight=".70051pt" strokecolor="#545454">
                <v:path arrowok="t"/>
              </v:shape>
            </v:group>
            <v:group style="position:absolute;left:3881;top:4126;width:219;height:2" coordorigin="3881,4126" coordsize="219,2">
              <v:shape style="position:absolute;left:3881;top:4126;width:219;height:2" coordorigin="3881,4126" coordsize="219,0" path="m3881,4126l4100,4126e" filled="f" stroked="t" strokeweight=".70051pt" strokecolor="#3F3F3F">
                <v:path arrowok="t"/>
              </v:shape>
            </v:group>
            <v:group style="position:absolute;left:4063;top:4121;width:2195;height:2" coordorigin="4063,4121" coordsize="2195,2">
              <v:shape style="position:absolute;left:4063;top:4121;width:2195;height:2" coordorigin="4063,4121" coordsize="2195,0" path="m4063,4121l6258,4121e" filled="f" stroked="t" strokeweight="1.167517pt" strokecolor="#3F3F3F">
                <v:path arrowok="t"/>
              </v:shape>
            </v:group>
            <v:group style="position:absolute;left:6062;top:4126;width:5599;height:2" coordorigin="6062,4126" coordsize="5599,2">
              <v:shape style="position:absolute;left:6062;top:4126;width:5599;height:2" coordorigin="6062,4126" coordsize="5599,0" path="m6062,4126l11661,4126e" filled="f" stroked="t" strokeweight=".70051pt" strokecolor="#575757">
                <v:path arrowok="t"/>
              </v:shape>
            </v:group>
            <v:group style="position:absolute;left:11649;top:3787;width:2;height:346" coordorigin="11649,3787" coordsize="2,346">
              <v:shape style="position:absolute;left:11649;top:3787;width:2;height:346" coordorigin="11649,3787" coordsize="0,346" path="m11649,4133l11649,3787e" filled="f" stroked="t" strokeweight=".70051pt" strokecolor="#575757">
                <v:path arrowok="t"/>
              </v:shape>
            </v:group>
            <v:group style="position:absolute;left:574;top:4400;width:11082;height:2" coordorigin="574,4400" coordsize="11082,2">
              <v:shape style="position:absolute;left:574;top:4400;width:11082;height:2" coordorigin="574,4400" coordsize="11082,0" path="m574,4400l11656,4400e" filled="f" stroked="t" strokeweight=".70051pt" strokecolor="#575757">
                <v:path arrowok="t"/>
              </v:shape>
            </v:group>
            <v:group style="position:absolute;left:2601;top:4114;width:2;height:1472" coordorigin="2601,4114" coordsize="2,1472">
              <v:shape style="position:absolute;left:2601;top:4114;width:2;height:1472" coordorigin="2601,4114" coordsize="0,1472" path="m2601,5586l2601,4114e" filled="f" stroked="t" strokeweight=".70051pt" strokecolor="#4B4B4B">
                <v:path arrowok="t"/>
              </v:shape>
            </v:group>
            <v:group style="position:absolute;left:2597;top:4618;width:9065;height:2" coordorigin="2597,4618" coordsize="9065,2">
              <v:shape style="position:absolute;left:2597;top:4618;width:9065;height:2" coordorigin="2597,4618" coordsize="9065,0" path="m2597,4618l11661,4618e" filled="f" stroked="t" strokeweight=".70051pt" strokecolor="#575757">
                <v:path arrowok="t"/>
              </v:shape>
            </v:group>
            <v:group style="position:absolute;left:5114;top:4606;width:2;height:256" coordorigin="5114,4606" coordsize="2,256">
              <v:shape style="position:absolute;left:5114;top:4606;width:2;height:256" coordorigin="5114,4606" coordsize="0,256" path="m5114,4862l5114,4606e" filled="f" stroked="t" strokeweight=".467007pt" strokecolor="#383838">
                <v:path arrowok="t"/>
              </v:shape>
            </v:group>
            <v:group style="position:absolute;left:7972;top:4606;width:2;height:275" coordorigin="7972,4606" coordsize="2,275">
              <v:shape style="position:absolute;left:7972;top:4606;width:2;height:275" coordorigin="7972,4606" coordsize="0,275" path="m7972,4881l7972,4606e" filled="f" stroked="t" strokeweight=".70051pt" strokecolor="#4F4F4F">
                <v:path arrowok="t"/>
              </v:shape>
            </v:group>
            <v:group style="position:absolute;left:11649;top:4388;width:2;height:8933" coordorigin="11649,4388" coordsize="2,8933">
              <v:shape style="position:absolute;left:11649;top:4388;width:2;height:8933" coordorigin="11649,4388" coordsize="0,8933" path="m11649,13321l11649,4388e" filled="f" stroked="t" strokeweight=".70051pt" strokecolor="#575757">
                <v:path arrowok="t"/>
              </v:shape>
            </v:group>
            <v:group style="position:absolute;left:5100;top:5042;width:1835;height:2" coordorigin="5100,5042" coordsize="1835,2">
              <v:shape style="position:absolute;left:5100;top:5042;width:1835;height:2" coordorigin="5100,5042" coordsize="1835,0" path="m5100,5042l6935,5042e" filled="f" stroked="t" strokeweight=".233503pt" strokecolor="#5B5B5B">
                <v:path arrowok="t"/>
              </v:shape>
            </v:group>
            <v:group style="position:absolute;left:5114;top:4805;width:2;height:265" coordorigin="5114,4805" coordsize="2,265">
              <v:shape style="position:absolute;left:5114;top:4805;width:2;height:265" coordorigin="5114,4805" coordsize="0,265" path="m5114,5070l5114,4805e" filled="f" stroked="t" strokeweight=".934013pt" strokecolor="#4F4F4F">
                <v:path arrowok="t"/>
              </v:shape>
            </v:group>
            <v:group style="position:absolute;left:6935;top:5042;width:579;height:2" coordorigin="6935,5042" coordsize="579,2">
              <v:shape style="position:absolute;left:6935;top:5042;width:579;height:2" coordorigin="6935,5042" coordsize="579,0" path="m6935,5042l7514,5042e" filled="f" stroked="t" strokeweight=".233503pt" strokecolor="#000000">
                <v:path arrowok="t"/>
              </v:shape>
            </v:group>
            <v:group style="position:absolute;left:7514;top:5042;width:892;height:2" coordorigin="7514,5042" coordsize="892,2">
              <v:shape style="position:absolute;left:7514;top:5042;width:892;height:2" coordorigin="7514,5042" coordsize="892,0" path="m7514,5042l8406,5042e" filled="f" stroked="t" strokeweight=".233503pt" strokecolor="#6B6B6B">
                <v:path arrowok="t"/>
              </v:shape>
            </v:group>
            <v:group style="position:absolute;left:7972;top:4805;width:2;height:270" coordorigin="7972,4805" coordsize="2,270">
              <v:shape style="position:absolute;left:7972;top:4805;width:2;height:270" coordorigin="7972,4805" coordsize="0,270" path="m7972,5075l7972,4805e" filled="f" stroked="t" strokeweight=".934013pt" strokecolor="#6B6B6B">
                <v:path arrowok="t"/>
              </v:shape>
            </v:group>
            <v:group style="position:absolute;left:8406;top:5042;width:2008;height:2" coordorigin="8406,5042" coordsize="2008,2">
              <v:shape style="position:absolute;left:8406;top:5042;width:2008;height:2" coordorigin="8406,5042" coordsize="2008,0" path="m8406,5042l10414,5042e" filled="f" stroked="t" strokeweight=".233503pt" strokecolor="#000000">
                <v:path arrowok="t"/>
              </v:shape>
            </v:group>
            <v:group style="position:absolute;left:10414;top:5042;width:1228;height:2" coordorigin="10414,5042" coordsize="1228,2">
              <v:shape style="position:absolute;left:10414;top:5042;width:1228;height:2" coordorigin="10414,5042" coordsize="1228,0" path="m10414,5042l11642,5042e" filled="f" stroked="t" strokeweight=".233503pt" strokecolor="#6B6B6B">
                <v:path arrowok="t"/>
              </v:shape>
            </v:group>
            <v:group style="position:absolute;left:5114;top:5013;width:2;height:341" coordorigin="5114,5013" coordsize="2,341">
              <v:shape style="position:absolute;left:5114;top:5013;width:2;height:341" coordorigin="5114,5013" coordsize="0,341" path="m5114,5354l5114,5013e" filled="f" stroked="t" strokeweight=".467007pt" strokecolor="#444444">
                <v:path arrowok="t"/>
              </v:shape>
            </v:group>
            <v:group style="position:absolute;left:5104;top:5335;width:6552;height:2" coordorigin="5104,5335" coordsize="6552,2">
              <v:shape style="position:absolute;left:5104;top:5335;width:6552;height:2" coordorigin="5104,5335" coordsize="6552,0" path="m5104,5335l11656,5335e" filled="f" stroked="t" strokeweight=".70051pt" strokecolor="#575757">
                <v:path arrowok="t"/>
              </v:shape>
            </v:group>
            <v:group style="position:absolute;left:5114;top:5297;width:2;height:289" coordorigin="5114,5297" coordsize="2,289">
              <v:shape style="position:absolute;left:5114;top:5297;width:2;height:289" coordorigin="5114,5297" coordsize="0,289" path="m5114,5586l5114,5297e" filled="f" stroked="t" strokeweight=".934013pt" strokecolor="#4F4F4F">
                <v:path arrowok="t"/>
              </v:shape>
            </v:group>
            <v:group style="position:absolute;left:5109;top:5572;width:6552;height:2" coordorigin="5109,5572" coordsize="6552,2">
              <v:shape style="position:absolute;left:5109;top:5572;width:6552;height:2" coordorigin="5109,5572" coordsize="6552,0" path="m5109,5572l11661,5572e" filled="f" stroked="t" strokeweight=".70051pt" strokecolor="#545454">
                <v:path arrowok="t"/>
              </v:shape>
            </v:group>
            <v:group style="position:absolute;left:2601;top:5529;width:2;height:279" coordorigin="2601,5529" coordsize="2,279">
              <v:shape style="position:absolute;left:2601;top:5529;width:2;height:279" coordorigin="2601,5529" coordsize="0,279" path="m2601,5808l2601,5529e" filled="f" stroked="t" strokeweight=".467007pt" strokecolor="#383838">
                <v:path arrowok="t"/>
              </v:shape>
            </v:group>
            <v:group style="position:absolute;left:2592;top:5787;width:9065;height:2" coordorigin="2592,5787" coordsize="9065,2">
              <v:shape style="position:absolute;left:2592;top:5787;width:9065;height:2" coordorigin="2592,5787" coordsize="9065,0" path="m2592,5787l11656,5787e" filled="f" stroked="t" strokeweight=".70051pt" strokecolor="#545454">
                <v:path arrowok="t"/>
              </v:shape>
            </v:group>
            <v:group style="position:absolute;left:5114;top:5529;width:2;height:289" coordorigin="5114,5529" coordsize="2,289">
              <v:shape style="position:absolute;left:5114;top:5529;width:2;height:289" coordorigin="5114,5529" coordsize="0,289" path="m5114,5818l5114,5529e" filled="f" stroked="t" strokeweight=".467007pt" strokecolor="#383838">
                <v:path arrowok="t"/>
              </v:shape>
            </v:group>
            <v:group style="position:absolute;left:579;top:6017;width:11082;height:2" coordorigin="579,6017" coordsize="11082,2">
              <v:shape style="position:absolute;left:579;top:6017;width:11082;height:2" coordorigin="579,6017" coordsize="11082,0" path="m579,6017l11661,6017e" filled="f" stroked="t" strokeweight=".70051pt" strokecolor="#575757">
                <v:path arrowok="t"/>
              </v:shape>
            </v:group>
            <v:group style="position:absolute;left:2601;top:5752;width:2;height:1775" coordorigin="2601,5752" coordsize="2,1775">
              <v:shape style="position:absolute;left:2601;top:5752;width:2;height:1775" coordorigin="2601,5752" coordsize="0,1775" path="m2601,7527l2601,5752e" filled="f" stroked="t" strokeweight=".934013pt" strokecolor="#4F4F4F">
                <v:path arrowok="t"/>
              </v:shape>
            </v:group>
            <v:group style="position:absolute;left:2592;top:6440;width:9069;height:2" coordorigin="2592,6440" coordsize="9069,2">
              <v:shape style="position:absolute;left:2592;top:6440;width:9069;height:2" coordorigin="2592,6440" coordsize="9069,0" path="m2592,6440l11661,6440e" filled="f" stroked="t" strokeweight=".70051pt" strokecolor="#545454">
                <v:path arrowok="t"/>
              </v:shape>
            </v:group>
            <v:group style="position:absolute;left:7974;top:6007;width:2;height:658" coordorigin="7974,6007" coordsize="2,658">
              <v:shape style="position:absolute;left:7974;top:6007;width:2;height:658" coordorigin="7974,6007" coordsize="0,658" path="m7974,6665l7974,6007e" filled="f" stroked="t" strokeweight=".70051pt" strokecolor="#606060">
                <v:path arrowok="t"/>
              </v:shape>
            </v:group>
            <v:group style="position:absolute;left:2597;top:6656;width:2382;height:2" coordorigin="2597,6656" coordsize="2382,2">
              <v:shape style="position:absolute;left:2597;top:6656;width:2382;height:2" coordorigin="2597,6656" coordsize="2382,0" path="m2597,6656l4978,6656e" filled="f" stroked="t" strokeweight=".70051pt" strokecolor="#545454">
                <v:path arrowok="t"/>
              </v:shape>
            </v:group>
            <v:group style="position:absolute;left:4922;top:6656;width:219;height:2" coordorigin="4922,6656" coordsize="219,2">
              <v:shape style="position:absolute;left:4922;top:6656;width:219;height:2" coordorigin="4922,6656" coordsize="219,0" path="m4922,6656l5142,6656e" filled="f" stroked="t" strokeweight=".467007pt" strokecolor="#282828">
                <v:path arrowok="t"/>
              </v:shape>
            </v:group>
            <v:group style="position:absolute;left:5111;top:5747;width:2;height:914" coordorigin="5111,5747" coordsize="2,914">
              <v:shape style="position:absolute;left:5111;top:5747;width:2;height:914" coordorigin="5111,5747" coordsize="0,914" path="m5111,6661l5111,5747e" filled="f" stroked="t" strokeweight=".934013pt" strokecolor="#4B4B4B">
                <v:path arrowok="t"/>
              </v:shape>
            </v:group>
            <v:group style="position:absolute;left:5072;top:6658;width:6589;height:2" coordorigin="5072,6658" coordsize="6589,2">
              <v:shape style="position:absolute;left:5072;top:6658;width:6589;height:2" coordorigin="5072,6658" coordsize="6589,0" path="m5072,6658l11661,6658e" filled="f" stroked="t" strokeweight=".70051pt" strokecolor="#575757">
                <v:path arrowok="t"/>
              </v:shape>
            </v:group>
            <v:group style="position:absolute;left:579;top:6871;width:4399;height:2" coordorigin="579,6871" coordsize="4399,2">
              <v:shape style="position:absolute;left:579;top:6871;width:4399;height:2" coordorigin="579,6871" coordsize="4399,0" path="m579,6871l4978,6871e" filled="f" stroked="t" strokeweight=".70051pt" strokecolor="#545454">
                <v:path arrowok="t"/>
              </v:shape>
            </v:group>
            <v:group style="position:absolute;left:4922;top:6874;width:210;height:2" coordorigin="4922,6874" coordsize="210,2">
              <v:shape style="position:absolute;left:4922;top:6874;width:210;height:2" coordorigin="4922,6874" coordsize="210,0" path="m4922,6874l5132,6874e" filled="f" stroked="t" strokeweight=".467007pt" strokecolor="#232323">
                <v:path arrowok="t"/>
              </v:shape>
            </v:group>
            <v:group style="position:absolute;left:5076;top:6876;width:6580;height:2" coordorigin="5076,6876" coordsize="6580,2">
              <v:shape style="position:absolute;left:5076;top:6876;width:6580;height:2" coordorigin="5076,6876" coordsize="6580,0" path="m5076,6876l11656,6876e" filled="f" stroked="t" strokeweight=".70051pt" strokecolor="#575757">
                <v:path arrowok="t"/>
              </v:shape>
            </v:group>
            <v:group style="position:absolute;left:579;top:7498;width:11082;height:2" coordorigin="579,7498" coordsize="11082,2">
              <v:shape style="position:absolute;left:579;top:7498;width:11082;height:2" coordorigin="579,7498" coordsize="11082,0" path="m579,7498l11661,7498e" filled="f" stroked="t" strokeweight=".70051pt" strokecolor="#575757">
                <v:path arrowok="t"/>
              </v:shape>
            </v:group>
            <v:group style="position:absolute;left:586;top:795;width:2;height:15290" coordorigin="586,795" coordsize="2,15290">
              <v:shape style="position:absolute;left:586;top:795;width:2;height:15290" coordorigin="586,795" coordsize="0,15290" path="m586,16086l586,795e" filled="f" stroked="t" strokeweight=".70051pt" strokecolor="#4F4F4F">
                <v:path arrowok="t"/>
              </v:shape>
            </v:group>
            <v:group style="position:absolute;left:2601;top:7456;width:2;height:767" coordorigin="2601,7456" coordsize="2,767">
              <v:shape style="position:absolute;left:2601;top:7456;width:2;height:767" coordorigin="2601,7456" coordsize="0,767" path="m2601,8223l2601,7456e" filled="f" stroked="t" strokeweight=".467007pt" strokecolor="#444444">
                <v:path arrowok="t"/>
              </v:shape>
            </v:group>
            <v:group style="position:absolute;left:5114;top:7494;width:2;height:251" coordorigin="5114,7494" coordsize="2,251">
              <v:shape style="position:absolute;left:5114;top:7494;width:2;height:251" coordorigin="5114,7494" coordsize="0,251" path="m5114,7745l5114,7494e" filled="f" stroked="t" strokeweight=".467007pt" strokecolor="#3B3B3B">
                <v:path arrowok="t"/>
              </v:shape>
            </v:group>
            <v:group style="position:absolute;left:5109;top:7723;width:6547;height:2" coordorigin="5109,7723" coordsize="6547,2">
              <v:shape style="position:absolute;left:5109;top:7723;width:6547;height:2" coordorigin="5109,7723" coordsize="6547,0" path="m5109,7723l11656,7723e" filled="f" stroked="t" strokeweight=".70051pt" strokecolor="#575757">
                <v:path arrowok="t"/>
              </v:shape>
            </v:group>
            <v:group style="position:absolute;left:2601;top:7688;width:2;height:289" coordorigin="2601,7688" coordsize="2,289">
              <v:shape style="position:absolute;left:2601;top:7688;width:2;height:289" coordorigin="2601,7688" coordsize="0,289" path="m2601,7977l2601,7688e" filled="f" stroked="t" strokeweight=".70051pt" strokecolor="#545454">
                <v:path arrowok="t"/>
              </v:shape>
            </v:group>
            <v:group style="position:absolute;left:5114;top:7688;width:2;height:289" coordorigin="5114,7688" coordsize="2,289">
              <v:shape style="position:absolute;left:5114;top:7688;width:2;height:289" coordorigin="5114,7688" coordsize="0,289" path="m5114,7977l5114,7688e" filled="f" stroked="t" strokeweight=".934013pt" strokecolor="#575757">
                <v:path arrowok="t"/>
              </v:shape>
            </v:group>
            <v:group style="position:absolute;left:5104;top:7936;width:6557;height:2" coordorigin="5104,7936" coordsize="6557,2">
              <v:shape style="position:absolute;left:5104;top:7936;width:6557;height:2" coordorigin="5104,7936" coordsize="6557,0" path="m5104,7936l11661,7936e" filled="f" stroked="t" strokeweight=".70051pt" strokecolor="#575757">
                <v:path arrowok="t"/>
              </v:shape>
            </v:group>
            <v:group style="position:absolute;left:574;top:8145;width:3218;height:2" coordorigin="574,8145" coordsize="3218,2">
              <v:shape style="position:absolute;left:574;top:8145;width:3218;height:2" coordorigin="574,8145" coordsize="3218,0" path="m574,8145l3792,8145e" filled="f" stroked="t" strokeweight=".70051pt" strokecolor="#575757">
                <v:path arrowok="t"/>
              </v:shape>
            </v:group>
            <v:group style="position:absolute;left:3736;top:8147;width:201;height:2" coordorigin="3736,8147" coordsize="201,2">
              <v:shape style="position:absolute;left:3736;top:8147;width:201;height:2" coordorigin="3736,8147" coordsize="201,0" path="m3736,8147l3937,8147e" filled="f" stroked="t" strokeweight=".467007pt" strokecolor="#2B2B2B">
                <v:path arrowok="t"/>
              </v:shape>
            </v:group>
            <v:group style="position:absolute;left:3881;top:8149;width:5403;height:2" coordorigin="3881,8149" coordsize="5403,2">
              <v:shape style="position:absolute;left:3881;top:8149;width:5403;height:2" coordorigin="3881,8149" coordsize="5403,0" path="m3881,8149l9284,8149e" filled="f" stroked="t" strokeweight=".70051pt" strokecolor="#545454">
                <v:path arrowok="t"/>
              </v:shape>
            </v:group>
            <v:group style="position:absolute;left:5114;top:7920;width:2;height:237" coordorigin="5114,7920" coordsize="2,237">
              <v:shape style="position:absolute;left:5114;top:7920;width:2;height:237" coordorigin="5114,7920" coordsize="0,237" path="m5114,8156l5114,7920e" filled="f" stroked="t" strokeweight=".70051pt" strokecolor="#3F3F3F">
                <v:path arrowok="t"/>
              </v:shape>
            </v:group>
            <v:group style="position:absolute;left:9228;top:8152;width:238;height:2" coordorigin="9228,8152" coordsize="238,2">
              <v:shape style="position:absolute;left:9228;top:8152;width:238;height:2" coordorigin="9228,8152" coordsize="238,0" path="m9228,8152l9466,8152e" filled="f" stroked="t" strokeweight=".467007pt" strokecolor="#484848">
                <v:path arrowok="t"/>
              </v:shape>
            </v:group>
            <v:group style="position:absolute;left:9410;top:8152;width:2251;height:2" coordorigin="9410,8152" coordsize="2251,2">
              <v:shape style="position:absolute;left:9410;top:8152;width:2251;height:2" coordorigin="9410,8152" coordsize="2251,0" path="m9410,8152l11661,8152e" filled="f" stroked="t" strokeweight=".70051pt" strokecolor="#5B5B5B">
                <v:path arrowok="t"/>
              </v:shape>
            </v:group>
            <v:group style="position:absolute;left:574;top:8760;width:11082;height:2" coordorigin="574,8760" coordsize="11082,2">
              <v:shape style="position:absolute;left:574;top:8760;width:11082;height:2" coordorigin="574,8760" coordsize="11082,0" path="m574,8760l11656,8760e" filled="f" stroked="t" strokeweight=".70051pt" strokecolor="#575757">
                <v:path arrowok="t"/>
              </v:shape>
            </v:group>
            <v:group style="position:absolute;left:2599;top:8123;width:2;height:1879" coordorigin="2599,8123" coordsize="2,1879">
              <v:shape style="position:absolute;left:2599;top:8123;width:2;height:1879" coordorigin="2599,8123" coordsize="0,1879" path="m2599,10003l2599,8123e" filled="f" stroked="t" strokeweight=".934013pt" strokecolor="#4F4F4F">
                <v:path arrowok="t"/>
              </v:shape>
            </v:group>
            <v:group style="position:absolute;left:574;top:9638;width:11082;height:2" coordorigin="574,9638" coordsize="11082,2">
              <v:shape style="position:absolute;left:574;top:9638;width:11082;height:2" coordorigin="574,9638" coordsize="11082,0" path="m574,9638l11656,9638e" filled="f" stroked="t" strokeweight=".70051pt" strokecolor="#575757">
                <v:path arrowok="t"/>
              </v:shape>
            </v:group>
            <v:group style="position:absolute;left:579;top:9977;width:3213;height:2" coordorigin="579,9977" coordsize="3213,2">
              <v:shape style="position:absolute;left:579;top:9977;width:3213;height:2" coordorigin="579,9977" coordsize="3213,0" path="m579,9977l3792,9977e" filled="f" stroked="t" strokeweight=".70051pt" strokecolor="#575757">
                <v:path arrowok="t"/>
              </v:shape>
            </v:group>
            <v:group style="position:absolute;left:3736;top:9974;width:201;height:2" coordorigin="3736,9974" coordsize="201,2">
              <v:shape style="position:absolute;left:3736;top:9974;width:201;height:2" coordorigin="3736,9974" coordsize="201,0" path="m3736,9974l3937,9974e" filled="f" stroked="t" strokeweight=".467007pt" strokecolor="#3F3F3F">
                <v:path arrowok="t"/>
              </v:shape>
            </v:group>
            <v:group style="position:absolute;left:3881;top:9974;width:971;height:2" coordorigin="3881,9974" coordsize="971,2">
              <v:shape style="position:absolute;left:3881;top:9974;width:971;height:2" coordorigin="3881,9974" coordsize="971,0" path="m3881,9974l4852,9974e" filled="f" stroked="t" strokeweight=".70051pt" strokecolor="#575757">
                <v:path arrowok="t"/>
              </v:shape>
            </v:group>
            <v:group style="position:absolute;left:4796;top:9977;width:182;height:2" coordorigin="4796,9977" coordsize="182,2">
              <v:shape style="position:absolute;left:4796;top:9977;width:182;height:2" coordorigin="4796,9977" coordsize="182,0" path="m4796,9977l4978,9977e" filled="f" stroked="t" strokeweight=".467007pt" strokecolor="#444444">
                <v:path arrowok="t"/>
              </v:shape>
            </v:group>
            <v:group style="position:absolute;left:4885;top:9977;width:4399;height:2" coordorigin="4885,9977" coordsize="4399,2">
              <v:shape style="position:absolute;left:4885;top:9977;width:4399;height:2" coordorigin="4885,9977" coordsize="4399,0" path="m4885,9977l9284,9977e" filled="f" stroked="t" strokeweight=".70051pt" strokecolor="#575757">
                <v:path arrowok="t"/>
              </v:shape>
            </v:group>
            <v:group style="position:absolute;left:7127;top:9624;width:2;height:350" coordorigin="7127,9624" coordsize="2,350">
              <v:shape style="position:absolute;left:7127;top:9624;width:2;height:350" coordorigin="7127,9624" coordsize="0,350" path="m7127,9974l7127,9624e" filled="f" stroked="t" strokeweight=".233503pt" strokecolor="#444444">
                <v:path arrowok="t"/>
              </v:shape>
            </v:group>
            <v:group style="position:absolute;left:9228;top:9979;width:238;height:2" coordorigin="9228,9979" coordsize="238,2">
              <v:shape style="position:absolute;left:9228;top:9979;width:238;height:2" coordorigin="9228,9979" coordsize="238,0" path="m9228,9979l9466,9979e" filled="f" stroked="t" strokeweight=".467007pt" strokecolor="#484848">
                <v:path arrowok="t"/>
              </v:shape>
            </v:group>
            <v:group style="position:absolute;left:9410;top:9979;width:2246;height:2" coordorigin="9410,9979" coordsize="2246,2">
              <v:shape style="position:absolute;left:9410;top:9979;width:2246;height:2" coordorigin="9410,9979" coordsize="2246,0" path="m9410,9979l11656,9979e" filled="f" stroked="t" strokeweight=".70051pt" strokecolor="#5B5B5B">
                <v:path arrowok="t"/>
              </v:shape>
            </v:group>
            <v:group style="position:absolute;left:574;top:10211;width:11082;height:2" coordorigin="574,10211" coordsize="11082,2">
              <v:shape style="position:absolute;left:574;top:10211;width:11082;height:2" coordorigin="574,10211" coordsize="11082,0" path="m574,10211l11656,10211e" filled="f" stroked="t" strokeweight=".70051pt" strokecolor="#575757">
                <v:path arrowok="t"/>
              </v:shape>
            </v:group>
            <v:group style="position:absolute;left:2599;top:9932;width:2;height:303" coordorigin="2599,9932" coordsize="2,303">
              <v:shape style="position:absolute;left:2599;top:9932;width:2;height:303" coordorigin="2599,9932" coordsize="0,303" path="m2599,10235l2599,9932e" filled="f" stroked="t" strokeweight=".70051pt" strokecolor="#383838">
                <v:path arrowok="t"/>
              </v:shape>
            </v:group>
            <v:group style="position:absolute;left:2599;top:10102;width:2;height:3806" coordorigin="2599,10102" coordsize="2,3806">
              <v:shape style="position:absolute;left:2599;top:10102;width:2;height:3806" coordorigin="2599,10102" coordsize="0,3806" path="m2599,13908l2599,10102e" filled="f" stroked="t" strokeweight=".70051pt" strokecolor="#4F4F4F">
                <v:path arrowok="t"/>
              </v:shape>
            </v:group>
            <v:group style="position:absolute;left:574;top:10677;width:3012;height:2" coordorigin="574,10677" coordsize="3012,2">
              <v:shape style="position:absolute;left:574;top:10677;width:3012;height:2" coordorigin="574,10677" coordsize="3012,0" path="m574,10677l3587,10677e" filled="f" stroked="t" strokeweight=".70051pt" strokecolor="#575757">
                <v:path arrowok="t"/>
              </v:shape>
            </v:group>
            <v:group style="position:absolute;left:3531;top:10680;width:177;height:2" coordorigin="3531,10680" coordsize="177,2">
              <v:shape style="position:absolute;left:3531;top:10680;width:177;height:2" coordorigin="3531,10680" coordsize="177,0" path="m3531,10680l3708,10680e" filled="f" stroked="t" strokeweight=".467007pt" strokecolor="#3B3B3B">
                <v:path arrowok="t"/>
              </v:shape>
            </v:group>
            <v:group style="position:absolute;left:3652;top:10680;width:439;height:2" coordorigin="3652,10680" coordsize="439,2">
              <v:shape style="position:absolute;left:3652;top:10680;width:439;height:2" coordorigin="3652,10680" coordsize="439,0" path="m3652,10680l4091,10680e" filled="f" stroked="t" strokeweight=".70051pt" strokecolor="#606060">
                <v:path arrowok="t"/>
              </v:shape>
            </v:group>
            <v:group style="position:absolute;left:4035;top:10682;width:248;height:2" coordorigin="4035,10682" coordsize="248,2">
              <v:shape style="position:absolute;left:4035;top:10682;width:248;height:2" coordorigin="4035,10682" coordsize="248,0" path="m4035,10682l4282,10682e" filled="f" stroked="t" strokeweight=".467007pt" strokecolor="#444444">
                <v:path arrowok="t"/>
              </v:shape>
            </v:group>
            <v:group style="position:absolute;left:4189;top:10682;width:7467;height:2" coordorigin="4189,10682" coordsize="7467,2">
              <v:shape style="position:absolute;left:4189;top:10682;width:7467;height:2" coordorigin="4189,10682" coordsize="7467,0" path="m4189,10682l11656,10682e" filled="f" stroked="t" strokeweight=".70051pt" strokecolor="#575757">
                <v:path arrowok="t"/>
              </v:shape>
            </v:group>
            <v:group style="position:absolute;left:981;top:10895;width:3998;height:2" coordorigin="981,10895" coordsize="3998,2">
              <v:shape style="position:absolute;left:981;top:10895;width:3998;height:2" coordorigin="981,10895" coordsize="3998,0" path="m981,10895l4978,10895e" filled="f" stroked="t" strokeweight=".70051pt" strokecolor="#575757">
                <v:path arrowok="t"/>
              </v:shape>
            </v:group>
            <v:group style="position:absolute;left:4922;top:10897;width:210;height:2" coordorigin="4922,10897" coordsize="210,2">
              <v:shape style="position:absolute;left:4922;top:10897;width:210;height:2" coordorigin="4922,10897" coordsize="210,0" path="m4922,10897l5132,10897e" filled="f" stroked="t" strokeweight=".467007pt" strokecolor="#2F2F2F">
                <v:path arrowok="t"/>
              </v:shape>
            </v:group>
            <v:group style="position:absolute;left:5076;top:10900;width:6580;height:2" coordorigin="5076,10900" coordsize="6580,2">
              <v:shape style="position:absolute;left:5076;top:10900;width:6580;height:2" coordorigin="5076,10900" coordsize="6580,0" path="m5076,10900l11656,10900e" filled="f" stroked="t" strokeweight=".70051pt" strokecolor="#5B5B5B">
                <v:path arrowok="t"/>
              </v:shape>
            </v:group>
            <v:group style="position:absolute;left:1366;top:10888;width:2;height:5202" coordorigin="1366,10888" coordsize="2,5202">
              <v:shape style="position:absolute;left:1366;top:10888;width:2;height:5202" coordorigin="1366,10888" coordsize="0,5202" path="m1366,16090l1366,10888e" filled="f" stroked="t" strokeweight=".70051pt" strokecolor="#4F4F4F">
                <v:path arrowok="t"/>
              </v:shape>
            </v:group>
            <v:group style="position:absolute;left:1793;top:10883;width:2;height:686" coordorigin="1793,10883" coordsize="2,686">
              <v:shape style="position:absolute;left:1793;top:10883;width:2;height:686" coordorigin="1793,10883" coordsize="0,686" path="m1793,11570l1793,10883e" filled="f" stroked="t" strokeweight=".233503pt" strokecolor="#707070">
                <v:path arrowok="t"/>
              </v:shape>
            </v:group>
            <v:group style="position:absolute;left:7528;top:10893;width:2;height:1297" coordorigin="7528,10893" coordsize="2,1297">
              <v:shape style="position:absolute;left:7528;top:10893;width:2;height:1297" coordorigin="7528,10893" coordsize="0,1297" path="m7528,12190l7528,10893e" filled="f" stroked="t" strokeweight=".70051pt" strokecolor="#4F4F4F">
                <v:path arrowok="t"/>
              </v:shape>
            </v:group>
            <v:group style="position:absolute;left:574;top:11136;width:11082;height:2" coordorigin="574,11136" coordsize="11082,2">
              <v:shape style="position:absolute;left:574;top:11136;width:11082;height:2" coordorigin="574,11136" coordsize="11082,0" path="m574,11136l11656,11136e" filled="f" stroked="t" strokeweight=".70051pt" strokecolor="#575757">
                <v:path arrowok="t"/>
              </v:shape>
            </v:group>
            <v:group style="position:absolute;left:1793;top:11570;width:2;height:1477" coordorigin="1793,11570" coordsize="2,1477">
              <v:shape style="position:absolute;left:1793;top:11570;width:2;height:1477" coordorigin="1793,11570" coordsize="0,1477" path="m1793,13046l1793,11570e" filled="f" stroked="t" strokeweight=".233503pt" strokecolor="#000000">
                <v:path arrowok="t"/>
              </v:shape>
            </v:group>
            <v:group style="position:absolute;left:584;top:11749;width:2;height:265" coordorigin="584,11749" coordsize="2,265">
              <v:shape style="position:absolute;left:584;top:11749;width:2;height:265" coordorigin="584,11749" coordsize="0,265" path="m584,12014l584,11749e" filled="f" stroked="t" strokeweight=".467007pt" strokecolor="#343434">
                <v:path arrowok="t"/>
              </v:shape>
            </v:group>
            <v:group style="position:absolute;left:11647;top:11749;width:2;height:265" coordorigin="11647,11749" coordsize="2,265">
              <v:shape style="position:absolute;left:11647;top:11749;width:2;height:265" coordorigin="11647,11749" coordsize="0,265" path="m11647,12014l11647,11749e" filled="f" stroked="t" strokeweight=".467007pt" strokecolor="#4B4B4B">
                <v:path arrowok="t"/>
              </v:shape>
            </v:group>
            <v:group style="position:absolute;left:7528;top:11901;width:2;height:530" coordorigin="7528,11901" coordsize="2,530">
              <v:shape style="position:absolute;left:7528;top:11901;width:2;height:530" coordorigin="7528,11901" coordsize="0,530" path="m7528,12431l7528,11901e" filled="f" stroked="t" strokeweight=".467007pt" strokecolor="#484848">
                <v:path arrowok="t"/>
              </v:shape>
            </v:group>
            <v:group style="position:absolute;left:7528;top:12374;width:2;height:1761" coordorigin="7528,12374" coordsize="2,1761">
              <v:shape style="position:absolute;left:7528;top:12374;width:2;height:1761" coordorigin="7528,12374" coordsize="0,1761" path="m7528,14135l7528,12374e" filled="f" stroked="t" strokeweight=".70051pt" strokecolor="#4F4F4F">
                <v:path arrowok="t"/>
              </v:shape>
            </v:group>
            <v:group style="position:absolute;left:584;top:12701;width:2;height:237" coordorigin="584,12701" coordsize="2,237">
              <v:shape style="position:absolute;left:584;top:12701;width:2;height:237" coordorigin="584,12701" coordsize="0,237" path="m584,12938l584,12701e" filled="f" stroked="t" strokeweight=".467007pt" strokecolor="#383838">
                <v:path arrowok="t"/>
              </v:shape>
            </v:group>
            <v:group style="position:absolute;left:574;top:13193;width:2036;height:2" coordorigin="574,13193" coordsize="2036,2">
              <v:shape style="position:absolute;left:574;top:13193;width:2036;height:2" coordorigin="574,13193" coordsize="2036,0" path="m574,13193l2611,13193e" filled="f" stroked="t" strokeweight=".70051pt" strokecolor="#606060">
                <v:path arrowok="t"/>
              </v:shape>
            </v:group>
            <v:group style="position:absolute;left:1793;top:13046;width:2;height:185" coordorigin="1793,13046" coordsize="2,185">
              <v:shape style="position:absolute;left:1793;top:13046;width:2;height:185" coordorigin="1793,13046" coordsize="0,185" path="m1793,13231l1793,13046e" filled="f" stroked="t" strokeweight=".233503pt" strokecolor="#5B5B5B">
                <v:path arrowok="t"/>
              </v:shape>
            </v:group>
            <v:group style="position:absolute;left:1354;top:13196;width:19;height:2" coordorigin="1354,13196" coordsize="19,2">
              <v:shape style="position:absolute;left:1354;top:13196;width:19;height:2" coordorigin="1354,13196" coordsize="19,0" path="m1354,13196l1373,13196e" filled="f" stroked="t" strokeweight=".934013pt" strokecolor="#383838">
                <v:path arrowok="t"/>
              </v:shape>
            </v:group>
            <v:group style="position:absolute;left:1793;top:13217;width:2;height:1804" coordorigin="1793,13217" coordsize="2,1804">
              <v:shape style="position:absolute;left:1793;top:13217;width:2;height:1804" coordorigin="1793,13217" coordsize="0,1804" path="m1793,15020l1793,13217e" filled="f" stroked="t" strokeweight=".233503pt" strokecolor="#000000">
                <v:path arrowok="t"/>
              </v:shape>
            </v:group>
            <v:group style="position:absolute;left:11647;top:13193;width:2;height:596" coordorigin="11647,13193" coordsize="2,596">
              <v:shape style="position:absolute;left:11647;top:13193;width:2;height:596" coordorigin="11647,13193" coordsize="0,596" path="m11647,13790l11647,13193e" filled="f" stroked="t" strokeweight=".467007pt" strokecolor="#747474">
                <v:path arrowok="t"/>
              </v:shape>
            </v:group>
            <v:group style="position:absolute;left:11642;top:13340;width:2;height:450" coordorigin="11642,13340" coordsize="2,450">
              <v:shape style="position:absolute;left:11642;top:13340;width:2;height:450" coordorigin="11642,13340" coordsize="0,450" path="m11642,13790l11642,13340e" filled="f" stroked="t" strokeweight=".233503pt" strokecolor="#909090">
                <v:path arrowok="t"/>
              </v:shape>
            </v:group>
            <v:group style="position:absolute;left:11638;top:13643;width:2;height:147" coordorigin="11638,13643" coordsize="2,147">
              <v:shape style="position:absolute;left:11638;top:13643;width:2;height:147" coordorigin="11638,13643" coordsize="0,147" path="m11638,13790l11638,13643e" filled="f" stroked="t" strokeweight=".467007pt" strokecolor="#BFBFBF">
                <v:path arrowok="t"/>
              </v:shape>
            </v:group>
            <v:group style="position:absolute;left:2599;top:13851;width:2;height:284" coordorigin="2599,13851" coordsize="2,284">
              <v:shape style="position:absolute;left:2599;top:13851;width:2;height:284" coordorigin="2599,13851" coordsize="0,284" path="m2599,14135l2599,13851e" filled="f" stroked="t" strokeweight=".467007pt" strokecolor="#3B3B3B">
                <v:path arrowok="t"/>
              </v:shape>
            </v:group>
            <v:group style="position:absolute;left:2599;top:14078;width:2;height:2017" coordorigin="2599,14078" coordsize="2,2017">
              <v:shape style="position:absolute;left:2599;top:14078;width:2;height:2017" coordorigin="2599,14078" coordsize="0,2017" path="m2599,16095l2599,14078e" filled="f" stroked="t" strokeweight=".70051pt" strokecolor="#545454">
                <v:path arrowok="t"/>
              </v:shape>
            </v:group>
            <v:group style="position:absolute;left:7528;top:13785;width:2;height:819" coordorigin="7528,13785" coordsize="2,819">
              <v:shape style="position:absolute;left:7528;top:13785;width:2;height:819" coordorigin="7528,13785" coordsize="0,819" path="m7528,14604l7528,13785e" filled="f" stroked="t" strokeweight=".467007pt" strokecolor="#545454">
                <v:path arrowok="t"/>
              </v:shape>
            </v:group>
            <v:group style="position:absolute;left:7530;top:14263;width:2;height:1832" coordorigin="7530,14263" coordsize="2,1832">
              <v:shape style="position:absolute;left:7530;top:14263;width:2;height:1832" coordorigin="7530,14263" coordsize="0,1832" path="m7530,16095l7530,14263e" filled="f" stroked="t" strokeweight=".70051pt" strokecolor="#575757">
                <v:path arrowok="t"/>
              </v:shape>
            </v:group>
            <v:group style="position:absolute;left:584;top:16086;width:11012;height:2" coordorigin="584,16086" coordsize="11012,2">
              <v:shape style="position:absolute;left:584;top:16086;width:11012;height:2" coordorigin="584,16086" coordsize="11012,0" path="m584,16086l11596,16086e" filled="f" stroked="t" strokeweight=".70051pt" strokecolor="#646464">
                <v:path arrowok="t"/>
              </v:shape>
            </v:group>
            <v:group style="position:absolute;left:1793;top:15020;width:2;height:1065" coordorigin="1793,15020" coordsize="2,1065">
              <v:shape style="position:absolute;left:1793;top:15020;width:2;height:1065" coordorigin="1793,15020" coordsize="0,1065" path="m1793,16086l1793,15020e" filled="f" stroked="t" strokeweight=".233503pt" strokecolor="#676767">
                <v:path arrowok="t"/>
              </v:shape>
            </v:group>
            <v:group style="position:absolute;left:6907;top:16088;width:248;height:2" coordorigin="6907,16088" coordsize="248,2">
              <v:shape style="position:absolute;left:6907;top:16088;width:248;height:2" coordorigin="6907,16088" coordsize="248,0" path="m6907,16088l7155,16088e" filled="f" stroked="t" strokeweight=".467007pt" strokecolor="#3B3B3B">
                <v:path arrowok="t"/>
              </v:shape>
            </v:group>
            <v:group style="position:absolute;left:7099;top:16088;width:887;height:2" coordorigin="7099,16088" coordsize="887,2">
              <v:shape style="position:absolute;left:7099;top:16088;width:887;height:2" coordorigin="7099,16088" coordsize="887,0" path="m7099,16088l7986,16088e" filled="f" stroked="t" strokeweight=".70051pt" strokecolor="#575757">
                <v:path arrowok="t"/>
              </v:shape>
            </v:group>
            <v:group style="position:absolute;left:10162;top:16095;width:1434;height:2" coordorigin="10162,16095" coordsize="1434,2">
              <v:shape style="position:absolute;left:10162;top:16095;width:1434;height:2" coordorigin="10162,16095" coordsize="1434,0" path="m10162,16095l11596,16095e" filled="f" stroked="t" strokeweight=".70051pt" strokecolor="#707070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140" w:lineRule="exact"/>
        <w:ind w:left="263" w:right="-56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3"/>
          <w:position w:val="-2"/>
        </w:rPr>
        <w:t>-"'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left="263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31"/>
          <w:position w:val="-2"/>
        </w:rPr>
        <w:t>til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63" w:right="-66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49"/>
          <w:position w:val="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ind w:left="9" w:right="-20"/>
        <w:jc w:val="left"/>
        <w:tabs>
          <w:tab w:pos="6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8.751984pt;margin-top:9.515985pt;width:5.043542pt;height:14.5pt;mso-position-horizontal-relative:page;mso-position-vertical-relative:paragraph;z-index:-13597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B6D6E"/>
                      <w:spacing w:val="-71"/>
                      <w:w w:val="67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78787"/>
                      <w:spacing w:val="0"/>
                      <w:w w:val="30"/>
                      <w:i/>
                    </w:rPr>
                    <w:t>r;ı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6B6D6E"/>
          <w:spacing w:val="0"/>
          <w:w w:val="80"/>
          <w:position w:val="-6"/>
        </w:rPr>
        <w:t>Ahd</w:t>
      </w:r>
      <w:r>
        <w:rPr>
          <w:rFonts w:ascii="Arial" w:hAnsi="Arial" w:cs="Arial" w:eastAsia="Arial"/>
          <w:sz w:val="27"/>
          <w:szCs w:val="27"/>
          <w:color w:val="6B6D6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7"/>
          <w:szCs w:val="27"/>
          <w:color w:val="6B6D6E"/>
          <w:spacing w:val="-33"/>
          <w:w w:val="135"/>
          <w:position w:val="-6"/>
        </w:rPr>
        <w:t>r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25"/>
          <w:position w:val="-6"/>
        </w:rPr>
        <w:t>;</w:t>
      </w:r>
      <w:r>
        <w:rPr>
          <w:rFonts w:ascii="Arial" w:hAnsi="Arial" w:cs="Arial" w:eastAsia="Arial"/>
          <w:sz w:val="27"/>
          <w:szCs w:val="27"/>
          <w:color w:val="565656"/>
          <w:spacing w:val="-113"/>
          <w:w w:val="126"/>
          <w:position w:val="-6"/>
        </w:rPr>
        <w:t>Ç</w:t>
      </w:r>
      <w:r>
        <w:rPr>
          <w:rFonts w:ascii="Arial" w:hAnsi="Arial" w:cs="Arial" w:eastAsia="Arial"/>
          <w:sz w:val="27"/>
          <w:szCs w:val="27"/>
          <w:color w:val="878787"/>
          <w:spacing w:val="0"/>
          <w:w w:val="85"/>
          <w:position w:val="-6"/>
        </w:rPr>
        <w:t>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84"/>
        <w:jc w:val="left"/>
        <w:tabs>
          <w:tab w:pos="1620" w:val="left"/>
          <w:tab w:pos="2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444444"/>
          <w:w w:val="88"/>
          <w:position w:val="-3"/>
        </w:rPr>
        <w:t>hfa</w:t>
      </w:r>
      <w:r>
        <w:rPr>
          <w:rFonts w:ascii="Arial" w:hAnsi="Arial" w:cs="Arial" w:eastAsia="Arial"/>
          <w:sz w:val="21"/>
          <w:szCs w:val="21"/>
          <w:color w:val="444444"/>
          <w:spacing w:val="-43"/>
          <w:w w:val="89"/>
          <w:position w:val="-3"/>
        </w:rPr>
        <w:t>i</w:t>
      </w:r>
      <w:r>
        <w:rPr>
          <w:rFonts w:ascii="Arial" w:hAnsi="Arial" w:cs="Arial" w:eastAsia="Arial"/>
          <w:sz w:val="21"/>
          <w:szCs w:val="21"/>
          <w:color w:val="99999A"/>
          <w:spacing w:val="0"/>
          <w:w w:val="88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9999A"/>
          <w:spacing w:val="-30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878787"/>
          <w:spacing w:val="0"/>
          <w:w w:val="100"/>
          <w:position w:val="-3"/>
        </w:rPr>
        <w:t>z</w:t>
      </w:r>
      <w:r>
        <w:rPr>
          <w:rFonts w:ascii="Arial" w:hAnsi="Arial" w:cs="Arial" w:eastAsia="Arial"/>
          <w:sz w:val="21"/>
          <w:szCs w:val="21"/>
          <w:color w:val="878787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-1"/>
          <w:w w:val="67"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37"/>
          <w:position w:val="-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78"/>
          <w:i/>
          <w:position w:val="-3"/>
        </w:rPr>
        <w:t>Amir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8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8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6"/>
          <w:position w:val="8"/>
        </w:rPr>
        <w:t>ÖKTEN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225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99999A"/>
          <w:w w:val="63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4"/>
          <w:w w:val="63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6B6D6E"/>
          <w:spacing w:val="0"/>
          <w:w w:val="175"/>
        </w:rPr>
        <w:t>,"</w:t>
      </w:r>
      <w:r>
        <w:rPr>
          <w:rFonts w:ascii="Times New Roman" w:hAnsi="Times New Roman" w:cs="Times New Roman" w:eastAsia="Times New Roman"/>
          <w:sz w:val="8"/>
          <w:szCs w:val="8"/>
          <w:color w:val="6B6D6E"/>
          <w:spacing w:val="-13"/>
          <w:w w:val="174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0"/>
          <w:w w:val="227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0"/>
          <w:w w:val="100"/>
          <w:b/>
          <w:bCs/>
        </w:rPr>
        <w:t>·;'lf"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-8"/>
          <w:w w:val="100"/>
          <w:b/>
          <w:bCs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100"/>
          <w:b/>
          <w:bCs/>
        </w:rPr>
        <w:t>l"·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102"/>
          <w:b/>
          <w:bCs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B6D6E"/>
          <w:spacing w:val="0"/>
          <w:w w:val="123"/>
          <w:b/>
          <w:bCs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80" w:right="280"/>
          <w:cols w:num="3" w:equalWidth="0">
            <w:col w:w="406" w:space="1935"/>
            <w:col w:w="3451" w:space="2821"/>
            <w:col w:w="2547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28" w:right="45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3549" w:right="47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983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414242"/>
          <w:spacing w:val="0"/>
          <w:w w:val="100"/>
          <w:position w:val="-2"/>
        </w:rPr>
        <w:t>!ZMIR</w:t>
      </w:r>
      <w:r>
        <w:rPr>
          <w:rFonts w:ascii="Arial" w:hAnsi="Arial" w:cs="Arial" w:eastAsia="Arial"/>
          <w:sz w:val="15"/>
          <w:szCs w:val="15"/>
          <w:color w:val="414242"/>
          <w:spacing w:val="-1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1424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41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727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9244pt;margin-top:-44.139748pt;width:475.574283pt;height:46pt;mso-position-horizontal-relative:page;mso-position-vertical-relative:paragraph;z-index:-13594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tabs>
                      <w:tab w:pos="940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14242"/>
                      <w:spacing w:val="0"/>
                      <w:w w:val="53"/>
                      <w:position w:val="29"/>
                    </w:rPr>
                    <w:t>•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482296pt;margin-top:7.804049pt;width:45.190998pt;height:7.5pt;mso-position-horizontal-relative:page;mso-position-vertical-relative:paragraph;z-index:-1359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414242"/>
                      <w:w w:val="99"/>
                    </w:rPr>
                    <w:t>BELE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14242"/>
                      <w:spacing w:val="-2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B5B5B"/>
                      <w:spacing w:val="0"/>
                      <w:w w:val="82"/>
                    </w:rPr>
                    <w:t>O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B5B5B"/>
                      <w:spacing w:val="0"/>
                      <w:w w:val="82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B5B5B"/>
                      <w:spacing w:val="13"/>
                      <w:w w:val="82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7"/>
                      <w:w w:val="76"/>
                    </w:rPr>
                    <w:t>Y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B5B5B"/>
                      <w:spacing w:val="0"/>
                      <w:w w:val="88"/>
                    </w:rPr>
                    <w:t>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B5B5B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14242"/>
                      <w:spacing w:val="0"/>
                      <w:w w:val="101"/>
                    </w:rPr>
                    <w:t>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  <w:t>BÜYÜKyEHIR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119621" w:type="dxa"/>
      </w:tblPr>
      <w:tblGrid/>
      <w:tr>
        <w:trPr>
          <w:trHeight w:val="241" w:hRule="exact"/>
        </w:trPr>
        <w:tc>
          <w:tcPr>
            <w:tcW w:w="1204" w:type="dxa"/>
            <w:tcBorders>
              <w:top w:val="single" w:sz="7.594256" w:space="0" w:color="484848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0" w:lineRule="exact"/>
              <w:ind w:left="8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34"/>
                <w:position w:val="-1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34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-11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02" w:type="dxa"/>
            <w:tcBorders>
              <w:top w:val="single" w:sz="7.594256" w:space="0" w:color="484848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:14.05.2017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80" w:type="dxa"/>
            <w:tcBorders>
              <w:top w:val="single" w:sz="7.594256" w:space="0" w:color="484848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3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A1A1A"/>
                <w:spacing w:val="0"/>
                <w:w w:val="90"/>
                <w:position w:val="-1"/>
              </w:rPr>
              <w:t>[Bi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A1A1A"/>
                <w:spacing w:val="11"/>
                <w:w w:val="90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0"/>
                <w:w w:val="90"/>
                <w:position w:val="-1"/>
              </w:rPr>
              <w:t>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20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No: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16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380" w:type="dxa"/>
            <w:tcBorders>
              <w:top w:val="single" w:sz="7.594256" w:space="0" w:color="484848"/>
              <w:bottom w:val="single" w:sz="7.594256" w:space="0" w:color="444444"/>
              <w:left w:val="nil" w:sz="6" w:space="0" w:color="auto"/>
              <w:right w:val="single" w:sz="7.594256" w:space="0" w:color="4B4B4B"/>
            </w:tcBorders>
          </w:tcPr>
          <w:p>
            <w:pPr>
              <w:spacing w:before="0" w:after="0" w:line="222" w:lineRule="exact"/>
              <w:ind w:left="318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A1A1A"/>
                <w:spacing w:val="0"/>
                <w:w w:val="92"/>
                <w:position w:val="-1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A1A1A"/>
                <w:spacing w:val="17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14.15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90"/>
                <w:position w:val="0"/>
              </w:rPr>
              <w:t>II_el:7827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4"/>
                <w:w w:val="90"/>
                <w:position w:val="0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90"/>
                <w:position w:val="0"/>
              </w:rPr>
              <w:t>75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14"/>
                <w:w w:val="9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20"/>
                <w:position w:val="0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20"/>
                <w:position w:val="0"/>
              </w:rPr>
              <w:t>ll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-4"/>
                <w:w w:val="12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0"/>
                <w:w w:val="120"/>
                <w:position w:val="0"/>
              </w:rPr>
              <w:t>0)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3" w:hRule="exact"/>
        </w:trPr>
        <w:tc>
          <w:tcPr>
            <w:tcW w:w="1204" w:type="dxa"/>
            <w:tcBorders>
              <w:top w:val="single" w:sz="7.594256" w:space="0" w:color="444444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94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02" w:type="dxa"/>
            <w:tcBorders>
              <w:top w:val="single" w:sz="7.594256" w:space="0" w:color="444444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1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:14.05.2017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80" w:type="dxa"/>
            <w:tcBorders>
              <w:top w:val="single" w:sz="7.594256" w:space="0" w:color="444444"/>
              <w:bottom w:val="single" w:sz="7.59425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3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A1A1A"/>
                <w:w w:val="75"/>
                <w:position w:val="-1"/>
              </w:rPr>
              <w:t>!K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A1A1A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0"/>
                <w:w w:val="100"/>
                <w:position w:val="-1"/>
              </w:rPr>
              <w:t>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4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  <w:position w:val="-1"/>
              </w:rPr>
              <w:t>3085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380" w:type="dxa"/>
            <w:tcBorders>
              <w:top w:val="single" w:sz="7.594256" w:space="0" w:color="444444"/>
              <w:bottom w:val="single" w:sz="7.594256" w:space="0" w:color="444444"/>
              <w:left w:val="nil" w:sz="6" w:space="0" w:color="auto"/>
              <w:right w:val="single" w:sz="7.594256" w:space="0" w:color="4B4B4B"/>
            </w:tcBorders>
          </w:tcPr>
          <w:p>
            <w:pPr>
              <w:spacing w:before="0" w:after="0" w:line="224" w:lineRule="exact"/>
              <w:ind w:left="32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2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Mendere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242"/>
                <w:spacing w:val="0"/>
                <w:w w:val="100"/>
              </w:rPr>
              <w:t>Grup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:Mendere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-Gümüldü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17.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Kilometre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Santrali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Geçince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3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:Mendere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-Gümüldü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Kilometre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Santrali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Geçince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24" w:right="-20"/>
        <w:jc w:val="left"/>
        <w:tabs>
          <w:tab w:pos="1760" w:val="left"/>
          <w:tab w:pos="4700" w:val="left"/>
          <w:tab w:pos="8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1"/>
        </w:rPr>
        <w:t>YanJ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4"/>
          <w:w w:val="93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94"/>
          <w:position w:val="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24" w:right="-20"/>
        <w:jc w:val="left"/>
        <w:tabs>
          <w:tab w:pos="342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-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95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342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8.279419pt;margin-top:3.784343pt;width:3.72288pt;height:24pt;mso-position-horizontal-relative:page;mso-position-vertical-relative:paragraph;z-index:-1359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88"/>
          <w:position w:val="-3"/>
        </w:rPr>
        <w:t>13e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3"/>
          <w:w w:val="88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88"/>
          <w:position w:val="-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8"/>
          <w:position w:val="-3"/>
        </w:rPr>
        <w:t>narrne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4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5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4"/>
          <w:w w:val="85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5"/>
          <w:position w:val="-3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2"/>
          <w:w w:val="85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85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5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5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4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5"/>
          <w:position w:val="-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7"/>
          <w:w w:val="85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5"/>
          <w:position w:val="-3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5"/>
          <w:position w:val="-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37"/>
          <w:w w:val="85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position w:val="-3"/>
        </w:rPr>
        <w:t>Diiı</w:t>
      </w:r>
      <w:r>
        <w:rPr>
          <w:rFonts w:ascii="Arial" w:hAnsi="Arial" w:cs="Arial" w:eastAsia="Arial"/>
          <w:sz w:val="17"/>
          <w:szCs w:val="17"/>
          <w:color w:val="414242"/>
          <w:spacing w:val="-17"/>
          <w:w w:val="100"/>
          <w:position w:val="-3"/>
        </w:rPr>
        <w:t>,</w:t>
      </w:r>
      <w:r>
        <w:rPr>
          <w:rFonts w:ascii="Arial" w:hAnsi="Arial" w:cs="Arial" w:eastAsia="Arial"/>
          <w:sz w:val="17"/>
          <w:szCs w:val="17"/>
          <w:color w:val="5B5B5B"/>
          <w:spacing w:val="2"/>
          <w:w w:val="100"/>
          <w:position w:val="-3"/>
        </w:rPr>
        <w:t>c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23" w:lineRule="exact"/>
        <w:ind w:left="4235" w:right="-20"/>
        <w:jc w:val="left"/>
        <w:tabs>
          <w:tab w:pos="4820" w:val="left"/>
          <w:tab w:pos="528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8"/>
          <w:szCs w:val="48"/>
          <w:color w:val="2D2D2D"/>
          <w:spacing w:val="0"/>
          <w:w w:val="55"/>
        </w:rPr>
        <w:t>ı</w:t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55"/>
        </w:rPr>
        <w:t>ı</w:t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707275"/>
          <w:spacing w:val="0"/>
          <w:w w:val="179"/>
        </w:rPr>
        <w:t>ı</w:t>
      </w:r>
      <w:r>
        <w:rPr>
          <w:rFonts w:ascii="Arial" w:hAnsi="Arial" w:cs="Arial" w:eastAsia="Arial"/>
          <w:sz w:val="48"/>
          <w:szCs w:val="48"/>
          <w:color w:val="707275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707275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Alınma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14.55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38" w:right="-20"/>
        <w:jc w:val="left"/>
        <w:tabs>
          <w:tab w:pos="1980" w:val="left"/>
          <w:tab w:pos="5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2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1A1A1A"/>
          <w:spacing w:val="0"/>
          <w:w w:val="52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1A1A1A"/>
          <w:spacing w:val="17"/>
          <w:w w:val="5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19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Tayya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4" w:lineRule="auto"/>
        <w:ind w:left="124" w:right="2566" w:firstLine="1813"/>
        <w:jc w:val="left"/>
        <w:tabs>
          <w:tab w:pos="1920" w:val="left"/>
          <w:tab w:pos="452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209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2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10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14.16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14.30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616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4" w:lineRule="exact"/>
        <w:ind w:left="15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480" w:right="47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4461" w:right="385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15.00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947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38" w:lineRule="exact"/>
        <w:ind w:left="124" w:right="-20"/>
        <w:jc w:val="left"/>
        <w:tabs>
          <w:tab w:pos="1980" w:val="left"/>
          <w:tab w:pos="446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!Yardımcı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8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2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414242"/>
          <w:spacing w:val="0"/>
          <w:w w:val="184"/>
          <w:position w:val="2"/>
        </w:rPr>
        <w:t>Ir·</w:t>
      </w:r>
      <w:r>
        <w:rPr>
          <w:rFonts w:ascii="Arial" w:hAnsi="Arial" w:cs="Arial" w:eastAsia="Arial"/>
          <w:sz w:val="14"/>
          <w:szCs w:val="14"/>
          <w:color w:val="414242"/>
          <w:spacing w:val="-17"/>
          <w:w w:val="1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0" w:lineRule="exact"/>
        <w:ind w:left="153" w:right="2856" w:firstLine="-9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00" w:bottom="280" w:left="360" w:right="60"/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:söndürme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İle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7" w:after="0" w:line="198" w:lineRule="exact"/>
        <w:ind w:right="-20"/>
        <w:jc w:val="left"/>
        <w:tabs>
          <w:tab w:pos="1840" w:val="left"/>
          <w:tab w:pos="3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  <w:position w:val="-3"/>
        </w:rPr>
        <w:t>jKöpü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-3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5" w:right="-20"/>
        <w:jc w:val="left"/>
        <w:tabs>
          <w:tab w:pos="1900" w:val="left"/>
          <w:tab w:pos="3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1A1A1A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60"/>
          <w:cols w:num="3" w:equalWidth="0">
            <w:col w:w="1398" w:space="933"/>
            <w:col w:w="401" w:space="1759"/>
            <w:col w:w="7009"/>
          </w:cols>
        </w:sectPr>
      </w:pPr>
      <w:rPr/>
    </w:p>
    <w:p>
      <w:pPr>
        <w:spacing w:before="0" w:after="0" w:line="204" w:lineRule="exact"/>
        <w:ind w:left="19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83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-59"/>
          <w:w w:val="1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çamlı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:4.000Tl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1" w:lineRule="auto"/>
        <w:ind w:left="113" w:right="103" w:firstLine="1780"/>
        <w:jc w:val="right"/>
        <w:tabs>
          <w:tab w:pos="6520" w:val="left"/>
          <w:tab w:pos="6620" w:val="left"/>
          <w:tab w:pos="7400" w:val="left"/>
          <w:tab w:pos="8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-Gümüldü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gidişe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sol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arafta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çamlı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oduğu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·kimliği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97"/>
        </w:rPr>
        <w:t>sonucu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6" w:lineRule="exact"/>
        <w:ind w:left="1890" w:right="859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D2D2D"/>
          <w:w w:val="5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7"/>
          <w:w w:val="5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99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</w:rPr>
        <w:t>lm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auto"/>
        <w:ind w:left="143" w:right="4265"/>
        <w:jc w:val="left"/>
        <w:tabs>
          <w:tab w:pos="192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</w:rPr>
        <w:t>ISirketi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3"/>
          <w:w w:val="7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98"/>
        </w:rPr>
        <w:t>edel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48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9" w:lineRule="exact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14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96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4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53" w:right="-20"/>
        <w:jc w:val="left"/>
        <w:tabs>
          <w:tab w:pos="460" w:val="left"/>
          <w:tab w:pos="1920" w:val="left"/>
          <w:tab w:pos="5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4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3"/>
          <w:w w:val="162"/>
          <w:position w:val="-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5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6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!fa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1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8"/>
          <w:position w:val="-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8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14.05.2017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89"/>
          <w:position w:val="-2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19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-14"/>
          <w:w w:val="150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-2"/>
        </w:rPr>
        <w:t>5.25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43" w:right="-20"/>
        <w:jc w:val="left"/>
        <w:tabs>
          <w:tab w:pos="780" w:val="left"/>
          <w:tab w:pos="1320" w:val="left"/>
          <w:tab w:pos="8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139713pt;margin-top:2.798987pt;width:18.681301pt;height:10pt;mso-position-horizontal-relative:page;mso-position-vertical-relative:paragraph;z-index:-1359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Vars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414242"/>
          <w:spacing w:val="0"/>
          <w:w w:val="100"/>
          <w:position w:val="11"/>
        </w:rPr>
        <w:t>-::</w:t>
      </w:r>
      <w:r>
        <w:rPr>
          <w:rFonts w:ascii="Times New Roman" w:hAnsi="Times New Roman" w:cs="Times New Roman" w:eastAsia="Times New Roman"/>
          <w:sz w:val="16"/>
          <w:szCs w:val="16"/>
          <w:color w:val="414242"/>
          <w:spacing w:val="-2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242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14242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1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2"/>
          <w:w w:val="20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-1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22" w:lineRule="exact"/>
        <w:ind w:left="2094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86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77"/>
          <w:position w:val="2"/>
        </w:rPr>
        <w:t>·ı:;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323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411484pt;margin-top:2.311369pt;width:7.59882pt;height:6pt;mso-position-horizontal-relative:page;mso-position-vertical-relative:paragraph;z-index:-13590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2D2D2D"/>
                      <w:spacing w:val="0"/>
                      <w:w w:val="100"/>
                    </w:rPr>
                    <w:t>;&gt;-.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position w:val="13"/>
        </w:rPr>
        <w:t>(1)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-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9"/>
          <w:position w:val="-3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23"/>
          <w:w w:val="59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0"/>
          <w:w w:val="59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0"/>
          <w:w w:val="59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17"/>
          <w:w w:val="5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9"/>
          <w:position w:val="-3"/>
        </w:rPr>
        <w:t>Manso4$i7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40" w:lineRule="atLeast"/>
        <w:ind w:left="28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69"/>
        </w:rPr>
        <w:t>;.§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60"/>
        </w:sectPr>
      </w:pPr>
      <w:rPr/>
    </w:p>
    <w:p>
      <w:pPr>
        <w:spacing w:before="0" w:after="0" w:line="62" w:lineRule="exact"/>
        <w:ind w:left="262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6"/>
          <w:w w:val="80"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66"/>
          <w:position w:val="-6"/>
        </w:rPr>
        <w:t>.=: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right="-82"/>
        <w:jc w:val="left"/>
        <w:tabs>
          <w:tab w:pos="7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2D2D2D"/>
          <w:w w:val="66"/>
          <w:position w:val="1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13"/>
          <w:w w:val="67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79997"/>
          <w:spacing w:val="0"/>
          <w:w w:val="110"/>
          <w:position w:val="1"/>
        </w:rPr>
        <w:t>rda</w:t>
      </w:r>
      <w:r>
        <w:rPr>
          <w:rFonts w:ascii="Times New Roman" w:hAnsi="Times New Roman" w:cs="Times New Roman" w:eastAsia="Times New Roman"/>
          <w:sz w:val="23"/>
          <w:szCs w:val="23"/>
          <w:color w:val="97999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79997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position w:val="6"/>
        </w:rPr>
        <w:t>iLD!RIM</w:t>
      </w:r>
      <w:r>
        <w:rPr>
          <w:rFonts w:ascii="Arial" w:hAnsi="Arial" w:cs="Arial" w:eastAsia="Arial"/>
          <w:sz w:val="22"/>
          <w:szCs w:val="22"/>
          <w:color w:val="2D2D2D"/>
          <w:spacing w:val="53"/>
          <w:w w:val="100"/>
          <w:position w:val="6"/>
        </w:rPr>
        <w:t> </w: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08"/>
          <w:position w:val="15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right="-20"/>
        <w:jc w:val="left"/>
        <w:rPr>
          <w:rFonts w:ascii="Times New Roman" w:hAnsi="Times New Roman" w:cs="Times New Roman" w:eastAsia="Times New Roman"/>
          <w:sz w:val="116"/>
          <w:szCs w:val="1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6"/>
          <w:szCs w:val="116"/>
          <w:color w:val="414242"/>
          <w:spacing w:val="0"/>
          <w:w w:val="102"/>
          <w:position w:val="-73"/>
        </w:rPr>
        <w:t>2:!</w:t>
      </w:r>
      <w:r>
        <w:rPr>
          <w:rFonts w:ascii="Times New Roman" w:hAnsi="Times New Roman" w:cs="Times New Roman" w:eastAsia="Times New Roman"/>
          <w:sz w:val="116"/>
          <w:szCs w:val="1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60"/>
          <w:cols w:num="3" w:equalWidth="0">
            <w:col w:w="451" w:space="1818"/>
            <w:col w:w="1717" w:space="1102"/>
            <w:col w:w="6412"/>
          </w:cols>
        </w:sectPr>
      </w:pPr>
      <w:rPr/>
    </w:p>
    <w:p>
      <w:pPr>
        <w:spacing w:before="0" w:after="0" w:line="328" w:lineRule="exact"/>
        <w:ind w:left="2004" w:right="-20"/>
        <w:jc w:val="left"/>
        <w:tabs>
          <w:tab w:pos="2660" w:val="left"/>
          <w:tab w:pos="8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  <w:position w:val="-2"/>
        </w:rPr>
        <w:t>Gü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-4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858587"/>
          <w:spacing w:val="0"/>
          <w:w w:val="77"/>
          <w:position w:val="5"/>
        </w:rPr>
        <w:t>a··</w:t>
      </w:r>
      <w:r>
        <w:rPr>
          <w:rFonts w:ascii="Arial" w:hAnsi="Arial" w:cs="Arial" w:eastAsia="Arial"/>
          <w:sz w:val="26"/>
          <w:szCs w:val="26"/>
          <w:color w:val="858587"/>
          <w:spacing w:val="0"/>
          <w:w w:val="77"/>
          <w:position w:val="5"/>
        </w:rPr>
        <w:t>  </w:t>
      </w:r>
      <w:r>
        <w:rPr>
          <w:rFonts w:ascii="Arial" w:hAnsi="Arial" w:cs="Arial" w:eastAsia="Arial"/>
          <w:sz w:val="26"/>
          <w:szCs w:val="26"/>
          <w:color w:val="858587"/>
          <w:spacing w:val="25"/>
          <w:w w:val="77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979997"/>
          <w:spacing w:val="0"/>
          <w:w w:val="100"/>
          <w:position w:val="7"/>
        </w:rPr>
        <w:t>e</w:t>
      </w:r>
      <w:r>
        <w:rPr>
          <w:rFonts w:ascii="Arial" w:hAnsi="Arial" w:cs="Arial" w:eastAsia="Arial"/>
          <w:sz w:val="20"/>
          <w:szCs w:val="20"/>
          <w:color w:val="979997"/>
          <w:spacing w:val="-6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100"/>
          <w:position w:val="7"/>
        </w:rPr>
        <w:t>1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100"/>
          <w:position w:val="7"/>
        </w:rPr>
        <w:t>.</w:t>
      </w:r>
      <w:r>
        <w:rPr>
          <w:rFonts w:ascii="Arial" w:hAnsi="Arial" w:cs="Arial" w:eastAsia="Arial"/>
          <w:sz w:val="20"/>
          <w:szCs w:val="20"/>
          <w:color w:val="707275"/>
          <w:spacing w:val="-8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100"/>
          <w:b/>
          <w:bCs/>
          <w:position w:val="7"/>
        </w:rPr>
        <w:t>Posta</w:t>
      </w:r>
      <w:r>
        <w:rPr>
          <w:rFonts w:ascii="Arial" w:hAnsi="Arial" w:cs="Arial" w:eastAsia="Arial"/>
          <w:sz w:val="20"/>
          <w:szCs w:val="20"/>
          <w:color w:val="707275"/>
          <w:spacing w:val="-45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30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79997"/>
          <w:spacing w:val="0"/>
          <w:w w:val="79"/>
          <w:position w:val="-1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979997"/>
          <w:spacing w:val="26"/>
          <w:w w:val="79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4"/>
          <w:position w:val="-1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60"/>
        </w:sectPr>
      </w:pPr>
      <w:rPr/>
    </w:p>
    <w:p>
      <w:pPr>
        <w:spacing w:before="0" w:after="0" w:line="194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14242"/>
          <w:w w:val="109"/>
        </w:rPr>
        <w:t>Gr</w:t>
      </w:r>
      <w:r>
        <w:rPr>
          <w:rFonts w:ascii="Arial" w:hAnsi="Arial" w:cs="Arial" w:eastAsia="Arial"/>
          <w:sz w:val="19"/>
          <w:szCs w:val="19"/>
          <w:color w:val="414242"/>
          <w:spacing w:val="-12"/>
          <w:w w:val="110"/>
        </w:rPr>
        <w:t>u</w:t>
      </w:r>
      <w:r>
        <w:rPr>
          <w:rFonts w:ascii="Arial" w:hAnsi="Arial" w:cs="Arial" w:eastAsia="Arial"/>
          <w:sz w:val="19"/>
          <w:szCs w:val="19"/>
          <w:color w:val="979997"/>
          <w:spacing w:val="0"/>
          <w:w w:val="122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74" w:lineRule="exact"/>
        <w:ind w:right="-178"/>
        <w:jc w:val="left"/>
        <w:rPr>
          <w:rFonts w:ascii="Arial" w:hAnsi="Arial" w:cs="Arial" w:eastAsia="Arial"/>
          <w:sz w:val="92"/>
          <w:szCs w:val="92"/>
        </w:rPr>
      </w:pPr>
      <w:rPr/>
      <w:r>
        <w:rPr/>
        <w:br w:type="column"/>
      </w:r>
      <w:r>
        <w:rPr>
          <w:rFonts w:ascii="Arial" w:hAnsi="Arial" w:cs="Arial" w:eastAsia="Arial"/>
          <w:sz w:val="92"/>
          <w:szCs w:val="92"/>
          <w:color w:val="3846A5"/>
          <w:spacing w:val="-338"/>
          <w:w w:val="337"/>
        </w:rPr>
        <w:t>d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</w:rPr>
      </w:r>
    </w:p>
    <w:p>
      <w:pPr>
        <w:spacing w:before="2" w:after="0" w:line="240" w:lineRule="auto"/>
        <w:ind w:left="299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979997"/>
          <w:spacing w:val="0"/>
          <w:w w:val="100"/>
        </w:rPr>
        <w:t>JIP</w:t>
      </w:r>
      <w:r>
        <w:rPr>
          <w:rFonts w:ascii="Arial" w:hAnsi="Arial" w:cs="Arial" w:eastAsia="Arial"/>
          <w:sz w:val="10"/>
          <w:szCs w:val="10"/>
          <w:color w:val="979997"/>
          <w:spacing w:val="0"/>
          <w:w w:val="100"/>
        </w:rPr>
        <w:t>  </w:t>
      </w:r>
      <w:r>
        <w:rPr>
          <w:rFonts w:ascii="Arial" w:hAnsi="Arial" w:cs="Arial" w:eastAsia="Arial"/>
          <w:sz w:val="10"/>
          <w:szCs w:val="10"/>
          <w:color w:val="979997"/>
          <w:spacing w:val="6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5A3BC"/>
          <w:spacing w:val="0"/>
          <w:w w:val="77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870" w:lineRule="exact"/>
        <w:ind w:left="618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979997"/>
          <w:spacing w:val="-68"/>
          <w:w w:val="321"/>
          <w:position w:val="-4"/>
        </w:rPr>
        <w:t>,</w:t>
      </w:r>
      <w:r>
        <w:rPr>
          <w:rFonts w:ascii="Times New Roman" w:hAnsi="Times New Roman" w:cs="Times New Roman" w:eastAsia="Times New Roman"/>
          <w:sz w:val="49"/>
          <w:szCs w:val="49"/>
          <w:color w:val="979997"/>
          <w:spacing w:val="14"/>
          <w:w w:val="20"/>
          <w:i/>
          <w:position w:val="10"/>
        </w:rPr>
        <w:t>•</w:t>
      </w:r>
      <w:r>
        <w:rPr>
          <w:rFonts w:ascii="Times New Roman" w:hAnsi="Times New Roman" w:cs="Times New Roman" w:eastAsia="Times New Roman"/>
          <w:sz w:val="49"/>
          <w:szCs w:val="49"/>
          <w:color w:val="B5B5B5"/>
          <w:spacing w:val="-54"/>
          <w:w w:val="50"/>
          <w:i/>
          <w:position w:val="10"/>
        </w:rPr>
        <w:t>'</w:t>
      </w:r>
      <w:r>
        <w:rPr>
          <w:rFonts w:ascii="Arial" w:hAnsi="Arial" w:cs="Arial" w:eastAsia="Arial"/>
          <w:sz w:val="18"/>
          <w:szCs w:val="18"/>
          <w:color w:val="B5B5B5"/>
          <w:spacing w:val="-17"/>
          <w:w w:val="109"/>
          <w:position w:val="-4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B5B5B5"/>
          <w:spacing w:val="-52"/>
          <w:w w:val="50"/>
          <w:i/>
          <w:position w:val="10"/>
        </w:rPr>
        <w:t>'</w:t>
      </w:r>
      <w:r>
        <w:rPr>
          <w:rFonts w:ascii="Arial" w:hAnsi="Arial" w:cs="Arial" w:eastAsia="Arial"/>
          <w:sz w:val="18"/>
          <w:szCs w:val="18"/>
          <w:color w:val="979997"/>
          <w:spacing w:val="-21"/>
          <w:w w:val="123"/>
          <w:position w:val="-4"/>
        </w:rPr>
        <w:t>,</w:t>
      </w:r>
      <w:r>
        <w:rPr>
          <w:rFonts w:ascii="Times New Roman" w:hAnsi="Times New Roman" w:cs="Times New Roman" w:eastAsia="Times New Roman"/>
          <w:sz w:val="49"/>
          <w:szCs w:val="49"/>
          <w:color w:val="B5B5B5"/>
          <w:spacing w:val="-111"/>
          <w:w w:val="50"/>
          <w:i/>
          <w:position w:val="10"/>
        </w:rPr>
        <w:t>t</w:t>
      </w:r>
      <w:r>
        <w:rPr>
          <w:rFonts w:ascii="Arial" w:hAnsi="Arial" w:cs="Arial" w:eastAsia="Arial"/>
          <w:sz w:val="92"/>
          <w:szCs w:val="92"/>
          <w:color w:val="B5B5B5"/>
          <w:spacing w:val="-84"/>
          <w:w w:val="74"/>
          <w:position w:val="-8"/>
        </w:rPr>
        <w:t>'</w:t>
      </w:r>
      <w:r>
        <w:rPr>
          <w:rFonts w:ascii="Times New Roman" w:hAnsi="Times New Roman" w:cs="Times New Roman" w:eastAsia="Times New Roman"/>
          <w:sz w:val="49"/>
          <w:szCs w:val="49"/>
          <w:color w:val="3846A5"/>
          <w:spacing w:val="-72"/>
          <w:w w:val="77"/>
          <w:i/>
          <w:position w:val="10"/>
        </w:rPr>
        <w:t>:</w:t>
      </w:r>
      <w:r>
        <w:rPr>
          <w:rFonts w:ascii="Arial" w:hAnsi="Arial" w:cs="Arial" w:eastAsia="Arial"/>
          <w:sz w:val="92"/>
          <w:szCs w:val="92"/>
          <w:color w:val="B5B5B5"/>
          <w:spacing w:val="-91"/>
          <w:w w:val="74"/>
          <w:position w:val="-8"/>
        </w:rPr>
        <w:t>'</w:t>
      </w:r>
      <w:r>
        <w:rPr>
          <w:rFonts w:ascii="Times New Roman" w:hAnsi="Times New Roman" w:cs="Times New Roman" w:eastAsia="Times New Roman"/>
          <w:sz w:val="49"/>
          <w:szCs w:val="49"/>
          <w:color w:val="3846A5"/>
          <w:spacing w:val="-149"/>
          <w:w w:val="77"/>
          <w:i/>
          <w:position w:val="10"/>
        </w:rPr>
        <w:t>2</w:t>
      </w:r>
      <w:r>
        <w:rPr>
          <w:rFonts w:ascii="Arial" w:hAnsi="Arial" w:cs="Arial" w:eastAsia="Arial"/>
          <w:sz w:val="92"/>
          <w:szCs w:val="92"/>
          <w:color w:val="B5B5B5"/>
          <w:spacing w:val="-168"/>
          <w:w w:val="74"/>
          <w:position w:val="-8"/>
        </w:rPr>
        <w:t>"</w:t>
      </w:r>
      <w:r>
        <w:rPr>
          <w:rFonts w:ascii="Times New Roman" w:hAnsi="Times New Roman" w:cs="Times New Roman" w:eastAsia="Times New Roman"/>
          <w:sz w:val="49"/>
          <w:szCs w:val="49"/>
          <w:color w:val="3846A5"/>
          <w:spacing w:val="-6"/>
          <w:w w:val="77"/>
          <w:i/>
          <w:position w:val="10"/>
        </w:rPr>
        <w:t>:</w:t>
      </w:r>
      <w:r>
        <w:rPr>
          <w:rFonts w:ascii="Arial" w:hAnsi="Arial" w:cs="Arial" w:eastAsia="Arial"/>
          <w:sz w:val="92"/>
          <w:szCs w:val="92"/>
          <w:color w:val="858587"/>
          <w:spacing w:val="-274"/>
          <w:w w:val="41"/>
          <w:position w:val="-8"/>
        </w:rPr>
        <w:t>·</w:t>
      </w:r>
      <w:r>
        <w:rPr>
          <w:rFonts w:ascii="Times New Roman" w:hAnsi="Times New Roman" w:cs="Times New Roman" w:eastAsia="Times New Roman"/>
          <w:sz w:val="49"/>
          <w:szCs w:val="49"/>
          <w:color w:val="3846A5"/>
          <w:spacing w:val="0"/>
          <w:w w:val="77"/>
          <w:i/>
          <w:position w:val="10"/>
        </w:rPr>
        <w:t>1</w:t>
      </w:r>
      <w:r>
        <w:rPr>
          <w:rFonts w:ascii="Times New Roman" w:hAnsi="Times New Roman" w:cs="Times New Roman" w:eastAsia="Times New Roman"/>
          <w:sz w:val="49"/>
          <w:szCs w:val="49"/>
          <w:color w:val="3846A5"/>
          <w:spacing w:val="-227"/>
          <w:w w:val="77"/>
          <w:i/>
          <w:position w:val="10"/>
        </w:rPr>
        <w:t>_</w:t>
      </w:r>
      <w:r>
        <w:rPr>
          <w:rFonts w:ascii="Arial" w:hAnsi="Arial" w:cs="Arial" w:eastAsia="Arial"/>
          <w:sz w:val="37"/>
          <w:szCs w:val="37"/>
          <w:color w:val="B5B5B5"/>
          <w:spacing w:val="0"/>
          <w:w w:val="50"/>
          <w:position w:val="7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28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707275"/>
          <w:w w:val="51"/>
          <w:i/>
          <w:position w:val="2"/>
        </w:rPr>
        <w:t>;ı:</w:t>
      </w:r>
      <w:r>
        <w:rPr>
          <w:rFonts w:ascii="Times New Roman" w:hAnsi="Times New Roman" w:cs="Times New Roman" w:eastAsia="Times New Roman"/>
          <w:sz w:val="27"/>
          <w:szCs w:val="27"/>
          <w:color w:val="707275"/>
          <w:spacing w:val="-5"/>
          <w:w w:val="52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707275"/>
          <w:spacing w:val="-44"/>
          <w:w w:val="26"/>
          <w:position w:val="1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707275"/>
          <w:spacing w:val="-23"/>
          <w:w w:val="51"/>
          <w:i/>
          <w:position w:val="2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545E89"/>
          <w:spacing w:val="-107"/>
          <w:w w:val="81"/>
          <w:position w:val="1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707275"/>
          <w:spacing w:val="0"/>
          <w:w w:val="52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07275"/>
          <w:spacing w:val="7"/>
          <w:w w:val="100"/>
          <w:i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7"/>
          <w:w w:val="144"/>
          <w:position w:val="-5"/>
        </w:rPr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44"/>
          <w:emboss/>
          <w:position w:val="-5"/>
        </w:rPr>
        <w:t>1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44"/>
          <w:emboss/>
          <w:position w:val="-5"/>
        </w:rPr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44"/>
          <w:position w:val="-5"/>
        </w:rPr>
      </w:r>
      <w:r>
        <w:rPr>
          <w:rFonts w:ascii="Arial" w:hAnsi="Arial" w:cs="Arial" w:eastAsia="Arial"/>
          <w:sz w:val="10"/>
          <w:szCs w:val="10"/>
          <w:color w:val="B5B5B5"/>
          <w:spacing w:val="-13"/>
          <w:w w:val="100"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position w:val="2"/>
        </w:rPr>
        <w:t>•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545E89"/>
          <w:spacing w:val="-52"/>
          <w:w w:val="81"/>
          <w:position w:val="1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707275"/>
          <w:spacing w:val="6"/>
          <w:w w:val="140"/>
          <w:position w:val="2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979997"/>
          <w:spacing w:val="-10"/>
          <w:w w:val="251"/>
          <w:position w:val="2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707275"/>
          <w:spacing w:val="0"/>
          <w:w w:val="60"/>
          <w:position w:val="2"/>
        </w:rPr>
        <w:t>\U:</w:t>
      </w:r>
      <w:r>
        <w:rPr>
          <w:rFonts w:ascii="Times New Roman" w:hAnsi="Times New Roman" w:cs="Times New Roman" w:eastAsia="Times New Roman"/>
          <w:sz w:val="37"/>
          <w:szCs w:val="37"/>
          <w:color w:val="707275"/>
          <w:spacing w:val="0"/>
          <w:w w:val="61"/>
          <w:position w:val="2"/>
        </w:rPr>
        <w:t>N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07275"/>
          <w:spacing w:val="-14"/>
          <w:w w:val="89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414242"/>
          <w:spacing w:val="8"/>
          <w:w w:val="227"/>
          <w:position w:val="-6"/>
        </w:rPr>
        <w:t>l</w:t>
      </w:r>
      <w:r>
        <w:rPr>
          <w:rFonts w:ascii="Arial" w:hAnsi="Arial" w:cs="Arial" w:eastAsia="Arial"/>
          <w:sz w:val="19"/>
          <w:szCs w:val="19"/>
          <w:color w:val="707275"/>
          <w:spacing w:val="0"/>
          <w:w w:val="85"/>
          <w:position w:val="-6"/>
        </w:rPr>
        <w:t>y</w:t>
      </w:r>
      <w:r>
        <w:rPr>
          <w:rFonts w:ascii="Arial" w:hAnsi="Arial" w:cs="Arial" w:eastAsia="Arial"/>
          <w:sz w:val="19"/>
          <w:szCs w:val="19"/>
          <w:color w:val="707275"/>
          <w:spacing w:val="-16"/>
          <w:w w:val="85"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414242"/>
          <w:spacing w:val="7"/>
          <w:w w:val="71"/>
          <w:position w:val="-6"/>
        </w:rPr>
        <w:t>Y</w:t>
      </w:r>
      <w:r>
        <w:rPr>
          <w:rFonts w:ascii="Arial" w:hAnsi="Arial" w:cs="Arial" w:eastAsia="Arial"/>
          <w:sz w:val="19"/>
          <w:szCs w:val="19"/>
          <w:color w:val="707275"/>
          <w:spacing w:val="0"/>
          <w:w w:val="84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414242"/>
          <w:spacing w:val="-2"/>
          <w:w w:val="89"/>
          <w:position w:val="-6"/>
        </w:rPr>
        <w:t>n</w:t>
      </w:r>
      <w:r>
        <w:rPr>
          <w:rFonts w:ascii="Arial" w:hAnsi="Arial" w:cs="Arial" w:eastAsia="Arial"/>
          <w:sz w:val="19"/>
          <w:szCs w:val="19"/>
          <w:color w:val="707275"/>
          <w:spacing w:val="-22"/>
          <w:w w:val="93"/>
          <w:position w:val="-6"/>
        </w:rPr>
        <w:t>ğ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4"/>
          <w:position w:val="-6"/>
        </w:rPr>
        <w:t>ı</w:t>
      </w:r>
      <w:r>
        <w:rPr>
          <w:rFonts w:ascii="Arial" w:hAnsi="Arial" w:cs="Arial" w:eastAsia="Arial"/>
          <w:sz w:val="19"/>
          <w:szCs w:val="19"/>
          <w:color w:val="5B5B5B"/>
          <w:spacing w:val="1"/>
          <w:w w:val="105"/>
          <w:position w:val="-6"/>
        </w:rPr>
        <w:t>n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0"/>
          <w:position w:val="-6"/>
        </w:rPr>
        <w:t>.y</w:t>
      </w:r>
      <w:r>
        <w:rPr>
          <w:rFonts w:ascii="Arial" w:hAnsi="Arial" w:cs="Arial" w:eastAsia="Arial"/>
          <w:sz w:val="19"/>
          <w:szCs w:val="19"/>
          <w:color w:val="5B5B5B"/>
          <w:spacing w:val="-47"/>
          <w:w w:val="81"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414242"/>
          <w:spacing w:val="0"/>
          <w:w w:val="98"/>
          <w:position w:val="-6"/>
        </w:rPr>
        <w:t>c</w:t>
      </w:r>
      <w:r>
        <w:rPr>
          <w:rFonts w:ascii="Arial" w:hAnsi="Arial" w:cs="Arial" w:eastAsia="Arial"/>
          <w:sz w:val="19"/>
          <w:szCs w:val="19"/>
          <w:color w:val="414242"/>
          <w:spacing w:val="-25"/>
          <w:w w:val="98"/>
          <w:position w:val="-6"/>
        </w:rPr>
        <w:t>l</w:t>
      </w:r>
      <w:r>
        <w:rPr>
          <w:rFonts w:ascii="Arial" w:hAnsi="Arial" w:cs="Arial" w:eastAsia="Arial"/>
          <w:sz w:val="19"/>
          <w:szCs w:val="19"/>
          <w:color w:val="5B5B5B"/>
          <w:spacing w:val="-33"/>
          <w:w w:val="98"/>
          <w:position w:val="-6"/>
        </w:rPr>
        <w:t>t</w:t>
      </w:r>
      <w:r>
        <w:rPr>
          <w:rFonts w:ascii="Arial" w:hAnsi="Arial" w:cs="Arial" w:eastAsia="Arial"/>
          <w:sz w:val="19"/>
          <w:szCs w:val="19"/>
          <w:color w:val="979997"/>
          <w:spacing w:val="0"/>
          <w:w w:val="100"/>
          <w:position w:val="-6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60"/>
          <w:cols w:num="4" w:equalWidth="0">
            <w:col w:w="2873" w:space="2482"/>
            <w:col w:w="561" w:space="2078"/>
            <w:col w:w="586" w:space="65"/>
            <w:col w:w="2855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6" w:lineRule="atLeast"/>
        <w:ind w:left="290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65"/>
        </w:rPr>
        <w:t>,.;.::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6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3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3"/>
        </w:rPr>
        <w:t>BiTER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-42" w:right="1108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707275"/>
          <w:w w:val="62"/>
          <w:position w:val="-2"/>
        </w:rPr>
        <w:t>Ocf</w:t>
      </w:r>
      <w:r>
        <w:rPr>
          <w:rFonts w:ascii="Arial" w:hAnsi="Arial" w:cs="Arial" w:eastAsia="Arial"/>
          <w:sz w:val="20"/>
          <w:szCs w:val="20"/>
          <w:color w:val="707275"/>
          <w:spacing w:val="-60"/>
          <w:w w:val="63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106"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707275"/>
          <w:spacing w:val="-21"/>
          <w:w w:val="107"/>
          <w:position w:val="-2"/>
        </w:rPr>
        <w:t>i</w:t>
      </w:r>
      <w:r>
        <w:rPr>
          <w:rFonts w:ascii="Arial" w:hAnsi="Arial" w:cs="Arial" w:eastAsia="Arial"/>
          <w:sz w:val="20"/>
          <w:szCs w:val="20"/>
          <w:color w:val="979997"/>
          <w:spacing w:val="-18"/>
          <w:w w:val="52"/>
          <w:position w:val="-2"/>
        </w:rPr>
        <w:t>-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73"/>
          <w:position w:val="-2"/>
        </w:rPr>
        <w:t>&amp;f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74"/>
          <w:position w:val="-2"/>
        </w:rPr>
        <w:t>o</w:t>
      </w:r>
      <w:r>
        <w:rPr>
          <w:rFonts w:ascii="Arial" w:hAnsi="Arial" w:cs="Arial" w:eastAsia="Arial"/>
          <w:sz w:val="20"/>
          <w:szCs w:val="20"/>
          <w:color w:val="707275"/>
          <w:spacing w:val="-4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B5B5B5"/>
          <w:spacing w:val="-13"/>
          <w:w w:val="141"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707275"/>
          <w:spacing w:val="-21"/>
          <w:w w:val="99"/>
          <w:position w:val="-2"/>
        </w:rPr>
        <w:t>s</w:t>
      </w:r>
      <w:r>
        <w:rPr>
          <w:rFonts w:ascii="Arial" w:hAnsi="Arial" w:cs="Arial" w:eastAsia="Arial"/>
          <w:sz w:val="20"/>
          <w:szCs w:val="20"/>
          <w:color w:val="B5B5B5"/>
          <w:spacing w:val="-19"/>
          <w:w w:val="118"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81"/>
          <w:position w:val="-2"/>
        </w:rPr>
        <w:t>ol</w:t>
      </w:r>
      <w:r>
        <w:rPr>
          <w:rFonts w:ascii="Arial" w:hAnsi="Arial" w:cs="Arial" w:eastAsia="Arial"/>
          <w:sz w:val="20"/>
          <w:szCs w:val="20"/>
          <w:color w:val="5B5B5B"/>
          <w:spacing w:val="-42"/>
          <w:w w:val="81"/>
          <w:position w:val="-2"/>
        </w:rPr>
        <w:t>1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89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707275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707275"/>
          <w:spacing w:val="-24"/>
          <w:w w:val="100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54"/>
          <w:position w:val="-2"/>
        </w:rPr>
        <w:t>M</w:t>
      </w:r>
      <w:r>
        <w:rPr>
          <w:rFonts w:ascii="Arial" w:hAnsi="Arial" w:cs="Arial" w:eastAsia="Arial"/>
          <w:sz w:val="29"/>
          <w:szCs w:val="29"/>
          <w:color w:val="5B5B5B"/>
          <w:spacing w:val="-18"/>
          <w:w w:val="54"/>
          <w:position w:val="-2"/>
        </w:rPr>
        <w:t>b</w:t>
      </w:r>
      <w:r>
        <w:rPr>
          <w:rFonts w:ascii="Arial" w:hAnsi="Arial" w:cs="Arial" w:eastAsia="Arial"/>
          <w:sz w:val="29"/>
          <w:szCs w:val="29"/>
          <w:color w:val="B5B5B5"/>
          <w:spacing w:val="0"/>
          <w:w w:val="68"/>
          <w:position w:val="-2"/>
        </w:rPr>
        <w:t>·</w:t>
      </w:r>
      <w:r>
        <w:rPr>
          <w:rFonts w:ascii="Arial" w:hAnsi="Arial" w:cs="Arial" w:eastAsia="Arial"/>
          <w:sz w:val="29"/>
          <w:szCs w:val="29"/>
          <w:color w:val="B5B5B5"/>
          <w:spacing w:val="-5"/>
          <w:w w:val="67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0"/>
          <w:w w:val="54"/>
          <w:position w:val="-2"/>
        </w:rPr>
        <w:t>ü</w:t>
      </w:r>
      <w:r>
        <w:rPr>
          <w:rFonts w:ascii="Times New Roman" w:hAnsi="Times New Roman" w:cs="Times New Roman" w:eastAsia="Times New Roman"/>
          <w:sz w:val="28"/>
          <w:szCs w:val="28"/>
          <w:color w:val="414242"/>
          <w:spacing w:val="-5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44"/>
          <w:position w:val="-2"/>
        </w:rPr>
        <w:t>r.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9"/>
          <w:w w:val="44"/>
          <w:position w:val="-2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B5B5B5"/>
          <w:spacing w:val="0"/>
          <w:w w:val="63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5B5B5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5B5B5"/>
          <w:spacing w:val="-1"/>
          <w:w w:val="63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79997"/>
          <w:spacing w:val="0"/>
          <w:w w:val="120"/>
          <w:position w:val="-2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left="211" w:right="1246"/>
        <w:jc w:val="center"/>
        <w:tabs>
          <w:tab w:pos="780" w:val="left"/>
          <w:tab w:pos="11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146"/>
          <w:i/>
          <w:position w:val="-9"/>
        </w:rPr>
        <w:t>!•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146"/>
          <w:i/>
          <w:position w:val="-9"/>
        </w:rPr>
        <w:t>   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5"/>
          <w:w w:val="146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79997"/>
          <w:spacing w:val="0"/>
          <w:w w:val="399"/>
          <w:position w:val="-9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979997"/>
          <w:spacing w:val="-26"/>
          <w:w w:val="399"/>
          <w:position w:val="-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399"/>
          <w:position w:val="-9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-46"/>
          <w:w w:val="399"/>
          <w:position w:val="-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5"/>
          <w:szCs w:val="5"/>
          <w:color w:val="707275"/>
          <w:spacing w:val="0"/>
          <w:w w:val="237"/>
          <w:i/>
          <w:position w:val="-9"/>
        </w:rPr>
        <w:t>.:.</w:t>
      </w:r>
      <w:r>
        <w:rPr>
          <w:rFonts w:ascii="Times New Roman" w:hAnsi="Times New Roman" w:cs="Times New Roman" w:eastAsia="Times New Roman"/>
          <w:sz w:val="5"/>
          <w:szCs w:val="5"/>
          <w:color w:val="707275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707275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5"/>
          <w:szCs w:val="5"/>
          <w:color w:val="858587"/>
          <w:spacing w:val="0"/>
          <w:w w:val="403"/>
          <w:position w:val="-9"/>
        </w:rPr>
        <w:t>:.</w:t>
      </w:r>
      <w:r>
        <w:rPr>
          <w:rFonts w:ascii="Times New Roman" w:hAnsi="Times New Roman" w:cs="Times New Roman" w:eastAsia="Times New Roman"/>
          <w:sz w:val="5"/>
          <w:szCs w:val="5"/>
          <w:color w:val="858587"/>
          <w:spacing w:val="-19"/>
          <w:w w:val="403"/>
          <w:position w:val="-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79997"/>
          <w:spacing w:val="0"/>
          <w:w w:val="191"/>
          <w:position w:val="-9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979997"/>
          <w:spacing w:val="0"/>
          <w:w w:val="191"/>
          <w:position w:val="-9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979997"/>
          <w:spacing w:val="20"/>
          <w:w w:val="191"/>
          <w:position w:val="-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361"/>
          <w:b/>
          <w:bCs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92"/>
          <w:b/>
          <w:bCs/>
          <w:i/>
          <w:position w:val="-9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-2"/>
          <w:w w:val="100"/>
          <w:b/>
          <w:bCs/>
          <w:i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71"/>
          <w:b/>
          <w:bCs/>
          <w:i/>
          <w:position w:val="-9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60" w:right="60"/>
          <w:cols w:num="3" w:equalWidth="0">
            <w:col w:w="444" w:space="4716"/>
            <w:col w:w="1270" w:space="1996"/>
            <w:col w:w="3074"/>
          </w:cols>
        </w:sectPr>
      </w:pPr>
      <w:rPr/>
    </w:p>
    <w:p>
      <w:pPr>
        <w:spacing w:before="0" w:after="0" w:line="65" w:lineRule="exact"/>
        <w:ind w:left="290"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D2D2D"/>
          <w:w w:val="133"/>
          <w:position w:val="-5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w w:val="132"/>
          <w:position w:val="-5"/>
        </w:rPr>
        <w:t>;i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w w:val="100"/>
          <w:position w:val="0"/>
        </w:rPr>
      </w:r>
    </w:p>
    <w:p>
      <w:pPr>
        <w:spacing w:before="0" w:after="0" w:line="65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8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right="-20"/>
        <w:jc w:val="left"/>
        <w:tabs>
          <w:tab w:pos="620" w:val="left"/>
          <w:tab w:pos="10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B5B5B5"/>
          <w:spacing w:val="0"/>
          <w:w w:val="67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B5B5B5"/>
          <w:spacing w:val="33"/>
          <w:w w:val="67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67"/>
          <w:i/>
          <w:position w:val="4"/>
        </w:rPr>
        <w:t>:•</w:t>
      </w:r>
      <w:r>
        <w:rPr>
          <w:rFonts w:ascii="Arial" w:hAnsi="Arial" w:cs="Arial" w:eastAsia="Arial"/>
          <w:sz w:val="21"/>
          <w:szCs w:val="21"/>
          <w:color w:val="858587"/>
          <w:spacing w:val="-26"/>
          <w:w w:val="67"/>
          <w:i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  <w:i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position w:val="-5"/>
        </w:rPr>
        <w:t>;.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99"/>
          <w:i/>
          <w:position w:val="2"/>
        </w:rPr>
        <w:t>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60"/>
          <w:cols w:num="3" w:equalWidth="0">
            <w:col w:w="444" w:space="5015"/>
            <w:col w:w="563" w:space="2797"/>
            <w:col w:w="2681"/>
          </w:cols>
        </w:sectPr>
      </w:pPr>
      <w:rPr/>
    </w:p>
    <w:p>
      <w:pPr>
        <w:spacing w:before="0" w:after="0" w:line="286" w:lineRule="exact"/>
        <w:ind w:left="300" w:right="-20"/>
        <w:jc w:val="left"/>
        <w:tabs>
          <w:tab w:pos="2440" w:val="left"/>
          <w:tab w:pos="89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3.138756pt;margin-top:39.283138pt;width:564.466998pt;height:769.212613pt;mso-position-horizontal-relative:page;mso-position-vertical-relative:page;z-index:-13595" coordorigin="463,786" coordsize="11289,15384">
            <v:group style="position:absolute;left:997;top:855;width:1310;height:2" coordorigin="997,855" coordsize="1310,2">
              <v:shape style="position:absolute;left:997;top:855;width:1310;height:2" coordorigin="997,855" coordsize="1310,0" path="m997,855l2307,855e" filled="f" stroked="t" strokeweight=".711962pt" strokecolor="#676767">
                <v:path arrowok="t"/>
              </v:shape>
            </v:group>
            <v:group style="position:absolute;left:2278;top:850;width:2;height:730" coordorigin="2278,850" coordsize="2,730">
              <v:shape style="position:absolute;left:2278;top:850;width:2;height:730" coordorigin="2278,850" coordsize="0,730" path="m2278,1580l2278,850e" filled="f" stroked="t" strokeweight=".711962pt" strokecolor="#6B6B6B">
                <v:path arrowok="t"/>
              </v:shape>
            </v:group>
            <v:group style="position:absolute;left:2786;top:857;width:598;height:2" coordorigin="2786,857" coordsize="598,2">
              <v:shape style="position:absolute;left:2786;top:857;width:598;height:2" coordorigin="2786,857" coordsize="598,0" path="m2786,857l3384,857e" filled="f" stroked="t" strokeweight=".474641pt" strokecolor="#3F3F3F">
                <v:path arrowok="t"/>
              </v:shape>
            </v:group>
            <v:group style="position:absolute;left:7267;top:855;width:261;height:2" coordorigin="7267,855" coordsize="261,2">
              <v:shape style="position:absolute;left:7267;top:855;width:261;height:2" coordorigin="7267,855" coordsize="261,0" path="m7267,855l7528,855e" filled="f" stroked="t" strokeweight=".474641pt" strokecolor="#181818">
                <v:path arrowok="t"/>
              </v:shape>
            </v:group>
            <v:group style="position:absolute;left:8221;top:855;width:394;height:2" coordorigin="8221,855" coordsize="394,2">
              <v:shape style="position:absolute;left:8221;top:855;width:394;height:2" coordorigin="8221,855" coordsize="394,0" path="m8221,855l8615,855e" filled="f" stroked="t" strokeweight=".474641pt" strokecolor="#3B3B3B">
                <v:path arrowok="t"/>
              </v:shape>
            </v:group>
            <v:group style="position:absolute;left:9049;top:845;width:2;height:377" coordorigin="9049,845" coordsize="2,377">
              <v:shape style="position:absolute;left:9049;top:845;width:2;height:377" coordorigin="9049,845" coordsize="0,377" path="m9049,1222l9049,845e" filled="f" stroked="t" strokeweight=".949282pt" strokecolor="#4F4F4F">
                <v:path arrowok="t"/>
              </v:shape>
            </v:group>
            <v:group style="position:absolute;left:470;top:855;width:11244;height:2" coordorigin="470,855" coordsize="11244,2">
              <v:shape style="position:absolute;left:470;top:855;width:11244;height:2" coordorigin="470,855" coordsize="11244,0" path="m470,855l11714,855e" filled="f" stroked="t" strokeweight=".711962pt" strokecolor="#545454">
                <v:path arrowok="t"/>
              </v:shape>
            </v:group>
            <v:group style="position:absolute;left:10713;top:840;width:2;height:740" coordorigin="10713,840" coordsize="2,740">
              <v:shape style="position:absolute;left:10713;top:840;width:2;height:740" coordorigin="10713,840" coordsize="0,740" path="m10713,1580l10713,840e" filled="f" stroked="t" strokeweight="5.458373pt" strokecolor="#3F4444">
                <v:path arrowok="t"/>
              </v:shape>
            </v:group>
            <v:group style="position:absolute;left:10499;top:852;width:1215;height:2" coordorigin="10499,852" coordsize="1215,2">
              <v:shape style="position:absolute;left:10499;top:852;width:1215;height:2" coordorigin="10499,852" coordsize="1215,0" path="m10499,852l11714,852e" filled="f" stroked="t" strokeweight=".949282pt" strokecolor="#747474">
                <v:path arrowok="t"/>
              </v:shape>
            </v:group>
            <v:group style="position:absolute;left:11712;top:845;width:2;height:4168" coordorigin="11712,845" coordsize="2,4168">
              <v:shape style="position:absolute;left:11712;top:845;width:2;height:4168" coordorigin="11712,845" coordsize="0,4168" path="m11712,5013l11712,845e" filled="f" stroked="t" strokeweight=".949282pt" strokecolor="#4B4B4B">
                <v:path arrowok="t"/>
              </v:shape>
            </v:group>
            <v:group style="position:absolute;left:9051;top:1165;width:2;height:415" coordorigin="9051,1165" coordsize="2,415">
              <v:shape style="position:absolute;left:9051;top:1165;width:2;height:415" coordorigin="9051,1165" coordsize="0,415" path="m9051,1580l9051,1165e" filled="f" stroked="t" strokeweight=".474641pt" strokecolor="#1F1F1F">
                <v:path arrowok="t"/>
              </v:shape>
            </v:group>
            <v:group style="position:absolute;left:484;top:845;width:2;height:6359" coordorigin="484,845" coordsize="2,6359">
              <v:shape style="position:absolute;left:484;top:845;width:2;height:6359" coordorigin="484,845" coordsize="0,6359" path="m484,7204l484,845e" filled="f" stroked="t" strokeweight=".711962pt" strokecolor="#484848">
                <v:path arrowok="t"/>
              </v:shape>
            </v:group>
            <v:group style="position:absolute;left:2278;top:1523;width:2;height:344" coordorigin="2278,1523" coordsize="2,344">
              <v:shape style="position:absolute;left:2278;top:1523;width:2;height:344" coordorigin="2278,1523" coordsize="0,344" path="m2278,1867l2278,1523e" filled="f" stroked="t" strokeweight=".474641pt" strokecolor="#545454">
                <v:path arrowok="t"/>
              </v:shape>
            </v:group>
            <v:group style="position:absolute;left:9051;top:1523;width:2;height:506" coordorigin="9051,1523" coordsize="2,506">
              <v:shape style="position:absolute;left:9051;top:1523;width:2;height:506" coordorigin="9051,1523" coordsize="0,506" path="m9051,2029l9051,1523e" filled="f" stroked="t" strokeweight=".949282pt" strokecolor="#484848">
                <v:path arrowok="t"/>
              </v:shape>
            </v:group>
            <v:group style="position:absolute;left:2283;top:1809;width:2;height:224" coordorigin="2283,1809" coordsize="2,224">
              <v:shape style="position:absolute;left:2283;top:1809;width:2;height:224" coordorigin="2283,1809" coordsize="0,224" path="m2283,2034l2283,1809e" filled="f" stroked="t" strokeweight=".949282pt" strokecolor="#606060">
                <v:path arrowok="t"/>
              </v:shape>
            </v:group>
            <v:group style="position:absolute;left:475;top:2748;width:11249;height:2" coordorigin="475,2748" coordsize="11249,2">
              <v:shape style="position:absolute;left:475;top:2748;width:11249;height:2" coordorigin="475,2748" coordsize="11249,0" path="m475,2748l11724,2748e" filled="f" stroked="t" strokeweight=".949282pt" strokecolor="#444444">
                <v:path arrowok="t"/>
              </v:shape>
            </v:group>
            <v:group style="position:absolute;left:484;top:2697;width:2;height:582" coordorigin="484,2697" coordsize="2,582">
              <v:shape style="position:absolute;left:484;top:2697;width:2;height:582" coordorigin="484,2697" coordsize="0,582" path="m484,3280l484,2697e" filled="f" stroked="t" strokeweight=".474641pt" strokecolor="#343434">
                <v:path arrowok="t"/>
              </v:shape>
            </v:group>
            <v:group style="position:absolute;left:479;top:2991;width:11244;height:2" coordorigin="479,2991" coordsize="11244,2">
              <v:shape style="position:absolute;left:479;top:2991;width:11244;height:2" coordorigin="479,2991" coordsize="11244,0" path="m479,2991l11724,2991e" filled="f" stroked="t" strokeweight=".949282pt" strokecolor="#444444">
                <v:path arrowok="t"/>
              </v:shape>
            </v:group>
            <v:group style="position:absolute;left:479;top:3232;width:11240;height:2" coordorigin="479,3232" coordsize="11240,2">
              <v:shape style="position:absolute;left:479;top:3232;width:11240;height:2" coordorigin="479,3232" coordsize="11240,0" path="m479,3232l11719,3232e" filled="f" stroked="t" strokeweight=".949282pt" strokecolor="#444444">
                <v:path arrowok="t"/>
              </v:shape>
            </v:group>
            <v:group style="position:absolute;left:3766;top:3227;width:2;height:754" coordorigin="3766,3227" coordsize="2,754">
              <v:shape style="position:absolute;left:3766;top:3227;width:2;height:754" coordorigin="3766,3227" coordsize="0,754" path="m3766,3982l3766,3227e" filled="f" stroked="t" strokeweight=".949282pt" strokecolor="#383838">
                <v:path arrowok="t"/>
              </v:shape>
            </v:group>
            <v:group style="position:absolute;left:6870;top:3223;width:2;height:759" coordorigin="6870,3223" coordsize="2,759">
              <v:shape style="position:absolute;left:6870;top:3223;width:2;height:759" coordorigin="6870,3223" coordsize="0,759" path="m6870,3982l6870,3223e" filled="f" stroked="t" strokeweight=".949282pt" strokecolor="#383838">
                <v:path arrowok="t"/>
              </v:shape>
            </v:group>
            <v:group style="position:absolute;left:3759;top:3662;width:2791;height:2" coordorigin="3759,3662" coordsize="2791,2">
              <v:shape style="position:absolute;left:3759;top:3662;width:2791;height:2" coordorigin="3759,3662" coordsize="2791,0" path="m3759,3662l6550,3662e" filled="f" stroked="t" strokeweight=".474641pt" strokecolor="#5B5B5B">
                <v:path arrowok="t"/>
              </v:shape>
            </v:group>
            <v:group style="position:absolute;left:6261;top:3657;width:636;height:2" coordorigin="6261,3657" coordsize="636,2">
              <v:shape style="position:absolute;left:6261;top:3657;width:636;height:2" coordorigin="6261,3657" coordsize="636,0" path="m6261,3657l6897,3657e" filled="f" stroked="t" strokeweight=".474641pt" strokecolor="#979797">
                <v:path arrowok="t"/>
              </v:shape>
            </v:group>
            <v:group style="position:absolute;left:6555;top:3659;width:5169;height:2" coordorigin="6555,3659" coordsize="5169,2">
              <v:shape style="position:absolute;left:6555;top:3659;width:5169;height:2" coordorigin="6555,3659" coordsize="5169,0" path="m6555,3659l11724,3659e" filled="f" stroked="t" strokeweight=".949282pt" strokecolor="#484848">
                <v:path arrowok="t"/>
              </v:shape>
            </v:group>
            <v:group style="position:absolute;left:479;top:3974;width:3313;height:2" coordorigin="479,3974" coordsize="3313,2">
              <v:shape style="position:absolute;left:479;top:3974;width:3313;height:2" coordorigin="479,3974" coordsize="3313,0" path="m479,3974l3792,3974e" filled="f" stroked="t" strokeweight=".949282pt" strokecolor="#3F3F3F">
                <v:path arrowok="t"/>
              </v:shape>
            </v:group>
            <v:group style="position:absolute;left:2463;top:3970;width:4523;height:2" coordorigin="2463,3970" coordsize="4523,2">
              <v:shape style="position:absolute;left:2463;top:3970;width:4523;height:2" coordorigin="2463,3970" coordsize="4523,0" path="m2463,3970l6987,3970e" filled="f" stroked="t" strokeweight="1.423923pt" strokecolor="#3F3F3F">
                <v:path arrowok="t"/>
              </v:shape>
            </v:group>
            <v:group style="position:absolute;left:6821;top:3974;width:4903;height:2" coordorigin="6821,3974" coordsize="4903,2">
              <v:shape style="position:absolute;left:6821;top:3974;width:4903;height:2" coordorigin="6821,3974" coordsize="4903,0" path="m6821,3974l11724,3974e" filled="f" stroked="t" strokeweight=".949282pt" strokecolor="#444444">
                <v:path arrowok="t"/>
              </v:shape>
            </v:group>
            <v:group style="position:absolute;left:11714;top:3299;width:2;height:931" coordorigin="11714,3299" coordsize="2,931">
              <v:shape style="position:absolute;left:11714;top:3299;width:2;height:931" coordorigin="11714,3299" coordsize="0,931" path="m11714,4230l11714,3299e" filled="f" stroked="t" strokeweight=".949282pt" strokecolor="#484848">
                <v:path arrowok="t"/>
              </v:shape>
            </v:group>
            <v:group style="position:absolute;left:487;top:3920;width:2;height:358" coordorigin="487,3920" coordsize="2,358">
              <v:shape style="position:absolute;left:487;top:3920;width:2;height:358" coordorigin="487,3920" coordsize="0,358" path="m487,4278l487,3920e" filled="f" stroked="t" strokeweight=".474641pt" strokecolor="#3F3F3F">
                <v:path arrowok="t"/>
              </v:shape>
            </v:group>
            <v:group style="position:absolute;left:479;top:4249;width:11244;height:2" coordorigin="479,4249" coordsize="11244,2">
              <v:shape style="position:absolute;left:479;top:4249;width:11244;height:2" coordorigin="479,4249" coordsize="11244,0" path="m479,4249l11724,4249e" filled="f" stroked="t" strokeweight=".949282pt" strokecolor="#444444">
                <v:path arrowok="t"/>
              </v:shape>
            </v:group>
            <v:group style="position:absolute;left:2274;top:4492;width:4433;height:2" coordorigin="2274,4492" coordsize="4433,2">
              <v:shape style="position:absolute;left:2274;top:4492;width:4433;height:2" coordorigin="2274,4492" coordsize="4433,0" path="m2274,4492l6707,4492e" filled="f" stroked="t" strokeweight=".949282pt" strokecolor="#444444">
                <v:path arrowok="t"/>
              </v:shape>
            </v:group>
            <v:group style="position:absolute;left:6650;top:4490;width:237;height:2" coordorigin="6650,4490" coordsize="237,2">
              <v:shape style="position:absolute;left:6650;top:4490;width:237;height:2" coordorigin="6650,4490" coordsize="237,0" path="m6650,4490l6887,4490e" filled="f" stroked="t" strokeweight=".474641pt" strokecolor="#1F1F1F">
                <v:path arrowok="t"/>
              </v:shape>
            </v:group>
            <v:group style="position:absolute;left:6816;top:4490;width:935;height:2" coordorigin="6816,4490" coordsize="935,2">
              <v:shape style="position:absolute;left:6816;top:4490;width:935;height:2" coordorigin="6816,4490" coordsize="935,0" path="m6816,4490l7751,4490e" filled="f" stroked="t" strokeweight=".949282pt" strokecolor="#484848">
                <v:path arrowok="t"/>
              </v:shape>
            </v:group>
            <v:group style="position:absolute;left:7694;top:4490;width:584;height:2" coordorigin="7694,4490" coordsize="584,2">
              <v:shape style="position:absolute;left:7694;top:4490;width:584;height:2" coordorigin="7694,4490" coordsize="584,0" path="m7694,4490l8278,4490e" filled="f" stroked="t" strokeweight=".474641pt" strokecolor="#2F2F2F">
                <v:path arrowok="t"/>
              </v:shape>
            </v:group>
            <v:group style="position:absolute;left:8140;top:4488;width:3588;height:2" coordorigin="8140,4488" coordsize="3588,2">
              <v:shape style="position:absolute;left:8140;top:4488;width:3588;height:2" coordorigin="8140,4488" coordsize="3588,0" path="m8140,4488l11728,4488e" filled="f" stroked="t" strokeweight=".949282pt" strokecolor="#484848">
                <v:path arrowok="t"/>
              </v:shape>
            </v:group>
            <v:group style="position:absolute;left:2288;top:3967;width:2;height:12188" coordorigin="2288,3967" coordsize="2,12188">
              <v:shape style="position:absolute;left:2288;top:3967;width:2;height:12188" coordorigin="2288,3967" coordsize="0,12188" path="m2288,16156l2288,3967e" filled="f" stroked="t" strokeweight=".949282pt" strokecolor="#3B3B3B">
                <v:path arrowok="t"/>
              </v:shape>
            </v:group>
            <v:group style="position:absolute;left:7730;top:4483;width:2;height:497" coordorigin="7730,4483" coordsize="2,497">
              <v:shape style="position:absolute;left:7730;top:4483;width:2;height:497" coordorigin="7730,4483" coordsize="0,497" path="m7730,4979l7730,4483e" filled="f" stroked="t" strokeweight=".949282pt" strokecolor="#484848">
                <v:path arrowok="t"/>
              </v:shape>
            </v:group>
            <v:group style="position:absolute;left:489;top:4698;width:2;height:306" coordorigin="489,4698" coordsize="2,306">
              <v:shape style="position:absolute;left:489;top:4698;width:2;height:306" coordorigin="489,4698" coordsize="0,306" path="m489,5003l489,4698e" filled="f" stroked="t" strokeweight=".474641pt" strokecolor="#232323">
                <v:path arrowok="t"/>
              </v:shape>
            </v:group>
            <v:group style="position:absolute;left:4832;top:4478;width:2;height:549" coordorigin="4832,4478" coordsize="2,549">
              <v:shape style="position:absolute;left:4832;top:4478;width:2;height:549" coordorigin="4832,4478" coordsize="0,549" path="m4832,5027l4832,4478e" filled="f" stroked="t" strokeweight=".949282pt" strokecolor="#484848">
                <v:path arrowok="t"/>
              </v:shape>
            </v:group>
            <v:group style="position:absolute;left:4827;top:4972;width:6897;height:2" coordorigin="4827,4972" coordsize="6897,2">
              <v:shape style="position:absolute;left:4827;top:4972;width:6897;height:2" coordorigin="4827,4972" coordsize="6897,0" path="m4827,4972l11724,4972e" filled="f" stroked="t" strokeweight=".949282pt" strokecolor="#444444">
                <v:path arrowok="t"/>
              </v:shape>
            </v:group>
            <v:group style="position:absolute;left:489;top:4946;width:2;height:282" coordorigin="489,4946" coordsize="2,282">
              <v:shape style="position:absolute;left:489;top:4946;width:2;height:282" coordorigin="489,4946" coordsize="0,282" path="m489,5228l489,4946e" filled="f" stroked="t" strokeweight=".474641pt" strokecolor="#383838">
                <v:path arrowok="t"/>
              </v:shape>
            </v:group>
            <v:group style="position:absolute;left:4837;top:4478;width:2;height:2187" coordorigin="4837,4478" coordsize="2,2187">
              <v:shape style="position:absolute;left:4837;top:4478;width:2;height:2187" coordorigin="4837,4478" coordsize="0,2187" path="m4837,6665l4837,4478e" filled="f" stroked="t" strokeweight=".711962pt" strokecolor="#383838">
                <v:path arrowok="t"/>
              </v:shape>
            </v:group>
            <v:group style="position:absolute;left:4827;top:5216;width:6901;height:2" coordorigin="4827,5216" coordsize="6901,2">
              <v:shape style="position:absolute;left:4827;top:5216;width:6901;height:2" coordorigin="4827,5216" coordsize="6901,0" path="m4827,5216l11728,5216e" filled="f" stroked="t" strokeweight=".949282pt" strokecolor="#484848">
                <v:path arrowok="t"/>
              </v:shape>
            </v:group>
            <v:group style="position:absolute;left:11721;top:4936;width:2;height:301" coordorigin="11721,4936" coordsize="2,301">
              <v:shape style="position:absolute;left:11721;top:4936;width:2;height:301" coordorigin="11721,4936" coordsize="0,301" path="m11721,5237l11721,4936e" filled="f" stroked="t" strokeweight=".474641pt" strokecolor="#343434">
                <v:path arrowok="t"/>
              </v:shape>
            </v:group>
            <v:group style="position:absolute;left:4837;top:5094;width:2;height:888" coordorigin="4837,5094" coordsize="2,888">
              <v:shape style="position:absolute;left:4837;top:5094;width:2;height:888" coordorigin="4837,5094" coordsize="0,888" path="m4837,5982l4837,5094e" filled="f" stroked="t" strokeweight=".949282pt" strokecolor="#444444">
                <v:path arrowok="t"/>
              </v:shape>
            </v:group>
            <v:group style="position:absolute;left:4827;top:5459;width:6901;height:2" coordorigin="4827,5459" coordsize="6901,2">
              <v:shape style="position:absolute;left:4827;top:5459;width:6901;height:2" coordorigin="4827,5459" coordsize="6901,0" path="m4827,5459l11728,5459e" filled="f" stroked="t" strokeweight=".949282pt" strokecolor="#444444">
                <v:path arrowok="t"/>
              </v:shape>
            </v:group>
            <v:group style="position:absolute;left:11726;top:5132;width:2;height:6932" coordorigin="11726,5132" coordsize="2,6932">
              <v:shape style="position:absolute;left:11726;top:5132;width:2;height:6932" coordorigin="11726,5132" coordsize="0,6932" path="m11726,12064l11726,5132e" filled="f" stroked="t" strokeweight=".949282pt" strokecolor="#484848">
                <v:path arrowok="t"/>
              </v:shape>
            </v:group>
            <v:group style="position:absolute;left:2274;top:5700;width:9455;height:2" coordorigin="2274,5700" coordsize="9455,2">
              <v:shape style="position:absolute;left:2274;top:5700;width:9455;height:2" coordorigin="2274,5700" coordsize="9455,0" path="m2274,5700l11728,5700e" filled="f" stroked="t" strokeweight=".949282pt" strokecolor="#484848">
                <v:path arrowok="t"/>
              </v:shape>
            </v:group>
            <v:group style="position:absolute;left:484;top:5944;width:437;height:2" coordorigin="484,5944" coordsize="437,2">
              <v:shape style="position:absolute;left:484;top:5944;width:437;height:2" coordorigin="484,5944" coordsize="437,0" path="m484,5944l921,5944e" filled="f" stroked="t" strokeweight=".949282pt" strokecolor="#444444">
                <v:path arrowok="t"/>
              </v:shape>
            </v:group>
            <v:group style="position:absolute;left:997;top:5944;width:7485;height:2" coordorigin="997,5944" coordsize="7485,2">
              <v:shape style="position:absolute;left:997;top:5944;width:7485;height:2" coordorigin="997,5944" coordsize="7485,0" path="m997,5944l8482,5944e" filled="f" stroked="t" strokeweight=".949282pt" strokecolor="#444444">
                <v:path arrowok="t"/>
              </v:shape>
            </v:group>
            <v:group style="position:absolute;left:8221;top:5941;width:394;height:2" coordorigin="8221,5941" coordsize="394,2">
              <v:shape style="position:absolute;left:8221;top:5941;width:394;height:2" coordorigin="8221,5941" coordsize="394,0" path="m8221,5941l8615,5941e" filled="f" stroked="t" strokeweight=".711962pt" strokecolor="#2F2F2F">
                <v:path arrowok="t"/>
              </v:shape>
            </v:group>
            <v:group style="position:absolute;left:8558;top:5944;width:3171;height:2" coordorigin="8558,5944" coordsize="3171,2">
              <v:shape style="position:absolute;left:8558;top:5944;width:3171;height:2" coordorigin="8558,5944" coordsize="3171,0" path="m8558,5944l11728,5944e" filled="f" stroked="t" strokeweight=".949282pt" strokecolor="#4B4B4B">
                <v:path arrowok="t"/>
              </v:shape>
            </v:group>
            <v:group style="position:absolute;left:489;top:5886;width:2;height:334" coordorigin="489,5886" coordsize="2,334">
              <v:shape style="position:absolute;left:489;top:5886;width:2;height:334" coordorigin="489,5886" coordsize="0,334" path="m489,6221l489,5886e" filled="f" stroked="t" strokeweight=".474641pt" strokecolor="#282828">
                <v:path arrowok="t"/>
              </v:shape>
            </v:group>
            <v:group style="position:absolute;left:2283;top:5886;width:2;height:334" coordorigin="2283,5886" coordsize="2,334">
              <v:shape style="position:absolute;left:2283;top:5886;width:2;height:334" coordorigin="2283,5886" coordsize="0,334" path="m2283,6221l2283,5886e" filled="f" stroked="t" strokeweight=".474641pt" strokecolor="#1C1C1C">
                <v:path arrowok="t"/>
              </v:shape>
            </v:group>
            <v:group style="position:absolute;left:7732;top:5934;width:2;height:286" coordorigin="7732,5934" coordsize="2,286">
              <v:shape style="position:absolute;left:7732;top:5934;width:2;height:286" coordorigin="7732,5934" coordsize="0,286" path="m7732,6221l7732,5934e" filled="f" stroked="t" strokeweight=".711962pt" strokecolor="#2F2F2F">
                <v:path arrowok="t"/>
              </v:shape>
            </v:group>
            <v:group style="position:absolute;left:2274;top:6416;width:9460;height:2" coordorigin="2274,6416" coordsize="9460,2">
              <v:shape style="position:absolute;left:2274;top:6416;width:9460;height:2" coordorigin="2274,6416" coordsize="9460,0" path="m2274,6416l11733,6416e" filled="f" stroked="t" strokeweight=".949282pt" strokecolor="#484848">
                <v:path arrowok="t"/>
              </v:shape>
            </v:group>
            <v:group style="position:absolute;left:2274;top:6658;width:9460;height:2" coordorigin="2274,6658" coordsize="9460,2">
              <v:shape style="position:absolute;left:2274;top:6658;width:9460;height:2" coordorigin="2274,6658" coordsize="9460,0" path="m2274,6658l11733,6658e" filled="f" stroked="t" strokeweight=".949282pt" strokecolor="#484848">
                <v:path arrowok="t"/>
              </v:shape>
            </v:group>
            <v:group style="position:absolute;left:4837;top:6378;width:2;height:286" coordorigin="4837,6378" coordsize="2,286">
              <v:shape style="position:absolute;left:4837;top:6378;width:2;height:286" coordorigin="4837,6378" coordsize="0,286" path="m4837,6665l4837,6378e" filled="f" stroked="t" strokeweight=".949282pt" strokecolor="#484848">
                <v:path arrowok="t"/>
              </v:shape>
            </v:group>
            <v:group style="position:absolute;left:7734;top:6111;width:2;height:559" coordorigin="7734,6111" coordsize="2,559">
              <v:shape style="position:absolute;left:7734;top:6111;width:2;height:559" coordorigin="7734,6111" coordsize="0,559" path="m7734,6669l7734,6111e" filled="f" stroked="t" strokeweight=".949282pt" strokecolor="#4B4B4B">
                <v:path arrowok="t"/>
              </v:shape>
            </v:group>
            <v:group style="position:absolute;left:479;top:6899;width:11249;height:2" coordorigin="479,6899" coordsize="11249,2">
              <v:shape style="position:absolute;left:479;top:6899;width:11249;height:2" coordorigin="479,6899" coordsize="11249,0" path="m479,6899l11728,6899e" filled="f" stroked="t" strokeweight=".949282pt" strokecolor="#484848">
                <v:path arrowok="t"/>
              </v:shape>
            </v:group>
            <v:group style="position:absolute;left:484;top:7371;width:11249;height:2" coordorigin="484,7371" coordsize="11249,2">
              <v:shape style="position:absolute;left:484;top:7371;width:11249;height:2" coordorigin="484,7371" coordsize="11249,0" path="m484,7371l11733,7371e" filled="f" stroked="t" strokeweight=".949282pt" strokecolor="#444444">
                <v:path arrowok="t"/>
              </v:shape>
            </v:group>
            <v:group style="position:absolute;left:489;top:7133;width:2;height:267" coordorigin="489,7133" coordsize="2,267">
              <v:shape style="position:absolute;left:489;top:7133;width:2;height:267" coordorigin="489,7133" coordsize="0,267" path="m489,7400l489,7133e" filled="f" stroked="t" strokeweight=".474641pt" strokecolor="#181818">
                <v:path arrowok="t"/>
              </v:shape>
            </v:group>
            <v:group style="position:absolute;left:4832;top:7634;width:6901;height:2" coordorigin="4832,7634" coordsize="6901,2">
              <v:shape style="position:absolute;left:4832;top:7634;width:6901;height:2" coordorigin="4832,7634" coordsize="6901,0" path="m4832,7634l11733,7634e" filled="f" stroked="t" strokeweight=".949282pt" strokecolor="#484848">
                <v:path arrowok="t"/>
              </v:shape>
            </v:group>
            <v:group style="position:absolute;left:496;top:7324;width:2;height:8832" coordorigin="496,7324" coordsize="2,8832">
              <v:shape style="position:absolute;left:496;top:7324;width:2;height:8832" coordorigin="496,7324" coordsize="0,8832" path="m496,16156l496,7324e" filled="f" stroked="t" strokeweight=".711962pt" strokecolor="#444444">
                <v:path arrowok="t"/>
              </v:shape>
            </v:group>
            <v:group style="position:absolute;left:4839;top:7362;width:2;height:764" coordorigin="4839,7362" coordsize="2,764">
              <v:shape style="position:absolute;left:4839;top:7362;width:2;height:764" coordorigin="4839,7362" coordsize="0,764" path="m4839,8126l4839,7362e" filled="f" stroked="t" strokeweight=".949282pt" strokecolor="#484848">
                <v:path arrowok="t"/>
              </v:shape>
            </v:group>
            <v:group style="position:absolute;left:4827;top:7875;width:6906;height:2" coordorigin="4827,7875" coordsize="6906,2">
              <v:shape style="position:absolute;left:4827;top:7875;width:6906;height:2" coordorigin="4827,7875" coordsize="6906,0" path="m4827,7875l11733,7875e" filled="f" stroked="t" strokeweight=".949282pt" strokecolor="#484848">
                <v:path arrowok="t"/>
              </v:shape>
            </v:group>
            <v:group style="position:absolute;left:484;top:8116;width:11254;height:2" coordorigin="484,8116" coordsize="11254,2">
              <v:shape style="position:absolute;left:484;top:8116;width:11254;height:2" coordorigin="484,8116" coordsize="11254,0" path="m484,8116l11738,8116e" filled="f" stroked="t" strokeweight=".949282pt" strokecolor="#484848">
                <v:path arrowok="t"/>
              </v:shape>
            </v:group>
            <v:group style="position:absolute;left:479;top:8928;width:11258;height:2" coordorigin="479,8928" coordsize="11258,2">
              <v:shape style="position:absolute;left:479;top:8928;width:11258;height:2" coordorigin="479,8928" coordsize="11258,0" path="m479,8928l11738,8928e" filled="f" stroked="t" strokeweight=".949282pt" strokecolor="#484848">
                <v:path arrowok="t"/>
              </v:shape>
            </v:group>
            <v:group style="position:absolute;left:494;top:9157;width:2;height:286" coordorigin="494,9157" coordsize="2,286">
              <v:shape style="position:absolute;left:494;top:9157;width:2;height:286" coordorigin="494,9157" coordsize="0,286" path="m494,9443l494,9157e" filled="f" stroked="t" strokeweight=".474641pt" strokecolor="#1C1C1C">
                <v:path arrowok="t"/>
              </v:shape>
            </v:group>
            <v:group style="position:absolute;left:484;top:9863;width:11254;height:2" coordorigin="484,9863" coordsize="11254,2">
              <v:shape style="position:absolute;left:484;top:9863;width:11254;height:2" coordorigin="484,9863" coordsize="11254,0" path="m484,9863l11738,9863e" filled="f" stroked="t" strokeweight=".949282pt" strokecolor="#484848">
                <v:path arrowok="t"/>
              </v:shape>
            </v:group>
            <v:group style="position:absolute;left:479;top:10107;width:3304;height:2" coordorigin="479,10107" coordsize="3304,2">
              <v:shape style="position:absolute;left:479;top:10107;width:3304;height:2" coordorigin="479,10107" coordsize="3304,0" path="m479,10107l3783,10107e" filled="f" stroked="t" strokeweight=".711962pt" strokecolor="#484848">
                <v:path arrowok="t"/>
              </v:shape>
            </v:group>
            <v:group style="position:absolute;left:3726;top:10104;width:8017;height:2" coordorigin="3726,10104" coordsize="8017,2">
              <v:shape style="position:absolute;left:3726;top:10104;width:8017;height:2" coordorigin="3726,10104" coordsize="8017,0" path="m3726,10104l11743,10104e" filled="f" stroked="t" strokeweight=".949282pt" strokecolor="#4B4B4B">
                <v:path arrowok="t"/>
              </v:shape>
            </v:group>
            <v:group style="position:absolute;left:489;top:10348;width:2985;height:2" coordorigin="489,10348" coordsize="2985,2">
              <v:shape style="position:absolute;left:489;top:10348;width:2985;height:2" coordorigin="489,10348" coordsize="2985,0" path="m489,10348l3474,10348e" filled="f" stroked="t" strokeweight=".949282pt" strokecolor="#4B4B4B">
                <v:path arrowok="t"/>
              </v:shape>
            </v:group>
            <v:group style="position:absolute;left:3327;top:10346;width:456;height:2" coordorigin="3327,10346" coordsize="456,2">
              <v:shape style="position:absolute;left:3327;top:10346;width:456;height:2" coordorigin="3327,10346" coordsize="456,0" path="m3327,10346l3783,10346e" filled="f" stroked="t" strokeweight=".474641pt" strokecolor="#2B2B2B">
                <v:path arrowok="t"/>
              </v:shape>
            </v:group>
            <v:group style="position:absolute;left:3726;top:10343;width:5363;height:2" coordorigin="3726,10343" coordsize="5363,2">
              <v:shape style="position:absolute;left:3726;top:10343;width:5363;height:2" coordorigin="3726,10343" coordsize="5363,0" path="m3726,10343l9089,10343e" filled="f" stroked="t" strokeweight=".949282pt" strokecolor="#484848">
                <v:path arrowok="t"/>
              </v:shape>
            </v:group>
            <v:group style="position:absolute;left:9013;top:10341;width:384;height:2" coordorigin="9013,10341" coordsize="384,2">
              <v:shape style="position:absolute;left:9013;top:10341;width:384;height:2" coordorigin="9013,10341" coordsize="384,0" path="m9013,10341l9398,10341e" filled="f" stroked="t" strokeweight=".474641pt" strokecolor="#1F1F1F">
                <v:path arrowok="t"/>
              </v:shape>
            </v:group>
            <v:group style="position:absolute;left:9341;top:10338;width:2397;height:2" coordorigin="9341,10338" coordsize="2397,2">
              <v:shape style="position:absolute;left:9341;top:10338;width:2397;height:2" coordorigin="9341,10338" coordsize="2397,0" path="m9341,10338l11738,10338e" filled="f" stroked="t" strokeweight=".949282pt" strokecolor="#4B4B4B">
                <v:path arrowok="t"/>
              </v:shape>
            </v:group>
            <v:group style="position:absolute;left:494;top:10298;width:2;height:315" coordorigin="494,10298" coordsize="2,315">
              <v:shape style="position:absolute;left:494;top:10298;width:2;height:315" coordorigin="494,10298" coordsize="0,315" path="m494,10613l494,10298e" filled="f" stroked="t" strokeweight=".474641pt" strokecolor="#232323">
                <v:path arrowok="t"/>
              </v:shape>
            </v:group>
            <v:group style="position:absolute;left:883;top:10828;width:1424;height:2" coordorigin="883,10828" coordsize="1424,2">
              <v:shape style="position:absolute;left:883;top:10828;width:1424;height:2" coordorigin="883,10828" coordsize="1424,0" path="m883,10828l2307,10828e" filled="f" stroked="t" strokeweight=".949282pt" strokecolor="#4B4B4B">
                <v:path arrowok="t"/>
              </v:shape>
            </v:group>
            <v:group style="position:absolute;left:2231;top:10825;width:9512;height:2" coordorigin="2231,10825" coordsize="9512,2">
              <v:shape style="position:absolute;left:2231;top:10825;width:9512;height:2" coordorigin="2231,10825" coordsize="9512,0" path="m2231,10825l11743,10825e" filled="f" stroked="t" strokeweight=".949282pt" strokecolor="#4F4F4F">
                <v:path arrowok="t"/>
              </v:shape>
            </v:group>
            <v:group style="position:absolute;left:731;top:11064;width:7594;height:2" coordorigin="731,11064" coordsize="7594,2">
              <v:shape style="position:absolute;left:731;top:11064;width:7594;height:2" coordorigin="731,11064" coordsize="7594,0" path="m731,11064l8325,11064e" filled="f" stroked="t" strokeweight=".949282pt" strokecolor="#4F4F4F">
                <v:path arrowok="t"/>
              </v:shape>
            </v:group>
            <v:group style="position:absolute;left:8221;top:11059;width:394;height:2" coordorigin="8221,11059" coordsize="394,2">
              <v:shape style="position:absolute;left:8221;top:11059;width:394;height:2" coordorigin="8221,11059" coordsize="394,0" path="m8221,11059l8615,11059e" filled="f" stroked="t" strokeweight=".474641pt" strokecolor="#343434">
                <v:path arrowok="t"/>
              </v:shape>
            </v:group>
            <v:group style="position:absolute;left:8558;top:11062;width:3185;height:2" coordorigin="8558,11062" coordsize="3185,2">
              <v:shape style="position:absolute;left:8558;top:11062;width:3185;height:2" coordorigin="8558,11062" coordsize="3185,0" path="m8558,11062l11743,11062e" filled="f" stroked="t" strokeweight=".949282pt" strokecolor="#4B4B4B">
                <v:path arrowok="t"/>
              </v:shape>
            </v:group>
            <v:group style="position:absolute;left:1030;top:11057;width:2;height:100" coordorigin="1030,11057" coordsize="2,100">
              <v:shape style="position:absolute;left:1030;top:11057;width:2;height:100" coordorigin="1030,11057" coordsize="0,100" path="m1030,11157l1030,11057e" filled="f" stroked="t" strokeweight=".474641pt" strokecolor="#232323">
                <v:path arrowok="t"/>
              </v:shape>
            </v:group>
            <v:group style="position:absolute;left:7305;top:11057;width:2;height:2903" coordorigin="7305,11057" coordsize="2,2903">
              <v:shape style="position:absolute;left:7305;top:11057;width:2;height:2903" coordorigin="7305,11057" coordsize="0,2903" path="m7305,13960l7305,11057e" filled="f" stroked="t" strokeweight=".949282pt" strokecolor="#3F3F3F">
                <v:path arrowok="t"/>
              </v:shape>
            </v:group>
            <v:group style="position:absolute;left:489;top:11308;width:574;height:2" coordorigin="489,11308" coordsize="574,2">
              <v:shape style="position:absolute;left:489;top:11308;width:574;height:2" coordorigin="489,11308" coordsize="574,0" path="m489,11308l1063,11308e" filled="f" stroked="t" strokeweight=".474641pt" strokecolor="#3B3B3B">
                <v:path arrowok="t"/>
              </v:shape>
            </v:group>
            <v:group style="position:absolute;left:911;top:11305;width:7366;height:2" coordorigin="911,11305" coordsize="7366,2">
              <v:shape style="position:absolute;left:911;top:11305;width:7366;height:2" coordorigin="911,11305" coordsize="7366,0" path="m911,11305l8278,11305e" filled="f" stroked="t" strokeweight=".949282pt" strokecolor="#4B4B4B">
                <v:path arrowok="t"/>
              </v:shape>
            </v:group>
            <v:group style="position:absolute;left:8221;top:11300;width:394;height:2" coordorigin="8221,11300" coordsize="394,2">
              <v:shape style="position:absolute;left:8221;top:11300;width:394;height:2" coordorigin="8221,11300" coordsize="394,0" path="m8221,11300l8615,11300e" filled="f" stroked="t" strokeweight=".474641pt" strokecolor="#232323">
                <v:path arrowok="t"/>
              </v:shape>
            </v:group>
            <v:group style="position:absolute;left:8558;top:11298;width:3185;height:2" coordorigin="8558,11298" coordsize="3185,2">
              <v:shape style="position:absolute;left:8558;top:11298;width:3185;height:2" coordorigin="8558,11298" coordsize="3185,0" path="m8558,11298l11743,11298e" filled="f" stroked="t" strokeweight=".949282pt" strokecolor="#4B4B4B">
                <v:path arrowok="t"/>
              </v:shape>
            </v:group>
            <v:group style="position:absolute;left:1035;top:11100;width:2;height:3547" coordorigin="1035,11100" coordsize="2,3547">
              <v:shape style="position:absolute;left:1035;top:11100;width:2;height:3547" coordorigin="1035,11100" coordsize="0,3547" path="m1035,14647l1035,11100e" filled="f" stroked="t" strokeweight=".949282pt" strokecolor="#3B3B3B">
                <v:path arrowok="t"/>
              </v:shape>
            </v:group>
            <v:group style="position:absolute;left:1621;top:11062;width:2;height:5099" coordorigin="1621,11062" coordsize="2,5099">
              <v:shape style="position:absolute;left:1621;top:11062;width:2;height:5099" coordorigin="1621,11062" coordsize="0,5099" path="m1621,16160l1621,11062e" filled="f" stroked="t" strokeweight=".949282pt" strokecolor="#383838">
                <v:path arrowok="t"/>
              </v:shape>
            </v:group>
            <v:group style="position:absolute;left:11736;top:9873;width:2;height:6259" coordorigin="11736,9873" coordsize="2,6259">
              <v:shape style="position:absolute;left:11736;top:9873;width:2;height:6259" coordorigin="11736,9873" coordsize="0,6259" path="m11736,16132l11736,9873e" filled="f" stroked="t" strokeweight=".711962pt" strokecolor="#444444">
                <v:path arrowok="t"/>
              </v:shape>
            </v:group>
            <v:group style="position:absolute;left:496;top:12188;width:2;height:191" coordorigin="496,12188" coordsize="2,191">
              <v:shape style="position:absolute;left:496;top:12188;width:2;height:191" coordorigin="496,12188" coordsize="0,191" path="m496,12379l496,12188e" filled="f" stroked="t" strokeweight=".711962pt" strokecolor="#2B2B2B">
                <v:path arrowok="t"/>
              </v:shape>
            </v:group>
            <v:group style="position:absolute;left:560;top:13377;width:503;height:2" coordorigin="560,13377" coordsize="503,2">
              <v:shape style="position:absolute;left:560;top:13377;width:503;height:2" coordorigin="560,13377" coordsize="503,0" path="m560,13377l1063,13377e" filled="f" stroked="t" strokeweight=".474641pt" strokecolor="#676767">
                <v:path arrowok="t"/>
              </v:shape>
            </v:group>
            <v:group style="position:absolute;left:987;top:13379;width:589;height:2" coordorigin="987,13379" coordsize="589,2">
              <v:shape style="position:absolute;left:987;top:13379;width:589;height:2" coordorigin="987,13379" coordsize="589,0" path="m987,13379l1576,13379e" filled="f" stroked="t" strokeweight=".237321pt" strokecolor="#3F3F3F">
                <v:path arrowok="t"/>
              </v:shape>
            </v:group>
            <v:group style="position:absolute;left:1856;top:13377;width:446;height:2" coordorigin="1856,13377" coordsize="446,2">
              <v:shape style="position:absolute;left:1856;top:13377;width:446;height:2" coordorigin="1856,13377" coordsize="446,0" path="m1856,13377l2302,13377e" filled="f" stroked="t" strokeweight=".474641pt" strokecolor="#606060">
                <v:path arrowok="t"/>
              </v:shape>
            </v:group>
            <v:group style="position:absolute;left:2295;top:12389;width:2;height:1566" coordorigin="2295,12389" coordsize="2,1566">
              <v:shape style="position:absolute;left:2295;top:12389;width:2;height:1566" coordorigin="2295,12389" coordsize="0,1566" path="m2295,13955l2295,12389e" filled="f" stroked="t" strokeweight=".949282pt" strokecolor="#3B3B3B">
                <v:path arrowok="t"/>
              </v:shape>
            </v:group>
            <v:group style="position:absolute;left:8558;top:13661;width:513;height:2" coordorigin="8558,13661" coordsize="513,2">
              <v:shape style="position:absolute;left:8558;top:13661;width:513;height:2" coordorigin="8558,13661" coordsize="513,0" path="m8558,13661l9070,13661e" filled="f" stroked="t" strokeweight=".711962pt" strokecolor="#838797">
                <v:path arrowok="t"/>
              </v:shape>
            </v:group>
            <v:group style="position:absolute;left:9028;top:13630;width:1728;height:2" coordorigin="9028,13630" coordsize="1728,2">
              <v:shape style="position:absolute;left:9028;top:13630;width:1728;height:2" coordorigin="9028,13630" coordsize="1728,0" path="m9028,13630l10755,13630e" filled="f" stroked="t" strokeweight="2.135885pt" strokecolor="#4854A0">
                <v:path arrowok="t"/>
              </v:shape>
            </v:group>
            <v:group style="position:absolute;left:10665;top:13597;width:408;height:2" coordorigin="10665,13597" coordsize="408,2">
              <v:shape style="position:absolute;left:10665;top:13597;width:408;height:2" coordorigin="10665,13597" coordsize="408,0" path="m10665,13597l11073,13597e" filled="f" stroked="t" strokeweight="1.423923pt" strokecolor="#2B3BB8">
                <v:path arrowok="t"/>
              </v:shape>
            </v:group>
            <v:group style="position:absolute;left:2297;top:13897;width:2;height:229" coordorigin="2297,13897" coordsize="2,229">
              <v:shape style="position:absolute;left:2297;top:13897;width:2;height:229" coordorigin="2297,13897" coordsize="0,229" path="m2297,14127l2297,13897e" filled="f" stroked="t" strokeweight=".474641pt" strokecolor="#0F0F0F">
                <v:path arrowok="t"/>
              </v:shape>
            </v:group>
            <v:group style="position:absolute;left:7309;top:13897;width:2;height:229" coordorigin="7309,13897" coordsize="2,229">
              <v:shape style="position:absolute;left:7309;top:13897;width:2;height:229" coordorigin="7309,13897" coordsize="0,229" path="m7309,14127l7309,13897e" filled="f" stroked="t" strokeweight=".474641pt" strokecolor="#282828">
                <v:path arrowok="t"/>
              </v:shape>
            </v:group>
            <v:group style="position:absolute;left:503;top:14069;width:2;height:2086" coordorigin="503,14069" coordsize="2,2086">
              <v:shape style="position:absolute;left:503;top:14069;width:2;height:2086" coordorigin="503,14069" coordsize="0,2086" path="m503,16156l503,14069e" filled="f" stroked="t" strokeweight=".711962pt" strokecolor="#3B3B3B">
                <v:path arrowok="t"/>
              </v:shape>
            </v:group>
            <v:group style="position:absolute;left:1623;top:13988;width:2;height:1709" coordorigin="1623,13988" coordsize="2,1709">
              <v:shape style="position:absolute;left:1623;top:13988;width:2;height:1709" coordorigin="1623,13988" coordsize="0,1709" path="m1623,15697l1623,13988e" filled="f" stroked="t" strokeweight=".711962pt" strokecolor="#383838">
                <v:path arrowok="t"/>
              </v:shape>
            </v:group>
            <v:group style="position:absolute;left:2295;top:14069;width:2;height:2086" coordorigin="2295,14069" coordsize="2,2086">
              <v:shape style="position:absolute;left:2295;top:14069;width:2;height:2086" coordorigin="2295,14069" coordsize="0,2086" path="m2295,16156l2295,14069e" filled="f" stroked="t" strokeweight=".949282pt" strokecolor="#343434">
                <v:path arrowok="t"/>
              </v:shape>
            </v:group>
            <v:group style="position:absolute;left:1039;top:14590;width:2;height:158" coordorigin="1039,14590" coordsize="2,158">
              <v:shape style="position:absolute;left:1039;top:14590;width:2;height:158" coordorigin="1039,14590" coordsize="0,158" path="m1039,14747l1039,14590e" filled="f" stroked="t" strokeweight=".474641pt" strokecolor="#0C0C0C">
                <v:path arrowok="t"/>
              </v:shape>
            </v:group>
            <v:group style="position:absolute;left:1039;top:14690;width:2;height:272" coordorigin="1039,14690" coordsize="2,272">
              <v:shape style="position:absolute;left:1039;top:14690;width:2;height:272" coordorigin="1039,14690" coordsize="0,272" path="m1039,14962l1039,14690e" filled="f" stroked="t" strokeweight=".474641pt" strokecolor="#1F1F1F">
                <v:path arrowok="t"/>
              </v:shape>
            </v:group>
            <v:group style="position:absolute;left:7312;top:14069;width:2;height:2077" coordorigin="7312,14069" coordsize="2,2077">
              <v:shape style="position:absolute;left:7312;top:14069;width:2;height:2077" coordorigin="7312,14069" coordsize="0,2077" path="m7312,16146l7312,14069e" filled="f" stroked="t" strokeweight=".949282pt" strokecolor="#3F3F3F">
                <v:path arrowok="t"/>
              </v:shape>
            </v:group>
            <v:group style="position:absolute;left:1039;top:14905;width:2;height:1256" coordorigin="1039,14905" coordsize="2,1256">
              <v:shape style="position:absolute;left:1039;top:14905;width:2;height:1256" coordorigin="1039,14905" coordsize="0,1256" path="m1039,16160l1039,14905e" filled="f" stroked="t" strokeweight=".711962pt" strokecolor="#343434">
                <v:path arrowok="t"/>
              </v:shape>
            </v:group>
            <v:group style="position:absolute;left:498;top:16144;width:565;height:2" coordorigin="498,16144" coordsize="565,2">
              <v:shape style="position:absolute;left:498;top:16144;width:565;height:2" coordorigin="498,16144" coordsize="565,0" path="m498,16144l1063,16144e" filled="f" stroked="t" strokeweight=".949282pt" strokecolor="#4F4F4F">
                <v:path arrowok="t"/>
              </v:shape>
            </v:group>
            <v:group style="position:absolute;left:921;top:16146;width:1528;height:2" coordorigin="921,16146" coordsize="1528,2">
              <v:shape style="position:absolute;left:921;top:16146;width:1528;height:2" coordorigin="921,16146" coordsize="1528,0" path="m921,16146l2449,16146e" filled="f" stroked="t" strokeweight="1.186603pt" strokecolor="#646464">
                <v:path arrowok="t"/>
              </v:shape>
            </v:group>
            <v:group style="position:absolute;left:2240;top:16146;width:1410;height:2" coordorigin="2240,16146" coordsize="1410,2">
              <v:shape style="position:absolute;left:2240;top:16146;width:1410;height:2" coordorigin="2240,16146" coordsize="1410,0" path="m2240,16146l3650,16146e" filled="f" stroked="t" strokeweight=".711962pt" strokecolor="#4B4B4B">
                <v:path arrowok="t"/>
              </v:shape>
            </v:group>
            <v:group style="position:absolute;left:7471;top:16134;width:280;height:2" coordorigin="7471,16134" coordsize="280,2">
              <v:shape style="position:absolute;left:7471;top:16134;width:280;height:2" coordorigin="7471,16134" coordsize="280,0" path="m7471,16134l7751,16134e" filled="f" stroked="t" strokeweight=".711962pt" strokecolor="#3B3B3B">
                <v:path arrowok="t"/>
              </v:shape>
            </v:group>
            <v:group style="position:absolute;left:2492;top:16132;width:9251;height:2" coordorigin="2492,16132" coordsize="9251,2">
              <v:shape style="position:absolute;left:2492;top:16132;width:9251;height:2" coordorigin="2492,16132" coordsize="9251,0" path="m2492,16132l11743,16132e" filled="f" stroked="t" strokeweight=".949282pt" strokecolor="#4B4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58"/>
          <w:position w:val="2"/>
        </w:rPr>
        <w:t>::r: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17"/>
          <w:position w:val="0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1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275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28"/>
          <w:szCs w:val="28"/>
          <w:color w:val="707275"/>
          <w:spacing w:val="-3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0"/>
        </w:rPr>
      </w:r>
      <w:r>
        <w:rPr>
          <w:rFonts w:ascii="Arial" w:hAnsi="Arial" w:cs="Arial" w:eastAsia="Arial"/>
          <w:sz w:val="9"/>
          <w:szCs w:val="9"/>
          <w:color w:val="979997"/>
          <w:spacing w:val="-18"/>
          <w:w w:val="420"/>
          <w:position w:val="8"/>
        </w:rPr>
        <w:t>.</w:t>
      </w:r>
      <w:r>
        <w:rPr>
          <w:rFonts w:ascii="Arial" w:hAnsi="Arial" w:cs="Arial" w:eastAsia="Arial"/>
          <w:sz w:val="9"/>
          <w:szCs w:val="9"/>
          <w:color w:val="707275"/>
          <w:spacing w:val="3"/>
          <w:w w:val="103"/>
          <w:position w:val="8"/>
        </w:rPr>
        <w:t>t</w:t>
      </w:r>
      <w:r>
        <w:rPr>
          <w:rFonts w:ascii="Arial" w:hAnsi="Arial" w:cs="Arial" w:eastAsia="Arial"/>
          <w:sz w:val="9"/>
          <w:szCs w:val="9"/>
          <w:color w:val="979997"/>
          <w:spacing w:val="0"/>
          <w:w w:val="185"/>
          <w:position w:val="8"/>
        </w:rPr>
        <w:t>h.</w:t>
      </w:r>
      <w:r>
        <w:rPr>
          <w:rFonts w:ascii="Arial" w:hAnsi="Arial" w:cs="Arial" w:eastAsia="Arial"/>
          <w:sz w:val="9"/>
          <w:szCs w:val="9"/>
          <w:color w:val="979997"/>
          <w:spacing w:val="0"/>
          <w:w w:val="100"/>
          <w:position w:val="8"/>
        </w:rPr>
        <w:t>   </w:t>
      </w:r>
      <w:r>
        <w:rPr>
          <w:rFonts w:ascii="Arial" w:hAnsi="Arial" w:cs="Arial" w:eastAsia="Arial"/>
          <w:sz w:val="9"/>
          <w:szCs w:val="9"/>
          <w:color w:val="979997"/>
          <w:spacing w:val="-9"/>
          <w:w w:val="100"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979997"/>
          <w:spacing w:val="0"/>
          <w:w w:val="79"/>
          <w:position w:val="2"/>
        </w:rPr>
        <w:t>..</w:t>
      </w:r>
      <w:r>
        <w:rPr>
          <w:rFonts w:ascii="Arial" w:hAnsi="Arial" w:cs="Arial" w:eastAsia="Arial"/>
          <w:sz w:val="22"/>
          <w:szCs w:val="22"/>
          <w:color w:val="979997"/>
          <w:spacing w:val="1"/>
          <w:w w:val="79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858587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16"/>
          <w:szCs w:val="16"/>
          <w:color w:val="858587"/>
          <w:spacing w:val="-13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80"/>
          <w:position w:val="2"/>
        </w:rPr>
        <w:t>,</w:t>
      </w:r>
      <w:r>
        <w:rPr>
          <w:rFonts w:ascii="Arial" w:hAnsi="Arial" w:cs="Arial" w:eastAsia="Arial"/>
          <w:sz w:val="16"/>
          <w:szCs w:val="16"/>
          <w:color w:val="B5B5B5"/>
          <w:spacing w:val="-1"/>
          <w:w w:val="8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80"/>
          <w:position w:val="2"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28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Itfaiy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2D2D2D"/>
          <w:spacing w:val="14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2D2D2D"/>
          <w:spacing w:val="-6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8"/>
        </w:rPr>
        <w:t>Bölg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9"/>
        </w:rPr>
        <w:t>e</w:t>
      </w:r>
      <w:r>
        <w:rPr>
          <w:rFonts w:ascii="Arial" w:hAnsi="Arial" w:cs="Arial" w:eastAsia="Arial"/>
          <w:sz w:val="23"/>
          <w:szCs w:val="23"/>
          <w:color w:val="2D2D2D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64" w:after="0" w:line="240" w:lineRule="auto"/>
        <w:ind w:left="3010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3846A5"/>
          <w:spacing w:val="0"/>
          <w:w w:val="101"/>
          <w:i/>
        </w:rPr>
        <w:t>IYosJt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0" w:lineRule="atLeast"/>
        <w:ind w:left="3307" w:right="4727" w:firstLine="-9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DArRESi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00" w:bottom="280" w:left="620" w:right="240"/>
        </w:sectPr>
      </w:pPr>
      <w:rPr/>
    </w:p>
    <w:p>
      <w:pPr>
        <w:spacing w:before="0" w:after="0" w:line="95" w:lineRule="exact"/>
        <w:ind w:left="827" w:right="228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4.400002pt;margin-top:-38.421852pt;width:484.389732pt;height:76.170747pt;mso-position-horizontal-relative:page;mso-position-vertical-relative:paragraph;z-index:-13588" type="#_x0000_t202" filled="f" stroked="f">
            <v:textbox inset="0,0,0,0">
              <w:txbxContent>
                <w:p>
                  <w:pPr>
                    <w:spacing w:before="0" w:after="0" w:line="1523" w:lineRule="exact"/>
                    <w:ind w:right="-269"/>
                    <w:jc w:val="left"/>
                    <w:tabs>
                      <w:tab w:pos="83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69"/>
                      <w:b/>
                      <w:bCs/>
                      <w:i/>
                      <w:position w:val="5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b/>
                      <w:bCs/>
                      <w:i/>
                      <w:position w:val="5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b/>
                      <w:bCs/>
                      <w:i/>
                      <w:position w:val="5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65656"/>
                      <w:spacing w:val="0"/>
                      <w:w w:val="261"/>
                      <w:position w:val="-3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5"/>
          <w:szCs w:val="15"/>
          <w:color w:val="565656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19"/>
          <w:position w:val="1"/>
        </w:rPr>
        <w:t>M</w:t>
      </w:r>
      <w:r>
        <w:rPr>
          <w:rFonts w:ascii="Arial" w:hAnsi="Arial" w:cs="Arial" w:eastAsia="Arial"/>
          <w:sz w:val="15"/>
          <w:szCs w:val="15"/>
          <w:color w:val="3D3D3D"/>
          <w:spacing w:val="-1"/>
          <w:w w:val="118"/>
          <w:position w:val="1"/>
        </w:rPr>
        <w:t>I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95"/>
          <w:position w:val="1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559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3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20" w:right="240"/>
          <w:cols w:num="2" w:equalWidth="0">
            <w:col w:w="1604" w:space="1557"/>
            <w:col w:w="7899"/>
          </w:cols>
        </w:sectPr>
      </w:pPr>
      <w:rPr/>
    </w:p>
    <w:p>
      <w:pPr>
        <w:spacing w:before="0" w:after="0" w:line="210" w:lineRule="exact"/>
        <w:ind w:left="602" w:right="5474"/>
        <w:jc w:val="center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5"/>
        </w:rPr>
        <w:t>BELEDIYES</w:t>
      </w:r>
      <w:r>
        <w:rPr>
          <w:rFonts w:ascii="Arial" w:hAnsi="Arial" w:cs="Arial" w:eastAsia="Arial"/>
          <w:sz w:val="15"/>
          <w:szCs w:val="15"/>
          <w:color w:val="565656"/>
          <w:spacing w:val="12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31"/>
          <w:position w:val="5"/>
        </w:rPr>
        <w:t>I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7" w:after="0" w:line="460" w:lineRule="atLeast"/>
        <w:ind w:left="124" w:right="3445" w:firstLine="-19"/>
        <w:jc w:val="left"/>
        <w:tabs>
          <w:tab w:pos="1480" w:val="left"/>
          <w:tab w:pos="2840" w:val="left"/>
          <w:tab w:pos="4180" w:val="left"/>
          <w:tab w:pos="52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3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_yıl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14.0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:3084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6" w:lineRule="auto"/>
        <w:ind w:left="115" w:right="6337" w:firstLine="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Gazile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No:54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rş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Konak.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Gazile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No:54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19" w:right="-20"/>
        <w:jc w:val="left"/>
        <w:tabs>
          <w:tab w:pos="1480" w:val="left"/>
          <w:tab w:pos="3820" w:val="left"/>
          <w:tab w:pos="516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7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9"/>
          <w:position w:val="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5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0"/>
        </w:rPr>
        <w:t>kkat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8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0"/>
          <w:position w:val="0"/>
        </w:rPr>
        <w:t>{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1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0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19" w:right="-20"/>
        <w:jc w:val="left"/>
        <w:tabs>
          <w:tab w:pos="330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20255pt;margin-top:5.845962pt;width:80.650859pt;height:33pt;mso-position-horizontal-relative:page;mso-position-vertical-relative:paragraph;z-index:-13587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B8BAB8"/>
                      <w:spacing w:val="-142"/>
                      <w:w w:val="157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43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5" w:lineRule="exact"/>
        <w:ind w:left="3302" w:right="-20"/>
        <w:jc w:val="left"/>
        <w:tabs>
          <w:tab w:pos="6700" w:val="left"/>
          <w:tab w:pos="88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82"/>
          <w:position w:val="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  <w:position w:val="8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7"/>
          <w:position w:val="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1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78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6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  <w:position w:val="8"/>
        </w:rPr>
        <w:t>nıe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4"/>
          <w:w w:val="8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6"/>
          <w:position w:val="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86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86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6"/>
          <w:position w:val="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  <w:position w:val="8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  <w:position w:val="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  <w:position w:val="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89"/>
          <w:position w:val="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9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5"/>
          <w:position w:val="8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5"/>
          <w:position w:val="8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0"/>
          <w:w w:val="7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75"/>
          <w:position w:val="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75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5"/>
          <w:position w:val="8"/>
        </w:rPr>
        <w:t>_ğ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75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0"/>
          <w:szCs w:val="30"/>
          <w:color w:val="B8BAB8"/>
          <w:spacing w:val="0"/>
          <w:w w:val="229"/>
          <w:position w:val="-3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B8BAB8"/>
          <w:spacing w:val="-138"/>
          <w:w w:val="229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8BAB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B8BAB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B8BAB8"/>
          <w:spacing w:val="0"/>
          <w:w w:val="229"/>
          <w:position w:val="-2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63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13:47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1" w:after="0" w:line="240" w:lineRule="auto"/>
        <w:ind w:left="119" w:right="-20"/>
        <w:jc w:val="left"/>
        <w:tabs>
          <w:tab w:pos="1860" w:val="left"/>
          <w:tab w:pos="5360" w:val="left"/>
          <w:tab w:pos="108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6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55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B8BAB8"/>
          <w:spacing w:val="2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B8BAB8"/>
          <w:spacing w:val="0"/>
          <w:w w:val="51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7" w:after="0" w:line="221" w:lineRule="exact"/>
        <w:ind w:left="1819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7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7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833" w:right="-20"/>
        <w:jc w:val="left"/>
        <w:tabs>
          <w:tab w:pos="43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7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71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71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D3D3D"/>
          <w:spacing w:val="-114"/>
          <w:w w:val="171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13:44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13:46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05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1" w:lineRule="exact"/>
        <w:ind w:left="119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kib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4332" w:right="44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D3D3D"/>
          <w:spacing w:val="-4"/>
          <w:w w:val="1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332" w:right="41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Enmiyeı-Jandarma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819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7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7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5" w:lineRule="auto"/>
        <w:ind w:left="105" w:right="2534" w:firstLine="42"/>
        <w:jc w:val="left"/>
        <w:tabs>
          <w:tab w:pos="1800" w:val="left"/>
          <w:tab w:pos="43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one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5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itmi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8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8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105" w:right="2597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dumaıılı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309" w:right="39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3"/>
        </w:rPr>
        <w:t>lş_öndOrı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2" w:lineRule="exact"/>
        <w:ind w:left="105" w:right="-20"/>
        <w:jc w:val="left"/>
        <w:tabs>
          <w:tab w:pos="2300" w:val="left"/>
          <w:tab w:pos="4340" w:val="left"/>
          <w:tab w:pos="6240" w:val="left"/>
          <w:tab w:pos="7780" w:val="left"/>
          <w:tab w:pos="9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ndür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  <w:position w:val="-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83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15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4"/>
        </w:rPr>
        <w:t>pü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83"/>
          <w:position w:val="-4"/>
        </w:rPr>
        <w:t>g.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76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8"/>
          <w:w w:val="1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35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3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1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5191" w:right="-20"/>
        <w:jc w:val="left"/>
        <w:tabs>
          <w:tab w:pos="6220" w:val="left"/>
          <w:tab w:pos="7740" w:val="left"/>
          <w:tab w:pos="91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32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41"/>
          <w:szCs w:val="41"/>
          <w:color w:val="6B6B6B"/>
          <w:spacing w:val="0"/>
          <w:w w:val="64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8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20" w:right="240"/>
        </w:sectPr>
      </w:pPr>
      <w:rPr/>
    </w:p>
    <w:p>
      <w:pPr>
        <w:spacing w:before="18" w:after="0" w:line="240" w:lineRule="auto"/>
        <w:ind w:left="10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önd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emındaki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erindeki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rd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9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77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20" w:right="240"/>
          <w:cols w:num="2" w:equalWidth="0">
            <w:col w:w="1801" w:space="33"/>
            <w:col w:w="9226"/>
          </w:cols>
        </w:sectPr>
      </w:pPr>
      <w:rPr/>
    </w:p>
    <w:p>
      <w:pPr>
        <w:spacing w:before="9" w:after="0" w:line="204" w:lineRule="exact"/>
        <w:ind w:left="1871" w:right="65" w:firstLine="-1756"/>
        <w:jc w:val="left"/>
        <w:tabs>
          <w:tab w:pos="1800" w:val="left"/>
          <w:tab w:pos="10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95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5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belirs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ilerce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düşüıüle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ritinin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8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ıunı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cıkmı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5" w:right="-20"/>
        <w:jc w:val="left"/>
        <w:tabs>
          <w:tab w:pos="182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5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63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9" w:after="0" w:line="258" w:lineRule="auto"/>
        <w:ind w:left="105" w:right="9429" w:firstLine="21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05" w:right="-20"/>
        <w:jc w:val="left"/>
        <w:tabs>
          <w:tab w:pos="180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79"/>
        </w:rPr>
        <w:t>i.l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14.0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6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0" w:right="-20"/>
        <w:jc w:val="left"/>
        <w:tabs>
          <w:tab w:pos="1200" w:val="left"/>
          <w:tab w:pos="442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0"/>
        </w:rPr>
        <w:t>ru·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8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QİD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9"/>
        </w:rPr>
        <w:t>:,Ç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8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amdibi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rubtı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965" w:right="-20"/>
        <w:jc w:val="left"/>
        <w:tabs>
          <w:tab w:pos="4460" w:val="left"/>
          <w:tab w:pos="83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72"/>
          <w:b/>
          <w:bCs/>
          <w:position w:val="5"/>
        </w:rPr>
        <w:t>1</w:t>
      </w:r>
      <w:r>
        <w:rPr>
          <w:rFonts w:ascii="Arial" w:hAnsi="Arial" w:cs="Arial" w:eastAsia="Arial"/>
          <w:sz w:val="27"/>
          <w:szCs w:val="27"/>
          <w:color w:val="2A2A2A"/>
          <w:spacing w:val="-34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80"/>
          <w:i/>
          <w:position w:val="5"/>
        </w:rPr>
        <w:t>1</w:t>
      </w:r>
      <w:r>
        <w:rPr>
          <w:rFonts w:ascii="Arial" w:hAnsi="Arial" w:cs="Arial" w:eastAsia="Arial"/>
          <w:sz w:val="25"/>
          <w:szCs w:val="25"/>
          <w:color w:val="3D3D3D"/>
          <w:spacing w:val="26"/>
          <w:w w:val="8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53"/>
          <w:position w:val="5"/>
        </w:rPr>
        <w:t>Maıı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53"/>
          <w:position w:val="5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31"/>
          <w:w w:val="53"/>
          <w:position w:val="5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9"/>
          <w:b/>
          <w:bCs/>
          <w:position w:val="5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9" w:after="0" w:line="177" w:lineRule="exact"/>
        <w:ind w:left="4667" w:right="54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620" w:right="240"/>
        </w:sectPr>
      </w:pPr>
      <w:rPr/>
    </w:p>
    <w:p>
      <w:pPr>
        <w:spacing w:before="0" w:after="0" w:line="204" w:lineRule="exact"/>
        <w:ind w:left="270" w:right="-52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65656"/>
          <w:spacing w:val="-3"/>
          <w:w w:val="71"/>
        </w:rPr>
        <w:t>·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74"/>
        </w:rPr>
        <w:t>;:;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83" w:lineRule="exact"/>
        <w:ind w:right="21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D3D3D"/>
          <w:w w:val="85"/>
          <w:i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w w:val="86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0" w:after="0" w:line="139" w:lineRule="exact"/>
        <w:ind w:left="270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65656"/>
          <w:spacing w:val="4"/>
          <w:w w:val="68"/>
          <w:i/>
          <w:position w:val="-3"/>
        </w:rPr>
        <w:t>.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13"/>
          <w:i/>
          <w:position w:val="-3"/>
        </w:rPr>
        <w:t>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29" w:lineRule="exact"/>
        <w:ind w:left="237" w:right="-85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56"/>
          <w:szCs w:val="56"/>
          <w:color w:val="565656"/>
          <w:spacing w:val="-49"/>
          <w:w w:val="4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51"/>
          <w:position w:val="2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-7"/>
          <w:w w:val="51"/>
          <w:position w:val="20"/>
        </w:rPr>
        <w:t>.</w:t>
      </w:r>
      <w:r>
        <w:rPr>
          <w:rFonts w:ascii="Arial" w:hAnsi="Arial" w:cs="Arial" w:eastAsia="Arial"/>
          <w:sz w:val="56"/>
          <w:szCs w:val="56"/>
          <w:color w:val="3D3D3D"/>
          <w:spacing w:val="-179"/>
          <w:w w:val="90"/>
          <w:position w:val="0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51"/>
          <w:position w:val="20"/>
        </w:rPr>
        <w:t>.....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979" w:lineRule="exact"/>
        <w:ind w:left="565" w:right="-20"/>
        <w:jc w:val="left"/>
        <w:rPr>
          <w:rFonts w:ascii="Times New Roman" w:hAnsi="Times New Roman" w:cs="Times New Roman" w:eastAsia="Times New Roman"/>
          <w:sz w:val="91"/>
          <w:szCs w:val="9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278488pt;margin-top:4.582514pt;width:204.055901pt;height:66pt;mso-position-horizontal-relative:page;mso-position-vertical-relative:paragraph;z-index:-13586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tabs>
                      <w:tab w:pos="3720" w:val="left"/>
                    </w:tabs>
                    <w:rPr>
                      <w:rFonts w:ascii="Times New Roman" w:hAnsi="Times New Roman" w:cs="Times New Roman" w:eastAsia="Times New Roman"/>
                      <w:sz w:val="132"/>
                      <w:szCs w:val="1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182190"/>
                      <w:spacing w:val="0"/>
                      <w:w w:val="137"/>
                      <w:i/>
                      <w:position w:val="-2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182190"/>
                      <w:spacing w:val="0"/>
                      <w:w w:val="100"/>
                      <w:i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182190"/>
                      <w:spacing w:val="0"/>
                      <w:w w:val="100"/>
                      <w:i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828283"/>
                      <w:spacing w:val="39"/>
                      <w:w w:val="14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565656"/>
                      <w:spacing w:val="-231"/>
                      <w:w w:val="21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959595"/>
                      <w:spacing w:val="-1"/>
                      <w:w w:val="17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565656"/>
                      <w:spacing w:val="-875"/>
                      <w:w w:val="90"/>
                      <w:position w:val="-1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1"/>
          <w:szCs w:val="91"/>
          <w:color w:val="242F62"/>
          <w:spacing w:val="0"/>
          <w:w w:val="65"/>
          <w:i/>
          <w:position w:val="-7"/>
        </w:rPr>
        <w:t>Wıf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0" w:after="0" w:line="210" w:lineRule="atLeas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B6B6B"/>
          <w:w w:val="98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3D4466"/>
          <w:spacing w:val="10"/>
          <w:w w:val="198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206"/>
        </w:rPr>
        <w:t>nl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-20"/>
          <w:w w:val="98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626793"/>
          <w:spacing w:val="-8"/>
          <w:w w:val="180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103"/>
        </w:rPr>
        <w:t>LU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55" w:after="0" w:line="240" w:lineRule="auto"/>
        <w:ind w:left="408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6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6"/>
          <w:i/>
        </w:rPr>
        <w:t>  </w:t>
      </w:r>
      <w:r>
        <w:rPr>
          <w:rFonts w:ascii="Arial" w:hAnsi="Arial" w:cs="Arial" w:eastAsia="Arial"/>
          <w:sz w:val="19"/>
          <w:szCs w:val="19"/>
          <w:color w:val="565656"/>
          <w:spacing w:val="18"/>
          <w:w w:val="86"/>
          <w:i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6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-1"/>
          <w:w w:val="86"/>
          <w:i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4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w w:val="7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2"/>
        </w:rPr>
        <w:t>tf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4"/>
          <w:w w:val="9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6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28283"/>
          <w:spacing w:val="-20"/>
          <w:w w:val="16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8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1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9" w:after="0" w:line="240" w:lineRule="auto"/>
        <w:ind w:left="3623" w:right="2465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959595"/>
          <w:spacing w:val="0"/>
          <w:w w:val="72"/>
        </w:rPr>
        <w:t>.</w:t>
      </w:r>
      <w:r>
        <w:rPr>
          <w:rFonts w:ascii="Arial" w:hAnsi="Arial" w:cs="Arial" w:eastAsia="Arial"/>
          <w:sz w:val="15"/>
          <w:szCs w:val="15"/>
          <w:color w:val="959595"/>
          <w:spacing w:val="2"/>
          <w:w w:val="72"/>
        </w:rPr>
        <w:t>.</w:t>
      </w:r>
      <w:r>
        <w:rPr>
          <w:rFonts w:ascii="Arial" w:hAnsi="Arial" w:cs="Arial" w:eastAsia="Arial"/>
          <w:sz w:val="15"/>
          <w:szCs w:val="15"/>
          <w:color w:val="B8BAB8"/>
          <w:spacing w:val="0"/>
          <w:w w:val="72"/>
        </w:rPr>
        <w:t>-</w:t>
      </w:r>
      <w:r>
        <w:rPr>
          <w:rFonts w:ascii="Arial" w:hAnsi="Arial" w:cs="Arial" w:eastAsia="Arial"/>
          <w:sz w:val="15"/>
          <w:szCs w:val="15"/>
          <w:color w:val="B8BAB8"/>
          <w:spacing w:val="0"/>
          <w:w w:val="72"/>
        </w:rPr>
        <w:t>  </w:t>
      </w:r>
      <w:r>
        <w:rPr>
          <w:rFonts w:ascii="Arial" w:hAnsi="Arial" w:cs="Arial" w:eastAsia="Arial"/>
          <w:sz w:val="15"/>
          <w:szCs w:val="15"/>
          <w:color w:val="B8BAB8"/>
          <w:spacing w:val="6"/>
          <w:w w:val="72"/>
        </w:rPr>
        <w:t> </w:t>
      </w:r>
      <w:r>
        <w:rPr>
          <w:rFonts w:ascii="Arial" w:hAnsi="Arial" w:cs="Arial" w:eastAsia="Arial"/>
          <w:sz w:val="15"/>
          <w:szCs w:val="15"/>
          <w:color w:val="959595"/>
          <w:spacing w:val="-18"/>
          <w:w w:val="90"/>
        </w:rPr>
        <w:t>I</w:t>
      </w:r>
      <w:r>
        <w:rPr>
          <w:rFonts w:ascii="Arial" w:hAnsi="Arial" w:cs="Arial" w:eastAsia="Arial"/>
          <w:sz w:val="15"/>
          <w:szCs w:val="15"/>
          <w:color w:val="959595"/>
          <w:spacing w:val="-25"/>
          <w:w w:val="102"/>
          <w:i/>
        </w:rPr>
        <w:t>.</w:t>
      </w:r>
      <w:r>
        <w:rPr>
          <w:rFonts w:ascii="Arial" w:hAnsi="Arial" w:cs="Arial" w:eastAsia="Arial"/>
          <w:sz w:val="15"/>
          <w:szCs w:val="15"/>
          <w:color w:val="959595"/>
          <w:spacing w:val="-46"/>
          <w:w w:val="91"/>
        </w:rPr>
        <w:t>J</w:t>
      </w:r>
      <w:r>
        <w:rPr>
          <w:rFonts w:ascii="Arial" w:hAnsi="Arial" w:cs="Arial" w:eastAsia="Arial"/>
          <w:sz w:val="15"/>
          <w:szCs w:val="15"/>
          <w:color w:val="959595"/>
          <w:spacing w:val="0"/>
          <w:w w:val="102"/>
          <w:i/>
        </w:rPr>
        <w:t>.</w:t>
      </w:r>
      <w:r>
        <w:rPr>
          <w:rFonts w:ascii="Arial" w:hAnsi="Arial" w:cs="Arial" w:eastAsia="Arial"/>
          <w:sz w:val="15"/>
          <w:szCs w:val="15"/>
          <w:color w:val="959595"/>
          <w:spacing w:val="0"/>
          <w:w w:val="91"/>
        </w:rPr>
        <w:t>r</w:t>
      </w:r>
      <w:r>
        <w:rPr>
          <w:rFonts w:ascii="Arial" w:hAnsi="Arial" w:cs="Arial" w:eastAsia="Arial"/>
          <w:sz w:val="15"/>
          <w:szCs w:val="15"/>
          <w:color w:val="959595"/>
          <w:spacing w:val="-26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6B6B6B"/>
          <w:spacing w:val="0"/>
          <w:w w:val="156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8" w:after="0" w:line="175" w:lineRule="atLeast"/>
        <w:ind w:left="3828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31"/>
          <w:szCs w:val="31"/>
          <w:color w:val="2A2A2A"/>
          <w:spacing w:val="0"/>
          <w:w w:val="100"/>
        </w:rPr>
        <w:t>ı</w:t>
      </w:r>
      <w:r>
        <w:rPr>
          <w:rFonts w:ascii="Arial" w:hAnsi="Arial" w:cs="Arial" w:eastAsia="Arial"/>
          <w:sz w:val="31"/>
          <w:szCs w:val="31"/>
          <w:color w:val="2A2A2A"/>
          <w:spacing w:val="72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28283"/>
          <w:spacing w:val="0"/>
          <w:w w:val="100"/>
          <w:i/>
        </w:rPr>
        <w:t>V.</w:t>
      </w:r>
      <w:r>
        <w:rPr>
          <w:rFonts w:ascii="Times New Roman" w:hAnsi="Times New Roman" w:cs="Times New Roman" w:eastAsia="Times New Roman"/>
          <w:sz w:val="15"/>
          <w:szCs w:val="15"/>
          <w:color w:val="82828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2828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19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20" w:right="240"/>
          <w:cols w:num="3" w:equalWidth="0">
            <w:col w:w="458" w:space="1644"/>
            <w:col w:w="1703" w:space="660"/>
            <w:col w:w="6595"/>
          </w:cols>
        </w:sectPr>
      </w:pPr>
      <w:rPr/>
    </w:p>
    <w:p>
      <w:pPr>
        <w:spacing w:before="0" w:after="0" w:line="191" w:lineRule="atLeast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25"/>
          <w:szCs w:val="25"/>
          <w:color w:val="A7A7A5"/>
          <w:spacing w:val="-7"/>
          <w:w w:val="169"/>
        </w:rPr>
        <w:t>'</w:t>
      </w:r>
      <w:r>
        <w:rPr>
          <w:rFonts w:ascii="Arial" w:hAnsi="Arial" w:cs="Arial" w:eastAsia="Arial"/>
          <w:sz w:val="28"/>
          <w:szCs w:val="28"/>
          <w:color w:val="6B6B6B"/>
          <w:spacing w:val="-39"/>
          <w:w w:val="101"/>
          <w:b/>
          <w:bCs/>
        </w:rPr>
        <w:t>B</w:t>
      </w:r>
      <w:r>
        <w:rPr>
          <w:rFonts w:ascii="Arial" w:hAnsi="Arial" w:cs="Arial" w:eastAsia="Arial"/>
          <w:sz w:val="25"/>
          <w:szCs w:val="25"/>
          <w:color w:val="565656"/>
          <w:spacing w:val="-154"/>
          <w:w w:val="131"/>
          <w:b/>
          <w:bCs/>
        </w:rPr>
        <w:t>u</w:t>
      </w:r>
      <w:r>
        <w:rPr>
          <w:rFonts w:ascii="Arial" w:hAnsi="Arial" w:cs="Arial" w:eastAsia="Arial"/>
          <w:sz w:val="37"/>
          <w:szCs w:val="37"/>
          <w:color w:val="6B6B6B"/>
          <w:spacing w:val="0"/>
          <w:w w:val="76"/>
          <w:b/>
          <w:bCs/>
        </w:rPr>
        <w:t>··ı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0" w:after="0" w:line="25" w:lineRule="exact"/>
        <w:ind w:left="5532" w:right="280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114"/>
          <w:position w:val="-6"/>
        </w:rPr>
        <w:t>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4" w:lineRule="atLeast"/>
        <w:ind w:right="-20"/>
        <w:jc w:val="left"/>
        <w:tabs>
          <w:tab w:pos="1220" w:val="left"/>
        </w:tabs>
        <w:rPr>
          <w:rFonts w:ascii="Arial" w:hAnsi="Arial" w:cs="Arial" w:eastAsia="Arial"/>
          <w:sz w:val="100"/>
          <w:szCs w:val="100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A7A7A5"/>
          <w:spacing w:val="12"/>
          <w:w w:val="56"/>
        </w:rPr>
        <w:t>.</w:t>
      </w:r>
      <w:r>
        <w:rPr>
          <w:rFonts w:ascii="Arial" w:hAnsi="Arial" w:cs="Arial" w:eastAsia="Arial"/>
          <w:sz w:val="37"/>
          <w:szCs w:val="37"/>
          <w:color w:val="B8BAB8"/>
          <w:spacing w:val="7"/>
          <w:w w:val="25"/>
        </w:rPr>
        <w:t>·</w:t>
      </w:r>
      <w:r>
        <w:rPr>
          <w:rFonts w:ascii="Arial" w:hAnsi="Arial" w:cs="Arial" w:eastAsia="Arial"/>
          <w:sz w:val="25"/>
          <w:szCs w:val="25"/>
          <w:color w:val="828283"/>
          <w:spacing w:val="0"/>
          <w:w w:val="74"/>
        </w:rPr>
        <w:t>.</w:t>
      </w:r>
      <w:r>
        <w:rPr>
          <w:rFonts w:ascii="Arial" w:hAnsi="Arial" w:cs="Arial" w:eastAsia="Arial"/>
          <w:sz w:val="25"/>
          <w:szCs w:val="25"/>
          <w:color w:val="828283"/>
          <w:spacing w:val="-1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828283"/>
          <w:spacing w:val="0"/>
          <w:w w:val="43"/>
        </w:rPr>
        <w:t>·</w:t>
      </w:r>
      <w:r>
        <w:rPr>
          <w:rFonts w:ascii="Arial" w:hAnsi="Arial" w:cs="Arial" w:eastAsia="Arial"/>
          <w:sz w:val="25"/>
          <w:szCs w:val="25"/>
          <w:color w:val="828283"/>
          <w:spacing w:val="-36"/>
          <w:w w:val="43"/>
        </w:rPr>
        <w:t>·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54"/>
        </w:rPr>
        <w:t>..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100"/>
        </w:rPr>
      </w:r>
      <w:r>
        <w:rPr>
          <w:rFonts w:ascii="Arial" w:hAnsi="Arial" w:cs="Arial" w:eastAsia="Arial"/>
          <w:sz w:val="100"/>
          <w:szCs w:val="100"/>
          <w:color w:val="051CC3"/>
          <w:spacing w:val="0"/>
          <w:w w:val="51"/>
          <w:i/>
          <w:position w:val="-53"/>
        </w:rPr>
        <w:t>r</w:t>
      </w:r>
      <w:r>
        <w:rPr>
          <w:rFonts w:ascii="Arial" w:hAnsi="Arial" w:cs="Arial" w:eastAsia="Arial"/>
          <w:sz w:val="100"/>
          <w:szCs w:val="10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620" w:right="240"/>
          <w:cols w:num="2" w:equalWidth="0">
            <w:col w:w="8582" w:space="197"/>
            <w:col w:w="2281"/>
          </w:cols>
        </w:sectPr>
      </w:pPr>
      <w:rPr/>
    </w:p>
    <w:p>
      <w:pPr>
        <w:spacing w:before="0" w:after="0" w:line="466" w:lineRule="atLeast"/>
        <w:ind w:left="2055" w:right="-20"/>
        <w:jc w:val="left"/>
        <w:tabs>
          <w:tab w:pos="7960" w:val="left"/>
          <w:tab w:pos="9040" w:val="left"/>
          <w:tab w:pos="95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34.963291pt;margin-top:35.776463pt;width:544.344315pt;height:783.435687pt;mso-position-horizontal-relative:page;mso-position-vertical-relative:page;z-index:-13589" coordorigin="699,716" coordsize="10887,15669">
            <v:group style="position:absolute;left:716;top:737;width:10835;height:2" coordorigin="716,737" coordsize="10835,2">
              <v:shape style="position:absolute;left:716;top:737;width:10835;height:2" coordorigin="716,737" coordsize="10835,0" path="m716,737l11551,737e" filled="f" stroked="t" strokeweight=".706329pt" strokecolor="#606060">
                <v:path arrowok="t"/>
              </v:shape>
            </v:group>
            <v:group style="position:absolute;left:723;top:723;width:2;height:1022" coordorigin="723,723" coordsize="2,1022">
              <v:shape style="position:absolute;left:723;top:723;width:2;height:1022" coordorigin="723,723" coordsize="0,1022" path="m723,1745l723,723e" filled="f" stroked="t" strokeweight=".706329pt" strokecolor="#909090">
                <v:path arrowok="t"/>
              </v:shape>
            </v:group>
            <v:group style="position:absolute;left:2444;top:727;width:2;height:789" coordorigin="2444,727" coordsize="2,789">
              <v:shape style="position:absolute;left:2444;top:727;width:2;height:789" coordorigin="2444,727" coordsize="0,789" path="m2444,1516l2444,727e" filled="f" stroked="t" strokeweight=".706329pt" strokecolor="#878787">
                <v:path arrowok="t"/>
              </v:shape>
            </v:group>
            <v:group style="position:absolute;left:3419;top:737;width:174;height:2" coordorigin="3419,737" coordsize="174,2">
              <v:shape style="position:absolute;left:3419;top:737;width:174;height:2" coordorigin="3419,737" coordsize="174,0" path="m3419,737l3593,737e" filled="f" stroked="t" strokeweight=".470886pt" strokecolor="#3F3F3F">
                <v:path arrowok="t"/>
              </v:shape>
            </v:group>
            <v:group style="position:absolute;left:6946;top:742;width:466;height:2" coordorigin="6946,742" coordsize="466,2">
              <v:shape style="position:absolute;left:6946;top:742;width:466;height:2" coordorigin="6946,742" coordsize="466,0" path="m6946,742l7412,742e" filled="f" stroked="t" strokeweight=".470886pt" strokecolor="#484848">
                <v:path arrowok="t"/>
              </v:shape>
            </v:group>
            <v:group style="position:absolute;left:8095;top:746;width:3456;height:2" coordorigin="8095,746" coordsize="3456,2">
              <v:shape style="position:absolute;left:8095;top:746;width:3456;height:2" coordorigin="8095,746" coordsize="3456,0" path="m8095,746l11551,746e" filled="f" stroked="t" strokeweight=".706329pt" strokecolor="#646464">
                <v:path arrowok="t"/>
              </v:shape>
            </v:group>
            <v:group style="position:absolute;left:9145;top:737;width:2;height:1507" coordorigin="9145,737" coordsize="2,1507">
              <v:shape style="position:absolute;left:9145;top:737;width:2;height:1507" coordorigin="9145,737" coordsize="0,1507" path="m9145,2244l9145,737e" filled="f" stroked="t" strokeweight=".706329pt" strokecolor="#676767">
                <v:path arrowok="t"/>
              </v:shape>
            </v:group>
            <v:group style="position:absolute;left:720;top:1231;width:2;height:285" coordorigin="720,1231" coordsize="2,285">
              <v:shape style="position:absolute;left:720;top:1231;width:2;height:285" coordorigin="720,1231" coordsize="0,285" path="m720,1516l720,1231e" filled="f" stroked="t" strokeweight=".470886pt" strokecolor="#747474">
                <v:path arrowok="t"/>
              </v:shape>
            </v:group>
            <v:group style="position:absolute;left:2444;top:1459;width:2;height:124" coordorigin="2444,1459" coordsize="2,124">
              <v:shape style="position:absolute;left:2444;top:1459;width:2;height:124" coordorigin="2444,1459" coordsize="0,124" path="m2444,1583l2444,1459e" filled="f" stroked="t" strokeweight=".470886pt" strokecolor="#676767">
                <v:path arrowok="t"/>
              </v:shape>
            </v:group>
            <v:group style="position:absolute;left:716;top:2225;width:494;height:2" coordorigin="716,2225" coordsize="494,2">
              <v:shape style="position:absolute;left:716;top:2225;width:494;height:2" coordorigin="716,2225" coordsize="494,0" path="m716,2225l1210,2225e" filled="f" stroked="t" strokeweight=".470886pt" strokecolor="#5B5B5B">
                <v:path arrowok="t"/>
              </v:shape>
            </v:group>
            <v:group style="position:absolute;left:1154;top:2227;width:2119;height:2" coordorigin="1154,2227" coordsize="2119,2">
              <v:shape style="position:absolute;left:1154;top:2227;width:2119;height:2" coordorigin="1154,2227" coordsize="2119,0" path="m1154,2227l3273,2227e" filled="f" stroked="t" strokeweight=".706329pt" strokecolor="#6B6B6B">
                <v:path arrowok="t"/>
              </v:shape>
            </v:group>
            <v:group style="position:absolute;left:2442;top:1526;width:2;height:713" coordorigin="2442,1526" coordsize="2,713">
              <v:shape style="position:absolute;left:2442;top:1526;width:2;height:713" coordorigin="2442,1526" coordsize="0,713" path="m2442,2239l2442,1526e" filled="f" stroked="t" strokeweight=".941772pt" strokecolor="#747474">
                <v:path arrowok="t"/>
              </v:shape>
            </v:group>
            <v:group style="position:absolute;left:3216;top:2230;width:259;height:2" coordorigin="3216,2230" coordsize="259,2">
              <v:shape style="position:absolute;left:3216;top:2230;width:259;height:2" coordorigin="3216,2230" coordsize="259,0" path="m3216,2230l3475,2230e" filled="f" stroked="t" strokeweight=".470886pt" strokecolor="#575757">
                <v:path arrowok="t"/>
              </v:shape>
            </v:group>
            <v:group style="position:absolute;left:3419;top:2227;width:3395;height:2" coordorigin="3419,2227" coordsize="3395,2">
              <v:shape style="position:absolute;left:3419;top:2227;width:3395;height:2" coordorigin="3419,2227" coordsize="3395,0" path="m3419,2227l6814,2227e" filled="f" stroked="t" strokeweight=".706329pt" strokecolor="#676767">
                <v:path arrowok="t"/>
              </v:shape>
            </v:group>
            <v:group style="position:absolute;left:6757;top:2230;width:245;height:2" coordorigin="6757,2230" coordsize="245,2">
              <v:shape style="position:absolute;left:6757;top:2230;width:245;height:2" coordorigin="6757,2230" coordsize="245,0" path="m6757,2230l7002,2230e" filled="f" stroked="t" strokeweight=".470886pt" strokecolor="#4B4B4B">
                <v:path arrowok="t"/>
              </v:shape>
            </v:group>
            <v:group style="position:absolute;left:6946;top:2232;width:2246;height:2" coordorigin="6946,2232" coordsize="2246,2">
              <v:shape style="position:absolute;left:6946;top:2232;width:2246;height:2" coordorigin="6946,2232" coordsize="2246,0" path="m6946,2232l9192,2232e" filled="f" stroked="t" strokeweight=".706329pt" strokecolor="#676767">
                <v:path arrowok="t"/>
              </v:shape>
            </v:group>
            <v:group style="position:absolute;left:9102;top:2234;width:301;height:2" coordorigin="9102,2234" coordsize="301,2">
              <v:shape style="position:absolute;left:9102;top:2234;width:301;height:2" coordorigin="9102,2234" coordsize="301,0" path="m9102,2234l9404,2234e" filled="f" stroked="t" strokeweight=".470886pt" strokecolor="#4F4F4F">
                <v:path arrowok="t"/>
              </v:shape>
            </v:group>
            <v:group style="position:absolute;left:9347;top:2237;width:2208;height:2" coordorigin="9347,2237" coordsize="2208,2">
              <v:shape style="position:absolute;left:9347;top:2237;width:2208;height:2" coordorigin="9347,2237" coordsize="2208,0" path="m9347,2237l11556,2237e" filled="f" stroked="t" strokeweight=".706329pt" strokecolor="#606060">
                <v:path arrowok="t"/>
              </v:shape>
            </v:group>
            <v:group style="position:absolute;left:11551;top:737;width:2;height:1516" coordorigin="11551,737" coordsize="2,1516">
              <v:shape style="position:absolute;left:11551;top:737;width:2;height:1516" coordorigin="11551,737" coordsize="0,1516" path="m11551,2253l11551,737e" filled="f" stroked="t" strokeweight=".470886pt" strokecolor="#545454">
                <v:path arrowok="t"/>
              </v:shape>
            </v:group>
            <v:group style="position:absolute;left:716;top:2700;width:10845;height:2" coordorigin="716,2700" coordsize="10845,2">
              <v:shape style="position:absolute;left:716;top:2700;width:10845;height:2" coordorigin="716,2700" coordsize="10845,0" path="m716,2700l11560,2700e" filled="f" stroked="t" strokeweight=".706329pt" strokecolor="#646464">
                <v:path arrowok="t"/>
              </v:shape>
            </v:group>
            <v:group style="position:absolute;left:720;top:723;width:2;height:2001" coordorigin="720,723" coordsize="2,2001">
              <v:shape style="position:absolute;left:720;top:723;width:2;height:2001" coordorigin="720,723" coordsize="0,2001" path="m720,2724l720,723e" filled="f" stroked="t" strokeweight=".706329pt" strokecolor="#7C7C7C">
                <v:path arrowok="t"/>
              </v:shape>
            </v:group>
            <v:group style="position:absolute;left:5815;top:2220;width:2;height:723" coordorigin="5815,2220" coordsize="2,723">
              <v:shape style="position:absolute;left:5815;top:2220;width:2;height:723" coordorigin="5815,2220" coordsize="0,723" path="m5815,2943l5815,2220e" filled="f" stroked="t" strokeweight=".706329pt" strokecolor="#545454">
                <v:path arrowok="t"/>
              </v:shape>
            </v:group>
            <v:group style="position:absolute;left:7828;top:2230;width:2;height:475" coordorigin="7828,2230" coordsize="2,475">
              <v:shape style="position:absolute;left:7828;top:2230;width:2;height:475" coordorigin="7828,2230" coordsize="0,475" path="m7828,2705l7828,2230e" filled="f" stroked="t" strokeweight=".706329pt" strokecolor="#484848">
                <v:path arrowok="t"/>
              </v:shape>
            </v:group>
            <v:group style="position:absolute;left:716;top:2938;width:10845;height:2" coordorigin="716,2938" coordsize="10845,2">
              <v:shape style="position:absolute;left:716;top:2938;width:10845;height:2" coordorigin="716,2938" coordsize="10845,0" path="m716,2938l11560,2938e" filled="f" stroked="t" strokeweight=".706329pt" strokecolor="#7C7C7C">
                <v:path arrowok="t"/>
              </v:shape>
            </v:group>
            <v:group style="position:absolute;left:723;top:2653;width:2;height:338" coordorigin="723,2653" coordsize="2,338">
              <v:shape style="position:absolute;left:723;top:2653;width:2;height:338" coordorigin="723,2653" coordsize="0,338" path="m723,2990l723,2653e" filled="f" stroked="t" strokeweight=".470886pt" strokecolor="#4F4F4F">
                <v:path arrowok="t"/>
              </v:shape>
            </v:group>
            <v:group style="position:absolute;left:3456;top:2215;width:2;height:723" coordorigin="3456,2215" coordsize="2,723">
              <v:shape style="position:absolute;left:3456;top:2215;width:2;height:723" coordorigin="3456,2215" coordsize="0,723" path="m3456,2938l3456,2215e" filled="f" stroked="t" strokeweight=".706329pt" strokecolor="#606060">
                <v:path arrowok="t"/>
              </v:shape>
            </v:group>
            <v:group style="position:absolute;left:711;top:3178;width:10849;height:2" coordorigin="711,3178" coordsize="10849,2">
              <v:shape style="position:absolute;left:711;top:3178;width:10849;height:2" coordorigin="711,3178" coordsize="10849,0" path="m711,3178l11560,3178e" filled="f" stroked="t" strokeweight=".706329pt" strokecolor="#646464">
                <v:path arrowok="t"/>
              </v:shape>
            </v:group>
            <v:group style="position:absolute;left:716;top:3416;width:10845;height:2" coordorigin="716,3416" coordsize="10845,2">
              <v:shape style="position:absolute;left:716;top:3416;width:10845;height:2" coordorigin="716,3416" coordsize="10845,0" path="m716,3416l11560,3416e" filled="f" stroked="t" strokeweight=".706329pt" strokecolor="#646464">
                <v:path arrowok="t"/>
              </v:shape>
            </v:group>
            <v:group style="position:absolute;left:720;top:3133;width:2;height:309" coordorigin="720,3133" coordsize="2,309">
              <v:shape style="position:absolute;left:720;top:3133;width:2;height:309" coordorigin="720,3133" coordsize="0,309" path="m720,3442l720,3133e" filled="f" stroked="t" strokeweight=".706329pt" strokecolor="#4F4F4F">
                <v:path arrowok="t"/>
              </v:shape>
            </v:group>
            <v:group style="position:absolute;left:711;top:3653;width:2562;height:2" coordorigin="711,3653" coordsize="2562,2">
              <v:shape style="position:absolute;left:711;top:3653;width:2562;height:2" coordorigin="711,3653" coordsize="2562,0" path="m711,3653l3273,3653e" filled="f" stroked="t" strokeweight=".706329pt" strokecolor="#676767">
                <v:path arrowok="t"/>
              </v:shape>
            </v:group>
            <v:group style="position:absolute;left:720;top:3371;width:2;height:333" coordorigin="720,3371" coordsize="2,333">
              <v:shape style="position:absolute;left:720;top:3371;width:2;height:333" coordorigin="720,3371" coordsize="0,333" path="m720,3703l720,3371e" filled="f" stroked="t" strokeweight=".470886pt" strokecolor="#3B3B3B">
                <v:path arrowok="t"/>
              </v:shape>
            </v:group>
            <v:group style="position:absolute;left:3216;top:3656;width:377;height:2" coordorigin="3216,3656" coordsize="377,2">
              <v:shape style="position:absolute;left:3216;top:3656;width:377;height:2" coordorigin="3216,3656" coordsize="377,0" path="m3216,3656l3593,3656e" filled="f" stroked="t" strokeweight=".470886pt" strokecolor="#4F4F4F">
                <v:path arrowok="t"/>
              </v:shape>
            </v:group>
            <v:group style="position:absolute;left:3536;top:3658;width:8024;height:2" coordorigin="3536,3658" coordsize="8024,2">
              <v:shape style="position:absolute;left:3536;top:3658;width:8024;height:2" coordorigin="3536,3658" coordsize="8024,0" path="m3536,3658l11560,3658e" filled="f" stroked="t" strokeweight=".706329pt" strokecolor="#676767">
                <v:path arrowok="t"/>
              </v:shape>
            </v:group>
            <v:group style="position:absolute;left:6757;top:3656;width:245;height:2" coordorigin="6757,3656" coordsize="245,2">
              <v:shape style="position:absolute;left:6757;top:3656;width:245;height:2" coordorigin="6757,3656" coordsize="245,0" path="m6757,3656l7002,3656e" filled="f" stroked="t" strokeweight=".470886pt" strokecolor="#4F4F4F">
                <v:path arrowok="t"/>
              </v:shape>
            </v:group>
            <v:group style="position:absolute;left:3904;top:3646;width:2;height:532" coordorigin="3904,3646" coordsize="2,532">
              <v:shape style="position:absolute;left:3904;top:3646;width:2;height:532" coordorigin="3904,3646" coordsize="0,532" path="m3904,4179l3904,3646e" filled="f" stroked="t" strokeweight=".941772pt" strokecolor="#5B5B5B">
                <v:path arrowok="t"/>
              </v:shape>
            </v:group>
            <v:group style="position:absolute;left:6983;top:3651;width:2;height:532" coordorigin="6983,3651" coordsize="2,532">
              <v:shape style="position:absolute;left:6983;top:3651;width:2;height:532" coordorigin="6983,3651" coordsize="0,532" path="m6983,4183l6983,3651e" filled="f" stroked="t" strokeweight=".941772pt" strokecolor="#5B5B5B">
                <v:path arrowok="t"/>
              </v:shape>
            </v:group>
            <v:group style="position:absolute;left:11553;top:737;width:2;height:3684" coordorigin="11553,737" coordsize="2,3684">
              <v:shape style="position:absolute;left:11553;top:737;width:2;height:3684" coordorigin="11553,737" coordsize="0,3684" path="m11553,4421l11553,737e" filled="f" stroked="t" strokeweight=".706329pt" strokecolor="#5B5B5B">
                <v:path arrowok="t"/>
              </v:shape>
            </v:group>
            <v:group style="position:absolute;left:718;top:723;width:2;height:5515" coordorigin="718,723" coordsize="2,5515">
              <v:shape style="position:absolute;left:718;top:723;width:2;height:5515" coordorigin="718,723" coordsize="0,5515" path="m718,6237l718,723e" filled="f" stroked="t" strokeweight=".706329pt" strokecolor="#646464">
                <v:path arrowok="t"/>
              </v:shape>
            </v:group>
            <v:group style="position:absolute;left:3890;top:4150;width:3094;height:2" coordorigin="3890,4150" coordsize="3094,2">
              <v:shape style="position:absolute;left:3890;top:4150;width:3094;height:2" coordorigin="3890,4150" coordsize="3094,0" path="m3890,4150l6983,4150e" filled="f" stroked="t" strokeweight=".235443pt" strokecolor="#646464">
                <v:path arrowok="t"/>
              </v:shape>
            </v:group>
            <v:group style="position:absolute;left:7821;top:4150;width:2868;height:2" coordorigin="7821,4150" coordsize="2868,2">
              <v:shape style="position:absolute;left:7821;top:4150;width:2868;height:2" coordorigin="7821,4150" coordsize="2868,0" path="m7821,4150l10689,4150e" filled="f" stroked="t" strokeweight=".235443pt" strokecolor="#000000">
                <v:path arrowok="t"/>
              </v:shape>
            </v:group>
            <v:group style="position:absolute;left:10689;top:4150;width:895;height:2" coordorigin="10689,4150" coordsize="895,2">
              <v:shape style="position:absolute;left:10689;top:4150;width:895;height:2" coordorigin="10689,4150" coordsize="895,0" path="m10689,4150l11584,4150e" filled="f" stroked="t" strokeweight=".235443pt" strokecolor="#575757">
                <v:path arrowok="t"/>
              </v:shape>
            </v:group>
            <v:group style="position:absolute;left:711;top:4407;width:1361;height:2" coordorigin="711,4407" coordsize="1361,2">
              <v:shape style="position:absolute;left:711;top:4407;width:1361;height:2" coordorigin="711,4407" coordsize="1361,0" path="m711,4407l2072,4407e" filled="f" stroked="t" strokeweight=".706329pt" strokecolor="#676767">
                <v:path arrowok="t"/>
              </v:shape>
            </v:group>
            <v:group style="position:absolute;left:720;top:4122;width:2;height:314" coordorigin="720,4122" coordsize="2,314">
              <v:shape style="position:absolute;left:720;top:4122;width:2;height:314" coordorigin="720,4122" coordsize="0,314" path="m720,4435l720,4122e" filled="f" stroked="t" strokeweight=".470886pt" strokecolor="#3B3B3B">
                <v:path arrowok="t"/>
              </v:shape>
            </v:group>
            <v:group style="position:absolute;left:2015;top:4409;width:438;height:2" coordorigin="2015,4409" coordsize="438,2">
              <v:shape style="position:absolute;left:2015;top:4409;width:438;height:2" coordorigin="2015,4409" coordsize="438,0" path="m2015,4409l2453,4409e" filled="f" stroked="t" strokeweight=".470886pt" strokecolor="#4B4B4B">
                <v:path arrowok="t"/>
              </v:shape>
            </v:group>
            <v:group style="position:absolute;left:2397;top:4409;width:1078;height:2" coordorigin="2397,4409" coordsize="1078,2">
              <v:shape style="position:absolute;left:2397;top:4409;width:1078;height:2" coordorigin="2397,4409" coordsize="1078,0" path="m2397,4409l3475,4409e" filled="f" stroked="t" strokeweight=".706329pt" strokecolor="#676767">
                <v:path arrowok="t"/>
              </v:shape>
            </v:group>
            <v:group style="position:absolute;left:3419;top:4407;width:174;height:2" coordorigin="3419,4407" coordsize="174,2">
              <v:shape style="position:absolute;left:3419;top:4407;width:174;height:2" coordorigin="3419,4407" coordsize="174,0" path="m3419,4407l3593,4407e" filled="f" stroked="t" strokeweight=".470886pt" strokecolor="#484848">
                <v:path arrowok="t"/>
              </v:shape>
            </v:group>
            <v:group style="position:absolute;left:3678;top:4407;width:254;height:2" coordorigin="3678,4407" coordsize="254,2">
              <v:shape style="position:absolute;left:3678;top:4407;width:254;height:2" coordorigin="3678,4407" coordsize="254,0" path="m3678,4407l3932,4407e" filled="f" stroked="t" strokeweight=".941772pt" strokecolor="#676767">
                <v:path arrowok="t"/>
              </v:shape>
            </v:group>
            <v:group style="position:absolute;left:3904;top:4122;width:2;height:295" coordorigin="3904,4122" coordsize="2,295">
              <v:shape style="position:absolute;left:3904;top:4122;width:2;height:295" coordorigin="3904,4122" coordsize="0,295" path="m3904,4416l3904,4122e" filled="f" stroked="t" strokeweight=".470886pt" strokecolor="#383838">
                <v:path arrowok="t"/>
              </v:shape>
            </v:group>
            <v:group style="position:absolute;left:3536;top:4404;width:3343;height:2" coordorigin="3536,4404" coordsize="3343,2">
              <v:shape style="position:absolute;left:3536;top:4404;width:3343;height:2" coordorigin="3536,4404" coordsize="3343,0" path="m3536,4404l6880,4404e" filled="f" stroked="t" strokeweight=".941772pt" strokecolor="#4F4F4F">
                <v:path arrowok="t"/>
              </v:shape>
            </v:group>
            <v:group style="position:absolute;left:6757;top:4412;width:4798;height:2" coordorigin="6757,4412" coordsize="4798,2">
              <v:shape style="position:absolute;left:6757;top:4412;width:4798;height:2" coordorigin="6757,4412" coordsize="4798,0" path="m6757,4412l11556,4412e" filled="f" stroked="t" strokeweight=".706329pt" strokecolor="#676767">
                <v:path arrowok="t"/>
              </v:shape>
            </v:group>
            <v:group style="position:absolute;left:6983;top:3737;width:2;height:680" coordorigin="6983,3737" coordsize="2,680">
              <v:shape style="position:absolute;left:6983;top:3737;width:2;height:680" coordorigin="6983,3737" coordsize="0,680" path="m6983,4416l6983,3737e" filled="f" stroked="t" strokeweight=".470886pt" strokecolor="#575757">
                <v:path arrowok="t"/>
              </v:shape>
            </v:group>
            <v:group style="position:absolute;left:711;top:4685;width:10849;height:2" coordorigin="711,4685" coordsize="10849,2">
              <v:shape style="position:absolute;left:711;top:4685;width:10849;height:2" coordorigin="711,4685" coordsize="10849,0" path="m711,4685l11560,4685e" filled="f" stroked="t" strokeweight=".706329pt" strokecolor="#646464">
                <v:path arrowok="t"/>
              </v:shape>
            </v:group>
            <v:group style="position:absolute;left:2439;top:4397;width:2;height:314" coordorigin="2439,4397" coordsize="2,314">
              <v:shape style="position:absolute;left:2439;top:4397;width:2;height:314" coordorigin="2439,4397" coordsize="0,314" path="m2439,4711l2439,4397e" filled="f" stroked="t" strokeweight=".470886pt" strokecolor="#3F3F3F">
                <v:path arrowok="t"/>
              </v:shape>
            </v:group>
            <v:group style="position:absolute;left:3419;top:4683;width:212;height:2" coordorigin="3419,4683" coordsize="212,2">
              <v:shape style="position:absolute;left:3419;top:4683;width:212;height:2" coordorigin="3419,4683" coordsize="212,0" path="m3419,4683l3631,4683e" filled="f" stroked="t" strokeweight=".470886pt" strokecolor="#484848">
                <v:path arrowok="t"/>
              </v:shape>
            </v:group>
            <v:group style="position:absolute;left:9107;top:4687;width:297;height:2" coordorigin="9107,4687" coordsize="297,2">
              <v:shape style="position:absolute;left:9107;top:4687;width:297;height:2" coordorigin="9107,4687" coordsize="297,0" path="m9107,4687l9404,4687e" filled="f" stroked="t" strokeweight=".470886pt" strokecolor="#444444">
                <v:path arrowok="t"/>
              </v:shape>
            </v:group>
            <v:group style="position:absolute;left:2430;top:4927;width:9130;height:2" coordorigin="2430,4927" coordsize="9130,2">
              <v:shape style="position:absolute;left:2430;top:4927;width:9130;height:2" coordorigin="2430,4927" coordsize="9130,0" path="m2430,4927l11560,4927e" filled="f" stroked="t" strokeweight=".706329pt" strokecolor="#606060">
                <v:path arrowok="t"/>
              </v:shape>
            </v:group>
            <v:group style="position:absolute;left:718;top:4887;width:2;height:304" coordorigin="718,4887" coordsize="2,304">
              <v:shape style="position:absolute;left:718;top:4887;width:2;height:304" coordorigin="718,4887" coordsize="0,304" path="m718,5191l718,4887e" filled="f" stroked="t" strokeweight=".470886pt" strokecolor="#444444">
                <v:path arrowok="t"/>
              </v:shape>
            </v:group>
            <v:group style="position:absolute;left:4963;top:4916;width:2;height:276" coordorigin="4963,4916" coordsize="2,276">
              <v:shape style="position:absolute;left:4963;top:4916;width:2;height:276" coordorigin="4963,4916" coordsize="0,276" path="m4963,5191l4963,4916e" filled="f" stroked="t" strokeweight=".941772pt" strokecolor="#606060">
                <v:path arrowok="t"/>
              </v:shape>
            </v:group>
            <v:group style="position:absolute;left:4958;top:5410;width:6602;height:2" coordorigin="4958,5410" coordsize="6602,2">
              <v:shape style="position:absolute;left:4958;top:5410;width:6602;height:2" coordorigin="4958,5410" coordsize="6602,0" path="m4958,5410l11560,5410e" filled="f" stroked="t" strokeweight=".706329pt" strokecolor="#5B5B5B">
                <v:path arrowok="t"/>
              </v:shape>
            </v:group>
            <v:group style="position:absolute;left:7831;top:4920;width:2;height:271" coordorigin="7831,4920" coordsize="2,271">
              <v:shape style="position:absolute;left:7831;top:4920;width:2;height:271" coordorigin="7831,4920" coordsize="0,271" path="m7831,5191l7831,4920e" filled="f" stroked="t" strokeweight=".470886pt" strokecolor="#3B3B3B">
                <v:path arrowok="t"/>
              </v:shape>
            </v:group>
            <v:group style="position:absolute;left:11551;top:4683;width:2;height:1564" coordorigin="11551,4683" coordsize="2,1564">
              <v:shape style="position:absolute;left:11551;top:4683;width:2;height:1564" coordorigin="11551,4683" coordsize="0,1564" path="m11551,6247l11551,4683e" filled="f" stroked="t" strokeweight=".470886pt" strokecolor="#5B5B5B">
                <v:path arrowok="t"/>
              </v:shape>
            </v:group>
            <v:group style="position:absolute;left:2437;top:4640;width:2;height:1526" coordorigin="2437,4640" coordsize="2,1526">
              <v:shape style="position:absolute;left:2437;top:4640;width:2;height:1526" coordorigin="2437,4640" coordsize="0,1526" path="m2437,6166l2437,4640e" filled="f" stroked="t" strokeweight=".706329pt" strokecolor="#545454">
                <v:path arrowok="t"/>
              </v:shape>
            </v:group>
            <v:group style="position:absolute;left:4963;top:5134;width:2;height:290" coordorigin="4963,5134" coordsize="2,290">
              <v:shape style="position:absolute;left:4963;top:5134;width:2;height:290" coordorigin="4963,5134" coordsize="0,290" path="m4963,5424l4963,5134e" filled="f" stroked="t" strokeweight=".470886pt" strokecolor="#343434">
                <v:path arrowok="t"/>
              </v:shape>
            </v:group>
            <v:group style="position:absolute;left:7831;top:5134;width:2;height:280" coordorigin="7831,5134" coordsize="2,280">
              <v:shape style="position:absolute;left:7831;top:5134;width:2;height:280" coordorigin="7831,5134" coordsize="0,280" path="m7831,5415l7831,5134e" filled="f" stroked="t" strokeweight=".941772pt" strokecolor="#575757">
                <v:path arrowok="t"/>
              </v:shape>
            </v:group>
            <v:group style="position:absolute;left:4963;top:5367;width:2;height:542" coordorigin="4963,5367" coordsize="2,542">
              <v:shape style="position:absolute;left:4963;top:5367;width:2;height:542" coordorigin="4963,5367" coordsize="0,542" path="m4963,5909l4963,5367e" filled="f" stroked="t" strokeweight=".706329pt" strokecolor="#4F4F4F">
                <v:path arrowok="t"/>
              </v:shape>
            </v:group>
            <v:group style="position:absolute;left:4954;top:5650;width:6602;height:2" coordorigin="4954,5650" coordsize="6602,2">
              <v:shape style="position:absolute;left:4954;top:5650;width:6602;height:2" coordorigin="4954,5650" coordsize="6602,0" path="m4954,5650l11556,5650e" filled="f" stroked="t" strokeweight=".706329pt" strokecolor="#606060">
                <v:path arrowok="t"/>
              </v:shape>
            </v:group>
            <v:group style="position:absolute;left:718;top:5610;width:2;height:299" coordorigin="718,5610" coordsize="2,299">
              <v:shape style="position:absolute;left:718;top:5610;width:2;height:299" coordorigin="718,5610" coordsize="0,299" path="m718,5909l718,5610e" filled="f" stroked="t" strokeweight=".470886pt" strokecolor="#3F3F3F">
                <v:path arrowok="t"/>
              </v:shape>
            </v:group>
            <v:group style="position:absolute;left:4958;top:5892;width:6607;height:2" coordorigin="4958,5892" coordsize="6607,2">
              <v:shape style="position:absolute;left:4958;top:5892;width:6607;height:2" coordorigin="4958,5892" coordsize="6607,0" path="m4958,5892l11565,5892e" filled="f" stroked="t" strokeweight=".706329pt" strokecolor="#606060">
                <v:path arrowok="t"/>
              </v:shape>
            </v:group>
            <v:group style="position:absolute;left:2430;top:6133;width:9130;height:2" coordorigin="2430,6133" coordsize="9130,2">
              <v:shape style="position:absolute;left:2430;top:6133;width:9130;height:2" coordorigin="2430,6133" coordsize="9130,0" path="m2430,6133l11560,6133e" filled="f" stroked="t" strokeweight=".706329pt" strokecolor="#646464">
                <v:path arrowok="t"/>
              </v:shape>
            </v:group>
            <v:group style="position:absolute;left:3419;top:6128;width:174;height:2" coordorigin="3419,6128" coordsize="174,2">
              <v:shape style="position:absolute;left:3419;top:6128;width:174;height:2" coordorigin="3419,6128" coordsize="174,0" path="m3419,6128l3593,6128e" filled="f" stroked="t" strokeweight=".470886pt" strokecolor="#484848">
                <v:path arrowok="t"/>
              </v:shape>
            </v:group>
            <v:group style="position:absolute;left:4963;top:5852;width:2;height:323" coordorigin="4963,5852" coordsize="2,323">
              <v:shape style="position:absolute;left:4963;top:5852;width:2;height:323" coordorigin="4963,5852" coordsize="0,323" path="m4963,6175l4963,5852e" filled="f" stroked="t" strokeweight=".470886pt" strokecolor="#383838">
                <v:path arrowok="t"/>
              </v:shape>
            </v:group>
            <v:group style="position:absolute;left:11556;top:4683;width:2;height:4093" coordorigin="11556,4683" coordsize="2,4093">
              <v:shape style="position:absolute;left:11556;top:4683;width:2;height:4093" coordorigin="11556,4683" coordsize="0,4093" path="m11556,8776l11556,4683e" filled="f" stroked="t" strokeweight=".706329pt" strokecolor="#606060">
                <v:path arrowok="t"/>
              </v:shape>
            </v:group>
            <v:group style="position:absolute;left:1027;top:6368;width:1045;height:2" coordorigin="1027,6368" coordsize="1045,2">
              <v:shape style="position:absolute;left:1027;top:6368;width:1045;height:2" coordorigin="1027,6368" coordsize="1045,0" path="m1027,6368l2072,6368e" filled="f" stroked="t" strokeweight=".706329pt" strokecolor="#707070">
                <v:path arrowok="t"/>
              </v:shape>
            </v:group>
            <v:group style="position:absolute;left:2015;top:6368;width:447;height:2" coordorigin="2015,6368" coordsize="447,2">
              <v:shape style="position:absolute;left:2015;top:6368;width:447;height:2" coordorigin="2015,6368" coordsize="447,0" path="m2015,6368l2463,6368e" filled="f" stroked="t" strokeweight=".470886pt" strokecolor="#545454">
                <v:path arrowok="t"/>
              </v:shape>
            </v:group>
            <v:group style="position:absolute;left:2434;top:6075;width:2;height:1526" coordorigin="2434,6075" coordsize="2,1526">
              <v:shape style="position:absolute;left:2434;top:6075;width:2;height:1526" coordorigin="2434,6075" coordsize="0,1526" path="m2434,7601l2434,6075e" filled="f" stroked="t" strokeweight=".706329pt" strokecolor="#575757">
                <v:path arrowok="t"/>
              </v:shape>
            </v:group>
            <v:group style="position:absolute;left:2392;top:6370;width:9168;height:2" coordorigin="2392,6370" coordsize="9168,2">
              <v:shape style="position:absolute;left:2392;top:6370;width:9168;height:2" coordorigin="2392,6370" coordsize="9168,0" path="m2392,6370l11560,6370e" filled="f" stroked="t" strokeweight=".706329pt" strokecolor="#646464">
                <v:path arrowok="t"/>
              </v:shape>
            </v:group>
            <v:group style="position:absolute;left:4963;top:6104;width:2;height:528" coordorigin="4963,6104" coordsize="2,528">
              <v:shape style="position:absolute;left:4963;top:6104;width:2;height:528" coordorigin="4963,6104" coordsize="0,528" path="m4963,6632l4963,6104e" filled="f" stroked="t" strokeweight=".941772pt" strokecolor="#575757">
                <v:path arrowok="t"/>
              </v:shape>
            </v:group>
            <v:group style="position:absolute;left:7831;top:6365;width:2;height:266" coordorigin="7831,6365" coordsize="2,266">
              <v:shape style="position:absolute;left:7831;top:6365;width:2;height:266" coordorigin="7831,6365" coordsize="0,266" path="m7831,6632l7831,6365e" filled="f" stroked="t" strokeweight=".470886pt" strokecolor="#575757">
                <v:path arrowok="t"/>
              </v:shape>
            </v:group>
            <v:group style="position:absolute;left:716;top:6522;width:2;height:822" coordorigin="716,6522" coordsize="2,822">
              <v:shape style="position:absolute;left:716;top:6522;width:2;height:822" coordorigin="716,6522" coordsize="0,822" path="m716,7345l716,6522e" filled="f" stroked="t" strokeweight=".706329pt" strokecolor="#575757">
                <v:path arrowok="t"/>
              </v:shape>
            </v:group>
            <v:group style="position:absolute;left:2430;top:6841;width:1045;height:2" coordorigin="2430,6841" coordsize="1045,2">
              <v:shape style="position:absolute;left:2430;top:6841;width:1045;height:2" coordorigin="2430,6841" coordsize="1045,0" path="m2430,6841l3475,6841e" filled="f" stroked="t" strokeweight=".706329pt" strokecolor="#5B5B5B">
                <v:path arrowok="t"/>
              </v:shape>
            </v:group>
            <v:group style="position:absolute;left:3419;top:6838;width:504;height:2" coordorigin="3419,6838" coordsize="504,2">
              <v:shape style="position:absolute;left:3419;top:6838;width:504;height:2" coordorigin="3419,6838" coordsize="504,0" path="m3419,6838l3922,6838e" filled="f" stroked="t" strokeweight=".941772pt" strokecolor="#707070">
                <v:path arrowok="t"/>
              </v:shape>
            </v:group>
            <v:group style="position:absolute;left:3866;top:6841;width:217;height:2" coordorigin="3866,6841" coordsize="217,2">
              <v:shape style="position:absolute;left:3866;top:6841;width:217;height:2" coordorigin="3866,6841" coordsize="217,0" path="m3866,6841l4083,6841e" filled="f" stroked="t" strokeweight=".470886pt" strokecolor="#6B6B6B">
                <v:path arrowok="t"/>
              </v:shape>
            </v:group>
            <v:group style="position:absolute;left:4026;top:6841;width:2788;height:2" coordorigin="4026,6841" coordsize="2788,2">
              <v:shape style="position:absolute;left:4026;top:6841;width:2788;height:2" coordorigin="4026,6841" coordsize="2788,0" path="m4026,6841l6814,6841e" filled="f" stroked="t" strokeweight=".706329pt" strokecolor="#646464">
                <v:path arrowok="t"/>
              </v:shape>
            </v:group>
            <v:group style="position:absolute;left:4963;top:6575;width:2;height:328" coordorigin="4963,6575" coordsize="2,328">
              <v:shape style="position:absolute;left:4963;top:6575;width:2;height:328" coordorigin="4963,6575" coordsize="0,328" path="m4963,6903l4963,6575e" filled="f" stroked="t" strokeweight=".470886pt" strokecolor="#444444">
                <v:path arrowok="t"/>
              </v:shape>
            </v:group>
            <v:group style="position:absolute;left:6757;top:6841;width:245;height:2" coordorigin="6757,6841" coordsize="245,2">
              <v:shape style="position:absolute;left:6757;top:6841;width:245;height:2" coordorigin="6757,6841" coordsize="245,0" path="m6757,6841l7002,6841e" filled="f" stroked="t" strokeweight=".470886pt" strokecolor="#3B3B3B">
                <v:path arrowok="t"/>
              </v:shape>
            </v:group>
            <v:group style="position:absolute;left:6946;top:6843;width:4615;height:2" coordorigin="6946,6843" coordsize="4615,2">
              <v:shape style="position:absolute;left:6946;top:6843;width:4615;height:2" coordorigin="6946,6843" coordsize="4615,0" path="m6946,6843l11560,6843e" filled="f" stroked="t" strokeweight=".706329pt" strokecolor="#646464">
                <v:path arrowok="t"/>
              </v:shape>
            </v:group>
            <v:group style="position:absolute;left:7831;top:6499;width:2;height:404" coordorigin="7831,6499" coordsize="2,404">
              <v:shape style="position:absolute;left:7831;top:6499;width:2;height:404" coordorigin="7831,6499" coordsize="0,404" path="m7831,6903l7831,6499e" filled="f" stroked="t" strokeweight=".941772pt" strokecolor="#646464">
                <v:path arrowok="t"/>
              </v:shape>
            </v:group>
            <v:group style="position:absolute;left:2434;top:6808;width:2;height:285" coordorigin="2434,6808" coordsize="2,285">
              <v:shape style="position:absolute;left:2434;top:6808;width:2;height:285" coordorigin="2434,6808" coordsize="0,285" path="m2434,7093l2434,6808e" filled="f" stroked="t" strokeweight=".470886pt" strokecolor="#383838">
                <v:path arrowok="t"/>
              </v:shape>
            </v:group>
            <v:group style="position:absolute;left:2430;top:7079;width:2562;height:2" coordorigin="2430,7079" coordsize="2562,2">
              <v:shape style="position:absolute;left:2430;top:7079;width:2562;height:2" coordorigin="2430,7079" coordsize="2562,0" path="m2430,7079l4991,7079e" filled="f" stroked="t" strokeweight=".470886pt" strokecolor="#646464">
                <v:path arrowok="t"/>
              </v:shape>
            </v:group>
            <v:group style="position:absolute;left:4963;top:6831;width:2;height:252" coordorigin="4963,6831" coordsize="2,252">
              <v:shape style="position:absolute;left:4963;top:6831;width:2;height:252" coordorigin="4963,6831" coordsize="0,252" path="m4963,7083l4963,6831e" filled="f" stroked="t" strokeweight=".941772pt" strokecolor="#5B5B5B">
                <v:path arrowok="t"/>
              </v:shape>
            </v:group>
            <v:group style="position:absolute;left:4883;top:7079;width:1931;height:2" coordorigin="4883,7079" coordsize="1931,2">
              <v:shape style="position:absolute;left:4883;top:7079;width:1931;height:2" coordorigin="4883,7079" coordsize="1931,0" path="m4883,7079l6814,7079e" filled="f" stroked="t" strokeweight=".706329pt" strokecolor="#676767">
                <v:path arrowok="t"/>
              </v:shape>
            </v:group>
            <v:group style="position:absolute;left:6757;top:7079;width:245;height:2" coordorigin="6757,7079" coordsize="245,2">
              <v:shape style="position:absolute;left:6757;top:7079;width:245;height:2" coordorigin="6757,7079" coordsize="245,0" path="m6757,7079l7002,7079e" filled="f" stroked="t" strokeweight=".470886pt" strokecolor="#4B4B4B">
                <v:path arrowok="t"/>
              </v:shape>
            </v:group>
            <v:group style="position:absolute;left:6946;top:7079;width:2218;height:2" coordorigin="6946,7079" coordsize="2218,2">
              <v:shape style="position:absolute;left:6946;top:7079;width:2218;height:2" coordorigin="6946,7079" coordsize="2218,0" path="m6946,7079l9163,7079e" filled="f" stroked="t" strokeweight=".706329pt" strokecolor="#676767">
                <v:path arrowok="t"/>
              </v:shape>
            </v:group>
            <v:group style="position:absolute;left:7833;top:6831;width:2;height:257" coordorigin="7833,6831" coordsize="2,257">
              <v:shape style="position:absolute;left:7833;top:6831;width:2;height:257" coordorigin="7833,6831" coordsize="0,257" path="m7833,7088l7833,6831e" filled="f" stroked="t" strokeweight=".706329pt" strokecolor="#4B4B4B">
                <v:path arrowok="t"/>
              </v:shape>
            </v:group>
            <v:group style="position:absolute;left:9107;top:7083;width:297;height:2" coordorigin="9107,7083" coordsize="297,2">
              <v:shape style="position:absolute;left:9107;top:7083;width:297;height:2" coordorigin="9107,7083" coordsize="297,0" path="m9107,7083l9404,7083e" filled="f" stroked="t" strokeweight=".470886pt" strokecolor="#444444">
                <v:path arrowok="t"/>
              </v:shape>
            </v:group>
            <v:group style="position:absolute;left:9347;top:7083;width:2218;height:2" coordorigin="9347,7083" coordsize="2218,2">
              <v:shape style="position:absolute;left:9347;top:7083;width:2218;height:2" coordorigin="9347,7083" coordsize="2218,0" path="m9347,7083l11565,7083e" filled="f" stroked="t" strokeweight=".706329pt" strokecolor="#606060">
                <v:path arrowok="t"/>
              </v:shape>
            </v:group>
            <v:group style="position:absolute;left:711;top:7319;width:10854;height:2" coordorigin="711,7319" coordsize="10854,2">
              <v:shape style="position:absolute;left:711;top:7319;width:10854;height:2" coordorigin="711,7319" coordsize="10854,0" path="m711,7319l11565,7319e" filled="f" stroked="t" strokeweight=".706329pt" strokecolor="#646464">
                <v:path arrowok="t"/>
              </v:shape>
            </v:group>
            <v:group style="position:absolute;left:6757;top:7316;width:245;height:2" coordorigin="6757,7316" coordsize="245,2">
              <v:shape style="position:absolute;left:6757;top:7316;width:245;height:2" coordorigin="6757,7316" coordsize="245,0" path="m6757,7316l7002,7316e" filled="f" stroked="t" strokeweight=".470886pt" strokecolor="#484848">
                <v:path arrowok="t"/>
              </v:shape>
            </v:group>
            <v:group style="position:absolute;left:9107;top:7321;width:297;height:2" coordorigin="9107,7321" coordsize="297,2">
              <v:shape style="position:absolute;left:9107;top:7321;width:297;height:2" coordorigin="9107,7321" coordsize="297,0" path="m9107,7321l9404,7321e" filled="f" stroked="t" strokeweight=".470886pt" strokecolor="#484848">
                <v:path arrowok="t"/>
              </v:shape>
            </v:group>
            <v:group style="position:absolute;left:716;top:7273;width:2;height:328" coordorigin="716,7273" coordsize="2,328">
              <v:shape style="position:absolute;left:716;top:7273;width:2;height:328" coordorigin="716,7273" coordsize="0,328" path="m716,7601l716,7273e" filled="f" stroked="t" strokeweight=".470886pt" strokecolor="#4B4B4B">
                <v:path arrowok="t"/>
              </v:shape>
            </v:group>
            <v:group style="position:absolute;left:711;top:7789;width:3117;height:2" coordorigin="711,7789" coordsize="3117,2">
              <v:shape style="position:absolute;left:711;top:7789;width:3117;height:2" coordorigin="711,7789" coordsize="3117,0" path="m711,7789l3828,7789e" filled="f" stroked="t" strokeweight=".706329pt" strokecolor="#676767">
                <v:path arrowok="t"/>
              </v:shape>
            </v:group>
            <v:group style="position:absolute;left:716;top:7487;width:2;height:342" coordorigin="716,7487" coordsize="2,342">
              <v:shape style="position:absolute;left:716;top:7487;width:2;height:342" coordorigin="716,7487" coordsize="0,342" path="m716,7830l716,7487e" filled="f" stroked="t" strokeweight=".941772pt" strokecolor="#5B5B5B">
                <v:path arrowok="t"/>
              </v:shape>
            </v:group>
            <v:group style="position:absolute;left:2434;top:7544;width:2;height:271" coordorigin="2434,7544" coordsize="2,271">
              <v:shape style="position:absolute;left:2434;top:7544;width:2;height:271" coordorigin="2434,7544" coordsize="0,271" path="m2434,7815l2434,7544e" filled="f" stroked="t" strokeweight=".470886pt" strokecolor="#343434">
                <v:path arrowok="t"/>
              </v:shape>
            </v:group>
            <v:group style="position:absolute;left:3772;top:7787;width:151;height:2" coordorigin="3772,7787" coordsize="151,2">
              <v:shape style="position:absolute;left:3772;top:7787;width:151;height:2" coordorigin="3772,7787" coordsize="151,0" path="m3772,7787l3922,7787e" filled="f" stroked="t" strokeweight=".470886pt" strokecolor="#444444">
                <v:path arrowok="t"/>
              </v:shape>
            </v:group>
            <v:group style="position:absolute;left:3866;top:7789;width:7699;height:2" coordorigin="3866,7789" coordsize="7699,2">
              <v:shape style="position:absolute;left:3866;top:7789;width:7699;height:2" coordorigin="3866,7789" coordsize="7699,0" path="m3866,7789l11565,7789e" filled="f" stroked="t" strokeweight=".706329pt" strokecolor="#646464">
                <v:path arrowok="t"/>
              </v:shape>
            </v:group>
            <v:group style="position:absolute;left:716;top:7744;width:2;height:314" coordorigin="716,7744" coordsize="2,314">
              <v:shape style="position:absolute;left:716;top:7744;width:2;height:314" coordorigin="716,7744" coordsize="0,314" path="m716,8058l716,7744e" filled="f" stroked="t" strokeweight=".470886pt" strokecolor="#3F3F3F">
                <v:path arrowok="t"/>
              </v:shape>
            </v:group>
            <v:group style="position:absolute;left:2434;top:7744;width:2;height:537" coordorigin="2434,7744" coordsize="2,537">
              <v:shape style="position:absolute;left:2434;top:7744;width:2;height:537" coordorigin="2434,7744" coordsize="0,537" path="m2434,8281l2434,7744e" filled="f" stroked="t" strokeweight=".941772pt" strokecolor="#5B5B5B">
                <v:path arrowok="t"/>
              </v:shape>
            </v:group>
            <v:group style="position:absolute;left:4958;top:8029;width:6607;height:2" coordorigin="4958,8029" coordsize="6607,2">
              <v:shape style="position:absolute;left:4958;top:8029;width:6607;height:2" coordorigin="4958,8029" coordsize="6607,0" path="m4958,8029l11565,8029e" filled="f" stroked="t" strokeweight=".706329pt" strokecolor="#676767">
                <v:path arrowok="t"/>
              </v:shape>
            </v:group>
            <v:group style="position:absolute;left:716;top:8001;width:2;height:1336" coordorigin="716,8001" coordsize="2,1336">
              <v:shape style="position:absolute;left:716;top:8001;width:2;height:1336" coordorigin="716,8001" coordsize="0,1336" path="m716,9337l716,8001e" filled="f" stroked="t" strokeweight=".706329pt" strokecolor="#575757">
                <v:path arrowok="t"/>
              </v:shape>
            </v:group>
            <v:group style="position:absolute;left:4954;top:8267;width:6611;height:2" coordorigin="4954,8267" coordsize="6611,2">
              <v:shape style="position:absolute;left:4954;top:8267;width:6611;height:2" coordorigin="4954,8267" coordsize="6611,0" path="m4954,8267l11565,8267e" filled="f" stroked="t" strokeweight=".706329pt" strokecolor="#646464">
                <v:path arrowok="t"/>
              </v:shape>
            </v:group>
            <v:group style="position:absolute;left:706;top:8507;width:10859;height:2" coordorigin="706,8507" coordsize="10859,2">
              <v:shape style="position:absolute;left:706;top:8507;width:10859;height:2" coordorigin="706,8507" coordsize="10859,0" path="m706,8507l11565,8507e" filled="f" stroked="t" strokeweight=".706329pt" strokecolor="#646464">
                <v:path arrowok="t"/>
              </v:shape>
            </v:group>
            <v:group style="position:absolute;left:2434;top:8224;width:2;height:338" coordorigin="2434,8224" coordsize="2,338">
              <v:shape style="position:absolute;left:2434;top:8224;width:2;height:338" coordorigin="2434,8224" coordsize="0,338" path="m2434,8562l2434,8224e" filled="f" stroked="t" strokeweight=".470886pt" strokecolor="#3B3B3B">
                <v:path arrowok="t"/>
              </v:shape>
            </v:group>
            <v:group style="position:absolute;left:3419;top:8505;width:174;height:2" coordorigin="3419,8505" coordsize="174,2">
              <v:shape style="position:absolute;left:3419;top:8505;width:174;height:2" coordorigin="3419,8505" coordsize="174,0" path="m3419,8505l3593,8505e" filled="f" stroked="t" strokeweight=".470886pt" strokecolor="#484848">
                <v:path arrowok="t"/>
              </v:shape>
            </v:group>
            <v:group style="position:absolute;left:4026;top:8505;width:400;height:2" coordorigin="4026,8505" coordsize="400,2">
              <v:shape style="position:absolute;left:4026;top:8505;width:400;height:2" coordorigin="4026,8505" coordsize="400,0" path="m4026,8505l4426,8505e" filled="f" stroked="t" strokeweight=".470886pt" strokecolor="#545454">
                <v:path arrowok="t"/>
              </v:shape>
            </v:group>
            <v:group style="position:absolute;left:4965;top:7777;width:2;height:732" coordorigin="4965,7777" coordsize="2,732">
              <v:shape style="position:absolute;left:4965;top:7777;width:2;height:732" coordorigin="4965,7777" coordsize="0,732" path="m4965,8509l4965,7777e" filled="f" stroked="t" strokeweight=".706329pt" strokecolor="#545454">
                <v:path arrowok="t"/>
              </v:shape>
            </v:group>
            <v:group style="position:absolute;left:6757;top:8505;width:245;height:2" coordorigin="6757,8505" coordsize="245,2">
              <v:shape style="position:absolute;left:6757;top:8505;width:245;height:2" coordorigin="6757,8505" coordsize="245,0" path="m6757,8505l7002,8505e" filled="f" stroked="t" strokeweight=".470886pt" strokecolor="#484848">
                <v:path arrowok="t"/>
              </v:shape>
            </v:group>
            <v:group style="position:absolute;left:2434;top:8476;width:2;height:399" coordorigin="2434,8476" coordsize="2,399">
              <v:shape style="position:absolute;left:2434;top:8476;width:2;height:399" coordorigin="2434,8476" coordsize="0,399" path="m2434,8876l2434,8476e" filled="f" stroked="t" strokeweight=".941772pt" strokecolor="#606060">
                <v:path arrowok="t"/>
              </v:shape>
            </v:group>
            <v:group style="position:absolute;left:2434;top:8719;width:2;height:3014" coordorigin="2434,8719" coordsize="2,3014">
              <v:shape style="position:absolute;left:2434;top:8719;width:2;height:3014" coordorigin="2434,8719" coordsize="0,3014" path="m2434,11733l2434,8719e" filled="f" stroked="t" strokeweight=".706329pt" strokecolor="#545454">
                <v:path arrowok="t"/>
              </v:shape>
            </v:group>
            <v:group style="position:absolute;left:11556;top:8719;width:2;height:304" coordorigin="11556,8719" coordsize="2,304">
              <v:shape style="position:absolute;left:11556;top:8719;width:2;height:304" coordorigin="11556,8719" coordsize="0,304" path="m11556,9023l11556,8719e" filled="f" stroked="t" strokeweight=".470886pt" strokecolor="#444444">
                <v:path arrowok="t"/>
              </v:shape>
            </v:group>
            <v:group style="position:absolute;left:711;top:9308;width:3023;height:2" coordorigin="711,9308" coordsize="3023,2">
              <v:shape style="position:absolute;left:711;top:9308;width:3023;height:2" coordorigin="711,9308" coordsize="3023,0" path="m711,9308l3734,9308e" filled="f" stroked="t" strokeweight=".706329pt" strokecolor="#676767">
                <v:path arrowok="t"/>
              </v:shape>
            </v:group>
            <v:group style="position:absolute;left:3678;top:9308;width:245;height:2" coordorigin="3678,9308" coordsize="245,2">
              <v:shape style="position:absolute;left:3678;top:9308;width:245;height:2" coordorigin="3678,9308" coordsize="245,0" path="m3678,9308l3922,9308e" filled="f" stroked="t" strokeweight=".470886pt" strokecolor="#444444">
                <v:path arrowok="t"/>
              </v:shape>
            </v:group>
            <v:group style="position:absolute;left:3866;top:9311;width:7699;height:2" coordorigin="3866,9311" coordsize="7699,2">
              <v:shape style="position:absolute;left:3866;top:9311;width:7699;height:2" coordorigin="3866,9311" coordsize="7699,0" path="m3866,9311l11565,9311e" filled="f" stroked="t" strokeweight=".706329pt" strokecolor="#606060">
                <v:path arrowok="t"/>
              </v:shape>
            </v:group>
            <v:group style="position:absolute;left:11556;top:8966;width:2;height:604" coordorigin="11556,8966" coordsize="2,604">
              <v:shape style="position:absolute;left:11556;top:8966;width:2;height:604" coordorigin="11556,8966" coordsize="0,604" path="m11556,9570l11556,8966e" filled="f" stroked="t" strokeweight=".706329pt" strokecolor="#606060">
                <v:path arrowok="t"/>
              </v:shape>
            </v:group>
            <v:group style="position:absolute;left:716;top:9265;width:2;height:304" coordorigin="716,9265" coordsize="2,304">
              <v:shape style="position:absolute;left:716;top:9265;width:2;height:304" coordorigin="716,9265" coordsize="0,304" path="m716,9570l716,9265e" filled="f" stroked="t" strokeweight=".470886pt" strokecolor="#2F2F2F">
                <v:path arrowok="t"/>
              </v:shape>
            </v:group>
            <v:group style="position:absolute;left:716;top:9513;width:2;height:1222" coordorigin="716,9513" coordsize="2,1222">
              <v:shape style="position:absolute;left:716;top:9513;width:2;height:1222" coordorigin="716,9513" coordsize="0,1222" path="m716,10734l716,9513e" filled="f" stroked="t" strokeweight=".706329pt" strokecolor="#5B5B5B">
                <v:path arrowok="t"/>
              </v:shape>
            </v:group>
            <v:group style="position:absolute;left:11556;top:9513;width:2;height:266" coordorigin="11556,9513" coordsize="2,266">
              <v:shape style="position:absolute;left:11556;top:9513;width:2;height:266" coordorigin="11556,9513" coordsize="0,266" path="m11556,9779l11556,9513e" filled="f" stroked="t" strokeweight=".470886pt" strokecolor="#4B4B4B">
                <v:path arrowok="t"/>
              </v:shape>
            </v:group>
            <v:group style="position:absolute;left:706;top:10418;width:1366;height:2" coordorigin="706,10418" coordsize="1366,2">
              <v:shape style="position:absolute;left:706;top:10418;width:1366;height:2" coordorigin="706,10418" coordsize="1366,0" path="m706,10418l2072,10418e" filled="f" stroked="t" strokeweight=".706329pt" strokecolor="#646464">
                <v:path arrowok="t"/>
              </v:shape>
            </v:group>
            <v:group style="position:absolute;left:2015;top:10418;width:447;height:2" coordorigin="2015,10418" coordsize="447,2">
              <v:shape style="position:absolute;left:2015;top:10418;width:447;height:2" coordorigin="2015,10418" coordsize="447,0" path="m2015,10418l2463,10418e" filled="f" stroked="t" strokeweight=".470886pt" strokecolor="#4B4B4B">
                <v:path arrowok="t"/>
              </v:shape>
            </v:group>
            <v:group style="position:absolute;left:2392;top:10416;width:6771;height:2" coordorigin="2392,10416" coordsize="6771,2">
              <v:shape style="position:absolute;left:2392;top:10416;width:6771;height:2" coordorigin="2392,10416" coordsize="6771,0" path="m2392,10416l9163,10416e" filled="f" stroked="t" strokeweight=".706329pt" strokecolor="#606060">
                <v:path arrowok="t"/>
              </v:shape>
            </v:group>
            <v:group style="position:absolute;left:9107;top:10421;width:297;height:2" coordorigin="9107,10421" coordsize="297,2">
              <v:shape style="position:absolute;left:9107;top:10421;width:297;height:2" coordorigin="9107,10421" coordsize="297,0" path="m9107,10421l9404,10421e" filled="f" stroked="t" strokeweight=".470886pt" strokecolor="#484848">
                <v:path arrowok="t"/>
              </v:shape>
            </v:group>
            <v:group style="position:absolute;left:9347;top:10421;width:2218;height:2" coordorigin="9347,10421" coordsize="2218,2">
              <v:shape style="position:absolute;left:9347;top:10421;width:2218;height:2" coordorigin="9347,10421" coordsize="2218,0" path="m9347,10421l11565,10421e" filled="f" stroked="t" strokeweight=".706329pt" strokecolor="#646464">
                <v:path arrowok="t"/>
              </v:shape>
            </v:group>
            <v:group style="position:absolute;left:11560;top:9722;width:2;height:6636" coordorigin="11560,9722" coordsize="2,6636">
              <v:shape style="position:absolute;left:11560;top:9722;width:2;height:6636" coordorigin="11560,9722" coordsize="0,6636" path="m11560,16358l11560,9722e" filled="f" stroked="t" strokeweight=".706329pt" strokecolor="#606060">
                <v:path arrowok="t"/>
              </v:shape>
            </v:group>
            <v:group style="position:absolute;left:838;top:10756;width:2896;height:2" coordorigin="838,10756" coordsize="2896,2">
              <v:shape style="position:absolute;left:838;top:10756;width:2896;height:2" coordorigin="838,10756" coordsize="2896,0" path="m838,10756l3734,10756e" filled="f" stroked="t" strokeweight=".706329pt" strokecolor="#6B6B6B">
                <v:path arrowok="t"/>
              </v:shape>
            </v:group>
            <v:group style="position:absolute;left:3678;top:10753;width:151;height:2" coordorigin="3678,10753" coordsize="151,2">
              <v:shape style="position:absolute;left:3678;top:10753;width:151;height:2" coordorigin="3678,10753" coordsize="151,0" path="m3678,10753l3828,10753e" filled="f" stroked="t" strokeweight=".470886pt" strokecolor="#444444">
                <v:path arrowok="t"/>
              </v:shape>
            </v:group>
            <v:group style="position:absolute;left:3772;top:10753;width:7793;height:2" coordorigin="3772,10753" coordsize="7793,2">
              <v:shape style="position:absolute;left:3772;top:10753;width:7793;height:2" coordorigin="3772,10753" coordsize="7793,0" path="m3772,10753l11565,10753e" filled="f" stroked="t" strokeweight=".706329pt" strokecolor="#676767">
                <v:path arrowok="t"/>
              </v:shape>
            </v:group>
            <v:group style="position:absolute;left:876;top:10991;width:2044;height:2" coordorigin="876,10991" coordsize="2044,2">
              <v:shape style="position:absolute;left:876;top:10991;width:2044;height:2" coordorigin="876,10991" coordsize="2044,0" path="m876,10991l2919,10991e" filled="f" stroked="t" strokeweight=".706329pt" strokecolor="#6B6B6B">
                <v:path arrowok="t"/>
              </v:shape>
            </v:group>
            <v:group style="position:absolute;left:2863;top:10991;width:410;height:2" coordorigin="2863,10991" coordsize="410,2">
              <v:shape style="position:absolute;left:2863;top:10991;width:410;height:2" coordorigin="2863,10991" coordsize="410,0" path="m2863,10991l3273,10991e" filled="f" stroked="t" strokeweight=".470886pt" strokecolor="#575757">
                <v:path arrowok="t"/>
              </v:shape>
            </v:group>
            <v:group style="position:absolute;left:3216;top:10991;width:518;height:2" coordorigin="3216,10991" coordsize="518,2">
              <v:shape style="position:absolute;left:3216;top:10991;width:518;height:2" coordorigin="3216,10991" coordsize="518,0" path="m3216,10991l3734,10991e" filled="f" stroked="t" strokeweight=".706329pt" strokecolor="#6B6B6B">
                <v:path arrowok="t"/>
              </v:shape>
            </v:group>
            <v:group style="position:absolute;left:3678;top:10991;width:245;height:2" coordorigin="3678,10991" coordsize="245,2">
              <v:shape style="position:absolute;left:3678;top:10991;width:245;height:2" coordorigin="3678,10991" coordsize="245,0" path="m3678,10991l3922,10991e" filled="f" stroked="t" strokeweight=".470886pt" strokecolor="#545454">
                <v:path arrowok="t"/>
              </v:shape>
            </v:group>
            <v:group style="position:absolute;left:3866;top:10993;width:7704;height:2" coordorigin="3866,10993" coordsize="7704,2">
              <v:shape style="position:absolute;left:3866;top:10993;width:7704;height:2" coordorigin="3866,10993" coordsize="7704,0" path="m3866,10993l11570,10993e" filled="f" stroked="t" strokeweight=".706329pt" strokecolor="#646464">
                <v:path arrowok="t"/>
              </v:shape>
            </v:group>
            <v:group style="position:absolute;left:713;top:11039;width:2;height:5339" coordorigin="713,11039" coordsize="2,5339">
              <v:shape style="position:absolute;left:713;top:11039;width:2;height:5339" coordorigin="713,11039" coordsize="0,5339" path="m713,16377l713,11039e" filled="f" stroked="t" strokeweight=".706329pt" strokecolor="#575757">
                <v:path arrowok="t"/>
              </v:shape>
            </v:group>
            <v:group style="position:absolute;left:711;top:11466;width:3023;height:2" coordorigin="711,11466" coordsize="3023,2">
              <v:shape style="position:absolute;left:711;top:11466;width:3023;height:2" coordorigin="711,11466" coordsize="3023,0" path="m711,11466l3734,11466e" filled="f" stroked="t" strokeweight=".706329pt" strokecolor="#646464">
                <v:path arrowok="t"/>
              </v:shape>
            </v:group>
            <v:group style="position:absolute;left:3678;top:11466;width:245;height:2" coordorigin="3678,11466" coordsize="245,2">
              <v:shape style="position:absolute;left:3678;top:11466;width:245;height:2" coordorigin="3678,11466" coordsize="245,0" path="m3678,11466l3922,11466e" filled="f" stroked="t" strokeweight=".470886pt" strokecolor="#4B4B4B">
                <v:path arrowok="t"/>
              </v:shape>
            </v:group>
            <v:group style="position:absolute;left:3866;top:11466;width:3136;height:2" coordorigin="3866,11466" coordsize="3136,2">
              <v:shape style="position:absolute;left:3866;top:11466;width:3136;height:2" coordorigin="3866,11466" coordsize="3136,0" path="m3866,11466l7002,11466e" filled="f" stroked="t" strokeweight=".706329pt" strokecolor="#6B6B6B">
                <v:path arrowok="t"/>
              </v:shape>
            </v:group>
            <v:group style="position:absolute;left:6946;top:11466;width:466;height:2" coordorigin="6946,11466" coordsize="466,2">
              <v:shape style="position:absolute;left:6946;top:11466;width:466;height:2" coordorigin="6946,11466" coordsize="466,0" path="m6946,11466l7412,11466e" filled="f" stroked="t" strokeweight=".470886pt" strokecolor="#545454">
                <v:path arrowok="t"/>
              </v:shape>
            </v:group>
            <v:group style="position:absolute;left:7355;top:11469;width:4210;height:2" coordorigin="7355,11469" coordsize="4210,2">
              <v:shape style="position:absolute;left:7355;top:11469;width:4210;height:2" coordorigin="7355,11469" coordsize="4210,0" path="m7355,11469l11565,11469e" filled="f" stroked="t" strokeweight=".706329pt" strokecolor="#6B6B6B">
                <v:path arrowok="t"/>
              </v:shape>
            </v:group>
            <v:group style="position:absolute;left:11560;top:11205;width:2;height:285" coordorigin="11560,11205" coordsize="2,285">
              <v:shape style="position:absolute;left:11560;top:11205;width:2;height:285" coordorigin="11560,11205" coordsize="0,285" path="m11560,11490l11560,11205e" filled="f" stroked="t" strokeweight=".470886pt" strokecolor="#444444">
                <v:path arrowok="t"/>
              </v:shape>
            </v:group>
            <v:group style="position:absolute;left:716;top:11419;width:2;height:314" coordorigin="716,11419" coordsize="2,314">
              <v:shape style="position:absolute;left:716;top:11419;width:2;height:314" coordorigin="716,11419" coordsize="0,314" path="m716,11733l716,11419e" filled="f" stroked="t" strokeweight=".470886pt" strokecolor="#3F3F3F">
                <v:path arrowok="t"/>
              </v:shape>
            </v:group>
            <v:group style="position:absolute;left:706;top:11706;width:10863;height:2" coordorigin="706,11706" coordsize="10863,2">
              <v:shape style="position:absolute;left:706;top:11706;width:10863;height:2" coordorigin="706,11706" coordsize="10863,0" path="m706,11706l11570,11706e" filled="f" stroked="t" strokeweight=".706329pt" strokecolor="#676767">
                <v:path arrowok="t"/>
              </v:shape>
            </v:group>
            <v:group style="position:absolute;left:1191;top:11699;width:2;height:566" coordorigin="1191,11699" coordsize="2,566">
              <v:shape style="position:absolute;left:1191;top:11699;width:2;height:566" coordorigin="1191,11699" coordsize="0,566" path="m1191,12265l1191,11699e" filled="f" stroked="t" strokeweight=".706329pt" strokecolor="#545454">
                <v:path arrowok="t"/>
              </v:shape>
            </v:group>
            <v:group style="position:absolute;left:1690;top:11690;width:2;height:737" coordorigin="1690,11690" coordsize="2,737">
              <v:shape style="position:absolute;left:1690;top:11690;width:2;height:737" coordorigin="1690,11690" coordsize="0,737" path="m1690,12427l1690,11690e" filled="f" stroked="t" strokeweight=".235443pt" strokecolor="#707070">
                <v:path arrowok="t"/>
              </v:shape>
            </v:group>
            <v:group style="position:absolute;left:706;top:11949;width:1921;height:2" coordorigin="706,11949" coordsize="1921,2">
              <v:shape style="position:absolute;left:706;top:11949;width:1921;height:2" coordorigin="706,11949" coordsize="1921,0" path="m706,11949l2628,11949e" filled="f" stroked="t" strokeweight=".706329pt" strokecolor="#676767">
                <v:path arrowok="t"/>
              </v:shape>
            </v:group>
            <v:group style="position:absolute;left:2434;top:11661;width:2;height:309" coordorigin="2434,11661" coordsize="2,309">
              <v:shape style="position:absolute;left:2434;top:11661;width:2;height:309" coordorigin="2434,11661" coordsize="0,309" path="m2434,11970l2434,11661e" filled="f" stroked="t" strokeweight=".706329pt" strokecolor="#3B3B3B">
                <v:path arrowok="t"/>
              </v:shape>
            </v:group>
            <v:group style="position:absolute;left:2392;top:11947;width:2590;height:2" coordorigin="2392,11947" coordsize="2590,2">
              <v:shape style="position:absolute;left:2392;top:11947;width:2590;height:2" coordorigin="2392,11947" coordsize="2590,0" path="m2392,11947l4982,11947e" filled="f" stroked="t" strokeweight=".470886pt" strokecolor="#676767">
                <v:path arrowok="t"/>
              </v:shape>
            </v:group>
            <v:group style="position:absolute;left:4925;top:11944;width:6639;height:2" coordorigin="4925,11944" coordsize="6639,2">
              <v:shape style="position:absolute;left:4925;top:11944;width:6639;height:2" coordorigin="4925,11944" coordsize="6639,0" path="m4925,11944l11565,11944e" filled="f" stroked="t" strokeweight=".706329pt" strokecolor="#6B6B6B">
                <v:path arrowok="t"/>
              </v:shape>
            </v:group>
            <v:group style="position:absolute;left:7393;top:11690;width:2;height:1222" coordorigin="7393,11690" coordsize="2,1222">
              <v:shape style="position:absolute;left:7393;top:11690;width:2;height:1222" coordorigin="7393,11690" coordsize="0,1222" path="m7393,12912l7393,11690e" filled="f" stroked="t" strokeweight=".706329pt" strokecolor="#5B5B5B">
                <v:path arrowok="t"/>
              </v:shape>
            </v:group>
            <v:group style="position:absolute;left:1194;top:11899;width:2;height:1692" coordorigin="1194,11899" coordsize="2,1692">
              <v:shape style="position:absolute;left:1194;top:11899;width:2;height:1692" coordorigin="1194,11899" coordsize="0,1692" path="m1194,13591l1194,11899e" filled="f" stroked="t" strokeweight=".941772pt" strokecolor="#5B5B5B">
                <v:path arrowok="t"/>
              </v:shape>
            </v:group>
            <v:group style="position:absolute;left:2434;top:11899;width:2;height:556" coordorigin="2434,11899" coordsize="2,556">
              <v:shape style="position:absolute;left:2434;top:11899;width:2;height:556" coordorigin="2434,11899" coordsize="0,556" path="m2434,12455l2434,11899e" filled="f" stroked="t" strokeweight=".706329pt" strokecolor="#575757">
                <v:path arrowok="t"/>
              </v:shape>
            </v:group>
            <v:group style="position:absolute;left:1690;top:12427;width:2;height:3927" coordorigin="1690,12427" coordsize="2,3927">
              <v:shape style="position:absolute;left:1690;top:12427;width:2;height:3927" coordorigin="1690,12427" coordsize="0,3927" path="m1690,16353l1690,12427e" filled="f" stroked="t" strokeweight=".235443pt" strokecolor="#000000">
                <v:path arrowok="t"/>
              </v:shape>
            </v:group>
            <v:group style="position:absolute;left:2434;top:12398;width:2;height:276" coordorigin="2434,12398" coordsize="2,276">
              <v:shape style="position:absolute;left:2434;top:12398;width:2;height:276" coordorigin="2434,12398" coordsize="0,276" path="m2434,12674l2434,12398e" filled="f" stroked="t" strokeweight=".470886pt" strokecolor="#383838">
                <v:path arrowok="t"/>
              </v:shape>
            </v:group>
            <v:group style="position:absolute;left:2434;top:12617;width:2;height:594" coordorigin="2434,12617" coordsize="2,594">
              <v:shape style="position:absolute;left:2434;top:12617;width:2;height:594" coordorigin="2434,12617" coordsize="0,594" path="m2434,13211l2434,12617e" filled="f" stroked="t" strokeweight=".706329pt" strokecolor="#575757">
                <v:path arrowok="t"/>
              </v:shape>
            </v:group>
            <v:group style="position:absolute;left:11560;top:12617;width:2;height:204" coordorigin="11560,12617" coordsize="2,204">
              <v:shape style="position:absolute;left:11560;top:12617;width:2;height:204" coordorigin="11560,12617" coordsize="0,204" path="m11560,12821l11560,12617e" filled="f" stroked="t" strokeweight=".470886pt" strokecolor="#383838">
                <v:path arrowok="t"/>
              </v:shape>
            </v:group>
            <v:group style="position:absolute;left:716;top:12855;width:2;height:209" coordorigin="716,12855" coordsize="2,209">
              <v:shape style="position:absolute;left:716;top:12855;width:2;height:209" coordorigin="716,12855" coordsize="0,209" path="m716,13064l716,12855e" filled="f" stroked="t" strokeweight=".470886pt" strokecolor="#3B3B3B">
                <v:path arrowok="t"/>
              </v:shape>
            </v:group>
            <v:group style="position:absolute;left:3244;top:12883;width:2;height:152" coordorigin="3244,12883" coordsize="2,152">
              <v:shape style="position:absolute;left:3244;top:12883;width:2;height:152" coordorigin="3244,12883" coordsize="0,152" path="m3244,13035l3244,12883e" filled="f" stroked="t" strokeweight=".706329pt" strokecolor="#000000">
                <v:path arrowok="t"/>
              </v:shape>
            </v:group>
            <v:group style="position:absolute;left:7393;top:12855;width:2;height:209" coordorigin="7393,12855" coordsize="2,209">
              <v:shape style="position:absolute;left:7393;top:12855;width:2;height:209" coordorigin="7393,12855" coordsize="0,209" path="m7393,13064l7393,12855e" filled="f" stroked="t" strokeweight=".470886pt" strokecolor="#2F2F2F">
                <v:path arrowok="t"/>
              </v:shape>
            </v:group>
            <v:group style="position:absolute;left:3261;top:13130;width:2;height:81" coordorigin="3261,13130" coordsize="2,81">
              <v:shape style="position:absolute;left:3261;top:13130;width:2;height:81" coordorigin="3261,13130" coordsize="0,81" path="m3261,13211l3261,13130e" filled="f" stroked="t" strokeweight=".941772pt" strokecolor="#5B6493">
                <v:path arrowok="t"/>
              </v:shape>
            </v:group>
            <v:group style="position:absolute;left:7393;top:13007;width:2;height:204" coordorigin="7393,13007" coordsize="2,204">
              <v:shape style="position:absolute;left:7393;top:13007;width:2;height:204" coordorigin="7393,13007" coordsize="0,204" path="m7393,13211l7393,13007e" filled="f" stroked="t" strokeweight=".470886pt" strokecolor="#4B4B4B">
                <v:path arrowok="t"/>
              </v:shape>
            </v:group>
            <v:group style="position:absolute;left:2434;top:13154;width:2;height:214" coordorigin="2434,13154" coordsize="2,214">
              <v:shape style="position:absolute;left:2434;top:13154;width:2;height:214" coordorigin="2434,13154" coordsize="0,214" path="m2434,13368l2434,13154e" filled="f" stroked="t" strokeweight=".470886pt" strokecolor="#282828">
                <v:path arrowok="t"/>
              </v:shape>
            </v:group>
            <v:group style="position:absolute;left:3268;top:13159;width:2;height:114" coordorigin="3268,13159" coordsize="2,114">
              <v:shape style="position:absolute;left:3268;top:13159;width:2;height:114" coordorigin="3268,13159" coordsize="0,114" path="m3268,13273l3268,13159e" filled="f" stroked="t" strokeweight="3.296203pt" strokecolor="#383F74">
                <v:path arrowok="t"/>
              </v:shape>
            </v:group>
            <v:group style="position:absolute;left:7393;top:13154;width:2;height:437" coordorigin="7393,13154" coordsize="2,437">
              <v:shape style="position:absolute;left:7393;top:13154;width:2;height:437" coordorigin="7393,13154" coordsize="0,437" path="m7393,13591l7393,13154e" filled="f" stroked="t" strokeweight=".941772pt" strokecolor="#575757">
                <v:path arrowok="t"/>
              </v:shape>
            </v:group>
            <v:group style="position:absolute;left:3244;top:13244;width:2;height:95" coordorigin="3244,13244" coordsize="2,95">
              <v:shape style="position:absolute;left:3244;top:13244;width:2;height:95" coordorigin="3244,13244" coordsize="0,95" path="m3244,13339l3244,13244e" filled="f" stroked="t" strokeweight="1.648101pt" strokecolor="#384883">
                <v:path arrowok="t"/>
              </v:shape>
            </v:group>
            <v:group style="position:absolute;left:2434;top:13311;width:2;height:599" coordorigin="2434,13311" coordsize="2,599">
              <v:shape style="position:absolute;left:2434;top:13311;width:2;height:599" coordorigin="2434,13311" coordsize="0,599" path="m2434,13910l2434,13311e" filled="f" stroked="t" strokeweight=".706329pt" strokecolor="#606060">
                <v:path arrowok="t"/>
              </v:shape>
            </v:group>
            <v:group style="position:absolute;left:3268;top:13320;width:2;height:271" coordorigin="3268,13320" coordsize="2,271">
              <v:shape style="position:absolute;left:3268;top:13320;width:2;height:271" coordorigin="3268,13320" coordsize="0,271" path="m3268,13591l3268,13320e" filled="f" stroked="t" strokeweight=".706329pt" strokecolor="#2F3867">
                <v:path arrowok="t"/>
              </v:shape>
            </v:group>
            <v:group style="position:absolute;left:716;top:13534;width:2;height:185" coordorigin="716,13534" coordsize="2,185">
              <v:shape style="position:absolute;left:716;top:13534;width:2;height:185" coordorigin="716,13534" coordsize="0,185" path="m716,13720l716,13534e" filled="f" stroked="t" strokeweight=".470886pt" strokecolor="#343434">
                <v:path arrowok="t"/>
              </v:shape>
            </v:group>
            <v:group style="position:absolute;left:1196;top:13534;width:2;height:185" coordorigin="1196,13534" coordsize="2,185">
              <v:shape style="position:absolute;left:1196;top:13534;width:2;height:185" coordorigin="1196,13534" coordsize="0,185" path="m1196,13720l1196,13534e" filled="f" stroked="t" strokeweight=".470886pt" strokecolor="#2F2F2F">
                <v:path arrowok="t"/>
              </v:shape>
            </v:group>
            <v:group style="position:absolute;left:7393;top:13534;width:2;height:242" coordorigin="7393,13534" coordsize="2,242">
              <v:shape style="position:absolute;left:7393;top:13534;width:2;height:242" coordorigin="7393,13534" coordsize="0,242" path="m7393,13777l7393,13534e" filled="f" stroked="t" strokeweight=".470886pt" strokecolor="#2F2F2F">
                <v:path arrowok="t"/>
              </v:shape>
            </v:group>
            <v:group style="position:absolute;left:716;top:13663;width:2;height:114" coordorigin="716,13663" coordsize="2,114">
              <v:shape style="position:absolute;left:716;top:13663;width:2;height:114" coordorigin="716,13663" coordsize="0,114" path="m716,13777l716,13663e" filled="f" stroked="t" strokeweight=".470886pt" strokecolor="#484848">
                <v:path arrowok="t"/>
              </v:shape>
            </v:group>
            <v:group style="position:absolute;left:1196;top:13663;width:2;height:685" coordorigin="1196,13663" coordsize="2,685">
              <v:shape style="position:absolute;left:1196;top:13663;width:2;height:685" coordorigin="1196,13663" coordsize="0,685" path="m1196,14347l1196,13663e" filled="f" stroked="t" strokeweight=".706329pt" strokecolor="#545454">
                <v:path arrowok="t"/>
              </v:shape>
            </v:group>
            <v:group style="position:absolute;left:9879;top:13691;width:2;height:57" coordorigin="9879,13691" coordsize="2,57">
              <v:shape style="position:absolute;left:9879;top:13691;width:2;height:57" coordorigin="9879,13691" coordsize="0,57" path="m9879,13748l9879,13691e" filled="f" stroked="t" strokeweight=".706329pt" strokecolor="#A3A3A8">
                <v:path arrowok="t"/>
              </v:shape>
            </v:group>
            <v:group style="position:absolute;left:7395;top:13720;width:2;height:1650" coordorigin="7395,13720" coordsize="2,1650">
              <v:shape style="position:absolute;left:7395;top:13720;width:2;height:1650" coordorigin="7395,13720" coordsize="0,1650" path="m7395,15369l7395,13720e" filled="f" stroked="t" strokeweight=".706329pt" strokecolor="#5B5B5B">
                <v:path arrowok="t"/>
              </v:shape>
            </v:group>
            <v:group style="position:absolute;left:9891;top:13734;width:2;height:228" coordorigin="9891,13734" coordsize="2,228">
              <v:shape style="position:absolute;left:9891;top:13734;width:2;height:228" coordorigin="9891,13734" coordsize="0,228" path="m9891,13962l9891,13734e" filled="f" stroked="t" strokeweight="1.648101pt" strokecolor="#6B708C">
                <v:path arrowok="t"/>
              </v:shape>
            </v:group>
            <v:group style="position:absolute;left:9874;top:13881;width:636;height:2" coordorigin="9874,13881" coordsize="636,2">
              <v:shape style="position:absolute;left:9874;top:13881;width:636;height:2" coordorigin="9874,13881" coordsize="636,0" path="m9874,13881l10510,13881e" filled="f" stroked="t" strokeweight="1.648101pt" strokecolor="#545770">
                <v:path arrowok="t"/>
              </v:shape>
            </v:group>
            <v:group style="position:absolute;left:706;top:14014;width:1733;height:2" coordorigin="706,14014" coordsize="1733,2">
              <v:shape style="position:absolute;left:706;top:14014;width:1733;height:2" coordorigin="706,14014" coordsize="1733,0" path="m706,14014l2439,14014e" filled="f" stroked="t" strokeweight=".706329pt" strokecolor="#646464">
                <v:path arrowok="t"/>
              </v:shape>
            </v:group>
            <v:group style="position:absolute;left:2434;top:13853;width:2;height:200" coordorigin="2434,13853" coordsize="2,200">
              <v:shape style="position:absolute;left:2434;top:13853;width:2;height:200" coordorigin="2434,13853" coordsize="0,200" path="m2434,14053l2434,13853e" filled="f" stroked="t" strokeweight=".470886pt" strokecolor="#282828">
                <v:path arrowok="t"/>
              </v:shape>
            </v:group>
            <v:group style="position:absolute;left:1690;top:13986;width:2;height:38" coordorigin="1690,13986" coordsize="2,38">
              <v:shape style="position:absolute;left:1690;top:13986;width:2;height:38" coordorigin="1690,13986" coordsize="0,38" path="m1690,14024l1690,13986e" filled="f" stroked="t" strokeweight=".706329pt" strokecolor="#484848">
                <v:path arrowok="t"/>
              </v:shape>
            </v:group>
            <v:group style="position:absolute;left:2434;top:13995;width:2;height:490" coordorigin="2434,13995" coordsize="2,490">
              <v:shape style="position:absolute;left:2434;top:13995;width:2;height:490" coordorigin="2434,13995" coordsize="0,490" path="m2434,14485l2434,13995e" filled="f" stroked="t" strokeweight=".706329pt" strokecolor="#5B5B5B">
                <v:path arrowok="t"/>
              </v:shape>
            </v:group>
            <v:group style="position:absolute;left:11560;top:13995;width:2;height:352" coordorigin="11560,13995" coordsize="2,352">
              <v:shape style="position:absolute;left:11560;top:13995;width:2;height:352" coordorigin="11560,13995" coordsize="0,352" path="m11560,14347l11560,13995e" filled="f" stroked="t" strokeweight=".470886pt" strokecolor="#4B4B4B">
                <v:path arrowok="t"/>
              </v:shape>
            </v:group>
            <v:group style="position:absolute;left:716;top:14290;width:2;height:195" coordorigin="716,14290" coordsize="2,195">
              <v:shape style="position:absolute;left:716;top:14290;width:2;height:195" coordorigin="716,14290" coordsize="0,195" path="m716,14485l716,14290e" filled="f" stroked="t" strokeweight=".470886pt" strokecolor="#484848">
                <v:path arrowok="t"/>
              </v:shape>
            </v:group>
            <v:group style="position:absolute;left:1196;top:14290;width:2;height:195" coordorigin="1196,14290" coordsize="2,195">
              <v:shape style="position:absolute;left:1196;top:14290;width:2;height:195" coordorigin="1196,14290" coordsize="0,195" path="m1196,14485l1196,14290e" filled="f" stroked="t" strokeweight=".470886pt" strokecolor="#444444">
                <v:path arrowok="t"/>
              </v:shape>
            </v:group>
            <v:group style="position:absolute;left:2434;top:14428;width:2;height:338" coordorigin="2434,14428" coordsize="2,338">
              <v:shape style="position:absolute;left:2434;top:14428;width:2;height:338" coordorigin="2434,14428" coordsize="0,338" path="m2434,14766l2434,14428e" filled="f" stroked="t" strokeweight=".470886pt" strokecolor="#3F3F3F">
                <v:path arrowok="t"/>
              </v:shape>
            </v:group>
            <v:group style="position:absolute;left:3447;top:15108;width:607;height:2" coordorigin="3447,15108" coordsize="607,2">
              <v:shape style="position:absolute;left:3447;top:15108;width:607;height:2" coordorigin="3447,15108" coordsize="607,0" path="m3447,15108l4054,15108e" filled="f" stroked="t" strokeweight=".235443pt" strokecolor="#6767A8">
                <v:path arrowok="t"/>
              </v:shape>
            </v:group>
            <v:group style="position:absolute;left:1194;top:14428;width:2;height:423" coordorigin="1194,14428" coordsize="2,423">
              <v:shape style="position:absolute;left:1194;top:14428;width:2;height:423" coordorigin="1194,14428" coordsize="0,423" path="m1194,14851l1194,14428e" filled="f" stroked="t" strokeweight=".941772pt" strokecolor="#646464">
                <v:path arrowok="t"/>
              </v:shape>
            </v:group>
            <v:group style="position:absolute;left:2434;top:14709;width:2;height:1664" coordorigin="2434,14709" coordsize="2,1664">
              <v:shape style="position:absolute;left:2434;top:14709;width:2;height:1664" coordorigin="2434,14709" coordsize="0,1664" path="m2434,16372l2434,14709e" filled="f" stroked="t" strokeweight=".706329pt" strokecolor="#5B5B5B">
                <v:path arrowok="t"/>
              </v:shape>
            </v:group>
            <v:group style="position:absolute;left:11560;top:14709;width:2;height:138" coordorigin="11560,14709" coordsize="2,138">
              <v:shape style="position:absolute;left:11560;top:14709;width:2;height:138" coordorigin="11560,14709" coordsize="0,138" path="m11560,14846l11560,14709e" filled="f" stroked="t" strokeweight=".470886pt" strokecolor="#3F3F3F">
                <v:path arrowok="t"/>
              </v:shape>
            </v:group>
            <v:group style="position:absolute;left:716;top:14789;width:2;height:219" coordorigin="716,14789" coordsize="2,219">
              <v:shape style="position:absolute;left:716;top:14789;width:2;height:219" coordorigin="716,14789" coordsize="0,219" path="m716,15008l716,14789e" filled="f" stroked="t" strokeweight=".470886pt" strokecolor="#343434">
                <v:path arrowok="t"/>
              </v:shape>
            </v:group>
            <v:group style="position:absolute;left:1196;top:14789;width:2;height:219" coordorigin="1196,14789" coordsize="2,219">
              <v:shape style="position:absolute;left:1196;top:14789;width:2;height:219" coordorigin="1196,14789" coordsize="0,219" path="m1196,15008l1196,14789e" filled="f" stroked="t" strokeweight=".470886pt" strokecolor="#484848">
                <v:path arrowok="t"/>
              </v:shape>
            </v:group>
            <v:group style="position:absolute;left:716;top:14951;width:2;height:185" coordorigin="716,14951" coordsize="2,185">
              <v:shape style="position:absolute;left:716;top:14951;width:2;height:185" coordorigin="716,14951" coordsize="0,185" path="m716,15136l716,14951e" filled="f" stroked="t" strokeweight=".470886pt" strokecolor="#484848">
                <v:path arrowok="t"/>
              </v:shape>
            </v:group>
            <v:group style="position:absolute;left:1196;top:14951;width:2;height:185" coordorigin="1196,14951" coordsize="2,185">
              <v:shape style="position:absolute;left:1196;top:14951;width:2;height:185" coordorigin="1196,14951" coordsize="0,185" path="m1196,15136l1196,14951e" filled="f" stroked="t" strokeweight=".470886pt" strokecolor="#343434">
                <v:path arrowok="t"/>
              </v:shape>
            </v:group>
            <v:group style="position:absolute;left:4045;top:15141;width:202;height:2" coordorigin="4045,15141" coordsize="202,2">
              <v:shape style="position:absolute;left:4045;top:15141;width:202;height:2" coordorigin="4045,15141" coordsize="202,0" path="m4045,15141l4247,15141e" filled="f" stroked="t" strokeweight=".470886pt" strokecolor="#3B44CC">
                <v:path arrowok="t"/>
              </v:shape>
            </v:group>
            <v:group style="position:absolute;left:1196;top:15079;width:2;height:1298" coordorigin="1196,15079" coordsize="2,1298">
              <v:shape style="position:absolute;left:1196;top:15079;width:2;height:1298" coordorigin="1196,15079" coordsize="0,1298" path="m1196,16377l1196,15079e" filled="f" stroked="t" strokeweight=".706329pt" strokecolor="#575757">
                <v:path arrowok="t"/>
              </v:shape>
            </v:group>
            <v:group style="position:absolute;left:7398;top:15312;width:2;height:290" coordorigin="7398,15312" coordsize="2,290">
              <v:shape style="position:absolute;left:7398;top:15312;width:2;height:290" coordorigin="7398,15312" coordsize="0,290" path="m7398,15602l7398,15312e" filled="f" stroked="t" strokeweight=".470886pt" strokecolor="#3F3F3F">
                <v:path arrowok="t"/>
              </v:shape>
            </v:group>
            <v:group style="position:absolute;left:7398;top:15545;width:2;height:822" coordorigin="7398,15545" coordsize="2,822">
              <v:shape style="position:absolute;left:7398;top:15545;width:2;height:822" coordorigin="7398,15545" coordsize="0,822" path="m7398,16368l7398,15545e" filled="f" stroked="t" strokeweight=".706329pt" strokecolor="#646464">
                <v:path arrowok="t"/>
              </v:shape>
            </v:group>
            <v:group style="position:absolute;left:11567;top:10806;width:2;height:5106" coordorigin="11567,10806" coordsize="2,5106">
              <v:shape style="position:absolute;left:11567;top:10806;width:2;height:5106" coordorigin="11567,10806" coordsize="0,5106" path="m11567,15911l11567,10806e" filled="f" stroked="t" strokeweight=".470886pt" strokecolor="#575757">
                <v:path arrowok="t"/>
              </v:shape>
            </v:group>
            <v:group style="position:absolute;left:711;top:16370;width:10101;height:2" coordorigin="711,16370" coordsize="10101,2">
              <v:shape style="position:absolute;left:711;top:16370;width:10101;height:2" coordorigin="711,16370" coordsize="10101,0" path="m711,16370l10812,16370e" filled="f" stroked="t" strokeweight=".706329pt" strokecolor="#6B6B6B">
                <v:path arrowok="t"/>
              </v:shape>
            </v:group>
            <v:group style="position:absolute;left:3419;top:16363;width:174;height:2" coordorigin="3419,16363" coordsize="174,2">
              <v:shape style="position:absolute;left:3419;top:16363;width:174;height:2" coordorigin="3419,16363" coordsize="174,0" path="m3419,16363l3593,16363e" filled="f" stroked="t" strokeweight=".470886pt" strokecolor="#4F4F4F">
                <v:path arrowok="t"/>
              </v:shape>
            </v:group>
            <v:group style="position:absolute;left:3626;top:16363;width:372;height:2" coordorigin="3626,16363" coordsize="372,2">
              <v:shape style="position:absolute;left:3626;top:16363;width:372;height:2" coordorigin="3626,16363" coordsize="372,0" path="m3626,16363l3998,16363e" filled="f" stroked="t" strokeweight=".941772pt" strokecolor="#878787">
                <v:path arrowok="t"/>
              </v:shape>
            </v:group>
            <v:group style="position:absolute;left:2863;top:16358;width:8711;height:2" coordorigin="2863,16358" coordsize="8711,2">
              <v:shape style="position:absolute;left:2863;top:16358;width:8711;height:2" coordorigin="2863,16358" coordsize="8711,0" path="m2863,16358l11574,16358e" filled="f" stroked="t" strokeweight=".706329pt" strokecolor="#70707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44812pt;margin-top:9.988283pt;width:80.800028pt;height:30.5pt;mso-position-horizontal-relative:page;mso-position-vertical-relative:paragraph;z-index:-13585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2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28283"/>
                      <w:spacing w:val="-18"/>
                      <w:w w:val="57"/>
                      <w:position w:val="23"/>
                    </w:rPr>
                    <w:t>\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B6B6B"/>
                      <w:spacing w:val="0"/>
                      <w:w w:val="28"/>
                      <w:i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B6B6B"/>
                      <w:spacing w:val="-45"/>
                      <w:w w:val="28"/>
                      <w:i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3D3D3D"/>
                      <w:spacing w:val="0"/>
                      <w:w w:val="53"/>
                      <w:position w:val="23"/>
                    </w:rPr>
                    <w:t>o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-191"/>
                      <w:w w:val="56"/>
                      <w:i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65656"/>
                      <w:spacing w:val="-33"/>
                      <w:w w:val="151"/>
                      <w:position w:val="23"/>
                    </w:rPr>
                    <w:t>"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0"/>
                      <w:w w:val="55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-78"/>
                      <w:w w:val="56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ACBAD6"/>
                      <w:spacing w:val="0"/>
                      <w:w w:val="30"/>
                      <w:position w:val="2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ACBAD6"/>
                      <w:spacing w:val="-47"/>
                      <w:w w:val="100"/>
                      <w:position w:val="23"/>
                    </w:rPr>
                    <w:t> 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0"/>
                      <w:w w:val="55"/>
                      <w:i/>
                      <w:position w:val="-1"/>
                    </w:rPr>
                    <w:t>1,'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-98"/>
                      <w:w w:val="55"/>
                      <w:i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828283"/>
                      <w:spacing w:val="-137"/>
                      <w:w w:val="139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-137"/>
                      <w:w w:val="55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19"/>
                      <w:w w:val="55"/>
                      <w:emboss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19"/>
                      <w:w w:val="55"/>
                      <w:emboss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19"/>
                      <w:w w:val="55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626793"/>
                      <w:spacing w:val="19"/>
                      <w:w w:val="55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A7A7A5"/>
                      <w:spacing w:val="26"/>
                      <w:w w:val="45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828283"/>
                      <w:spacing w:val="0"/>
                      <w:w w:val="6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828283"/>
                      <w:spacing w:val="-2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A7A7A5"/>
                      <w:spacing w:val="0"/>
                      <w:w w:val="6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A7A7A5"/>
                      <w:spacing w:val="-96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A7A7A5"/>
                      <w:spacing w:val="0"/>
                      <w:w w:val="61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9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3"/>
          <w:spacing w:val="0"/>
          <w:w w:val="58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828283"/>
          <w:spacing w:val="0"/>
          <w:w w:val="5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82828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0"/>
        </w:rPr>
        <w:t>ölge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75"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-3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202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959595"/>
          <w:spacing w:val="-10"/>
          <w:w w:val="202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6"/>
          <w:w w:val="80"/>
          <w:position w:val="-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80"/>
          <w:position w:val="-2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80"/>
          <w:position w:val="-2"/>
        </w:rPr>
        <w:t>aı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40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ACBAD6"/>
          <w:spacing w:val="0"/>
          <w:w w:val="42"/>
          <w:position w:val="-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CBAD6"/>
          <w:spacing w:val="0"/>
          <w:w w:val="42"/>
          <w:position w:val="-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ACBAD6"/>
          <w:spacing w:val="20"/>
          <w:w w:val="42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79"/>
          <w:position w:val="-2"/>
        </w:rPr>
        <w:t>ır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565656"/>
          <w:spacing w:val="-7"/>
          <w:w w:val="84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1"/>
          <w:w w:val="88"/>
          <w:position w:val="-2"/>
        </w:rPr>
        <w:t>c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69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201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-3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-3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16"/>
          <w:position w:val="-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-3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8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1430"/>
        <w:jc w:val="right"/>
        <w:tabs>
          <w:tab w:pos="400" w:val="left"/>
          <w:tab w:pos="8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5.640503pt;margin-top:9.961717pt;width:19.694701pt;height:39.5pt;mso-position-horizontal-relative:page;mso-position-vertical-relative:paragraph;z-index:-13582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9"/>
                    <w:jc w:val="left"/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Pr/>
                  <w:r>
                    <w:rPr>
                      <w:rFonts w:ascii="Arial" w:hAnsi="Arial" w:cs="Arial" w:eastAsia="Arial"/>
                      <w:sz w:val="79"/>
                      <w:szCs w:val="79"/>
                      <w:color w:val="2B368E"/>
                      <w:spacing w:val="0"/>
                      <w:w w:val="100"/>
                      <w:position w:val="-1"/>
                    </w:rPr>
                    <w:t>\\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6B6B6B"/>
          <w:w w:val="117"/>
          <w:position w:val="-4"/>
        </w:rPr>
        <w:t>\</w:t>
      </w:r>
      <w:r>
        <w:rPr>
          <w:rFonts w:ascii="Arial" w:hAnsi="Arial" w:cs="Arial" w:eastAsia="Arial"/>
          <w:sz w:val="13"/>
          <w:szCs w:val="13"/>
          <w:color w:val="6B6B6B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6B6B6B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6B6B6B"/>
          <w:w w:val="52"/>
          <w:position w:val="-4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6B6B6B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B6B6B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959595"/>
          <w:spacing w:val="-6"/>
          <w:w w:val="275"/>
          <w:position w:val="-4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0"/>
          <w:w w:val="38"/>
          <w:i/>
          <w:position w:val="-4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-36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0"/>
          <w:w w:val="38"/>
          <w:i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51"/>
          <w:i/>
          <w:position w:val="-4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1"/>
          <w:w w:val="51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7A7A5"/>
          <w:spacing w:val="0"/>
          <w:w w:val="88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A7A7A5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7A7A5"/>
          <w:spacing w:val="1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0"/>
          <w:w w:val="81"/>
          <w:position w:val="-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AB8"/>
          <w:spacing w:val="-20"/>
          <w:w w:val="81"/>
          <w:position w:val="-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54"/>
          <w:position w:val="-4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right="1279"/>
        <w:jc w:val="right"/>
        <w:tabs>
          <w:tab w:pos="5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8BAB8"/>
          <w:spacing w:val="0"/>
          <w:w w:val="68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B8BAB8"/>
          <w:spacing w:val="0"/>
          <w:w w:val="68"/>
          <w:position w:val="1"/>
        </w:rPr>
        <w:t>  </w:t>
      </w:r>
      <w:r>
        <w:rPr>
          <w:rFonts w:ascii="Arial" w:hAnsi="Arial" w:cs="Arial" w:eastAsia="Arial"/>
          <w:sz w:val="14"/>
          <w:szCs w:val="14"/>
          <w:color w:val="B8BAB8"/>
          <w:spacing w:val="0"/>
          <w:w w:val="68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959595"/>
          <w:spacing w:val="-2"/>
          <w:w w:val="192"/>
          <w:position w:val="1"/>
        </w:rPr>
        <w:t>,</w:t>
      </w:r>
      <w:r>
        <w:rPr>
          <w:rFonts w:ascii="Arial" w:hAnsi="Arial" w:cs="Arial" w:eastAsia="Arial"/>
          <w:sz w:val="14"/>
          <w:szCs w:val="14"/>
          <w:color w:val="959595"/>
          <w:spacing w:val="-35"/>
          <w:w w:val="192"/>
          <w:position w:val="1"/>
        </w:rPr>
        <w:t>,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94"/>
          <w:position w:val="1"/>
        </w:rPr>
        <w:t>."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47"/>
          <w:position w:val="1"/>
        </w:rPr>
        <w:t>:::-.</w:t>
      </w:r>
      <w:r>
        <w:rPr>
          <w:rFonts w:ascii="Arial" w:hAnsi="Arial" w:cs="Arial" w:eastAsia="Arial"/>
          <w:sz w:val="14"/>
          <w:szCs w:val="14"/>
          <w:color w:val="959595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828283"/>
          <w:spacing w:val="-9"/>
          <w:w w:val="105"/>
          <w:position w:val="1"/>
        </w:rPr>
        <w:t>t</w:t>
      </w:r>
      <w:r>
        <w:rPr>
          <w:rFonts w:ascii="Arial" w:hAnsi="Arial" w:cs="Arial" w:eastAsia="Arial"/>
          <w:sz w:val="14"/>
          <w:szCs w:val="14"/>
          <w:color w:val="B8BAB8"/>
          <w:spacing w:val="-19"/>
          <w:w w:val="134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68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959595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828283"/>
          <w:spacing w:val="-15"/>
          <w:w w:val="68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A7A7A5"/>
          <w:spacing w:val="-21"/>
          <w:w w:val="134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46"/>
          <w:position w:val="1"/>
        </w:rPr>
        <w:t>".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4"/>
          <w:szCs w:val="14"/>
          <w:color w:val="6B6B6B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315"/>
          <w:position w:val="1"/>
        </w:rPr>
        <w:t>,</w:t>
      </w:r>
      <w:r>
        <w:rPr>
          <w:rFonts w:ascii="Arial" w:hAnsi="Arial" w:cs="Arial" w:eastAsia="Arial"/>
          <w:sz w:val="14"/>
          <w:szCs w:val="14"/>
          <w:color w:val="959595"/>
          <w:spacing w:val="13"/>
          <w:w w:val="315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B8BAB8"/>
          <w:spacing w:val="0"/>
          <w:w w:val="60"/>
          <w:position w:val="1"/>
        </w:rPr>
        <w:t>"'</w:t>
      </w:r>
      <w:r>
        <w:rPr>
          <w:rFonts w:ascii="Arial" w:hAnsi="Arial" w:cs="Arial" w:eastAsia="Arial"/>
          <w:sz w:val="14"/>
          <w:szCs w:val="14"/>
          <w:color w:val="B8BAB8"/>
          <w:spacing w:val="0"/>
          <w:w w:val="61"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B8BAB8"/>
          <w:spacing w:val="-23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153"/>
          <w:position w:val="1"/>
        </w:rPr>
        <w:t>,..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8" w:after="0" w:line="70" w:lineRule="exact"/>
        <w:ind w:right="1371"/>
        <w:jc w:val="right"/>
        <w:tabs>
          <w:tab w:pos="134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59494pt;margin-top:1.827729pt;width:3.45696pt;height:12pt;mso-position-horizontal-relative:page;mso-position-vertical-relative:paragraph;z-index:-13584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959595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565656"/>
          <w:spacing w:val="0"/>
          <w:w w:val="207"/>
          <w:position w:val="-1"/>
        </w:rPr>
        <w:t>\</w:t>
      </w:r>
      <w:r>
        <w:rPr>
          <w:rFonts w:ascii="Arial" w:hAnsi="Arial" w:cs="Arial" w:eastAsia="Arial"/>
          <w:sz w:val="7"/>
          <w:szCs w:val="7"/>
          <w:color w:val="565656"/>
          <w:spacing w:val="0"/>
          <w:w w:val="207"/>
          <w:position w:val="-1"/>
        </w:rPr>
        <w:t>   </w:t>
      </w:r>
      <w:r>
        <w:rPr>
          <w:rFonts w:ascii="Arial" w:hAnsi="Arial" w:cs="Arial" w:eastAsia="Arial"/>
          <w:sz w:val="7"/>
          <w:szCs w:val="7"/>
          <w:color w:val="565656"/>
          <w:spacing w:val="1"/>
          <w:w w:val="207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75795E"/>
          <w:spacing w:val="0"/>
          <w:w w:val="207"/>
          <w:i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75795E"/>
          <w:spacing w:val="34"/>
          <w:w w:val="207"/>
          <w:i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828283"/>
          <w:spacing w:val="0"/>
          <w:w w:val="600"/>
          <w:i/>
          <w:position w:val="-1"/>
        </w:rPr>
        <w:t>1</w:t>
      </w:r>
      <w:r>
        <w:rPr>
          <w:rFonts w:ascii="Arial" w:hAnsi="Arial" w:cs="Arial" w:eastAsia="Arial"/>
          <w:sz w:val="7"/>
          <w:szCs w:val="7"/>
          <w:color w:val="828283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7"/>
          <w:szCs w:val="7"/>
          <w:color w:val="828283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7"/>
          <w:szCs w:val="7"/>
          <w:color w:val="959595"/>
          <w:spacing w:val="0"/>
          <w:w w:val="379"/>
          <w:position w:val="-1"/>
        </w:rPr>
        <w:t>,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3" w:lineRule="exact"/>
        <w:ind w:right="2472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8BAB8"/>
          <w:w w:val="76"/>
          <w:position w:val="-13"/>
        </w:rPr>
        <w:t>,</w:t>
      </w:r>
      <w:r>
        <w:rPr>
          <w:rFonts w:ascii="Arial" w:hAnsi="Arial" w:cs="Arial" w:eastAsia="Arial"/>
          <w:sz w:val="19"/>
          <w:szCs w:val="19"/>
          <w:color w:val="B8BAB8"/>
          <w:spacing w:val="-19"/>
          <w:w w:val="76"/>
          <w:position w:val="-13"/>
        </w:rPr>
        <w:t>.</w:t>
      </w:r>
      <w:r>
        <w:rPr>
          <w:rFonts w:ascii="Arial" w:hAnsi="Arial" w:cs="Arial" w:eastAsia="Arial"/>
          <w:sz w:val="19"/>
          <w:szCs w:val="19"/>
          <w:color w:val="828283"/>
          <w:spacing w:val="0"/>
          <w:w w:val="96"/>
          <w:position w:val="-13"/>
        </w:rPr>
        <w:t>,..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312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-3"/>
        </w:rPr>
        <w:t>o;j</w:t>
      </w:r>
      <w:r>
        <w:rPr>
          <w:rFonts w:ascii="Arial" w:hAnsi="Arial" w:cs="Arial" w:eastAsia="Arial"/>
          <w:sz w:val="9"/>
          <w:szCs w:val="9"/>
          <w:color w:val="3D3D3D"/>
          <w:spacing w:val="-16"/>
          <w:w w:val="100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828283"/>
          <w:spacing w:val="0"/>
          <w:w w:val="53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828283"/>
          <w:spacing w:val="0"/>
          <w:w w:val="53"/>
          <w:position w:val="-2"/>
        </w:rPr>
        <w:t>    </w:t>
      </w:r>
      <w:r>
        <w:rPr>
          <w:rFonts w:ascii="Arial" w:hAnsi="Arial" w:cs="Arial" w:eastAsia="Arial"/>
          <w:sz w:val="23"/>
          <w:szCs w:val="23"/>
          <w:color w:val="828283"/>
          <w:spacing w:val="6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0"/>
          <w:w w:val="109"/>
          <w:position w:val="-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6"/>
          <w:w w:val="109"/>
          <w:position w:val="-2"/>
        </w:rPr>
        <w:t>_</w:t>
      </w:r>
      <w:r>
        <w:rPr>
          <w:rFonts w:ascii="Arial" w:hAnsi="Arial" w:cs="Arial" w:eastAsia="Arial"/>
          <w:sz w:val="22"/>
          <w:szCs w:val="22"/>
          <w:color w:val="B8BAB8"/>
          <w:spacing w:val="0"/>
          <w:w w:val="50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B8BAB8"/>
          <w:spacing w:val="-8"/>
          <w:w w:val="50"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A7A7A5"/>
          <w:spacing w:val="-19"/>
          <w:w w:val="168"/>
          <w:position w:val="-2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53"/>
          <w:position w:val="-2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-6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8BAB8"/>
          <w:spacing w:val="0"/>
          <w:w w:val="47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270" w:right="-20"/>
        <w:jc w:val="left"/>
        <w:tabs>
          <w:tab w:pos="2040" w:val="left"/>
          <w:tab w:pos="26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415192pt;margin-top:12.111043pt;width:20.718994pt;height:15.0pt;mso-position-horizontal-relative:page;mso-position-vertical-relative:paragraph;z-index:-13583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tabs>
                      <w:tab w:pos="400" w:val="left"/>
                    </w:tabs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B6B6B"/>
                      <w:w w:val="10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B6B6B"/>
                      <w:w w:val="107"/>
                      <w:u w:val="thick" w:color="646BA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B6B6B"/>
                      <w:w w:val="107"/>
                      <w:u w:val="thick" w:color="646BA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B6B6B"/>
                      <w:w w:val="100"/>
                      <w:u w:val="thick" w:color="646BA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B6B6B"/>
                      <w:w w:val="100"/>
                      <w:u w:val="thick" w:color="646BA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B6B6B"/>
                      <w:w w:val="100"/>
                      <w:u w:val="thick" w:color="646BA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B6B6B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55"/>
          <w:position w:val="11"/>
        </w:rPr>
        <w:t>::ı::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1"/>
        </w:rPr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55"/>
          <w:b/>
          <w:bCs/>
          <w:position w:val="-2"/>
        </w:rPr>
        <w:t>Ah.d</w:t>
      </w:r>
      <w:r>
        <w:rPr>
          <w:rFonts w:ascii="Arial" w:hAnsi="Arial" w:cs="Arial" w:eastAsia="Arial"/>
          <w:sz w:val="28"/>
          <w:szCs w:val="28"/>
          <w:color w:val="6B6B6B"/>
          <w:spacing w:val="-5"/>
          <w:w w:val="55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209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1"/>
          <w:w w:val="20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209"/>
          <w:b/>
          <w:bCs/>
          <w:position w:val="-2"/>
        </w:rPr>
        <w:t>Of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-18"/>
          <w:w w:val="210"/>
          <w:b/>
          <w:bCs/>
          <w:position w:val="-2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94"/>
          <w:b/>
          <w:bCs/>
          <w:position w:val="-2"/>
        </w:rPr>
        <w:t>{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050" w:right="-20"/>
        <w:jc w:val="left"/>
        <w:tabs>
          <w:tab w:pos="3200" w:val="left"/>
          <w:tab w:pos="3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6B6B6B"/>
          <w:w w:val="85"/>
          <w:position w:val="-3"/>
        </w:rPr>
        <w:t>ltf</w:t>
      </w:r>
      <w:r>
        <w:rPr>
          <w:rFonts w:ascii="Arial" w:hAnsi="Arial" w:cs="Arial" w:eastAsia="Arial"/>
          <w:sz w:val="22"/>
          <w:szCs w:val="22"/>
          <w:color w:val="6B6B6B"/>
          <w:spacing w:val="-2"/>
          <w:w w:val="86"/>
          <w:position w:val="-3"/>
        </w:rPr>
        <w:t>a</w:t>
      </w:r>
      <w:r>
        <w:rPr>
          <w:rFonts w:ascii="Arial" w:hAnsi="Arial" w:cs="Arial" w:eastAsia="Arial"/>
          <w:sz w:val="22"/>
          <w:szCs w:val="22"/>
          <w:color w:val="3D3D3D"/>
          <w:spacing w:val="-2"/>
          <w:w w:val="146"/>
          <w:position w:val="-3"/>
        </w:rPr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46"/>
          <w:u w:val="thick" w:color="646BA0"/>
          <w:position w:val="-3"/>
        </w:rPr>
        <w:t>i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46"/>
          <w:u w:val="thick" w:color="646BA0"/>
          <w:position w:val="-3"/>
        </w:rPr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99"/>
          <w:u w:val="thick" w:color="646BA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u w:val="thick" w:color="646BA0"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u w:val="thick" w:color="646BA0"/>
          <w:position w:val="-3"/>
        </w:rPr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  <w:i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  <w:i/>
          <w:u w:val="thick" w:color="646BA0"/>
          <w:position w:val="-3"/>
        </w:rPr>
        <w:t>·.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  <w:i/>
          <w:u w:val="thick" w:color="646BA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91"/>
          <w:i/>
          <w:u w:val="thick" w:color="646BA0"/>
          <w:position w:val="-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91"/>
          <w:i/>
          <w:u w:val="thick" w:color="646BA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91"/>
          <w:i/>
          <w:u w:val="thick" w:color="646BA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F5291"/>
          <w:spacing w:val="1"/>
          <w:w w:val="56"/>
          <w:i/>
          <w:u w:val="thick" w:color="646BA0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5291"/>
          <w:spacing w:val="1"/>
          <w:w w:val="56"/>
          <w:i/>
          <w:u w:val="thick" w:color="646BA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F5291"/>
          <w:spacing w:val="1"/>
          <w:w w:val="56"/>
          <w:i/>
          <w:u w:val="thick" w:color="646BA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69"/>
          <w:i/>
          <w:u w:val="thick" w:color="646BA0"/>
          <w:position w:val="-3"/>
        </w:rPr>
        <w:t>,.,..;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69"/>
          <w:i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34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626793"/>
          <w:spacing w:val="-14"/>
          <w:w w:val="215"/>
        </w:rPr>
        <w:t>=</w:t>
      </w:r>
      <w:r>
        <w:rPr>
          <w:rFonts w:ascii="Arial" w:hAnsi="Arial" w:cs="Arial" w:eastAsia="Arial"/>
          <w:sz w:val="12"/>
          <w:szCs w:val="12"/>
          <w:color w:val="2B368E"/>
          <w:spacing w:val="0"/>
          <w:w w:val="97"/>
        </w:rPr>
        <w:t>......</w:t>
      </w:r>
      <w:r>
        <w:rPr>
          <w:rFonts w:ascii="Arial" w:hAnsi="Arial" w:cs="Arial" w:eastAsia="Arial"/>
          <w:sz w:val="12"/>
          <w:szCs w:val="12"/>
          <w:color w:val="2B368E"/>
          <w:spacing w:val="0"/>
          <w:w w:val="100"/>
        </w:rPr>
        <w:t>  </w:t>
      </w:r>
      <w:r>
        <w:rPr>
          <w:rFonts w:ascii="Arial" w:hAnsi="Arial" w:cs="Arial" w:eastAsia="Arial"/>
          <w:sz w:val="12"/>
          <w:szCs w:val="12"/>
          <w:color w:val="2B368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7A7A5"/>
          <w:spacing w:val="0"/>
          <w:w w:val="71"/>
        </w:rPr>
        <w:t>••</w:t>
      </w:r>
      <w:r>
        <w:rPr>
          <w:rFonts w:ascii="Times New Roman" w:hAnsi="Times New Roman" w:cs="Times New Roman" w:eastAsia="Times New Roman"/>
          <w:sz w:val="19"/>
          <w:szCs w:val="19"/>
          <w:color w:val="A7A7A5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3"/>
          <w:spacing w:val="0"/>
          <w:w w:val="2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4223" w:right="648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</w:rPr>
        <w:t>Gü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4827" w:right="56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620" w:right="24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203903pt;margin-top:-12.81043pt;width:56.634038pt;height:51.5pt;mso-position-horizontal-relative:page;mso-position-vertical-relative:paragraph;z-index:-13580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4"/>
                    <w:jc w:val="left"/>
                    <w:rPr>
                      <w:rFonts w:ascii="Arial" w:hAnsi="Arial" w:cs="Arial" w:eastAsia="Arial"/>
                      <w:sz w:val="103"/>
                      <w:szCs w:val="103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363636"/>
                      <w:spacing w:val="0"/>
                      <w:w w:val="395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3413" w:right="-20"/>
        <w:jc w:val="left"/>
        <w:tabs>
          <w:tab w:pos="95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727274"/>
          <w:spacing w:val="0"/>
          <w:w w:val="227"/>
          <w:position w:val="1"/>
        </w:rPr>
        <w:t>'·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54"/>
          <w:position w:val="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20" w:after="0" w:line="258" w:lineRule="exact"/>
        <w:ind w:left="589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2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630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4D4D4D"/>
          <w:spacing w:val="2"/>
          <w:w w:val="100"/>
          <w:position w:val="6"/>
        </w:rPr>
        <w:t>B</w:t>
      </w:r>
      <w:r>
        <w:rPr>
          <w:rFonts w:ascii="Arial" w:hAnsi="Arial" w:cs="Arial" w:eastAsia="Arial"/>
          <w:sz w:val="14"/>
          <w:szCs w:val="14"/>
          <w:color w:val="727274"/>
          <w:spacing w:val="0"/>
          <w:w w:val="100"/>
          <w:position w:val="6"/>
        </w:rPr>
        <w:t>E</w:t>
      </w:r>
      <w:r>
        <w:rPr>
          <w:rFonts w:ascii="Arial" w:hAnsi="Arial" w:cs="Arial" w:eastAsia="Arial"/>
          <w:sz w:val="14"/>
          <w:szCs w:val="14"/>
          <w:color w:val="727274"/>
          <w:spacing w:val="-15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15"/>
          <w:position w:val="6"/>
        </w:rPr>
        <w:t>LEOIYI:SI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-20"/>
        <w:jc w:val="left"/>
        <w:tabs>
          <w:tab w:pos="1440" w:val="left"/>
          <w:tab w:pos="2780" w:val="left"/>
          <w:tab w:pos="514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-4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1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4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13:39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5"/>
          <w:position w:val="1"/>
        </w:rPr>
        <w:t>trcı:</w:t>
      </w:r>
      <w:r>
        <w:rPr>
          <w:rFonts w:ascii="Arial" w:hAnsi="Arial" w:cs="Arial" w:eastAsia="Arial"/>
          <w:sz w:val="25"/>
          <w:szCs w:val="25"/>
          <w:color w:val="363636"/>
          <w:spacing w:val="3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878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1498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20" w:right="-20"/>
        <w:jc w:val="left"/>
        <w:tabs>
          <w:tab w:pos="1460" w:val="left"/>
          <w:tab w:pos="2780" w:val="left"/>
          <w:tab w:pos="4100" w:val="left"/>
          <w:tab w:pos="5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14/05/2017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3083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Rafet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1"/>
        </w:rPr>
        <w:t>ÜSTAY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3" w:right="6689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Bildil'ile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0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Alankıyı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Bayuıd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3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3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Alankıyı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Köyü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Bayındı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-1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20" w:right="-20"/>
        <w:jc w:val="left"/>
        <w:tabs>
          <w:tab w:pos="1440" w:val="left"/>
          <w:tab w:pos="430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rx'angı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sııutl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5" w:after="0" w:line="166" w:lineRule="auto"/>
        <w:ind w:left="3264" w:right="3262" w:firstLine="-3130"/>
        <w:jc w:val="left"/>
        <w:tabs>
          <w:tab w:pos="3240" w:val="left"/>
          <w:tab w:pos="6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441132pt;margin-top:14.732643pt;width:57.549881pt;height:26pt;mso-position-horizontal-relative:page;mso-position-vertical-relative:paragraph;z-index:-1357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AACAE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2"/>
        </w:rPr>
        <w:t>Yapmuı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27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2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5591" w:right="-20"/>
        <w:jc w:val="left"/>
        <w:tabs>
          <w:tab w:pos="6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363636"/>
          <w:spacing w:val="0"/>
          <w:w w:val="49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9"/>
        </w:rPr>
        <w:t>Yangtnı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3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3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3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:13.55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20" w:right="-20"/>
        <w:jc w:val="left"/>
        <w:tabs>
          <w:tab w:pos="1800" w:val="left"/>
          <w:tab w:pos="5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Salıjbi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ALINAK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Kendisi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26" w:lineRule="exact"/>
        <w:ind w:left="18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Adem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540" w:right="460"/>
        </w:sectPr>
      </w:pPr>
      <w:rPr/>
    </w:p>
    <w:p>
      <w:pPr>
        <w:spacing w:before="15" w:after="0" w:line="240" w:lineRule="auto"/>
        <w:ind w:left="18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left="120" w:right="-71"/>
        <w:jc w:val="left"/>
        <w:tabs>
          <w:tab w:pos="1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090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w w:val="1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:40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13:52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460"/>
          <w:cols w:num="2" w:equalWidth="0">
            <w:col w:w="3733" w:space="548"/>
            <w:col w:w="6639"/>
          </w:cols>
        </w:sectPr>
      </w:pPr>
      <w:rPr/>
    </w:p>
    <w:p>
      <w:pPr>
        <w:spacing w:before="0" w:after="0" w:line="254" w:lineRule="exact"/>
        <w:ind w:left="133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281" w:right="44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4267" w:right="501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Emniyet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6" w:lineRule="exact"/>
        <w:ind w:left="1819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460"/>
        </w:sectPr>
      </w:pPr>
      <w:rPr/>
    </w:p>
    <w:p>
      <w:pPr>
        <w:spacing w:before="10" w:after="0" w:line="240" w:lineRule="auto"/>
        <w:ind w:left="133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YMdımcı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473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8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18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460"/>
          <w:cols w:num="2" w:equalWidth="0">
            <w:col w:w="3907" w:space="374"/>
            <w:col w:w="6639"/>
          </w:cols>
        </w:sectPr>
      </w:pPr>
      <w:rPr/>
    </w:p>
    <w:p>
      <w:pPr>
        <w:spacing w:before="21" w:after="0" w:line="226" w:lineRule="exact"/>
        <w:ind w:left="129" w:right="494" w:firstLine="-9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Olaym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duınaıılı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4299" w:right="38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öndürıncdc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ind w:left="120" w:right="-20"/>
        <w:jc w:val="left"/>
        <w:tabs>
          <w:tab w:pos="2400" w:val="left"/>
          <w:tab w:pos="5000" w:val="left"/>
          <w:tab w:pos="614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2"/>
        </w:rPr>
        <w:t>Söndüııne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Tüıil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Suın3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IKöpt\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0"/>
          <w:position w:val="-4"/>
        </w:rPr>
        <w:t>IK.K.T.</w:t>
      </w:r>
      <w:r>
        <w:rPr>
          <w:rFonts w:ascii="Arial" w:hAnsi="Arial" w:cs="Arial" w:eastAsia="Arial"/>
          <w:sz w:val="20"/>
          <w:szCs w:val="20"/>
          <w:color w:val="363636"/>
          <w:spacing w:val="-3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9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5182" w:right="-20"/>
        <w:jc w:val="left"/>
        <w:tabs>
          <w:tab w:pos="6140" w:val="left"/>
          <w:tab w:pos="76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6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20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ZararYok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4"/>
          <w:position w:val="-1"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9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8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6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ALINAK'a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oılarda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left="1810" w:right="65" w:firstLine="-167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"/>
          <w:w w:val="11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şahsı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ilerleyere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6" w:lineRule="exact"/>
        <w:ind w:left="120" w:right="3944" w:firstLine="47"/>
        <w:jc w:val="left"/>
        <w:tabs>
          <w:tab w:pos="1800" w:val="left"/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ig_oıialı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3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ALINAK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2" w:lineRule="exact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5"/>
        </w:rPr>
        <w:t>..,.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8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-23"/>
          <w:w w:val="13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40" w:lineRule="auto"/>
        <w:ind w:left="120" w:right="-20"/>
        <w:jc w:val="left"/>
        <w:tabs>
          <w:tab w:pos="180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8"/>
          <w:position w:val="1"/>
        </w:rPr>
        <w:t>.ı.:..l\Jbi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9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95"/>
          <w:position w:val="1"/>
        </w:rPr>
        <w:t>il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14/05/2017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15:00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29" w:right="-20"/>
        <w:jc w:val="left"/>
        <w:tabs>
          <w:tab w:pos="1180" w:val="left"/>
          <w:tab w:pos="8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460"/>
        </w:sectPr>
      </w:pPr>
      <w:rPr/>
    </w:p>
    <w:p>
      <w:pPr>
        <w:spacing w:before="36" w:after="0" w:line="262" w:lineRule="exact"/>
        <w:ind w:left="2242" w:right="-76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22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4"/>
        </w:rPr>
        <w:t>'ô</w:t>
      </w:r>
      <w:r>
        <w:rPr>
          <w:rFonts w:ascii="Arial" w:hAnsi="Arial" w:cs="Arial" w:eastAsia="Arial"/>
          <w:sz w:val="18"/>
          <w:szCs w:val="18"/>
          <w:color w:val="363636"/>
          <w:spacing w:val="-29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68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109802pt;margin-top:21.274071pt;width:7.07181pt;height:18.5pt;mso-position-horizontal-relative:page;mso-position-vertical-relative:paragraph;z-index:-13575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AAACAE"/>
                      <w:spacing w:val="0"/>
                      <w:w w:val="137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1"/>
          <w:position w:val="-2"/>
        </w:rPr>
        <w:t>3</w:t>
      </w:r>
      <w:r>
        <w:rPr>
          <w:rFonts w:ascii="Arial" w:hAnsi="Arial" w:cs="Arial" w:eastAsia="Arial"/>
          <w:sz w:val="25"/>
          <w:szCs w:val="25"/>
          <w:color w:val="363636"/>
          <w:spacing w:val="-1"/>
          <w:w w:val="71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8"/>
          <w:position w:val="-2"/>
        </w:rPr>
        <w:t>O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8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26"/>
          <w:w w:val="48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8"/>
          <w:position w:val="-2"/>
        </w:rPr>
        <w:t>Mavı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8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8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27"/>
          <w:w w:val="48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62"/>
          <w:position w:val="-2"/>
        </w:rPr>
        <w:t>7017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460"/>
          <w:cols w:num="2" w:equalWidth="0">
            <w:col w:w="6182" w:space="2177"/>
            <w:col w:w="2561"/>
          </w:cols>
        </w:sectPr>
      </w:pPr>
      <w:rPr/>
    </w:p>
    <w:p>
      <w:pPr>
        <w:spacing w:before="0" w:after="0" w:line="425" w:lineRule="exact"/>
        <w:ind w:left="222" w:right="-104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-54"/>
          <w:w w:val="84"/>
          <w:i/>
          <w:position w:val="9"/>
        </w:rPr>
        <w:t>.</w:t>
      </w:r>
      <w:r>
        <w:rPr>
          <w:rFonts w:ascii="Times New Roman" w:hAnsi="Times New Roman" w:cs="Times New Roman" w:eastAsia="Times New Roman"/>
          <w:sz w:val="74"/>
          <w:szCs w:val="74"/>
          <w:color w:val="363636"/>
          <w:spacing w:val="-197"/>
          <w:w w:val="65"/>
          <w:position w:val="-27"/>
        </w:rPr>
        <w:t>-</w:t>
      </w:r>
      <w:r>
        <w:rPr>
          <w:rFonts w:ascii="Arial" w:hAnsi="Arial" w:cs="Arial" w:eastAsia="Arial"/>
          <w:sz w:val="8"/>
          <w:szCs w:val="8"/>
          <w:color w:val="363636"/>
          <w:spacing w:val="-4"/>
          <w:w w:val="160"/>
          <w:i/>
          <w:position w:val="25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-140"/>
          <w:w w:val="84"/>
          <w:i/>
          <w:position w:val="9"/>
        </w:rPr>
        <w:t>o</w:t>
      </w:r>
      <w:r>
        <w:rPr>
          <w:rFonts w:ascii="Arial" w:hAnsi="Arial" w:cs="Arial" w:eastAsia="Arial"/>
          <w:sz w:val="8"/>
          <w:szCs w:val="8"/>
          <w:color w:val="363636"/>
          <w:spacing w:val="0"/>
          <w:w w:val="160"/>
          <w:i/>
          <w:position w:val="25"/>
        </w:rPr>
        <w:t>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3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460"/>
          <w:cols w:num="2" w:equalWidth="0">
            <w:col w:w="418" w:space="8006"/>
            <w:col w:w="2496"/>
          </w:cols>
        </w:sectPr>
      </w:pPr>
      <w:rPr/>
    </w:p>
    <w:p>
      <w:pPr>
        <w:spacing w:before="19" w:after="0" w:line="240" w:lineRule="auto"/>
        <w:ind w:right="-20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0"/>
          <w:w w:val="114"/>
        </w:rPr>
        <w:t>·&gt;-ı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0" w:lineRule="exact"/>
        <w:ind w:right="-18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2.635498pt;margin-top:4.500727pt;width:39.266155pt;height:30.5pt;mso-position-horizontal-relative:page;mso-position-vertical-relative:paragraph;z-index:-13576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1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363636"/>
                      <w:spacing w:val="28"/>
                      <w:w w:val="37"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545B77"/>
                      <w:spacing w:val="0"/>
                      <w:w w:val="130"/>
                      <w:position w:val="-1"/>
                    </w:rPr>
                    <w:t>/t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4D4D4D"/>
                      <w:spacing w:val="0"/>
                      <w:w w:val="112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83"/>
          <w:position w:val="-7"/>
        </w:rPr>
        <w:t>ro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25" w:right="-20"/>
        <w:jc w:val="left"/>
        <w:tabs>
          <w:tab w:pos="8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727274"/>
          <w:spacing w:val="2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</w:rPr>
        <w:t>d</w:t>
      </w:r>
      <w:r>
        <w:rPr>
          <w:rFonts w:ascii="Arial" w:hAnsi="Arial" w:cs="Arial" w:eastAsia="Arial"/>
          <w:sz w:val="20"/>
          <w:szCs w:val="20"/>
          <w:color w:val="727274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727274"/>
          <w:spacing w:val="0"/>
          <w:w w:val="100"/>
          <w:position w:val="1"/>
        </w:rPr>
        <w:t>ILDIRI</w:t>
      </w:r>
      <w:r>
        <w:rPr>
          <w:rFonts w:ascii="Arial" w:hAnsi="Arial" w:cs="Arial" w:eastAsia="Arial"/>
          <w:sz w:val="22"/>
          <w:szCs w:val="22"/>
          <w:color w:val="727274"/>
          <w:spacing w:val="0"/>
          <w:w w:val="100"/>
          <w:position w:val="1"/>
        </w:rPr>
        <w:t>M</w:t>
      </w:r>
      <w:r>
        <w:rPr>
          <w:rFonts w:ascii="Arial" w:hAnsi="Arial" w:cs="Arial" w:eastAsia="Arial"/>
          <w:sz w:val="22"/>
          <w:szCs w:val="22"/>
          <w:color w:val="727274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909393"/>
          <w:spacing w:val="0"/>
          <w:w w:val="63"/>
          <w:position w:val="1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-38" w:right="-58"/>
        <w:jc w:val="center"/>
        <w:tabs>
          <w:tab w:pos="8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  <w:position w:val="-2"/>
        </w:rPr>
        <w:t>üne</w:t>
      </w:r>
      <w:r>
        <w:rPr>
          <w:rFonts w:ascii="Arial" w:hAnsi="Arial" w:cs="Arial" w:eastAsia="Arial"/>
          <w:sz w:val="20"/>
          <w:szCs w:val="20"/>
          <w:color w:val="727274"/>
          <w:spacing w:val="-36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72727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274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727274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5"/>
          <w:position w:val="0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22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4"/>
          <w:spacing w:val="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27274"/>
          <w:spacing w:val="0"/>
          <w:w w:val="100"/>
          <w:position w:val="1"/>
        </w:rPr>
        <w:t>lar</w:t>
      </w:r>
      <w:r>
        <w:rPr>
          <w:rFonts w:ascii="Arial" w:hAnsi="Arial" w:cs="Arial" w:eastAsia="Arial"/>
          <w:sz w:val="20"/>
          <w:szCs w:val="20"/>
          <w:color w:val="727274"/>
          <w:spacing w:val="13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8"/>
          <w:position w:val="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1" w:after="0" w:line="240" w:lineRule="auto"/>
        <w:ind w:left="31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7"/>
          <w:w w:val="268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Amü·i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" w:right="-20"/>
        <w:jc w:val="left"/>
        <w:tabs>
          <w:tab w:pos="3260" w:val="left"/>
          <w:tab w:pos="49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313232pt;margin-top:11.287732pt;width:283.931167pt;height:60.400146pt;mso-position-horizontal-relative:page;mso-position-vertical-relative:paragraph;z-index:-13578" type="#_x0000_t202" filled="f" stroked="f">
            <v:textbox inset="0,0,0,0">
              <w:txbxContent>
                <w:p>
                  <w:pPr>
                    <w:spacing w:before="0" w:after="0" w:line="1208" w:lineRule="exact"/>
                    <w:ind w:right="-221"/>
                    <w:jc w:val="left"/>
                    <w:tabs>
                      <w:tab w:pos="3220" w:val="left"/>
                      <w:tab w:pos="4400" w:val="left"/>
                    </w:tabs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545B77"/>
                      <w:spacing w:val="0"/>
                      <w:w w:val="75"/>
                      <w:i/>
                      <w:position w:val="-5"/>
                    </w:rPr>
                    <w:t>}1}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45B77"/>
                      <w:spacing w:val="0"/>
                      <w:w w:val="100"/>
                      <w:i/>
                      <w:position w:val="-5"/>
                    </w:rPr>
                    <w:tab/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45B77"/>
                      <w:spacing w:val="0"/>
                      <w:w w:val="100"/>
                      <w:i/>
                      <w:position w:val="-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09393"/>
                      <w:spacing w:val="-24"/>
                      <w:w w:val="213"/>
                      <w:position w:val="5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CAE"/>
                      <w:spacing w:val="0"/>
                      <w:w w:val="117"/>
                      <w:position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CAE"/>
                      <w:spacing w:val="14"/>
                      <w:w w:val="100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27274"/>
                      <w:spacing w:val="0"/>
                      <w:w w:val="100"/>
                      <w:position w:val="52"/>
                    </w:rPr>
                    <w:t>•.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27274"/>
                      <w:spacing w:val="19"/>
                      <w:w w:val="100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D4D4D"/>
                      <w:spacing w:val="0"/>
                      <w:w w:val="81"/>
                      <w:position w:val="52"/>
                    </w:rPr>
                    <w:t>ljlaı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D4D4D"/>
                      <w:spacing w:val="-9"/>
                      <w:w w:val="82"/>
                      <w:position w:val="52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27274"/>
                      <w:spacing w:val="-6"/>
                      <w:w w:val="111"/>
                      <w:position w:val="5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09393"/>
                      <w:spacing w:val="0"/>
                      <w:w w:val="123"/>
                      <w:position w:val="5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09393"/>
                      <w:spacing w:val="0"/>
                      <w:w w:val="100"/>
                      <w:position w:val="5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09393"/>
                      <w:spacing w:val="0"/>
                      <w:w w:val="100"/>
                      <w:position w:val="5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0"/>
                      <w:w w:val="100"/>
                      <w:position w:val="52"/>
                    </w:rPr>
                    <w:t>g,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54"/>
                      <w:w w:val="100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0"/>
                      <w:w w:val="78"/>
                      <w:position w:val="5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0"/>
                      <w:w w:val="78"/>
                      <w:position w:val="5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0"/>
                      <w:w w:val="78"/>
                      <w:position w:val="52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9"/>
                      <w:w w:val="78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0"/>
                      <w:w w:val="133"/>
                      <w:position w:val="52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D"/>
                      <w:spacing w:val="-16"/>
                      <w:w w:val="133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84F93"/>
                      <w:spacing w:val="0"/>
                      <w:w w:val="51"/>
                      <w:i/>
                      <w:position w:val="52"/>
                    </w:rPr>
                    <w:t>!---7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Adem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909393"/>
          <w:spacing w:val="-13"/>
          <w:w w:val="49"/>
          <w:i/>
          <w:position w:val="1"/>
        </w:rPr>
        <w:t>f</w:t>
      </w:r>
      <w:r>
        <w:rPr>
          <w:rFonts w:ascii="Arial" w:hAnsi="Arial" w:cs="Arial" w:eastAsia="Arial"/>
          <w:sz w:val="50"/>
          <w:szCs w:val="50"/>
          <w:color w:val="909393"/>
          <w:spacing w:val="31"/>
          <w:w w:val="104"/>
          <w:position w:val="2"/>
        </w:rPr>
        <w:t>,</w:t>
      </w:r>
      <w:r>
        <w:rPr>
          <w:rFonts w:ascii="Arial" w:hAnsi="Arial" w:cs="Arial" w:eastAsia="Arial"/>
          <w:sz w:val="50"/>
          <w:szCs w:val="50"/>
          <w:color w:val="727274"/>
          <w:spacing w:val="-54"/>
          <w:w w:val="122"/>
          <w:position w:val="2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27274"/>
          <w:spacing w:val="0"/>
          <w:w w:val="184"/>
          <w:position w:val="1"/>
        </w:rPr>
        <w:t>il.</w:t>
      </w:r>
      <w:r>
        <w:rPr>
          <w:rFonts w:ascii="Times New Roman" w:hAnsi="Times New Roman" w:cs="Times New Roman" w:eastAsia="Times New Roman"/>
          <w:sz w:val="30"/>
          <w:szCs w:val="30"/>
          <w:color w:val="BFBFBF"/>
          <w:spacing w:val="-1"/>
          <w:w w:val="60"/>
          <w:position w:val="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27274"/>
          <w:spacing w:val="0"/>
          <w:w w:val="71"/>
          <w:position w:val="1"/>
        </w:rPr>
        <w:t>p1</w:t>
      </w:r>
      <w:r>
        <w:rPr>
          <w:rFonts w:ascii="Times New Roman" w:hAnsi="Times New Roman" w:cs="Times New Roman" w:eastAsia="Times New Roman"/>
          <w:sz w:val="30"/>
          <w:szCs w:val="30"/>
          <w:color w:val="727274"/>
          <w:spacing w:val="0"/>
          <w:w w:val="70"/>
          <w:position w:val="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2727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AACAE"/>
          <w:spacing w:val="-2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09393"/>
          <w:spacing w:val="0"/>
          <w:w w:val="70"/>
          <w:position w:val="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909393"/>
          <w:spacing w:val="37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AACAE"/>
          <w:spacing w:val="0"/>
          <w:w w:val="43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AACA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AACA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545B77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545B77"/>
          <w:spacing w:val="0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545B77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09393"/>
          <w:spacing w:val="0"/>
          <w:w w:val="73"/>
          <w:position w:val="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3258" w:right="809"/>
        <w:jc w:val="center"/>
        <w:tabs>
          <w:tab w:pos="38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AACAE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AACAE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1"/>
          <w:w w:val="55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55"/>
        </w:rPr>
        <w:t>ü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21"/>
          <w:w w:val="5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909393"/>
          <w:spacing w:val="0"/>
          <w:w w:val="55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909393"/>
          <w:spacing w:val="27"/>
          <w:w w:val="55"/>
        </w:rPr>
        <w:t> </w:t>
      </w:r>
      <w:r>
        <w:rPr>
          <w:rFonts w:ascii="Arial" w:hAnsi="Arial" w:cs="Arial" w:eastAsia="Arial"/>
          <w:sz w:val="25"/>
          <w:szCs w:val="25"/>
          <w:color w:val="212121"/>
          <w:spacing w:val="-12"/>
          <w:w w:val="105"/>
        </w:rPr>
        <w:t>ı</w:t>
      </w:r>
      <w:r>
        <w:rPr>
          <w:rFonts w:ascii="Arial" w:hAnsi="Arial" w:cs="Arial" w:eastAsia="Arial"/>
          <w:sz w:val="25"/>
          <w:szCs w:val="25"/>
          <w:color w:val="727274"/>
          <w:spacing w:val="0"/>
          <w:w w:val="55"/>
        </w:rPr>
        <w:t>a</w:t>
      </w:r>
      <w:r>
        <w:rPr>
          <w:rFonts w:ascii="Arial" w:hAnsi="Arial" w:cs="Arial" w:eastAsia="Arial"/>
          <w:sz w:val="25"/>
          <w:szCs w:val="25"/>
          <w:color w:val="727274"/>
          <w:spacing w:val="-17"/>
          <w:w w:val="54"/>
        </w:rPr>
        <w:t>.</w:t>
      </w:r>
      <w:r>
        <w:rPr>
          <w:rFonts w:ascii="Arial" w:hAnsi="Arial" w:cs="Arial" w:eastAsia="Arial"/>
          <w:sz w:val="25"/>
          <w:szCs w:val="25"/>
          <w:color w:val="AAACAE"/>
          <w:spacing w:val="17"/>
          <w:w w:val="36"/>
        </w:rPr>
        <w:t>.</w:t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67"/>
        </w:rPr>
        <w:t>suba</w:t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D5D5D"/>
          <w:spacing w:val="-2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AAACAE"/>
          <w:spacing w:val="-27"/>
          <w:w w:val="111"/>
        </w:rPr>
        <w:t>·</w:t>
      </w:r>
      <w:r>
        <w:rPr>
          <w:rFonts w:ascii="Arial" w:hAnsi="Arial" w:cs="Arial" w:eastAsia="Arial"/>
          <w:sz w:val="25"/>
          <w:szCs w:val="25"/>
          <w:color w:val="727274"/>
          <w:spacing w:val="-35"/>
          <w:w w:val="73"/>
        </w:rPr>
        <w:t>.</w:t>
      </w:r>
      <w:r>
        <w:rPr>
          <w:rFonts w:ascii="Arial" w:hAnsi="Arial" w:cs="Arial" w:eastAsia="Arial"/>
          <w:sz w:val="25"/>
          <w:szCs w:val="25"/>
          <w:color w:val="909393"/>
          <w:spacing w:val="-3"/>
          <w:w w:val="92"/>
        </w:rPr>
        <w:t>.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66"/>
        </w:rPr>
        <w:t>d</w:t>
      </w:r>
      <w:r>
        <w:rPr>
          <w:rFonts w:ascii="Arial" w:hAnsi="Arial" w:cs="Arial" w:eastAsia="Arial"/>
          <w:sz w:val="25"/>
          <w:szCs w:val="25"/>
          <w:color w:val="4D4D4D"/>
          <w:spacing w:val="-4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27274"/>
          <w:spacing w:val="0"/>
          <w:w w:val="74"/>
        </w:rPr>
        <w:t>·</w:t>
      </w:r>
      <w:r>
        <w:rPr>
          <w:rFonts w:ascii="Arial" w:hAnsi="Arial" w:cs="Arial" w:eastAsia="Arial"/>
          <w:sz w:val="25"/>
          <w:szCs w:val="25"/>
          <w:color w:val="727274"/>
          <w:spacing w:val="6"/>
          <w:w w:val="74"/>
        </w:rPr>
        <w:t> </w:t>
      </w:r>
      <w:r>
        <w:rPr>
          <w:rFonts w:ascii="Arial" w:hAnsi="Arial" w:cs="Arial" w:eastAsia="Arial"/>
          <w:sz w:val="32"/>
          <w:szCs w:val="32"/>
          <w:color w:val="5D5D5D"/>
          <w:spacing w:val="0"/>
          <w:w w:val="52"/>
        </w:rPr>
        <w:t>u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41" w:after="0" w:line="240" w:lineRule="auto"/>
        <w:ind w:left="3688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AACAE"/>
          <w:spacing w:val="0"/>
          <w:w w:val="127"/>
          <w:i/>
        </w:rPr>
        <w:t>(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127"/>
          <w:i/>
        </w:rPr>
        <w:t>   </w:t>
      </w:r>
      <w:r>
        <w:rPr>
          <w:rFonts w:ascii="Arial" w:hAnsi="Arial" w:cs="Arial" w:eastAsia="Arial"/>
          <w:sz w:val="10"/>
          <w:szCs w:val="10"/>
          <w:color w:val="AAACAE"/>
          <w:spacing w:val="31"/>
          <w:w w:val="127"/>
          <w:i/>
        </w:rPr>
        <w:t> 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65"/>
        </w:rPr>
        <w:t>\..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65"/>
        </w:rPr>
        <w:t>   </w:t>
      </w:r>
      <w:r>
        <w:rPr>
          <w:rFonts w:ascii="Arial" w:hAnsi="Arial" w:cs="Arial" w:eastAsia="Arial"/>
          <w:sz w:val="10"/>
          <w:szCs w:val="10"/>
          <w:color w:val="AAACAE"/>
          <w:spacing w:val="17"/>
          <w:w w:val="65"/>
        </w:rPr>
        <w:t> 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65"/>
          <w:i/>
        </w:rPr>
        <w:t>J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65"/>
          <w:i/>
        </w:rPr>
        <w:t>    </w:t>
      </w:r>
      <w:r>
        <w:rPr>
          <w:rFonts w:ascii="Arial" w:hAnsi="Arial" w:cs="Arial" w:eastAsia="Arial"/>
          <w:sz w:val="10"/>
          <w:szCs w:val="10"/>
          <w:color w:val="AAACAE"/>
          <w:spacing w:val="7"/>
          <w:w w:val="65"/>
          <w:i/>
        </w:rPr>
        <w:t> </w:t>
      </w:r>
      <w:r>
        <w:rPr>
          <w:rFonts w:ascii="Arial" w:hAnsi="Arial" w:cs="Arial" w:eastAsia="Arial"/>
          <w:sz w:val="10"/>
          <w:szCs w:val="10"/>
          <w:color w:val="727274"/>
          <w:spacing w:val="0"/>
          <w:w w:val="65"/>
        </w:rPr>
        <w:t>•</w:t>
      </w:r>
      <w:r>
        <w:rPr>
          <w:rFonts w:ascii="Arial" w:hAnsi="Arial" w:cs="Arial" w:eastAsia="Arial"/>
          <w:sz w:val="10"/>
          <w:szCs w:val="10"/>
          <w:color w:val="727274"/>
          <w:spacing w:val="0"/>
          <w:w w:val="65"/>
        </w:rPr>
        <w:t>    </w:t>
      </w:r>
      <w:r>
        <w:rPr>
          <w:rFonts w:ascii="Arial" w:hAnsi="Arial" w:cs="Arial" w:eastAsia="Arial"/>
          <w:sz w:val="10"/>
          <w:szCs w:val="10"/>
          <w:color w:val="727274"/>
          <w:spacing w:val="13"/>
          <w:w w:val="65"/>
        </w:rPr>
        <w:t> </w:t>
      </w:r>
      <w:r>
        <w:rPr>
          <w:rFonts w:ascii="Arial" w:hAnsi="Arial" w:cs="Arial" w:eastAsia="Arial"/>
          <w:sz w:val="10"/>
          <w:szCs w:val="10"/>
          <w:color w:val="BFBFBF"/>
          <w:spacing w:val="0"/>
          <w:w w:val="100"/>
        </w:rPr>
        <w:t>•</w:t>
      </w:r>
      <w:r>
        <w:rPr>
          <w:rFonts w:ascii="Arial" w:hAnsi="Arial" w:cs="Arial" w:eastAsia="Arial"/>
          <w:sz w:val="10"/>
          <w:szCs w:val="10"/>
          <w:color w:val="BFBFBF"/>
          <w:spacing w:val="0"/>
          <w:w w:val="100"/>
        </w:rPr>
        <w:t>   </w:t>
      </w:r>
      <w:r>
        <w:rPr>
          <w:rFonts w:ascii="Arial" w:hAnsi="Arial" w:cs="Arial" w:eastAsia="Arial"/>
          <w:sz w:val="10"/>
          <w:szCs w:val="10"/>
          <w:color w:val="BFBFBF"/>
          <w:spacing w:val="3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100"/>
        </w:rPr>
        <w:t>•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100"/>
        </w:rPr>
        <w:t>     </w:t>
      </w:r>
      <w:r>
        <w:rPr>
          <w:rFonts w:ascii="Arial" w:hAnsi="Arial" w:cs="Arial" w:eastAsia="Arial"/>
          <w:sz w:val="10"/>
          <w:szCs w:val="10"/>
          <w:color w:val="AAACAE"/>
          <w:spacing w:val="3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100"/>
        </w:rPr>
        <w:t>..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100"/>
        </w:rPr>
        <w:t>    </w:t>
      </w:r>
      <w:r>
        <w:rPr>
          <w:rFonts w:ascii="Arial" w:hAnsi="Arial" w:cs="Arial" w:eastAsia="Arial"/>
          <w:sz w:val="10"/>
          <w:szCs w:val="10"/>
          <w:color w:val="AAACAE"/>
          <w:spacing w:val="22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AACAE"/>
          <w:spacing w:val="-10"/>
          <w:w w:val="186"/>
        </w:rPr>
        <w:t>·</w:t>
      </w:r>
      <w:r>
        <w:rPr>
          <w:rFonts w:ascii="Arial" w:hAnsi="Arial" w:cs="Arial" w:eastAsia="Arial"/>
          <w:sz w:val="10"/>
          <w:szCs w:val="10"/>
          <w:color w:val="909393"/>
          <w:spacing w:val="0"/>
          <w:w w:val="191"/>
        </w:rPr>
        <w:t>.,,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169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AAACAE"/>
          <w:spacing w:val="0"/>
          <w:w w:val="52"/>
        </w:rPr>
        <w:t>........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540" w:right="460"/>
          <w:cols w:num="3" w:equalWidth="0">
            <w:col w:w="372" w:space="2005"/>
            <w:col w:w="1860" w:space="630"/>
            <w:col w:w="6053"/>
          </w:cols>
        </w:sectPr>
      </w:pPr>
      <w:rPr/>
    </w:p>
    <w:p>
      <w:pPr>
        <w:spacing w:before="33" w:after="0" w:line="240" w:lineRule="auto"/>
        <w:ind w:left="4554" w:right="4937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31.582989pt;margin-top:36.109634pt;width:535.981908pt;height:770.164583pt;mso-position-horizontal-relative:page;mso-position-vertical-relative:page;z-index:-13581" coordorigin="632,722" coordsize="10720,15403">
            <v:group style="position:absolute;left:650;top:760;width:2;height:10127" coordorigin="650,760" coordsize="2,10127">
              <v:shape style="position:absolute;left:650;top:760;width:2;height:10127" coordorigin="650,760" coordsize="0,10127" path="m650,10887l650,760e" filled="f" stroked="t" strokeweight=".696684pt" strokecolor="#4F4F4F">
                <v:path arrowok="t"/>
              </v:shape>
            </v:group>
            <v:group style="position:absolute;left:2336;top:755;width:2;height:1015" coordorigin="2336,755" coordsize="2,1015">
              <v:shape style="position:absolute;left:2336;top:755;width:2;height:1015" coordorigin="2336,755" coordsize="0,1015" path="m2336,1770l2336,755e" filled="f" stroked="t" strokeweight=".696684pt" strokecolor="#676767">
                <v:path arrowok="t"/>
              </v:shape>
            </v:group>
            <v:group style="position:absolute;left:636;top:760;width:7780;height:2" coordorigin="636,760" coordsize="7780,2">
              <v:shape style="position:absolute;left:636;top:760;width:7780;height:2" coordorigin="636,760" coordsize="7780,0" path="m636,760l8416,760e" filled="f" stroked="t" strokeweight=".464456pt" strokecolor="#808080">
                <v:path arrowok="t"/>
              </v:shape>
            </v:group>
            <v:group style="position:absolute;left:8929;top:731;width:2;height:1463" coordorigin="8929,731" coordsize="2,1463">
              <v:shape style="position:absolute;left:8929;top:731;width:2;height:1463" coordorigin="8929,731" coordsize="0,1463" path="m8929,2194l8929,731e" filled="f" stroked="t" strokeweight=".696684pt" strokecolor="#545454">
                <v:path arrowok="t"/>
              </v:shape>
            </v:group>
            <v:group style="position:absolute;left:2582;top:743;width:8746;height:2" coordorigin="2582,743" coordsize="8746,2">
              <v:shape style="position:absolute;left:2582;top:743;width:8746;height:2" coordorigin="2582,743" coordsize="8746,0" path="m2582,743l11328,743e" filled="f" stroked="t" strokeweight=".464456pt" strokecolor="#808080">
                <v:path arrowok="t"/>
              </v:shape>
            </v:group>
            <v:group style="position:absolute;left:11328;top:731;width:2;height:15385" coordorigin="11328,731" coordsize="2,15385">
              <v:shape style="position:absolute;left:11328;top:731;width:2;height:15385" coordorigin="11328,731" coordsize="0,15385" path="m11328,16116l11328,731e" filled="f" stroked="t" strokeweight=".928911pt" strokecolor="#545454">
                <v:path arrowok="t"/>
              </v:shape>
            </v:group>
            <v:group style="position:absolute;left:648;top:1029;width:2;height:868" coordorigin="648,1029" coordsize="2,868">
              <v:shape style="position:absolute;left:648;top:1029;width:2;height:868" coordorigin="648,1029" coordsize="0,868" path="m648,1897l648,1029e" filled="f" stroked="t" strokeweight=".696684pt" strokecolor="#707070">
                <v:path arrowok="t"/>
              </v:shape>
            </v:group>
            <v:group style="position:absolute;left:11321;top:972;width:2;height:901" coordorigin="11321,972" coordsize="2,901">
              <v:shape style="position:absolute;left:11321;top:972;width:2;height:901" coordorigin="11321,972" coordsize="0,901" path="m11321,1874l11321,972e" filled="f" stroked="t" strokeweight=".696684pt" strokecolor="#4F4F4F">
                <v:path arrowok="t"/>
              </v:shape>
            </v:group>
            <v:group style="position:absolute;left:2336;top:1713;width:2;height:505" coordorigin="2336,1713" coordsize="2,505">
              <v:shape style="position:absolute;left:2336;top:1713;width:2;height:505" coordorigin="2336,1713" coordsize="0,505" path="m2336,2218l2336,1713e" filled="f" stroked="t" strokeweight=".696684pt" strokecolor="#545454">
                <v:path arrowok="t"/>
              </v:shape>
            </v:group>
            <v:group style="position:absolute;left:641;top:2206;width:3158;height:2" coordorigin="641,2206" coordsize="3158,2">
              <v:shape style="position:absolute;left:641;top:2206;width:3158;height:2" coordorigin="641,2206" coordsize="3158,0" path="m641,2206l3799,2206e" filled="f" stroked="t" strokeweight=".696684pt" strokecolor="#808080">
                <v:path arrowok="t"/>
              </v:shape>
            </v:group>
            <v:group style="position:absolute;left:6581;top:2194;width:260;height:2" coordorigin="6581,2194" coordsize="260,2">
              <v:shape style="position:absolute;left:6581;top:2194;width:260;height:2" coordorigin="6581,2194" coordsize="260,0" path="m6581,2194l6841,2194e" filled="f" stroked="t" strokeweight=".464456pt" strokecolor="#7C7C7C">
                <v:path arrowok="t"/>
              </v:shape>
            </v:group>
            <v:group style="position:absolute;left:3353;top:2194;width:7979;height:2" coordorigin="3353,2194" coordsize="7979,2">
              <v:shape style="position:absolute;left:3353;top:2194;width:7979;height:2" coordorigin="3353,2194" coordsize="7979,0" path="m3353,2194l11333,2194e" filled="f" stroked="t" strokeweight=".696684pt" strokecolor="#808080">
                <v:path arrowok="t"/>
              </v:shape>
            </v:group>
            <v:group style="position:absolute;left:646;top:2445;width:1695;height:2" coordorigin="646,2445" coordsize="1695,2">
              <v:shape style="position:absolute;left:646;top:2445;width:1695;height:2" coordorigin="646,2445" coordsize="1695,0" path="m646,2445l2341,2445e" filled="f" stroked="t" strokeweight=".696684pt" strokecolor="#484848">
                <v:path arrowok="t"/>
              </v:shape>
            </v:group>
            <v:group style="position:absolute;left:653;top:2001;width:2;height:8886" coordorigin="653,2001" coordsize="2,8886">
              <v:shape style="position:absolute;left:653;top:2001;width:2;height:8886" coordorigin="653,2001" coordsize="0,8886" path="m653,10887l653,2001e" filled="f" stroked="t" strokeweight=".696684pt" strokecolor="#484848">
                <v:path arrowok="t"/>
              </v:shape>
            </v:group>
            <v:group style="position:absolute;left:5625;top:2180;width:2;height:274" coordorigin="5625,2180" coordsize="2,274">
              <v:shape style="position:absolute;left:5625;top:2180;width:2;height:274" coordorigin="5625,2180" coordsize="0,274" path="m5625,2454l5625,2180e" filled="f" stroked="t" strokeweight=".232228pt" strokecolor="#606060">
                <v:path arrowok="t"/>
              </v:shape>
            </v:group>
            <v:group style="position:absolute;left:1370;top:2433;width:9963;height:2" coordorigin="1370,2433" coordsize="9963,2">
              <v:shape style="position:absolute;left:1370;top:2433;width:9963;height:2" coordorigin="1370,2433" coordsize="9963,0" path="m1370,2433l11333,2433e" filled="f" stroked="t" strokeweight=".928911pt" strokecolor="#4B4B4B">
                <v:path arrowok="t"/>
              </v:shape>
            </v:group>
            <v:group style="position:absolute;left:1635;top:2678;width:1653;height:2" coordorigin="1635,2678" coordsize="1653,2">
              <v:shape style="position:absolute;left:1635;top:2678;width:1653;height:2" coordorigin="1635,2678" coordsize="1653,0" path="m1635,2678l3288,2678e" filled="f" stroked="t" strokeweight=".464456pt" strokecolor="#7C7C7C">
                <v:path arrowok="t"/>
              </v:shape>
            </v:group>
            <v:group style="position:absolute;left:650;top:2676;width:4993;height:2" coordorigin="650,2676" coordsize="4993,2">
              <v:shape style="position:absolute;left:650;top:2676;width:4993;height:2" coordorigin="650,2676" coordsize="4993,0" path="m650,2676l5643,2676e" filled="f" stroked="t" strokeweight=".696684pt" strokecolor="#7C7C7C">
                <v:path arrowok="t"/>
              </v:shape>
            </v:group>
            <v:group style="position:absolute;left:5053;top:2666;width:6279;height:2" coordorigin="5053,2666" coordsize="6279,2">
              <v:shape style="position:absolute;left:5053;top:2666;width:6279;height:2" coordorigin="5053,2666" coordsize="6279,0" path="m5053,2666l11333,2666e" filled="f" stroked="t" strokeweight=".696684pt" strokecolor="#808080">
                <v:path arrowok="t"/>
              </v:shape>
            </v:group>
            <v:group style="position:absolute;left:646;top:2909;width:10687;height:2" coordorigin="646,2909" coordsize="10687,2">
              <v:shape style="position:absolute;left:646;top:2909;width:10687;height:2" coordorigin="646,2909" coordsize="10687,0" path="m646,2909l11333,2909e" filled="f" stroked="t" strokeweight=".696684pt" strokecolor="#484848">
                <v:path arrowok="t"/>
              </v:shape>
            </v:group>
            <v:group style="position:absolute;left:646;top:3143;width:10692;height:2" coordorigin="646,3143" coordsize="10692,2">
              <v:shape style="position:absolute;left:646;top:3143;width:10692;height:2" coordorigin="646,3143" coordsize="10692,0" path="m646,3143l11337,3143e" filled="f" stroked="t" strokeweight=".928911pt" strokecolor="#484848">
                <v:path arrowok="t"/>
              </v:shape>
            </v:group>
            <v:group style="position:absolute;left:641;top:3384;width:10692;height:2" coordorigin="641,3384" coordsize="10692,2">
              <v:shape style="position:absolute;left:641;top:3384;width:10692;height:2" coordorigin="641,3384" coordsize="10692,0" path="m641,3384l11333,3384e" filled="f" stroked="t" strokeweight=".928911pt" strokecolor="#4B4B4B">
                <v:path arrowok="t"/>
              </v:shape>
            </v:group>
            <v:group style="position:absolute;left:3781;top:3374;width:2;height:765" coordorigin="3781,3374" coordsize="2,765">
              <v:shape style="position:absolute;left:3781;top:3374;width:2;height:765" coordorigin="3781,3374" coordsize="0,765" path="m3781,4139l3781,3374e" filled="f" stroked="t" strokeweight=".696684pt" strokecolor="#575757">
                <v:path arrowok="t"/>
              </v:shape>
            </v:group>
            <v:group style="position:absolute;left:6818;top:3370;width:2;height:472" coordorigin="6818,3370" coordsize="2,472">
              <v:shape style="position:absolute;left:6818;top:3370;width:2;height:472" coordorigin="6818,3370" coordsize="0,472" path="m6818,3841l6818,3370e" filled="f" stroked="t" strokeweight=".696684pt" strokecolor="#4F4F4F">
                <v:path arrowok="t"/>
              </v:shape>
            </v:group>
            <v:group style="position:absolute;left:6809;top:3624;width:2113;height:2" coordorigin="6809,3624" coordsize="2113,2">
              <v:shape style="position:absolute;left:6809;top:3624;width:2113;height:2" coordorigin="6809,3624" coordsize="2113,0" path="m6809,3624l8922,3624e" filled="f" stroked="t" strokeweight=".696684pt" strokecolor="#575757">
                <v:path arrowok="t"/>
              </v:shape>
            </v:group>
            <v:group style="position:absolute;left:8922;top:3624;width:1398;height:2" coordorigin="8922,3624" coordsize="1398,2">
              <v:shape style="position:absolute;left:8922;top:3624;width:1398;height:2" coordorigin="8922,3624" coordsize="1398,0" path="m8922,3624l10320,3624e" filled="f" stroked="t" strokeweight=".232228pt" strokecolor="#000000">
                <v:path arrowok="t"/>
              </v:shape>
            </v:group>
            <v:group style="position:absolute;left:10320;top:3624;width:1008;height:2" coordorigin="10320,3624" coordsize="1008,2">
              <v:shape style="position:absolute;left:10320;top:3624;width:1008;height:2" coordorigin="10320,3624" coordsize="1008,0" path="m10320,3624l11328,3624e" filled="f" stroked="t" strokeweight=".232228pt" strokecolor="#4F4F4F">
                <v:path arrowok="t"/>
              </v:shape>
            </v:group>
            <v:group style="position:absolute;left:3767;top:3804;width:3056;height:2" coordorigin="3767,3804" coordsize="3056,2">
              <v:shape style="position:absolute;left:3767;top:3804;width:3056;height:2" coordorigin="3767,3804" coordsize="3056,0" path="m3767,3804l6823,3804e" filled="f" stroked="t" strokeweight=".696684pt" strokecolor="#575757">
                <v:path arrowok="t"/>
              </v:shape>
            </v:group>
            <v:group style="position:absolute;left:646;top:4129;width:10687;height:2" coordorigin="646,4129" coordsize="10687,2">
              <v:shape style="position:absolute;left:646;top:4129;width:10687;height:2" coordorigin="646,4129" coordsize="10687,0" path="m646,4129l11333,4129e" filled="f" stroked="t" strokeweight=".928911pt" strokecolor="#444444">
                <v:path arrowok="t"/>
              </v:shape>
            </v:group>
            <v:group style="position:absolute;left:6818;top:3884;width:2;height:250" coordorigin="6818,3884" coordsize="2,250">
              <v:shape style="position:absolute;left:6818;top:3884;width:2;height:250" coordorigin="6818,3884" coordsize="0,250" path="m6818,4134l6818,3884e" filled="f" stroked="t" strokeweight=".928911pt" strokecolor="#545454">
                <v:path arrowok="t"/>
              </v:shape>
            </v:group>
            <v:group style="position:absolute;left:646;top:4405;width:10692;height:2" coordorigin="646,4405" coordsize="10692,2">
              <v:shape style="position:absolute;left:646;top:4405;width:10692;height:2" coordorigin="646,4405" coordsize="10692,0" path="m646,4405l11337,4405e" filled="f" stroked="t" strokeweight=".696684pt" strokecolor="#7C7C7C">
                <v:path arrowok="t"/>
              </v:shape>
            </v:group>
            <v:group style="position:absolute;left:2339;top:4125;width:2;height:11982" coordorigin="2339,4125" coordsize="2,11982">
              <v:shape style="position:absolute;left:2339;top:4125;width:2;height:11982" coordorigin="2339,4125" coordsize="0,11982" path="m2339,16107l2339,4125e" filled="f" stroked="t" strokeweight=".696684pt" strokecolor="#4B4B4B">
                <v:path arrowok="t"/>
              </v:shape>
            </v:group>
            <v:group style="position:absolute;left:2332;top:4641;width:9006;height:2" coordorigin="2332,4641" coordsize="9006,2">
              <v:shape style="position:absolute;left:2332;top:4641;width:9006;height:2" coordorigin="2332,4641" coordsize="9006,0" path="m2332,4641l11337,4641e" filled="f" stroked="t" strokeweight=".928911pt" strokecolor="#4B4B4B">
                <v:path arrowok="t"/>
              </v:shape>
            </v:group>
            <v:group style="position:absolute;left:4823;top:4634;width:2;height:618" coordorigin="4823,4634" coordsize="2,618">
              <v:shape style="position:absolute;left:4823;top:4634;width:2;height:618" coordorigin="4823,4634" coordsize="0,618" path="m4823,5253l4823,4634e" filled="f" stroked="t" strokeweight=".928911pt" strokecolor="#4B4B4B">
                <v:path arrowok="t"/>
              </v:shape>
            </v:group>
            <v:group style="position:absolute;left:4812;top:5118;width:6526;height:2" coordorigin="4812,5118" coordsize="6526,2">
              <v:shape style="position:absolute;left:4812;top:5118;width:6526;height:2" coordorigin="4812,5118" coordsize="6526,0" path="m4812,5118l11337,5118e" filled="f" stroked="t" strokeweight=".928911pt" strokecolor="#4F4F4F">
                <v:path arrowok="t"/>
              </v:shape>
            </v:group>
            <v:group style="position:absolute;left:7650;top:4630;width:2;height:500" coordorigin="7650,4630" coordsize="2,500">
              <v:shape style="position:absolute;left:7650;top:4630;width:2;height:500" coordorigin="7650,4630" coordsize="0,500" path="m7650,5130l7650,4630e" filled="f" stroked="t" strokeweight=".696684pt" strokecolor="#4F4F4F">
                <v:path arrowok="t"/>
              </v:shape>
            </v:group>
            <v:group style="position:absolute;left:4821;top:5097;width:2;height:278" coordorigin="4821,5097" coordsize="2,278">
              <v:shape style="position:absolute;left:4821;top:5097;width:2;height:278" coordorigin="4821,5097" coordsize="0,278" path="m4821,5375l4821,5097e" filled="f" stroked="t" strokeweight=".696684pt" strokecolor="#3F3F3F">
                <v:path arrowok="t"/>
              </v:shape>
            </v:group>
            <v:group style="position:absolute;left:4816;top:5356;width:6526;height:2" coordorigin="4816,5356" coordsize="6526,2">
              <v:shape style="position:absolute;left:4816;top:5356;width:6526;height:2" coordorigin="4816,5356" coordsize="6526,0" path="m4816,5356l11342,5356e" filled="f" stroked="t" strokeweight=".696684pt" strokecolor="#808080">
                <v:path arrowok="t"/>
              </v:shape>
            </v:group>
            <v:group style="position:absolute;left:4821;top:5319;width:2;height:321" coordorigin="4821,5319" coordsize="2,321">
              <v:shape style="position:absolute;left:4821;top:5319;width:2;height:321" coordorigin="4821,5319" coordsize="0,321" path="m4821,5639l4821,5319e" filled="f" stroked="t" strokeweight=".696684pt" strokecolor="#4F4F4F">
                <v:path arrowok="t"/>
              </v:shape>
            </v:group>
            <v:group style="position:absolute;left:4816;top:5597;width:6521;height:2" coordorigin="4816,5597" coordsize="6521,2">
              <v:shape style="position:absolute;left:4816;top:5597;width:6521;height:2" coordorigin="4816,5597" coordsize="6521,0" path="m4816,5597l11337,5597e" filled="f" stroked="t" strokeweight=".696684pt" strokecolor="#4B4B4B">
                <v:path arrowok="t"/>
              </v:shape>
            </v:group>
            <v:group style="position:absolute;left:2332;top:5835;width:6618;height:2" coordorigin="2332,5835" coordsize="6618,2">
              <v:shape style="position:absolute;left:2332;top:5835;width:6618;height:2" coordorigin="2332,5835" coordsize="6618,0" path="m2332,5835l8950,5835e" filled="f" stroked="t" strokeweight=".696684pt" strokecolor="#808080">
                <v:path arrowok="t"/>
              </v:shape>
            </v:group>
            <v:group style="position:absolute;left:4821;top:5583;width:2;height:1203" coordorigin="4821,5583" coordsize="2,1203">
              <v:shape style="position:absolute;left:4821;top:5583;width:2;height:1203" coordorigin="4821,5583" coordsize="0,1203" path="m4821,6786l4821,5583e" filled="f" stroked="t" strokeweight=".696684pt" strokecolor="#4B4B4B">
                <v:path arrowok="t"/>
              </v:shape>
            </v:group>
            <v:group style="position:absolute;left:8894;top:5835;width:218;height:2" coordorigin="8894,5835" coordsize="218,2">
              <v:shape style="position:absolute;left:8894;top:5835;width:218;height:2" coordorigin="8894,5835" coordsize="218,0" path="m8894,5835l9113,5835e" filled="f" stroked="t" strokeweight=".464456pt" strokecolor="#676767">
                <v:path arrowok="t"/>
              </v:shape>
            </v:group>
            <v:group style="position:absolute;left:9057;top:5833;width:2280;height:2" coordorigin="9057,5833" coordsize="2280,2">
              <v:shape style="position:absolute;left:9057;top:5833;width:2280;height:2" coordorigin="9057,5833" coordsize="2280,0" path="m9057,5833l11337,5833e" filled="f" stroked="t" strokeweight=".696684pt" strokecolor="#808080">
                <v:path arrowok="t"/>
              </v:shape>
            </v:group>
            <v:group style="position:absolute;left:646;top:6071;width:10692;height:2" coordorigin="646,6071" coordsize="10692,2">
              <v:shape style="position:absolute;left:646;top:6071;width:10692;height:2" coordorigin="646,6071" coordsize="10692,0" path="m646,6071l11337,6071e" filled="f" stroked="t" strokeweight=".928911pt" strokecolor="#4B4B4B">
                <v:path arrowok="t"/>
              </v:shape>
            </v:group>
            <v:group style="position:absolute;left:8894;top:6071;width:218;height:2" coordorigin="8894,6071" coordsize="218,2">
              <v:shape style="position:absolute;left:8894;top:6071;width:218;height:2" coordorigin="8894,6071" coordsize="218,0" path="m8894,6071l9113,6071e" filled="f" stroked="t" strokeweight=".696684pt" strokecolor="#383838">
                <v:path arrowok="t"/>
              </v:shape>
            </v:group>
            <v:group style="position:absolute;left:2332;top:6539;width:9006;height:2" coordorigin="2332,6539" coordsize="9006,2">
              <v:shape style="position:absolute;left:2332;top:6539;width:9006;height:2" coordorigin="2332,6539" coordsize="9006,0" path="m2332,6539l11337,6539e" filled="f" stroked="t" strokeweight=".696684pt" strokecolor="#808080">
                <v:path arrowok="t"/>
              </v:shape>
            </v:group>
            <v:group style="position:absolute;left:2332;top:6777;width:2522;height:2" coordorigin="2332,6777" coordsize="2522,2">
              <v:shape style="position:absolute;left:2332;top:6777;width:2522;height:2" coordorigin="2332,6777" coordsize="2522,0" path="m2332,6777l4854,6777e" filled="f" stroked="t" strokeweight=".464456pt" strokecolor="#444444">
                <v:path arrowok="t"/>
              </v:shape>
            </v:group>
            <v:group style="position:absolute;left:4784;top:6777;width:6553;height:2" coordorigin="4784,6777" coordsize="6553,2">
              <v:shape style="position:absolute;left:4784;top:6777;width:6553;height:2" coordorigin="4784,6777" coordsize="6553,0" path="m4784,6777l11337,6777e" filled="f" stroked="t" strokeweight=".696684pt" strokecolor="#4B4B4B">
                <v:path arrowok="t"/>
              </v:shape>
            </v:group>
            <v:group style="position:absolute;left:7650;top:6064;width:2;height:727" coordorigin="7650,6064" coordsize="2,727">
              <v:shape style="position:absolute;left:7650;top:6064;width:2;height:727" coordorigin="7650,6064" coordsize="0,727" path="m7650,6791l7650,6064e" filled="f" stroked="t" strokeweight=".696684pt" strokecolor="#4F4F4F">
                <v:path arrowok="t"/>
              </v:shape>
            </v:group>
            <v:group style="position:absolute;left:11328;top:6527;width:2;height:274" coordorigin="11328,6527" coordsize="2,274">
              <v:shape style="position:absolute;left:11328;top:6527;width:2;height:274" coordorigin="11328,6527" coordsize="0,274" path="m11328,6800l11328,6527e" filled="f" stroked="t" strokeweight=".928911pt" strokecolor="#575757">
                <v:path arrowok="t"/>
              </v:shape>
            </v:group>
            <v:group style="position:absolute;left:641;top:7010;width:10701;height:2" coordorigin="641,7010" coordsize="10701,2">
              <v:shape style="position:absolute;left:641;top:7010;width:10701;height:2" coordorigin="641,7010" coordsize="10701,0" path="m641,7010l11342,7010e" filled="f" stroked="t" strokeweight=".928911pt" strokecolor="#4B4B4B">
                <v:path arrowok="t"/>
              </v:shape>
            </v:group>
            <v:group style="position:absolute;left:641;top:7482;width:10696;height:2" coordorigin="641,7482" coordsize="10696,2">
              <v:shape style="position:absolute;left:641;top:7482;width:10696;height:2" coordorigin="641,7482" coordsize="10696,0" path="m641,7482l11337,7482e" filled="f" stroked="t" strokeweight=".928911pt" strokecolor="#4B4B4B">
                <v:path arrowok="t"/>
              </v:shape>
            </v:group>
            <v:group style="position:absolute;left:4816;top:7718;width:6521;height:2" coordorigin="4816,7718" coordsize="6521,2">
              <v:shape style="position:absolute;left:4816;top:7718;width:6521;height:2" coordorigin="4816,7718" coordsize="6521,0" path="m4816,7718l11337,7718e" filled="f" stroked="t" strokeweight=".696684pt" strokecolor="#4B4B4B">
                <v:path arrowok="t"/>
              </v:shape>
            </v:group>
            <v:group style="position:absolute;left:4821;top:7475;width:2;height:727" coordorigin="4821,7475" coordsize="2,727">
              <v:shape style="position:absolute;left:4821;top:7475;width:2;height:727" coordorigin="4821,7475" coordsize="0,727" path="m4821,8202l4821,7475e" filled="f" stroked="t" strokeweight=".696684pt" strokecolor="#4F4F4F">
                <v:path arrowok="t"/>
              </v:shape>
            </v:group>
            <v:group style="position:absolute;left:4812;top:7959;width:6526;height:2" coordorigin="4812,7959" coordsize="6526,2">
              <v:shape style="position:absolute;left:4812;top:7959;width:6526;height:2" coordorigin="4812,7959" coordsize="6526,0" path="m4812,7959l11337,7959e" filled="f" stroked="t" strokeweight=".696684pt" strokecolor="#808080">
                <v:path arrowok="t"/>
              </v:shape>
            </v:group>
            <v:group style="position:absolute;left:641;top:8190;width:2647;height:2" coordorigin="641,8190" coordsize="2647,2">
              <v:shape style="position:absolute;left:641;top:8190;width:2647;height:2" coordorigin="641,8190" coordsize="2647,0" path="m641,8190l3288,8190e" filled="f" stroked="t" strokeweight=".928911pt" strokecolor="#4B4B4B">
                <v:path arrowok="t"/>
              </v:shape>
            </v:group>
            <v:group style="position:absolute;left:3233;top:8193;width:269;height:2" coordorigin="3233,8193" coordsize="269,2">
              <v:shape style="position:absolute;left:3233;top:8193;width:269;height:2" coordorigin="3233,8193" coordsize="269,0" path="m3233,8193l3502,8193e" filled="f" stroked="t" strokeweight=".464456pt" strokecolor="#383838">
                <v:path arrowok="t"/>
              </v:shape>
            </v:group>
            <v:group style="position:absolute;left:3446;top:8195;width:7896;height:2" coordorigin="3446,8195" coordsize="7896,2">
              <v:shape style="position:absolute;left:3446;top:8195;width:7896;height:2" coordorigin="3446,8195" coordsize="7896,0" path="m3446,8195l11342,8195e" filled="f" stroked="t" strokeweight=".928911pt" strokecolor="#4B4B4B">
                <v:path arrowok="t"/>
              </v:shape>
            </v:group>
            <v:group style="position:absolute;left:641;top:9118;width:10696;height:2" coordorigin="641,9118" coordsize="10696,2">
              <v:shape style="position:absolute;left:641;top:9118;width:10696;height:2" coordorigin="641,9118" coordsize="10696,0" path="m641,9118l11337,9118e" filled="f" stroked="t" strokeweight=".928911pt" strokecolor="#4B4B4B">
                <v:path arrowok="t"/>
              </v:shape>
            </v:group>
            <v:group style="position:absolute;left:641;top:9948;width:10696;height:2" coordorigin="641,9948" coordsize="10696,2">
              <v:shape style="position:absolute;left:641;top:9948;width:10696;height:2" coordorigin="641,9948" coordsize="10696,0" path="m641,9948l11337,9948e" filled="f" stroked="t" strokeweight=".696684pt" strokecolor="#4B4B4B">
                <v:path arrowok="t"/>
              </v:shape>
            </v:group>
            <v:group style="position:absolute;left:641;top:10184;width:10701;height:2" coordorigin="641,10184" coordsize="10701,2">
              <v:shape style="position:absolute;left:641;top:10184;width:10701;height:2" coordorigin="641,10184" coordsize="10701,0" path="m641,10184l11342,10184e" filled="f" stroked="t" strokeweight=".928911pt" strokecolor="#4B4B4B">
                <v:path arrowok="t"/>
              </v:shape>
            </v:group>
            <v:group style="position:absolute;left:646;top:10422;width:10692;height:2" coordorigin="646,10422" coordsize="10692,2">
              <v:shape style="position:absolute;left:646;top:10422;width:10692;height:2" coordorigin="646,10422" coordsize="10692,0" path="m646,10422l11337,10422e" filled="f" stroked="t" strokeweight=".696684pt" strokecolor="#808080">
                <v:path arrowok="t"/>
              </v:shape>
            </v:group>
            <v:group style="position:absolute;left:6581;top:10425;width:260;height:2" coordorigin="6581,10425" coordsize="260,2">
              <v:shape style="position:absolute;left:6581;top:10425;width:260;height:2" coordorigin="6581,10425" coordsize="260,0" path="m6581,10425l6841,10425e" filled="f" stroked="t" strokeweight=".464456pt" strokecolor="#747474">
                <v:path arrowok="t"/>
              </v:shape>
            </v:group>
            <v:group style="position:absolute;left:952;top:10897;width:10390;height:2" coordorigin="952,10897" coordsize="10390,2">
              <v:shape style="position:absolute;left:952;top:10897;width:10390;height:2" coordorigin="952,10897" coordsize="10390,0" path="m952,10897l11342,10897e" filled="f" stroked="t" strokeweight=".928911pt" strokecolor="#4F4F4F">
                <v:path arrowok="t"/>
              </v:shape>
            </v:group>
            <v:group style="position:absolute;left:648;top:10533;width:2;height:675" coordorigin="648,10533" coordsize="2,675">
              <v:shape style="position:absolute;left:648;top:10533;width:2;height:675" coordorigin="648,10533" coordsize="0,675" path="m648,11208l648,10533e" filled="f" stroked="t" strokeweight=".696684pt" strokecolor="#646464">
                <v:path arrowok="t"/>
              </v:shape>
            </v:group>
            <v:group style="position:absolute;left:646;top:11137;width:10692;height:2" coordorigin="646,11137" coordsize="10692,2">
              <v:shape style="position:absolute;left:646;top:11137;width:10692;height:2" coordorigin="646,11137" coordsize="10692,0" path="m646,11137l11337,11137e" filled="f" stroked="t" strokeweight=".696684pt" strokecolor="#808080">
                <v:path arrowok="t"/>
              </v:shape>
            </v:group>
            <v:group style="position:absolute;left:646;top:11373;width:10696;height:2" coordorigin="646,11373" coordsize="10696,2">
              <v:shape style="position:absolute;left:646;top:11373;width:10696;height:2" coordorigin="646,11373" coordsize="10696,0" path="m646,11373l11342,11373e" filled="f" stroked="t" strokeweight=".928911pt" strokecolor="#4F4F4F">
                <v:path arrowok="t"/>
              </v:shape>
            </v:group>
            <v:group style="position:absolute;left:1105;top:11123;width:2;height:278" coordorigin="1105,11123" coordsize="2,278">
              <v:shape style="position:absolute;left:1105;top:11123;width:2;height:278" coordorigin="1105,11123" coordsize="0,278" path="m1105,11402l1105,11123e" filled="f" stroked="t" strokeweight=".696684pt" strokecolor="#3F3F3F">
                <v:path arrowok="t"/>
              </v:shape>
            </v:group>
            <v:group style="position:absolute;left:1679;top:11090;width:2;height:2350" coordorigin="1679,11090" coordsize="2,2350">
              <v:shape style="position:absolute;left:1679;top:11090;width:2;height:2350" coordorigin="1679,11090" coordsize="0,2350" path="m1679,13440l1679,11090e" filled="f" stroked="t" strokeweight=".696684pt" strokecolor="#4B4B4B">
                <v:path arrowok="t"/>
              </v:shape>
            </v:group>
            <v:group style="position:absolute;left:7220;top:11128;width:2;height:1656" coordorigin="7220,11128" coordsize="2,1656">
              <v:shape style="position:absolute;left:7220;top:11128;width:2;height:1656" coordorigin="7220,11128" coordsize="0,1656" path="m7220,12784l7220,11128e" filled="f" stroked="t" strokeweight=".696684pt" strokecolor="#545454">
                <v:path arrowok="t"/>
              </v:shape>
            </v:group>
            <v:group style="position:absolute;left:1105;top:11331;width:2;height:1454" coordorigin="1105,11331" coordsize="2,1454">
              <v:shape style="position:absolute;left:1105;top:11331;width:2;height:1454" coordorigin="1105,11331" coordsize="0,1454" path="m1105,12784l1105,11331e" filled="f" stroked="t" strokeweight=".696684pt" strokecolor="#484848">
                <v:path arrowok="t"/>
              </v:shape>
            </v:group>
            <v:group style="position:absolute;left:1105;top:12062;width:2;height:104" coordorigin="1105,12062" coordsize="2,104">
              <v:shape style="position:absolute;left:1105;top:12062;width:2;height:104" coordorigin="1105,12062" coordsize="0,104" path="m1105,12166l1105,12062e" filled="f" stroked="t" strokeweight=".464456pt" strokecolor="#1C1C1C">
                <v:path arrowok="t"/>
              </v:shape>
            </v:group>
            <v:group style="position:absolute;left:7222;top:12062;width:2;height:104" coordorigin="7222,12062" coordsize="2,104">
              <v:shape style="position:absolute;left:7222;top:12062;width:2;height:104" coordorigin="7222,12062" coordsize="0,104" path="m7222,12166l7222,12062e" filled="f" stroked="t" strokeweight=".464456pt" strokecolor="#3B3B3B">
                <v:path arrowok="t"/>
              </v:shape>
            </v:group>
            <v:group style="position:absolute;left:1105;top:12412;width:2;height:123" coordorigin="1105,12412" coordsize="2,123">
              <v:shape style="position:absolute;left:1105;top:12412;width:2;height:123" coordorigin="1105,12412" coordsize="0,123" path="m1105,12534l1105,12412e" filled="f" stroked="t" strokeweight=".464456pt" strokecolor="#282828">
                <v:path arrowok="t"/>
              </v:shape>
            </v:group>
            <v:group style="position:absolute;left:1108;top:12728;width:2;height:241" coordorigin="1108,12728" coordsize="2,241">
              <v:shape style="position:absolute;left:1108;top:12728;width:2;height:241" coordorigin="1108,12728" coordsize="0,241" path="m1108,12968l1108,12728e" filled="f" stroked="t" strokeweight=".464456pt" strokecolor="#343434">
                <v:path arrowok="t"/>
              </v:shape>
            </v:group>
            <v:group style="position:absolute;left:7222;top:12728;width:2;height:241" coordorigin="7222,12728" coordsize="2,241">
              <v:shape style="position:absolute;left:7222;top:12728;width:2;height:241" coordorigin="7222,12728" coordsize="0,241" path="m7222,12968l7222,12728e" filled="f" stroked="t" strokeweight=".464456pt" strokecolor="#3F3F3F">
                <v:path arrowok="t"/>
              </v:shape>
            </v:group>
            <v:group style="position:absolute;left:1105;top:12912;width:2;height:3195" coordorigin="1105,12912" coordsize="2,3195">
              <v:shape style="position:absolute;left:1105;top:12912;width:2;height:3195" coordorigin="1105,12912" coordsize="0,3195" path="m1105,16107l1105,12912e" filled="f" stroked="t" strokeweight=".696684pt" strokecolor="#4B4B4B">
                <v:path arrowok="t"/>
              </v:shape>
            </v:group>
            <v:group style="position:absolute;left:7222;top:12912;width:2;height:345" coordorigin="7222,12912" coordsize="2,345">
              <v:shape style="position:absolute;left:7222;top:12912;width:2;height:345" coordorigin="7222,12912" coordsize="0,345" path="m7222,13256l7222,12912e" filled="f" stroked="t" strokeweight=".696684pt" strokecolor="#545454">
                <v:path arrowok="t"/>
              </v:shape>
            </v:group>
            <v:group style="position:absolute;left:641;top:13429;width:1705;height:2" coordorigin="641,13429" coordsize="1705,2">
              <v:shape style="position:absolute;left:641;top:13429;width:1705;height:2" coordorigin="641,13429" coordsize="1705,0" path="m641,13429l2346,13429e" filled="f" stroked="t" strokeweight=".696684pt" strokecolor="#4B4B4B">
                <v:path arrowok="t"/>
              </v:shape>
            </v:group>
            <v:group style="position:absolute;left:7222;top:13200;width:2;height:231" coordorigin="7222,13200" coordsize="2,231">
              <v:shape style="position:absolute;left:7222;top:13200;width:2;height:231" coordorigin="7222,13200" coordsize="0,231" path="m7222,13431l7222,13200e" filled="f" stroked="t" strokeweight=".464456pt" strokecolor="#444444">
                <v:path arrowok="t"/>
              </v:shape>
            </v:group>
            <v:group style="position:absolute;left:1677;top:13370;width:2;height:241" coordorigin="1677,13370" coordsize="2,241">
              <v:shape style="position:absolute;left:1677;top:13370;width:2;height:241" coordorigin="1677,13370" coordsize="0,241" path="m1677,13610l1677,13370e" filled="f" stroked="t" strokeweight=".464456pt" strokecolor="#2F2F2F">
                <v:path arrowok="t"/>
              </v:shape>
            </v:group>
            <v:group style="position:absolute;left:7222;top:13360;width:2;height:2747" coordorigin="7222,13360" coordsize="2,2747">
              <v:shape style="position:absolute;left:7222;top:13360;width:2;height:2747" coordorigin="7222,13360" coordsize="0,2747" path="m7222,16107l7222,13360e" filled="f" stroked="t" strokeweight=".696684pt" strokecolor="#4F4F4F">
                <v:path arrowok="t"/>
              </v:shape>
            </v:group>
            <v:group style="position:absolute;left:1677;top:13554;width:2;height:1123" coordorigin="1677,13554" coordsize="2,1123">
              <v:shape style="position:absolute;left:1677;top:13554;width:2;height:1123" coordorigin="1677,13554" coordsize="0,1123" path="m1677,14677l1677,13554e" filled="f" stroked="t" strokeweight=".696684pt" strokecolor="#484848">
                <v:path arrowok="t"/>
              </v:shape>
            </v:group>
            <v:group style="position:absolute;left:1677;top:14620;width:2;height:241" coordorigin="1677,14620" coordsize="2,241">
              <v:shape style="position:absolute;left:1677;top:14620;width:2;height:241" coordorigin="1677,14620" coordsize="0,241" path="m1677,14861l1677,14620e" filled="f" stroked="t" strokeweight=".464456pt" strokecolor="#343434">
                <v:path arrowok="t"/>
              </v:shape>
            </v:group>
            <v:group style="position:absolute;left:1677;top:14804;width:2;height:1303" coordorigin="1677,14804" coordsize="2,1303">
              <v:shape style="position:absolute;left:1677;top:14804;width:2;height:1303" coordorigin="1677,14804" coordsize="0,1303" path="m1677,16107l1677,14804e" filled="f" stroked="t" strokeweight=".696684pt" strokecolor="#4F4F4F">
                <v:path arrowok="t"/>
              </v:shape>
            </v:group>
            <v:group style="position:absolute;left:646;top:16100;width:7849;height:2" coordorigin="646,16100" coordsize="7849,2">
              <v:shape style="position:absolute;left:646;top:16100;width:7849;height:2" coordorigin="646,16100" coordsize="7849,0" path="m646,16100l8495,16100e" filled="f" stroked="t" strokeweight=".928911pt" strokecolor="#575757">
                <v:path arrowok="t"/>
              </v:shape>
            </v:group>
            <v:group style="position:absolute;left:653;top:10906;width:2;height:5196" coordorigin="653,10906" coordsize="2,5196">
              <v:shape style="position:absolute;left:653;top:10906;width:2;height:5196" coordorigin="653,10906" coordsize="0,5196" path="m653,16102l653,10906e" filled="f" stroked="t" strokeweight=".696684pt" strokecolor="#4F4F4F">
                <v:path arrowok="t"/>
              </v:shape>
            </v:group>
            <v:group style="position:absolute;left:8439;top:16102;width:673;height:2" coordorigin="8439,16102" coordsize="673,2">
              <v:shape style="position:absolute;left:8439;top:16102;width:673;height:2" coordorigin="8439,16102" coordsize="673,0" path="m8439,16102l9113,16102e" filled="f" stroked="t" strokeweight=".464456pt" strokecolor="#3B3B3B">
                <v:path arrowok="t"/>
              </v:shape>
            </v:group>
            <v:group style="position:absolute;left:9020;top:16104;width:2318;height:2" coordorigin="9020,16104" coordsize="2318,2">
              <v:shape style="position:absolute;left:9020;top:16104;width:2318;height:2" coordorigin="9020,16104" coordsize="2318,0" path="m9020,16104l11337,16104e" filled="f" stroked="t" strokeweight=".928911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Cancr</w:t>
      </w:r>
      <w:r>
        <w:rPr>
          <w:rFonts w:ascii="Arial" w:hAnsi="Arial" w:cs="Arial" w:eastAsia="Arial"/>
          <w:sz w:val="18"/>
          <w:szCs w:val="18"/>
          <w:color w:val="363636"/>
          <w:spacing w:val="-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7"/>
        </w:rPr>
        <w:t>KA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8"/>
        </w:rPr>
        <w:t>R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11"/>
        </w:rPr>
        <w:t>LAH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1" w:lineRule="exact"/>
        <w:ind w:left="2177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867828pt;margin-top:4.675667pt;width:6.327pt;height:10.0pt;mso-position-horizontal-relative:page;mso-position-vertical-relative:paragraph;z-index:-135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fr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727274"/>
          <w:spacing w:val="0"/>
          <w:w w:val="107"/>
          <w:position w:val="-4"/>
        </w:rPr>
        <w:t>Eırgün.KAYA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4223" w:right="4659"/>
        <w:jc w:val="center"/>
        <w:tabs>
          <w:tab w:pos="55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82"/>
          <w:szCs w:val="82"/>
          <w:color w:val="7279AC"/>
          <w:w w:val="189"/>
          <w:position w:val="-56"/>
        </w:rPr>
      </w:r>
      <w:r>
        <w:rPr>
          <w:rFonts w:ascii="Arial" w:hAnsi="Arial" w:cs="Arial" w:eastAsia="Arial"/>
          <w:sz w:val="82"/>
          <w:szCs w:val="82"/>
          <w:color w:val="7279AC"/>
          <w:spacing w:val="0"/>
          <w:w w:val="189"/>
          <w:strike/>
          <w:position w:val="-56"/>
        </w:rPr>
        <w:t>-</w:t>
      </w:r>
      <w:r>
        <w:rPr>
          <w:rFonts w:ascii="Arial" w:hAnsi="Arial" w:cs="Arial" w:eastAsia="Arial"/>
          <w:sz w:val="82"/>
          <w:szCs w:val="82"/>
          <w:color w:val="7279AC"/>
          <w:spacing w:val="-205"/>
          <w:w w:val="189"/>
          <w:strike/>
          <w:position w:val="-56"/>
        </w:rPr>
        <w:t> </w:t>
      </w:r>
      <w:r>
        <w:rPr>
          <w:rFonts w:ascii="Arial" w:hAnsi="Arial" w:cs="Arial" w:eastAsia="Arial"/>
          <w:sz w:val="82"/>
          <w:szCs w:val="82"/>
          <w:color w:val="7279AC"/>
          <w:spacing w:val="0"/>
          <w:w w:val="100"/>
          <w:strike/>
          <w:position w:val="-56"/>
        </w:rPr>
        <w:tab/>
      </w:r>
      <w:r>
        <w:rPr>
          <w:rFonts w:ascii="Arial" w:hAnsi="Arial" w:cs="Arial" w:eastAsia="Arial"/>
          <w:sz w:val="82"/>
          <w:szCs w:val="82"/>
          <w:color w:val="7279AC"/>
          <w:spacing w:val="0"/>
          <w:w w:val="100"/>
          <w:strike/>
          <w:position w:val="-56"/>
        </w:rPr>
      </w:r>
      <w:r>
        <w:rPr>
          <w:rFonts w:ascii="Arial" w:hAnsi="Arial" w:cs="Arial" w:eastAsia="Arial"/>
          <w:sz w:val="82"/>
          <w:szCs w:val="82"/>
          <w:color w:val="7279AC"/>
          <w:spacing w:val="0"/>
          <w:w w:val="100"/>
          <w:position w:val="-56"/>
        </w:rPr>
      </w:r>
      <w:r>
        <w:rPr>
          <w:rFonts w:ascii="Arial" w:hAnsi="Arial" w:cs="Arial" w:eastAsia="Arial"/>
          <w:sz w:val="82"/>
          <w:szCs w:val="82"/>
          <w:color w:val="7279AC"/>
          <w:spacing w:val="0"/>
          <w:w w:val="100"/>
          <w:position w:val="-56"/>
        </w:rPr>
      </w:r>
      <w:r>
        <w:rPr>
          <w:rFonts w:ascii="Arial" w:hAnsi="Arial" w:cs="Arial" w:eastAsia="Arial"/>
          <w:sz w:val="20"/>
          <w:szCs w:val="20"/>
          <w:color w:val="5D6497"/>
          <w:spacing w:val="0"/>
          <w:w w:val="600"/>
          <w:position w:val="-58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005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09393"/>
          <w:spacing w:val="0"/>
          <w:w w:val="72"/>
        </w:rPr>
        <w:t>I</w:t>
      </w:r>
      <w:r>
        <w:rPr>
          <w:rFonts w:ascii="Arial" w:hAnsi="Arial" w:cs="Arial" w:eastAsia="Arial"/>
          <w:sz w:val="24"/>
          <w:szCs w:val="24"/>
          <w:color w:val="909393"/>
          <w:spacing w:val="11"/>
          <w:w w:val="72"/>
        </w:rPr>
        <w:t>t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72"/>
        </w:rPr>
        <w:t>faiy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72"/>
        </w:rPr>
        <w:t>e</w:t>
      </w:r>
      <w:r>
        <w:rPr>
          <w:rFonts w:ascii="Arial" w:hAnsi="Arial" w:cs="Arial" w:eastAsia="Arial"/>
          <w:sz w:val="24"/>
          <w:szCs w:val="24"/>
          <w:color w:val="727274"/>
          <w:spacing w:val="11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72"/>
        </w:rPr>
        <w:t>G</w:t>
      </w:r>
      <w:r>
        <w:rPr>
          <w:rFonts w:ascii="Arial" w:hAnsi="Arial" w:cs="Arial" w:eastAsia="Arial"/>
          <w:sz w:val="24"/>
          <w:szCs w:val="24"/>
          <w:color w:val="727274"/>
          <w:spacing w:val="-1"/>
          <w:w w:val="72"/>
        </w:rPr>
        <w:t>o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72"/>
        </w:rPr>
        <w:t>ney</w:t>
      </w:r>
      <w:r>
        <w:rPr>
          <w:rFonts w:ascii="Arial" w:hAnsi="Arial" w:cs="Arial" w:eastAsia="Arial"/>
          <w:sz w:val="24"/>
          <w:szCs w:val="24"/>
          <w:color w:val="727274"/>
          <w:spacing w:val="-2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72"/>
        </w:rPr>
        <w:t>B</w:t>
      </w:r>
      <w:r>
        <w:rPr>
          <w:rFonts w:ascii="Arial" w:hAnsi="Arial" w:cs="Arial" w:eastAsia="Arial"/>
          <w:sz w:val="24"/>
          <w:szCs w:val="24"/>
          <w:color w:val="727274"/>
          <w:spacing w:val="-4"/>
          <w:w w:val="72"/>
        </w:rPr>
        <w:t>ö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72"/>
        </w:rPr>
        <w:t>l</w:t>
      </w:r>
      <w:r>
        <w:rPr>
          <w:rFonts w:ascii="Arial" w:hAnsi="Arial" w:cs="Arial" w:eastAsia="Arial"/>
          <w:sz w:val="24"/>
          <w:szCs w:val="24"/>
          <w:color w:val="4D4D4D"/>
          <w:spacing w:val="-10"/>
          <w:w w:val="72"/>
        </w:rPr>
        <w:t>g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72"/>
        </w:rPr>
        <w:t>e</w:t>
      </w:r>
      <w:r>
        <w:rPr>
          <w:rFonts w:ascii="Arial" w:hAnsi="Arial" w:cs="Arial" w:eastAsia="Arial"/>
          <w:sz w:val="24"/>
          <w:szCs w:val="24"/>
          <w:color w:val="727274"/>
          <w:spacing w:val="17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74"/>
        </w:rPr>
        <w:t>A</w:t>
      </w:r>
      <w:r>
        <w:rPr>
          <w:rFonts w:ascii="Arial" w:hAnsi="Arial" w:cs="Arial" w:eastAsia="Arial"/>
          <w:sz w:val="24"/>
          <w:szCs w:val="24"/>
          <w:color w:val="727274"/>
          <w:spacing w:val="-7"/>
          <w:w w:val="75"/>
        </w:rPr>
        <w:t>m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81"/>
        </w:rPr>
        <w:t>i</w:t>
      </w:r>
      <w:r>
        <w:rPr>
          <w:rFonts w:ascii="Arial" w:hAnsi="Arial" w:cs="Arial" w:eastAsia="Arial"/>
          <w:sz w:val="24"/>
          <w:szCs w:val="24"/>
          <w:color w:val="4D4D4D"/>
          <w:spacing w:val="-1"/>
          <w:w w:val="81"/>
        </w:rPr>
        <w:t>r</w:t>
      </w:r>
      <w:r>
        <w:rPr>
          <w:rFonts w:ascii="Arial" w:hAnsi="Arial" w:cs="Arial" w:eastAsia="Arial"/>
          <w:sz w:val="24"/>
          <w:szCs w:val="24"/>
          <w:color w:val="727274"/>
          <w:spacing w:val="0"/>
          <w:w w:val="132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560" w:lineRule="exact"/>
        <w:ind w:left="2892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Arial" w:hAnsi="Arial" w:cs="Arial" w:eastAsia="Arial"/>
          <w:sz w:val="36"/>
          <w:szCs w:val="36"/>
          <w:color w:val="484F93"/>
          <w:spacing w:val="0"/>
          <w:w w:val="344"/>
          <w:position w:val="-1"/>
        </w:rPr>
        <w:t>s</w:t>
      </w:r>
      <w:r>
        <w:rPr>
          <w:rFonts w:ascii="Arial" w:hAnsi="Arial" w:cs="Arial" w:eastAsia="Arial"/>
          <w:sz w:val="36"/>
          <w:szCs w:val="36"/>
          <w:color w:val="484F93"/>
          <w:spacing w:val="-176"/>
          <w:w w:val="344"/>
          <w:position w:val="-1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484F93"/>
          <w:spacing w:val="0"/>
          <w:w w:val="101"/>
          <w:i/>
          <w:position w:val="-1"/>
        </w:rPr>
        <w:t>dk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46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8" w:lineRule="auto"/>
        <w:ind w:left="3697" w:right="4329" w:firstLine="-10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856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1"/>
        </w:rPr>
        <w:t>!ZMIR</w:t>
      </w:r>
      <w:r>
        <w:rPr>
          <w:rFonts w:ascii="Arial" w:hAnsi="Arial" w:cs="Arial" w:eastAsia="Arial"/>
          <w:sz w:val="16"/>
          <w:szCs w:val="16"/>
          <w:color w:val="424242"/>
          <w:spacing w:val="-1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-2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-2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-2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58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84569pt;margin-top:-47.508533pt;width:474.546086pt;height:89.333744pt;mso-position-horizontal-relative:page;mso-position-vertical-relative:paragraph;z-index:-13573" type="#_x0000_t202" filled="f" stroked="f">
            <v:textbox inset="0,0,0,0">
              <w:txbxContent>
                <w:p>
                  <w:pPr>
                    <w:spacing w:before="0" w:after="0" w:line="1787" w:lineRule="exact"/>
                    <w:ind w:right="-308"/>
                    <w:jc w:val="left"/>
                    <w:tabs>
                      <w:tab w:pos="81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2A2A"/>
                      <w:spacing w:val="0"/>
                      <w:w w:val="130"/>
                      <w:b/>
                      <w:bCs/>
                      <w:position w:val="6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2A2A"/>
                      <w:spacing w:val="0"/>
                      <w:w w:val="100"/>
                      <w:b/>
                      <w:bCs/>
                      <w:position w:val="6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2A2A"/>
                      <w:spacing w:val="0"/>
                      <w:w w:val="100"/>
                      <w:b/>
                      <w:bCs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A2A"/>
                      <w:spacing w:val="0"/>
                      <w:w w:val="272"/>
                      <w:position w:val="-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5"/>
          <w:b/>
          <w:bCs/>
          <w:position w:val="-2"/>
        </w:rPr>
        <w:t>BOYOK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5"/>
          <w:b/>
          <w:bCs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b/>
          <w:bCs/>
          <w:position w:val="-2"/>
        </w:rPr>
        <w:t>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642" w:right="-20"/>
        <w:jc w:val="left"/>
        <w:tabs>
          <w:tab w:pos="4340" w:val="left"/>
          <w:tab w:pos="94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5"/>
        </w:rPr>
        <w:t>BELE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5"/>
        </w:rPr>
        <w:t>D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9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5"/>
        </w:rPr>
        <w:t>YESI</w:t>
      </w:r>
      <w:r>
        <w:rPr>
          <w:rFonts w:ascii="Arial" w:hAnsi="Arial" w:cs="Arial" w:eastAsia="Arial"/>
          <w:sz w:val="15"/>
          <w:szCs w:val="15"/>
          <w:color w:val="2A2A2A"/>
          <w:spacing w:val="-28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20"/>
          <w:position w:val="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7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2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7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7"/>
        </w:rPr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136"/>
          <w:position w:val="0"/>
        </w:rPr>
        <w:t>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113" w:right="-20"/>
        <w:jc w:val="left"/>
        <w:tabs>
          <w:tab w:pos="1480" w:val="left"/>
          <w:tab w:pos="306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9"/>
          <w:position w:val="1"/>
        </w:rPr>
        <w:t>:14.05.2017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0"/>
        </w:rPr>
        <w:t>No:l3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3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13:36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  <w:position w:val="0"/>
        </w:rPr>
        <w:t>ITel: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2938800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27" w:right="-20"/>
        <w:jc w:val="left"/>
        <w:tabs>
          <w:tab w:pos="1480" w:val="left"/>
          <w:tab w:pos="3060" w:val="left"/>
          <w:tab w:pos="4180" w:val="left"/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:14.05.2017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2"/>
          <w:position w:val="0"/>
        </w:rPr>
        <w:t>:3082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!Bildirile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666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no:22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:Kona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666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no:22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193" w:lineRule="exact"/>
        <w:ind w:left="132" w:right="-20"/>
        <w:jc w:val="left"/>
        <w:tabs>
          <w:tab w:pos="1480" w:val="left"/>
          <w:tab w:pos="458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-1"/>
        </w:rPr>
        <w:t>:Bina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3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Tedbirsizli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1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2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13" w:right="-20"/>
        <w:jc w:val="left"/>
        <w:tabs>
          <w:tab w:pos="3580" w:val="left"/>
          <w:tab w:pos="6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0"/>
          <w:szCs w:val="30"/>
          <w:color w:val="424242"/>
          <w:w w:val="55"/>
        </w:rPr>
        <w:t>l</w:t>
      </w:r>
      <w:r>
        <w:rPr>
          <w:rFonts w:ascii="Arial" w:hAnsi="Arial" w:cs="Arial" w:eastAsia="Arial"/>
          <w:sz w:val="30"/>
          <w:szCs w:val="30"/>
          <w:color w:val="424242"/>
          <w:spacing w:val="-2"/>
          <w:w w:val="5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52"/>
          <w:i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  <w:position w:val="2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8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3496" w:right="472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4"/>
          <w:u w:val="single" w:color="7C7C7C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4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u w:val="single" w:color="7C7C7C"/>
          <w:position w:val="-3"/>
        </w:rPr>
        <w:t>Betonıırm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u w:val="single" w:color="7C7C7C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u w:val="single" w:color="7C7C7C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91"/>
          <w:u w:val="single" w:color="7C7C7C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u w:val="single" w:color="7C7C7C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4"/>
          <w:u w:val="single" w:color="7C7C7C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4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4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90"/>
          <w:u w:val="single" w:color="7C7C7C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90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89"/>
          <w:u w:val="single" w:color="7C7C7C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89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-31"/>
          <w:w w:val="100"/>
          <w:u w:val="single" w:color="7C7C7C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-31"/>
          <w:w w:val="100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-31"/>
          <w:w w:val="100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7C7C7C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u w:val="single" w:color="7C7C7C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2"/>
          <w:u w:val="single" w:color="7C7C7C"/>
          <w:position w:val="-3"/>
        </w:rPr>
        <w:t>AJışaJ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2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2"/>
          <w:u w:val="single" w:color="7C7C7C"/>
          <w:position w:val="-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82"/>
          <w:u w:val="single" w:color="7C7C7C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71"/>
          <w:u w:val="single" w:color="7C7C7C"/>
          <w:position w:val="-3"/>
        </w:rPr>
        <w:t>_ç_cl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71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71"/>
          <w:u w:val="single" w:color="7C7C7C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71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-32"/>
          <w:w w:val="100"/>
          <w:u w:val="single" w:color="7C7C7C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-32"/>
          <w:w w:val="100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-32"/>
          <w:w w:val="100"/>
          <w:u w:val="single" w:color="7C7C7C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  <w:u w:val="single" w:color="7C7C7C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  <w:u w:val="single" w:color="7C7C7C"/>
          <w:position w:val="-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1"/>
          <w:u w:val="single" w:color="7C7C7C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291"/>
          <w:u w:val="single" w:color="7C7C7C"/>
          <w:position w:val="-4"/>
        </w:rPr>
        <w:t>Di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291"/>
          <w:position w:val="-4"/>
        </w:rPr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3773" w:right="-20"/>
        <w:jc w:val="left"/>
        <w:tabs>
          <w:tab w:pos="412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57595B"/>
          <w:spacing w:val="0"/>
          <w:w w:val="65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57595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57595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fYangını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8"/>
          <w:position w:val="6"/>
        </w:rPr>
        <w:t>:13:45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13" w:right="-20"/>
        <w:jc w:val="left"/>
        <w:tabs>
          <w:tab w:pos="2060" w:val="left"/>
          <w:tab w:pos="5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0"/>
          <w:szCs w:val="30"/>
          <w:color w:val="2A2A2A"/>
          <w:w w:val="55"/>
          <w:position w:val="2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-2"/>
          <w:w w:val="55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2"/>
        </w:rPr>
        <w:t>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0"/>
          <w:position w:val="2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2"/>
        </w:rPr>
        <w:t>:Zekeriya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2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USTA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2"/>
          <w:w w:val="4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65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2"/>
        </w:rPr>
        <w:t>Abdülkerim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8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2"/>
        </w:rPr>
        <w:t>BAKAR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0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5"/>
          <w:i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6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Nejat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SARAY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03" w:lineRule="exact"/>
        <w:ind w:left="2123" w:right="-20"/>
        <w:jc w:val="left"/>
        <w:tabs>
          <w:tab w:pos="460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50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4"/>
          <w:w w:val="15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8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7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3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13:37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:13:38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1220" w:bottom="0" w:left="220" w:right="320"/>
        </w:sectPr>
      </w:pPr>
      <w:rPr/>
    </w:p>
    <w:p>
      <w:pPr>
        <w:spacing w:before="16" w:after="0" w:line="240" w:lineRule="auto"/>
        <w:ind w:left="11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  <w:cols w:num="2" w:equalWidth="0">
            <w:col w:w="601" w:space="1463"/>
            <w:col w:w="9316"/>
          </w:cols>
        </w:sectPr>
      </w:pPr>
      <w:rPr/>
    </w:p>
    <w:p>
      <w:pPr>
        <w:spacing w:before="0" w:after="0" w:line="220" w:lineRule="exact"/>
        <w:ind w:left="132" w:right="-20"/>
        <w:jc w:val="left"/>
        <w:tabs>
          <w:tab w:pos="4600" w:val="left"/>
          <w:tab w:pos="7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625" w:right="-20"/>
        <w:jc w:val="left"/>
        <w:tabs>
          <w:tab w:pos="7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3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9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8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46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14:00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069" w:right="-20"/>
        <w:jc w:val="left"/>
        <w:tabs>
          <w:tab w:pos="4620" w:val="left"/>
          <w:tab w:pos="7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610876pt;margin-top:3.969621pt;width:11.150174pt;height:16pt;mso-position-horizontal-relative:page;mso-position-vertical-relative:paragraph;z-index:-13572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2A2A2A"/>
                      <w:spacing w:val="-5"/>
                      <w:w w:val="191"/>
                    </w:rPr>
                    <w:t>-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ABABA"/>
                      <w:spacing w:val="0"/>
                      <w:w w:val="74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132" w:right="-20"/>
        <w:jc w:val="left"/>
        <w:tabs>
          <w:tab w:pos="460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Yanllmcı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5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2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5"/>
        </w:rPr>
        <w:t>Saati:13:40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Sayısı:5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w w:val="92"/>
        </w:rPr>
        <w:t>Döni!ş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9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074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5"/>
        </w:rPr>
        <w:t>35EC68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3"/>
          <w:w w:val="12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5"/>
        </w:rPr>
        <w:t>35TZ114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4" w:after="0" w:line="240" w:lineRule="auto"/>
        <w:ind w:left="207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ÖZGÖNÜL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0" w:lineRule="auto"/>
        <w:ind w:left="137" w:right="2552" w:firstLine="-5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3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4626" w:right="39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99" w:lineRule="exact"/>
        <w:ind w:left="132" w:right="-20"/>
        <w:jc w:val="left"/>
        <w:tabs>
          <w:tab w:pos="2120" w:val="left"/>
          <w:tab w:pos="4600" w:val="left"/>
          <w:tab w:pos="6520" w:val="left"/>
          <w:tab w:pos="8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3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8"/>
          <w:position w:val="1"/>
        </w:rPr>
        <w:t>söndürüld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09"/>
          <w:position w:val="1"/>
        </w:rPr>
        <w:t>ü</w:t>
      </w:r>
      <w:r>
        <w:rPr>
          <w:rFonts w:ascii="Times New Roman" w:hAnsi="Times New Roman" w:cs="Times New Roman" w:eastAsia="Times New Roman"/>
          <w:sz w:val="16"/>
          <w:szCs w:val="16"/>
          <w:color w:val="57595B"/>
          <w:spacing w:val="0"/>
          <w:w w:val="138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759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759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2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-4"/>
        </w:rPr>
        <w:t>IKöpükKg.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-4"/>
        </w:rPr>
        <w:t>!K.K.T.Kg.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4915" w:right="3145"/>
        <w:jc w:val="center"/>
        <w:tabs>
          <w:tab w:pos="648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6161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11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markası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öğrenilcmeye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buzdolabı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pencere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3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2"/>
        </w:rPr>
        <w:t>rubu,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8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Vestel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marka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66" w:lineRule="auto"/>
        <w:ind w:left="2074" w:right="67" w:firstLine="-1932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9"/>
        </w:rPr>
        <w:t>buzdolabı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çamaşı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makinası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islenmek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t.ara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207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6"/>
        </w:rPr>
        <w:t>:ı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O,OOOTL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</w:rPr>
        <w:t>OOOTL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Toplam:20,000TL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6" w:lineRule="auto"/>
        <w:ind w:left="161" w:right="93" w:firstLine="1977"/>
        <w:jc w:val="righ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karşıda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2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odasında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odasında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prizinine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takılı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buzdolabı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fişini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sebebde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eskime,yıpranma,ısınma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yaparak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6" w:lineRule="auto"/>
        <w:ind w:left="2079" w:right="63" w:firstLine="7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lektiri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izalasyonlarını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tutuşturu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eşyalarıma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77" w:lineRule="auto"/>
        <w:ind w:left="201" w:right="3559" w:firstLine="-14"/>
        <w:jc w:val="left"/>
        <w:tabs>
          <w:tab w:pos="206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-Yok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-21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-Yok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0"/>
          <w:w w:val="15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-Yok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0" w:lineRule="auto"/>
        <w:ind w:left="132" w:right="6306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Abdülkerim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BAKAR'a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151" w:right="-20"/>
        <w:jc w:val="left"/>
        <w:tabs>
          <w:tab w:pos="2080" w:val="left"/>
          <w:tab w:pos="4540" w:val="left"/>
          <w:tab w:pos="4820" w:val="left"/>
          <w:tab w:pos="5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14.05.2017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u w:val="single" w:color="38383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u w:val="single" w:color="38383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u w:val="single" w:color="383838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0"/>
          <w:w w:val="88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6"/>
          <w:w w:val="8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6"/>
        </w:rPr>
        <w:t>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14:30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13" w:lineRule="exact"/>
        <w:ind w:left="237" w:right="-20"/>
        <w:jc w:val="left"/>
        <w:tabs>
          <w:tab w:pos="1040" w:val="left"/>
          <w:tab w:pos="8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Kadifekale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Grup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0" w:lineRule="exact"/>
        <w:ind w:left="21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-10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48" w:lineRule="exact"/>
        <w:ind w:left="2775" w:right="-20"/>
        <w:jc w:val="left"/>
        <w:tabs>
          <w:tab w:pos="630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963928pt;margin-top:10.686304pt;width:3.37995pt;height:14.5pt;mso-position-horizontal-relative:page;mso-position-vertical-relative:paragraph;z-index:-13571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2F3452"/>
                      <w:spacing w:val="0"/>
                      <w:w w:val="70"/>
                    </w:rPr>
                    <w:t>)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7595B"/>
          <w:w w:val="90"/>
          <w:position w:val="1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95B"/>
          <w:spacing w:val="10"/>
          <w:w w:val="91"/>
          <w:position w:val="1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3"/>
          <w:position w:val="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7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16"/>
        </w:rPr>
        <w:t>t\miri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16"/>
        </w:rPr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100"/>
          <w:b/>
          <w:bCs/>
          <w:position w:val="0"/>
        </w:rPr>
        <w:t>16</w:t>
      </w:r>
      <w:r>
        <w:rPr>
          <w:rFonts w:ascii="Arial" w:hAnsi="Arial" w:cs="Arial" w:eastAsia="Arial"/>
          <w:sz w:val="28"/>
          <w:szCs w:val="28"/>
          <w:color w:val="2A2A2A"/>
          <w:spacing w:val="-26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A2A2A"/>
          <w:spacing w:val="0"/>
          <w:w w:val="54"/>
          <w:position w:val="0"/>
        </w:rPr>
        <w:t>aYı</w:t>
      </w:r>
      <w:r>
        <w:rPr>
          <w:rFonts w:ascii="Times New Roman" w:hAnsi="Times New Roman" w:cs="Times New Roman" w:eastAsia="Times New Roman"/>
          <w:sz w:val="43"/>
          <w:szCs w:val="43"/>
          <w:color w:val="2A2A2A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A2A2A"/>
          <w:spacing w:val="0"/>
          <w:w w:val="55"/>
          <w:position w:val="0"/>
        </w:rPr>
        <w:t>JJN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  <w:cols w:num="2" w:equalWidth="0">
            <w:col w:w="865" w:space="1357"/>
            <w:col w:w="915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2" w:lineRule="atLeas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Courier New" w:hAnsi="Courier New" w:cs="Courier New" w:eastAsia="Courier New"/>
          <w:sz w:val="31"/>
          <w:szCs w:val="31"/>
          <w:color w:val="424242"/>
          <w:spacing w:val="14"/>
          <w:w w:val="110"/>
          <w:b/>
          <w:bCs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91"/>
          <w:b/>
          <w:bCs/>
        </w:rPr>
        <w:t>ura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15" w:lineRule="exact"/>
        <w:ind w:right="-19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62"/>
          <w:position w:val="-75"/>
        </w:rPr>
        <w:t>i</w:t>
      </w:r>
      <w:r>
        <w:rPr>
          <w:rFonts w:ascii="Arial" w:hAnsi="Arial" w:cs="Arial" w:eastAsia="Arial"/>
          <w:sz w:val="20"/>
          <w:szCs w:val="20"/>
          <w:color w:val="424242"/>
          <w:spacing w:val="24"/>
          <w:w w:val="162"/>
          <w:position w:val="-75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-78"/>
          <w:w w:val="121"/>
          <w:position w:val="-75"/>
        </w:rPr>
        <w:t>H</w:t>
      </w:r>
      <w:r>
        <w:rPr>
          <w:rFonts w:ascii="Times New Roman" w:hAnsi="Times New Roman" w:cs="Times New Roman" w:eastAsia="Times New Roman"/>
          <w:sz w:val="103"/>
          <w:szCs w:val="103"/>
          <w:color w:val="2F3452"/>
          <w:spacing w:val="-206"/>
          <w:w w:val="102"/>
          <w:position w:val="-74"/>
        </w:rPr>
        <w:t>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1"/>
          <w:position w:val="-75"/>
        </w:rPr>
        <w:t>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50" w:lineRule="atLeast"/>
        <w:ind w:right="-20"/>
        <w:jc w:val="left"/>
        <w:tabs>
          <w:tab w:pos="11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yüp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5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  <w:cols w:num="3" w:equalWidth="0">
            <w:col w:w="3342" w:space="583"/>
            <w:col w:w="452" w:space="471"/>
            <w:col w:w="6532"/>
          </w:cols>
        </w:sectPr>
      </w:pPr>
      <w:rPr/>
    </w:p>
    <w:p>
      <w:pPr>
        <w:spacing w:before="0" w:after="0" w:line="66" w:lineRule="atLeast"/>
        <w:ind w:left="3754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68"/>
          <w:szCs w:val="68"/>
          <w:color w:val="5B62A3"/>
          <w:spacing w:val="0"/>
          <w:w w:val="100"/>
          <w:position w:val="-34"/>
        </w:rPr>
        <w:t>'</w:t>
      </w:r>
      <w:r>
        <w:rPr>
          <w:rFonts w:ascii="Arial" w:hAnsi="Arial" w:cs="Arial" w:eastAsia="Arial"/>
          <w:sz w:val="68"/>
          <w:szCs w:val="68"/>
          <w:color w:val="5B62A3"/>
          <w:spacing w:val="-184"/>
          <w:w w:val="100"/>
          <w:position w:val="-34"/>
        </w:rPr>
        <w:t> </w:t>
      </w:r>
      <w:r>
        <w:rPr>
          <w:rFonts w:ascii="Arial" w:hAnsi="Arial" w:cs="Arial" w:eastAsia="Arial"/>
          <w:sz w:val="68"/>
          <w:szCs w:val="68"/>
          <w:color w:val="5B62A3"/>
          <w:spacing w:val="0"/>
          <w:w w:val="100"/>
          <w:position w:val="-34"/>
        </w:rPr>
        <w:tab/>
      </w:r>
      <w:r>
        <w:rPr>
          <w:rFonts w:ascii="Arial" w:hAnsi="Arial" w:cs="Arial" w:eastAsia="Arial"/>
          <w:sz w:val="68"/>
          <w:szCs w:val="68"/>
          <w:color w:val="5B62A3"/>
          <w:spacing w:val="0"/>
          <w:w w:val="100"/>
          <w:position w:val="-3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2883" w:right="-20"/>
        <w:jc w:val="left"/>
        <w:tabs>
          <w:tab w:pos="4180" w:val="left"/>
          <w:tab w:pos="5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165"/>
          <w:position w:val="-16"/>
        </w:rPr>
        <w:t>M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16"/>
        </w:rPr>
      </w:r>
      <w:r>
        <w:rPr>
          <w:rFonts w:ascii="Arial" w:hAnsi="Arial" w:cs="Arial" w:eastAsia="Arial"/>
          <w:sz w:val="27"/>
          <w:szCs w:val="27"/>
          <w:color w:val="2A2A2A"/>
          <w:spacing w:val="-8"/>
          <w:w w:val="73"/>
          <w:position w:val="-15"/>
        </w:rPr>
        <w:t>A</w:t>
      </w:r>
      <w:r>
        <w:rPr>
          <w:rFonts w:ascii="Arial" w:hAnsi="Arial" w:cs="Arial" w:eastAsia="Arial"/>
          <w:sz w:val="27"/>
          <w:szCs w:val="27"/>
          <w:color w:val="2F3452"/>
          <w:spacing w:val="-2"/>
          <w:w w:val="194"/>
          <w:position w:val="-15"/>
        </w:rPr>
        <w:t>r</w:t>
      </w:r>
      <w:r>
        <w:rPr>
          <w:rFonts w:ascii="Arial" w:hAnsi="Arial" w:cs="Arial" w:eastAsia="Arial"/>
          <w:sz w:val="27"/>
          <w:szCs w:val="27"/>
          <w:color w:val="2A2A2A"/>
          <w:spacing w:val="-19"/>
          <w:w w:val="159"/>
          <w:position w:val="-15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58"/>
          <w:position w:val="-15"/>
        </w:rPr>
        <w:t>rı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5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-15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</w:sectPr>
      </w:pPr>
      <w:rPr/>
    </w:p>
    <w:p>
      <w:pPr>
        <w:spacing w:before="0" w:after="0" w:line="58" w:lineRule="exact"/>
        <w:ind w:right="-20"/>
        <w:jc w:val="right"/>
        <w:tabs>
          <w:tab w:pos="9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4"/>
          <w:w w:val="165"/>
          <w:position w:val="-16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BABABA"/>
          <w:spacing w:val="5"/>
          <w:w w:val="96"/>
          <w:position w:val="-1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97"/>
          <w:position w:val="-16"/>
        </w:rPr>
        <w:t>Pos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96"/>
          <w:position w:val="-16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-2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C9CA1"/>
          <w:spacing w:val="0"/>
          <w:w w:val="77"/>
          <w:position w:val="-1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C9CA1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C9CA1"/>
          <w:spacing w:val="0"/>
          <w:w w:val="100"/>
          <w:position w:val="-16"/>
        </w:rPr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08"/>
          <w:position w:val="-12"/>
        </w:rPr>
        <w:t>u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A508E"/>
          <w:w w:val="113"/>
          <w:b/>
          <w:bCs/>
          <w:position w:val="-38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2A508E"/>
          <w:spacing w:val="-44"/>
          <w:w w:val="100"/>
          <w:b/>
          <w:bCs/>
          <w:position w:val="-3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7595B"/>
          <w:spacing w:val="0"/>
          <w:w w:val="143"/>
          <w:b/>
          <w:bCs/>
          <w:position w:val="-20"/>
        </w:rPr>
        <w:t>U:t</w:t>
      </w:r>
      <w:r>
        <w:rPr>
          <w:rFonts w:ascii="Times New Roman" w:hAnsi="Times New Roman" w:cs="Times New Roman" w:eastAsia="Times New Roman"/>
          <w:sz w:val="30"/>
          <w:szCs w:val="30"/>
          <w:color w:val="57595B"/>
          <w:spacing w:val="0"/>
          <w:w w:val="100"/>
          <w:b/>
          <w:bCs/>
          <w:position w:val="-2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7595B"/>
          <w:spacing w:val="0"/>
          <w:w w:val="143"/>
          <w:b/>
          <w:bCs/>
          <w:position w:val="-20"/>
        </w:rPr>
        <w:t>SJJN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  <w:cols w:num="2" w:equalWidth="0">
            <w:col w:w="3767" w:space="4895"/>
            <w:col w:w="2718"/>
          </w:cols>
        </w:sectPr>
      </w:pPr>
      <w:rPr/>
    </w:p>
    <w:p>
      <w:pPr>
        <w:spacing w:before="0" w:after="0" w:line="171" w:lineRule="exact"/>
        <w:ind w:left="2569" w:right="-262"/>
        <w:jc w:val="left"/>
        <w:tabs>
          <w:tab w:pos="6840" w:val="left"/>
          <w:tab w:pos="8540" w:val="left"/>
        </w:tabs>
        <w:rPr>
          <w:rFonts w:ascii="Times New Roman" w:hAnsi="Times New Roman" w:cs="Times New Roman" w:eastAsia="Times New Roman"/>
          <w:sz w:val="90"/>
          <w:szCs w:val="90"/>
        </w:rPr>
      </w:pPr>
      <w:rPr/>
      <w:r>
        <w:rPr>
          <w:rFonts w:ascii="Arial" w:hAnsi="Arial" w:cs="Arial" w:eastAsia="Arial"/>
          <w:sz w:val="125"/>
          <w:szCs w:val="125"/>
          <w:color w:val="57595B"/>
          <w:spacing w:val="0"/>
          <w:w w:val="53"/>
          <w:position w:val="-111"/>
        </w:rPr>
        <w:t>A</w:t>
      </w:r>
      <w:r>
        <w:rPr>
          <w:rFonts w:ascii="Arial" w:hAnsi="Arial" w:cs="Arial" w:eastAsia="Arial"/>
          <w:sz w:val="125"/>
          <w:szCs w:val="125"/>
          <w:color w:val="57595B"/>
          <w:spacing w:val="0"/>
          <w:w w:val="53"/>
          <w:position w:val="-111"/>
        </w:rPr>
        <w:t> </w:t>
      </w:r>
      <w:r>
        <w:rPr>
          <w:rFonts w:ascii="Arial" w:hAnsi="Arial" w:cs="Arial" w:eastAsia="Arial"/>
          <w:sz w:val="125"/>
          <w:szCs w:val="125"/>
          <w:color w:val="57595B"/>
          <w:spacing w:val="5"/>
          <w:w w:val="53"/>
          <w:position w:val="-111"/>
        </w:rPr>
        <w:t> </w:t>
      </w:r>
      <w:r>
        <w:rPr>
          <w:rFonts w:ascii="Arial" w:hAnsi="Arial" w:cs="Arial" w:eastAsia="Arial"/>
          <w:sz w:val="125"/>
          <w:szCs w:val="125"/>
          <w:color w:val="57595B"/>
          <w:spacing w:val="0"/>
          <w:w w:val="53"/>
          <w:position w:val="-111"/>
        </w:rPr>
        <w:t>w</w:t>
      </w:r>
      <w:r>
        <w:rPr>
          <w:rFonts w:ascii="Arial" w:hAnsi="Arial" w:cs="Arial" w:eastAsia="Arial"/>
          <w:sz w:val="125"/>
          <w:szCs w:val="125"/>
          <w:color w:val="57595B"/>
          <w:spacing w:val="-175"/>
          <w:w w:val="53"/>
          <w:position w:val="-111"/>
        </w:rPr>
        <w:t> </w:t>
      </w:r>
      <w:r>
        <w:rPr>
          <w:rFonts w:ascii="Arial" w:hAnsi="Arial" w:cs="Arial" w:eastAsia="Arial"/>
          <w:sz w:val="125"/>
          <w:szCs w:val="125"/>
          <w:color w:val="57595B"/>
          <w:spacing w:val="0"/>
          <w:w w:val="100"/>
          <w:position w:val="-111"/>
        </w:rPr>
        <w:tab/>
      </w:r>
      <w:r>
        <w:rPr>
          <w:rFonts w:ascii="Arial" w:hAnsi="Arial" w:cs="Arial" w:eastAsia="Arial"/>
          <w:sz w:val="125"/>
          <w:szCs w:val="125"/>
          <w:color w:val="57595B"/>
          <w:spacing w:val="0"/>
          <w:w w:val="100"/>
          <w:position w:val="-111"/>
        </w:rPr>
      </w:r>
      <w:r>
        <w:rPr>
          <w:rFonts w:ascii="Arial" w:hAnsi="Arial" w:cs="Arial" w:eastAsia="Arial"/>
          <w:sz w:val="10"/>
          <w:szCs w:val="10"/>
          <w:color w:val="333FA7"/>
          <w:spacing w:val="0"/>
          <w:w w:val="100"/>
          <w:i/>
          <w:position w:val="-62"/>
        </w:rPr>
        <w:t>(</w:t>
      </w:r>
      <w:r>
        <w:rPr>
          <w:rFonts w:ascii="Arial" w:hAnsi="Arial" w:cs="Arial" w:eastAsia="Arial"/>
          <w:sz w:val="10"/>
          <w:szCs w:val="10"/>
          <w:color w:val="333FA7"/>
          <w:spacing w:val="-27"/>
          <w:w w:val="100"/>
          <w:i/>
          <w:position w:val="-62"/>
        </w:rPr>
        <w:t> </w:t>
      </w:r>
      <w:r>
        <w:rPr>
          <w:rFonts w:ascii="Arial" w:hAnsi="Arial" w:cs="Arial" w:eastAsia="Arial"/>
          <w:sz w:val="10"/>
          <w:szCs w:val="10"/>
          <w:color w:val="333FA7"/>
          <w:spacing w:val="0"/>
          <w:w w:val="100"/>
          <w:i/>
          <w:position w:val="-62"/>
        </w:rPr>
        <w:tab/>
      </w:r>
      <w:r>
        <w:rPr>
          <w:rFonts w:ascii="Arial" w:hAnsi="Arial" w:cs="Arial" w:eastAsia="Arial"/>
          <w:sz w:val="10"/>
          <w:szCs w:val="10"/>
          <w:color w:val="333FA7"/>
          <w:spacing w:val="0"/>
          <w:w w:val="100"/>
          <w:i/>
          <w:position w:val="-62"/>
        </w:rPr>
      </w:r>
      <w:r>
        <w:rPr>
          <w:rFonts w:ascii="Times New Roman" w:hAnsi="Times New Roman" w:cs="Times New Roman" w:eastAsia="Times New Roman"/>
          <w:sz w:val="90"/>
          <w:szCs w:val="90"/>
          <w:color w:val="57595B"/>
          <w:spacing w:val="-353"/>
          <w:w w:val="74"/>
          <w:i/>
          <w:position w:val="-59"/>
        </w:rPr>
        <w:t>{</w:t>
      </w:r>
      <w:r>
        <w:rPr>
          <w:rFonts w:ascii="Arial" w:hAnsi="Arial" w:cs="Arial" w:eastAsia="Arial"/>
          <w:sz w:val="69"/>
          <w:szCs w:val="69"/>
          <w:color w:val="9C9CA1"/>
          <w:spacing w:val="44"/>
          <w:w w:val="54"/>
          <w:position w:val="-68"/>
        </w:rPr>
        <w:t>.</w:t>
      </w:r>
      <w:r>
        <w:rPr>
          <w:rFonts w:ascii="Times New Roman" w:hAnsi="Times New Roman" w:cs="Times New Roman" w:eastAsia="Times New Roman"/>
          <w:sz w:val="66"/>
          <w:szCs w:val="66"/>
          <w:color w:val="57595B"/>
          <w:spacing w:val="0"/>
          <w:w w:val="52"/>
          <w:position w:val="-68"/>
        </w:rPr>
        <w:t>..</w:t>
      </w:r>
      <w:r>
        <w:rPr>
          <w:rFonts w:ascii="Times New Roman" w:hAnsi="Times New Roman" w:cs="Times New Roman" w:eastAsia="Times New Roman"/>
          <w:sz w:val="66"/>
          <w:szCs w:val="66"/>
          <w:color w:val="57595B"/>
          <w:spacing w:val="-90"/>
          <w:w w:val="100"/>
          <w:position w:val="-68"/>
        </w:rPr>
        <w:t> </w:t>
      </w:r>
      <w:r>
        <w:rPr>
          <w:rFonts w:ascii="Times New Roman" w:hAnsi="Times New Roman" w:cs="Times New Roman" w:eastAsia="Times New Roman"/>
          <w:sz w:val="90"/>
          <w:szCs w:val="90"/>
          <w:color w:val="57595B"/>
          <w:spacing w:val="0"/>
          <w:w w:val="102"/>
          <w:position w:val="-59"/>
        </w:rPr>
        <w:t>f'</w:t>
      </w:r>
      <w:r>
        <w:rPr>
          <w:rFonts w:ascii="Times New Roman" w:hAnsi="Times New Roman" w:cs="Times New Roman" w:eastAsia="Times New Roman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66" w:lineRule="atLeas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858787"/>
          <w:w w:val="75"/>
          <w:i/>
        </w:rPr>
        <w:t>-(</w:t>
      </w:r>
      <w:r>
        <w:rPr>
          <w:rFonts w:ascii="Arial" w:hAnsi="Arial" w:cs="Arial" w:eastAsia="Arial"/>
          <w:sz w:val="19"/>
          <w:szCs w:val="19"/>
          <w:color w:val="858787"/>
          <w:w w:val="74"/>
          <w:i/>
        </w:rPr>
        <w:t>:{</w:t>
      </w:r>
      <w:r>
        <w:rPr>
          <w:rFonts w:ascii="Arial" w:hAnsi="Arial" w:cs="Arial" w:eastAsia="Arial"/>
          <w:sz w:val="19"/>
          <w:szCs w:val="19"/>
          <w:color w:val="00000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7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504639pt;margin-top:2.295753pt;width:5.278235pt;height:18.5pt;mso-position-horizontal-relative:page;mso-position-vertical-relative:paragraph;z-index:-13570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3A5477"/>
                      <w:spacing w:val="0"/>
                      <w:w w:val="102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7595B"/>
          <w:spacing w:val="0"/>
          <w:w w:val="100"/>
          <w:position w:val="-1"/>
        </w:rPr>
        <w:t>ü</w:t>
      </w:r>
      <w:r>
        <w:rPr>
          <w:rFonts w:ascii="Arial" w:hAnsi="Arial" w:cs="Arial" w:eastAsia="Arial"/>
          <w:sz w:val="18"/>
          <w:szCs w:val="18"/>
          <w:color w:val="2A2A2A"/>
          <w:spacing w:val="5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color w:val="57595B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8"/>
          <w:szCs w:val="18"/>
          <w:color w:val="57595B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81" w:lineRule="atLeast"/>
        <w:ind w:left="300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9C9CA1"/>
          <w:spacing w:val="0"/>
          <w:w w:val="158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  <w:cols w:num="3" w:equalWidth="0">
            <w:col w:w="9414" w:space="237"/>
            <w:col w:w="182" w:space="132"/>
            <w:col w:w="1415"/>
          </w:cols>
        </w:sectPr>
      </w:pPr>
      <w:rPr/>
    </w:p>
    <w:p>
      <w:pPr>
        <w:spacing w:before="0" w:after="0" w:line="172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7595B"/>
          <w:w w:val="75"/>
          <w:b/>
          <w:bCs/>
        </w:rPr>
        <w:t>PÇl</w:t>
      </w:r>
      <w:r>
        <w:rPr>
          <w:rFonts w:ascii="Times New Roman" w:hAnsi="Times New Roman" w:cs="Times New Roman" w:eastAsia="Times New Roman"/>
          <w:sz w:val="29"/>
          <w:szCs w:val="29"/>
          <w:color w:val="57595B"/>
          <w:spacing w:val="-20"/>
          <w:w w:val="75"/>
          <w:b/>
          <w:bCs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9C9CA1"/>
          <w:spacing w:val="0"/>
          <w:w w:val="60"/>
          <w:b/>
          <w:bCs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37" w:lineRule="exact"/>
        <w:ind w:left="161" w:right="-20"/>
        <w:jc w:val="left"/>
        <w:tabs>
          <w:tab w:pos="2560" w:val="left"/>
          <w:tab w:pos="3260" w:val="left"/>
          <w:tab w:pos="42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8"/>
        </w:rPr>
      </w:r>
      <w:r>
        <w:rPr>
          <w:rFonts w:ascii="Arial" w:hAnsi="Arial" w:cs="Arial" w:eastAsia="Arial"/>
          <w:sz w:val="27"/>
          <w:szCs w:val="27"/>
          <w:color w:val="57595B"/>
          <w:spacing w:val="0"/>
          <w:w w:val="61"/>
          <w:b/>
          <w:bCs/>
          <w:position w:val="-8"/>
        </w:rPr>
        <w:t>hf</w:t>
      </w:r>
      <w:r>
        <w:rPr>
          <w:rFonts w:ascii="Arial" w:hAnsi="Arial" w:cs="Arial" w:eastAsia="Arial"/>
          <w:sz w:val="27"/>
          <w:szCs w:val="27"/>
          <w:color w:val="57595B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7"/>
          <w:szCs w:val="27"/>
          <w:color w:val="57595B"/>
          <w:spacing w:val="0"/>
          <w:w w:val="100"/>
          <w:b/>
          <w:bCs/>
          <w:position w:val="-8"/>
        </w:rPr>
      </w:r>
      <w:r>
        <w:rPr>
          <w:rFonts w:ascii="Arial" w:hAnsi="Arial" w:cs="Arial" w:eastAsia="Arial"/>
          <w:sz w:val="24"/>
          <w:szCs w:val="24"/>
          <w:color w:val="57595B"/>
          <w:spacing w:val="0"/>
          <w:w w:val="100"/>
          <w:b/>
          <w:bCs/>
          <w:position w:val="-8"/>
        </w:rPr>
        <w:t>r</w:t>
      </w:r>
      <w:r>
        <w:rPr>
          <w:rFonts w:ascii="Arial" w:hAnsi="Arial" w:cs="Arial" w:eastAsia="Arial"/>
          <w:sz w:val="24"/>
          <w:szCs w:val="24"/>
          <w:color w:val="57595B"/>
          <w:spacing w:val="32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24"/>
          <w:szCs w:val="24"/>
          <w:color w:val="57595B"/>
          <w:spacing w:val="0"/>
          <w:w w:val="74"/>
          <w:b/>
          <w:bCs/>
          <w:position w:val="-8"/>
        </w:rPr>
        <w:t>e</w:t>
      </w:r>
      <w:r>
        <w:rPr>
          <w:rFonts w:ascii="Arial" w:hAnsi="Arial" w:cs="Arial" w:eastAsia="Arial"/>
          <w:sz w:val="24"/>
          <w:szCs w:val="24"/>
          <w:color w:val="57595B"/>
          <w:spacing w:val="-44"/>
          <w:w w:val="74"/>
          <w:b/>
          <w:bCs/>
          <w:position w:val="-8"/>
        </w:rPr>
        <w:t> </w:t>
      </w:r>
      <w:r>
        <w:rPr>
          <w:rFonts w:ascii="Arial" w:hAnsi="Arial" w:cs="Arial" w:eastAsia="Arial"/>
          <w:sz w:val="24"/>
          <w:szCs w:val="24"/>
          <w:color w:val="57595B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4"/>
          <w:szCs w:val="24"/>
          <w:color w:val="57595B"/>
          <w:spacing w:val="0"/>
          <w:w w:val="100"/>
          <w:b/>
          <w:bCs/>
          <w:position w:val="-8"/>
        </w:rPr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4"/>
          <w:b/>
          <w:bCs/>
          <w:position w:val="-4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39" w:lineRule="atLeast"/>
        <w:ind w:left="-38" w:right="973"/>
        <w:jc w:val="center"/>
        <w:tabs>
          <w:tab w:pos="12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7595B"/>
          <w:spacing w:val="0"/>
          <w:w w:val="100"/>
        </w:rPr>
        <w:t>fa</w:t>
      </w:r>
      <w:r>
        <w:rPr>
          <w:rFonts w:ascii="Arial" w:hAnsi="Arial" w:cs="Arial" w:eastAsia="Arial"/>
          <w:sz w:val="19"/>
          <w:szCs w:val="19"/>
          <w:color w:val="57595B"/>
          <w:spacing w:val="11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77777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7595B"/>
          <w:spacing w:val="0"/>
          <w:w w:val="100"/>
        </w:rPr>
        <w:t>ang</w:t>
      </w:r>
      <w:r>
        <w:rPr>
          <w:rFonts w:ascii="Arial" w:hAnsi="Arial" w:cs="Arial" w:eastAsia="Arial"/>
          <w:sz w:val="19"/>
          <w:szCs w:val="19"/>
          <w:color w:val="57595B"/>
          <w:spacing w:val="-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7595B"/>
          <w:spacing w:val="0"/>
          <w:w w:val="172"/>
        </w:rPr>
        <w:t>f</w:t>
      </w:r>
      <w:r>
        <w:rPr>
          <w:rFonts w:ascii="Arial" w:hAnsi="Arial" w:cs="Arial" w:eastAsia="Arial"/>
          <w:sz w:val="19"/>
          <w:szCs w:val="19"/>
          <w:color w:val="57595B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7595B"/>
          <w:spacing w:val="0"/>
          <w:w w:val="173"/>
        </w:rPr>
        <w:t>-</w:t>
      </w:r>
      <w:r>
        <w:rPr>
          <w:rFonts w:ascii="Arial" w:hAnsi="Arial" w:cs="Arial" w:eastAsia="Arial"/>
          <w:sz w:val="19"/>
          <w:szCs w:val="19"/>
          <w:color w:val="57595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7595B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57595B"/>
          <w:spacing w:val="0"/>
          <w:w w:val="55"/>
        </w:rPr>
        <w:t>Ci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85" w:right="1345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7595B"/>
          <w:spacing w:val="0"/>
          <w:w w:val="89"/>
        </w:rPr>
        <w:t>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51" w:right="123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0"/>
          <w:w w:val="399"/>
          <w:i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-1"/>
          <w:w w:val="399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95B"/>
          <w:spacing w:val="0"/>
          <w:w w:val="399"/>
          <w:i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20" w:right="320"/>
          <w:cols w:num="2" w:equalWidth="0">
            <w:col w:w="4789" w:space="4125"/>
            <w:col w:w="2466"/>
          </w:cols>
        </w:sectPr>
      </w:pPr>
      <w:rPr/>
    </w:p>
    <w:p>
      <w:pPr>
        <w:spacing w:before="0" w:after="0" w:line="232" w:lineRule="exact"/>
        <w:ind w:left="3145" w:right="-20"/>
        <w:jc w:val="left"/>
        <w:tabs>
          <w:tab w:pos="5040" w:val="left"/>
          <w:tab w:pos="8180" w:val="left"/>
          <w:tab w:pos="98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Courier New" w:hAnsi="Courier New" w:cs="Courier New" w:eastAsia="Courier New"/>
          <w:sz w:val="56"/>
          <w:szCs w:val="56"/>
          <w:color w:val="8287AF"/>
          <w:spacing w:val="69"/>
          <w:w w:val="41"/>
          <w:position w:val="-23"/>
        </w:rPr>
        <w:t>,</w:t>
      </w:r>
      <w:r>
        <w:rPr>
          <w:rFonts w:ascii="Courier New" w:hAnsi="Courier New" w:cs="Courier New" w:eastAsia="Courier New"/>
          <w:sz w:val="56"/>
          <w:szCs w:val="56"/>
          <w:color w:val="5B62A3"/>
          <w:spacing w:val="0"/>
          <w:w w:val="55"/>
          <w:position w:val="-23"/>
        </w:rPr>
        <w:t>V</w:t>
      </w:r>
      <w:r>
        <w:rPr>
          <w:rFonts w:ascii="Courier New" w:hAnsi="Courier New" w:cs="Courier New" w:eastAsia="Courier New"/>
          <w:sz w:val="56"/>
          <w:szCs w:val="56"/>
          <w:color w:val="5B62A3"/>
          <w:spacing w:val="0"/>
          <w:w w:val="100"/>
          <w:position w:val="-23"/>
        </w:rPr>
        <w:tab/>
      </w:r>
      <w:r>
        <w:rPr>
          <w:rFonts w:ascii="Courier New" w:hAnsi="Courier New" w:cs="Courier New" w:eastAsia="Courier New"/>
          <w:sz w:val="56"/>
          <w:szCs w:val="56"/>
          <w:color w:val="5B62A3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·si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ŞERKÜN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43"/>
          <w:szCs w:val="43"/>
          <w:color w:val="57595B"/>
          <w:spacing w:val="0"/>
          <w:w w:val="287"/>
          <w:i/>
          <w:position w:val="-20"/>
        </w:rPr>
        <w:t>"</w:t>
      </w:r>
      <w:r>
        <w:rPr>
          <w:rFonts w:ascii="Times New Roman" w:hAnsi="Times New Roman" w:cs="Times New Roman" w:eastAsia="Times New Roman"/>
          <w:sz w:val="43"/>
          <w:szCs w:val="43"/>
          <w:color w:val="57595B"/>
          <w:spacing w:val="0"/>
          <w:w w:val="286"/>
          <w:i/>
          <w:position w:val="-20"/>
        </w:rPr>
        <w:t>i</w:t>
      </w:r>
      <w:r>
        <w:rPr>
          <w:rFonts w:ascii="Times New Roman" w:hAnsi="Times New Roman" w:cs="Times New Roman" w:eastAsia="Times New Roman"/>
          <w:sz w:val="43"/>
          <w:szCs w:val="43"/>
          <w:color w:val="57595B"/>
          <w:spacing w:val="-65"/>
          <w:w w:val="100"/>
          <w:i/>
          <w:position w:val="-20"/>
        </w:rPr>
        <w:t> </w:t>
      </w:r>
      <w:r>
        <w:rPr>
          <w:rFonts w:ascii="Arial" w:hAnsi="Arial" w:cs="Arial" w:eastAsia="Arial"/>
          <w:sz w:val="27"/>
          <w:szCs w:val="27"/>
          <w:color w:val="8287AF"/>
          <w:spacing w:val="-29"/>
          <w:w w:val="105"/>
          <w:position w:val="-19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57595B"/>
          <w:spacing w:val="0"/>
          <w:w w:val="288"/>
          <w:i/>
          <w:position w:val="-20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57595B"/>
          <w:spacing w:val="-75"/>
          <w:w w:val="100"/>
          <w:i/>
          <w:position w:val="-20"/>
        </w:rPr>
        <w:t> </w:t>
      </w:r>
      <w:r>
        <w:rPr>
          <w:rFonts w:ascii="Arial" w:hAnsi="Arial" w:cs="Arial" w:eastAsia="Arial"/>
          <w:sz w:val="28"/>
          <w:szCs w:val="28"/>
          <w:color w:val="777777"/>
          <w:spacing w:val="0"/>
          <w:w w:val="52"/>
          <w:position w:val="-19"/>
        </w:rPr>
        <w:t>"'</w:t>
      </w:r>
      <w:r>
        <w:rPr>
          <w:rFonts w:ascii="Arial" w:hAnsi="Arial" w:cs="Arial" w:eastAsia="Arial"/>
          <w:sz w:val="28"/>
          <w:szCs w:val="28"/>
          <w:color w:val="777777"/>
          <w:spacing w:val="9"/>
          <w:w w:val="52"/>
          <w:position w:val="-19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69"/>
          <w:position w:val="-19"/>
        </w:rPr>
        <w:t>.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-19"/>
        </w:rPr>
      </w:r>
      <w:r>
        <w:rPr>
          <w:rFonts w:ascii="Arial" w:hAnsi="Arial" w:cs="Arial" w:eastAsia="Arial"/>
          <w:sz w:val="27"/>
          <w:szCs w:val="27"/>
          <w:color w:val="9C9CA1"/>
          <w:spacing w:val="0"/>
          <w:w w:val="397"/>
          <w:position w:val="-19"/>
        </w:rPr>
        <w:t>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</w:sectPr>
      </w:pPr>
      <w:rPr/>
    </w:p>
    <w:p>
      <w:pPr>
        <w:spacing w:before="16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5.706997pt;margin-top:69.324242pt;width:560.335238pt;height:765.779465pt;mso-position-horizontal-relative:page;mso-position-vertical-relative:page;z-index:-13574" coordorigin="314,1386" coordsize="11207,15316">
            <v:group style="position:absolute;left:319;top:1398;width:785;height:2" coordorigin="319,1398" coordsize="785,2">
              <v:shape style="position:absolute;left:319;top:1398;width:785;height:2" coordorigin="319,1398" coordsize="785,0" path="m319,1398l1104,1398e" filled="f" stroked="t" strokeweight=".47597pt" strokecolor="#444444">
                <v:path arrowok="t"/>
              </v:shape>
            </v:group>
            <v:group style="position:absolute;left:933;top:1406;width:10528;height:2" coordorigin="933,1406" coordsize="10528,2">
              <v:shape style="position:absolute;left:933;top:1406;width:10528;height:2" coordorigin="933,1406" coordsize="10528,0" path="m933,1406l11461,1406e" filled="f" stroked="t" strokeweight=".951939pt" strokecolor="#4B4B4B">
                <v:path arrowok="t"/>
              </v:shape>
            </v:group>
            <v:group style="position:absolute;left:2266;top:1391;width:2;height:435" coordorigin="2266,1391" coordsize="2,435">
              <v:shape style="position:absolute;left:2266;top:1391;width:2;height:435" coordorigin="2266,1391" coordsize="0,435" path="m2266,1826l2266,1391e" filled="f" stroked="t" strokeweight=".47597pt" strokecolor="#4B4B4B">
                <v:path arrowok="t"/>
              </v:shape>
            </v:group>
            <v:group style="position:absolute;left:9020;top:1401;width:2;height:426" coordorigin="9020,1401" coordsize="2,426">
              <v:shape style="position:absolute;left:9020;top:1401;width:2;height:426" coordorigin="9020,1401" coordsize="0,426" path="m9020,1826l9020,1401e" filled="f" stroked="t" strokeweight=".951939pt" strokecolor="#676767">
                <v:path arrowok="t"/>
              </v:shape>
            </v:group>
            <v:group style="position:absolute;left:11452;top:1406;width:2;height:2529" coordorigin="11452,1406" coordsize="2,2529">
              <v:shape style="position:absolute;left:11452;top:1406;width:2;height:2529" coordorigin="11452,1406" coordsize="0,2529" path="m11452,3935l11452,1406e" filled="f" stroked="t" strokeweight=".951939pt" strokecolor="#484848">
                <v:path arrowok="t"/>
              </v:shape>
            </v:group>
            <v:group style="position:absolute;left:2266;top:1769;width:2;height:354" coordorigin="2266,1769" coordsize="2,354">
              <v:shape style="position:absolute;left:2266;top:1769;width:2;height:354" coordorigin="2266,1769" coordsize="0,354" path="m2266,2123l2266,1769e" filled="f" stroked="t" strokeweight=".47597pt" strokecolor="#707070">
                <v:path arrowok="t"/>
              </v:shape>
            </v:group>
            <v:group style="position:absolute;left:9024;top:1769;width:2;height:354" coordorigin="9024,1769" coordsize="2,354">
              <v:shape style="position:absolute;left:9024;top:1769;width:2;height:354" coordorigin="9024,1769" coordsize="0,354" path="m9024,2123l9024,1769e" filled="f" stroked="t" strokeweight=".47597pt" strokecolor="#4F4F4F">
                <v:path arrowok="t"/>
              </v:shape>
            </v:group>
            <v:group style="position:absolute;left:2266;top:2051;width:2;height:650" coordorigin="2266,2051" coordsize="2,650">
              <v:shape style="position:absolute;left:2266;top:2051;width:2;height:650" coordorigin="2266,2051" coordsize="0,650" path="m2266,2701l2266,2051e" filled="f" stroked="t" strokeweight=".951939pt" strokecolor="#777777">
                <v:path arrowok="t"/>
              </v:shape>
            </v:group>
            <v:group style="position:absolute;left:9024;top:2065;width:2;height:636" coordorigin="9024,2065" coordsize="2,636">
              <v:shape style="position:absolute;left:9024;top:2065;width:2;height:636" coordorigin="9024,2065" coordsize="0,636" path="m9024,2701l9024,2065e" filled="f" stroked="t" strokeweight=".951939pt" strokecolor="#6B6B6B">
                <v:path arrowok="t"/>
              </v:shape>
            </v:group>
            <v:group style="position:absolute;left:328;top:2689;width:11133;height:2" coordorigin="328,2689" coordsize="11133,2">
              <v:shape style="position:absolute;left:328;top:2689;width:11133;height:2" coordorigin="328,2689" coordsize="11133,0" path="m328,2689l11461,2689e" filled="f" stroked="t" strokeweight=".951939pt" strokecolor="#4B4B4B">
                <v:path arrowok="t"/>
              </v:shape>
            </v:group>
            <v:group style="position:absolute;left:333;top:2558;width:2;height:392" coordorigin="333,2558" coordsize="2,392">
              <v:shape style="position:absolute;left:333;top:2558;width:2;height:392" coordorigin="333,2558" coordsize="0,392" path="m333,2950l333,2558e" filled="f" stroked="t" strokeweight=".713954pt" strokecolor="#575757">
                <v:path arrowok="t"/>
              </v:shape>
            </v:group>
            <v:group style="position:absolute;left:328;top:2928;width:11133;height:2" coordorigin="328,2928" coordsize="11133,2">
              <v:shape style="position:absolute;left:328;top:2928;width:11133;height:2" coordorigin="328,2928" coordsize="11133,0" path="m328,2928l11461,2928e" filled="f" stroked="t" strokeweight=".951939pt" strokecolor="#4B4B4B">
                <v:path arrowok="t"/>
              </v:shape>
            </v:group>
            <v:group style="position:absolute;left:9443;top:2935;width:243;height:2" coordorigin="9443,2935" coordsize="243,2">
              <v:shape style="position:absolute;left:9443;top:2935;width:243;height:2" coordorigin="9443,2935" coordsize="243,0" path="m9443,2935l9686,2935e" filled="f" stroked="t" strokeweight=".951939pt" strokecolor="#484848">
                <v:path arrowok="t"/>
              </v:shape>
            </v:group>
            <v:group style="position:absolute;left:328;top:3172;width:8434;height:2" coordorigin="328,3172" coordsize="8434,2">
              <v:shape style="position:absolute;left:328;top:3172;width:8434;height:2" coordorigin="328,3172" coordsize="8434,0" path="m328,3172l8763,3172e" filled="f" stroked="t" strokeweight=".951939pt" strokecolor="#4B4B4B">
                <v:path arrowok="t"/>
              </v:shape>
            </v:group>
            <v:group style="position:absolute;left:333;top:2558;width:2;height:875" coordorigin="333,2558" coordsize="2,875">
              <v:shape style="position:absolute;left:333;top:2558;width:2;height:875" coordorigin="333,2558" coordsize="0,875" path="m333,3433l333,2558e" filled="f" stroked="t" strokeweight=".47597pt" strokecolor="#4B4B4B">
                <v:path arrowok="t"/>
              </v:shape>
            </v:group>
            <v:group style="position:absolute;left:5635;top:2907;width:2;height:263" coordorigin="5635,2907" coordsize="2,263">
              <v:shape style="position:absolute;left:5635;top:2907;width:2;height:263" coordorigin="5635,2907" coordsize="0,263" path="m5635,3170l5635,2907e" filled="f" stroked="t" strokeweight=".237985pt" strokecolor="#4F4F4F">
                <v:path arrowok="t"/>
              </v:shape>
            </v:group>
            <v:group style="position:absolute;left:8705;top:3175;width:338;height:2" coordorigin="8705,3175" coordsize="338,2">
              <v:shape style="position:absolute;left:8705;top:3175;width:338;height:2" coordorigin="8705,3175" coordsize="338,0" path="m8705,3175l9043,3175e" filled="f" stroked="t" strokeweight=".47597pt" strokecolor="#1F1F1F">
                <v:path arrowok="t"/>
              </v:shape>
            </v:group>
            <v:group style="position:absolute;left:8986;top:3172;width:2475;height:2" coordorigin="8986,3172" coordsize="2475,2">
              <v:shape style="position:absolute;left:8986;top:3172;width:2475;height:2" coordorigin="8986,3172" coordsize="2475,0" path="m8986,3172l11461,3172e" filled="f" stroked="t" strokeweight=".951939pt" strokecolor="#4B4B4B">
                <v:path arrowok="t"/>
              </v:shape>
            </v:group>
            <v:group style="position:absolute;left:11454;top:2878;width:2;height:320" coordorigin="11454,2878" coordsize="2,320">
              <v:shape style="position:absolute;left:11454;top:2878;width:2;height:320" coordorigin="11454,2878" coordsize="0,320" path="m11454,3198l11454,2878e" filled="f" stroked="t" strokeweight=".713954pt" strokecolor="#3F3F3F">
                <v:path arrowok="t"/>
              </v:shape>
            </v:group>
            <v:group style="position:absolute;left:328;top:3414;width:11138;height:2" coordorigin="328,3414" coordsize="11138,2">
              <v:shape style="position:absolute;left:328;top:3414;width:11138;height:2" coordorigin="328,3414" coordsize="11138,0" path="m328,3414l11466,3414e" filled="f" stroked="t" strokeweight=".951939pt" strokecolor="#484848">
                <v:path arrowok="t"/>
              </v:shape>
            </v:group>
            <v:group style="position:absolute;left:8705;top:3414;width:543;height:2" coordorigin="8705,3414" coordsize="543,2">
              <v:shape style="position:absolute;left:8705;top:3414;width:543;height:2" coordorigin="8705,3414" coordsize="543,0" path="m8705,3414l9248,3414e" filled="f" stroked="t" strokeweight=".47597pt" strokecolor="#181818">
                <v:path arrowok="t"/>
              </v:shape>
            </v:group>
            <v:group style="position:absolute;left:328;top:3650;width:5041;height:2" coordorigin="328,3650" coordsize="5041,2">
              <v:shape style="position:absolute;left:328;top:3650;width:5041;height:2" coordorigin="328,3650" coordsize="5041,0" path="m328,3650l5369,3650e" filled="f" stroked="t" strokeweight=".713954pt" strokecolor="#3F3F3F">
                <v:path arrowok="t"/>
              </v:shape>
            </v:group>
            <v:group style="position:absolute;left:5312;top:3653;width:352;height:2" coordorigin="5312,3653" coordsize="352,2">
              <v:shape style="position:absolute;left:5312;top:3653;width:352;height:2" coordorigin="5312,3653" coordsize="352,0" path="m5312,3653l5664,3653e" filled="f" stroked="t" strokeweight=".47597pt" strokecolor="#343434">
                <v:path arrowok="t"/>
              </v:shape>
            </v:group>
            <v:group style="position:absolute;left:5607;top:3655;width:5859;height:2" coordorigin="5607,3655" coordsize="5859,2">
              <v:shape style="position:absolute;left:5607;top:3655;width:5859;height:2" coordorigin="5607,3655" coordsize="5859,0" path="m5607,3655l11466,3655e" filled="f" stroked="t" strokeweight=".951939pt" strokecolor="#4B4B4B">
                <v:path arrowok="t"/>
              </v:shape>
            </v:group>
            <v:group style="position:absolute;left:8929;top:3655;width:571;height:2" coordorigin="8929,3655" coordsize="571,2">
              <v:shape style="position:absolute;left:8929;top:3655;width:571;height:2" coordorigin="8929,3655" coordsize="571,0" path="m8929,3655l9500,3655e" filled="f" stroked="t" strokeweight=".713954pt" strokecolor="#383838">
                <v:path arrowok="t"/>
              </v:shape>
            </v:group>
            <v:group style="position:absolute;left:8929;top:3653;width:2342;height:2" coordorigin="8929,3653" coordsize="2342,2">
              <v:shape style="position:absolute;left:8929;top:3653;width:2342;height:2" coordorigin="8929,3653" coordsize="2342,0" path="m8929,3653l11271,3653e" filled="f" stroked="t" strokeweight=".713954pt" strokecolor="#4B4B4B">
                <v:path arrowok="t"/>
              </v:shape>
            </v:group>
            <v:group style="position:absolute;left:324;top:3887;width:11142;height:2" coordorigin="324,3887" coordsize="11142,2">
              <v:shape style="position:absolute;left:324;top:3887;width:11142;height:2" coordorigin="324,3887" coordsize="11142,0" path="m324,3887l11466,3887e" filled="f" stroked="t" strokeweight=".713954pt" strokecolor="#4B4B4B">
                <v:path arrowok="t"/>
              </v:shape>
            </v:group>
            <v:group style="position:absolute;left:336;top:3337;width:2;height:1272" coordorigin="336,3337" coordsize="2,1272">
              <v:shape style="position:absolute;left:336;top:3337;width:2;height:1272" coordorigin="336,3337" coordsize="0,1272" path="m336,4609l336,3337e" filled="f" stroked="t" strokeweight=".951939pt" strokecolor="#646464">
                <v:path arrowok="t"/>
              </v:shape>
            </v:group>
            <v:group style="position:absolute;left:3694;top:3892;width:2;height:244" coordorigin="3694,3892" coordsize="2,244">
              <v:shape style="position:absolute;left:3694;top:3892;width:2;height:244" coordorigin="3694,3892" coordsize="0,244" path="m3694,4135l3694,3892e" filled="f" stroked="t" strokeweight=".237985pt" strokecolor="#3B3B3B">
                <v:path arrowok="t"/>
              </v:shape>
            </v:group>
            <v:group style="position:absolute;left:6863;top:3882;width:2;height:708" coordorigin="6863,3882" coordsize="2,708">
              <v:shape style="position:absolute;left:6863;top:3882;width:2;height:708" coordorigin="6863,3882" coordsize="0,708" path="m6863,4590l6863,3882e" filled="f" stroked="t" strokeweight=".951939pt" strokecolor="#545454">
                <v:path arrowok="t"/>
              </v:shape>
            </v:group>
            <v:group style="position:absolute;left:6854;top:4107;width:752;height:2" coordorigin="6854,4107" coordsize="752,2">
              <v:shape style="position:absolute;left:6854;top:4107;width:752;height:2" coordorigin="6854,4107" coordsize="752,0" path="m6854,4107l7606,4107e" filled="f" stroked="t" strokeweight=".713954pt" strokecolor="#484848">
                <v:path arrowok="t"/>
              </v:shape>
            </v:group>
            <v:group style="position:absolute;left:8206;top:4135;width:2822;height:2" coordorigin="8206,4135" coordsize="2822,2">
              <v:shape style="position:absolute;left:8206;top:4135;width:2822;height:2" coordorigin="8206,4135" coordsize="2822,0" path="m8206,4135l11028,4135e" filled="f" stroked="t" strokeweight=".237985pt" strokecolor="#000000">
                <v:path arrowok="t"/>
              </v:shape>
            </v:group>
            <v:group style="position:absolute;left:11028;top:4135;width:443;height:2" coordorigin="11028,4135" coordsize="443,2">
              <v:shape style="position:absolute;left:11028;top:4135;width:443;height:2" coordorigin="11028,4135" coordsize="443,0" path="m11028,4135l11471,4135e" filled="f" stroked="t" strokeweight=".237985pt" strokecolor="#3F3F3F">
                <v:path arrowok="t"/>
              </v:shape>
            </v:group>
            <v:group style="position:absolute;left:11461;top:1750;width:2;height:3151" coordorigin="11461,1750" coordsize="2,3151">
              <v:shape style="position:absolute;left:11461;top:1750;width:2;height:3151" coordorigin="11461,1750" coordsize="0,3151" path="m11461,4900l11461,1750e" filled="f" stroked="t" strokeweight=".713954pt" strokecolor="#444444">
                <v:path arrowok="t"/>
              </v:shape>
            </v:group>
            <v:group style="position:absolute;left:3694;top:4135;width:2;height:186" coordorigin="3694,4135" coordsize="2,186">
              <v:shape style="position:absolute;left:3694;top:4135;width:2;height:186" coordorigin="3694,4135" coordsize="0,186" path="m3694,4322l3694,4135e" filled="f" stroked="t" strokeweight=".237985pt" strokecolor="#000000">
                <v:path arrowok="t"/>
              </v:shape>
            </v:group>
            <v:group style="position:absolute;left:3694;top:4322;width:2;height:258" coordorigin="3694,4322" coordsize="2,258">
              <v:shape style="position:absolute;left:3694;top:4322;width:2;height:258" coordorigin="3694,4322" coordsize="0,258" path="m3694,4580l3694,4322e" filled="f" stroked="t" strokeweight=".237985pt" strokecolor="#5B5B5B">
                <v:path arrowok="t"/>
              </v:shape>
            </v:group>
            <v:group style="position:absolute;left:4517;top:4580;width:324;height:2" coordorigin="4517,4580" coordsize="324,2">
              <v:shape style="position:absolute;left:4517;top:4580;width:324;height:2" coordorigin="4517,4580" coordsize="324,0" path="m4517,4580l4841,4580e" filled="f" stroked="t" strokeweight=".951939pt" strokecolor="#2F2F2F">
                <v:path arrowok="t"/>
              </v:shape>
            </v:group>
            <v:group style="position:absolute;left:4807;top:4317;width:2;height:263" coordorigin="4807,4317" coordsize="2,263">
              <v:shape style="position:absolute;left:4807;top:4317;width:2;height:263" coordorigin="4807,4317" coordsize="0,263" path="m4807,4580l4807,4317e" filled="f" stroked="t" strokeweight=".237985pt" strokecolor="#2B2B2B">
                <v:path arrowok="t"/>
              </v:shape>
            </v:group>
            <v:group style="position:absolute;left:5312;top:4583;width:471;height:2" coordorigin="5312,4583" coordsize="471,2">
              <v:shape style="position:absolute;left:5312;top:4583;width:471;height:2" coordorigin="5312,4583" coordsize="471,0" path="m5312,4583l5783,4583e" filled="f" stroked="t" strokeweight=".951939pt" strokecolor="#646464">
                <v:path arrowok="t"/>
              </v:shape>
            </v:group>
            <v:group style="position:absolute;left:328;top:4578;width:10752;height:2" coordorigin="328,4578" coordsize="10752,2">
              <v:shape style="position:absolute;left:328;top:4578;width:10752;height:2" coordorigin="328,4578" coordsize="10752,0" path="m328,4578l11081,4578e" filled="f" stroked="t" strokeweight=".951939pt" strokecolor="#4B4B4B">
                <v:path arrowok="t"/>
              </v:shape>
            </v:group>
            <v:group style="position:absolute;left:11000;top:4585;width:471;height:2" coordorigin="11000,4585" coordsize="471,2">
              <v:shape style="position:absolute;left:11000;top:4585;width:471;height:2" coordorigin="11000,4585" coordsize="471,0" path="m11000,4585l11471,4585e" filled="f" stroked="t" strokeweight=".47597pt" strokecolor="#282828">
                <v:path arrowok="t"/>
              </v:shape>
            </v:group>
            <v:group style="position:absolute;left:328;top:4877;width:10819;height:2" coordorigin="328,4877" coordsize="10819,2">
              <v:shape style="position:absolute;left:328;top:4877;width:10819;height:2" coordorigin="328,4877" coordsize="10819,0" path="m328,4877l11147,4877e" filled="f" stroked="t" strokeweight=".951939pt" strokecolor="#4B4B4B">
                <v:path arrowok="t"/>
              </v:shape>
            </v:group>
            <v:group style="position:absolute;left:333;top:4537;width:2;height:363" coordorigin="333,4537" coordsize="2,363">
              <v:shape style="position:absolute;left:333;top:4537;width:2;height:363" coordorigin="333,4537" coordsize="0,363" path="m333,4900l333,4537e" filled="f" stroked="t" strokeweight=".47597pt" strokecolor="#3F3F3F">
                <v:path arrowok="t"/>
              </v:shape>
            </v:group>
            <v:group style="position:absolute;left:2266;top:4575;width:2;height:325" coordorigin="2266,4575" coordsize="2,325">
              <v:shape style="position:absolute;left:2266;top:4575;width:2;height:325" coordorigin="2266,4575" coordsize="0,325" path="m2266,4900l2266,4575e" filled="f" stroked="t" strokeweight=".713954pt" strokecolor="#3F3F3F">
                <v:path arrowok="t"/>
              </v:shape>
            </v:group>
            <v:group style="position:absolute;left:11000;top:4879;width:466;height:2" coordorigin="11000,4879" coordsize="466,2">
              <v:shape style="position:absolute;left:11000;top:4879;width:466;height:2" coordorigin="11000,4879" coordsize="466,0" path="m11000,4879l11466,4879e" filled="f" stroked="t" strokeweight=".47597pt" strokecolor="#2B2B2B">
                <v:path arrowok="t"/>
              </v:shape>
            </v:group>
            <v:group style="position:absolute;left:2270;top:4829;width:2;height:311" coordorigin="2270,4829" coordsize="2,311">
              <v:shape style="position:absolute;left:2270;top:4829;width:2;height:311" coordorigin="2270,4829" coordsize="0,311" path="m2270,5139l2270,4829e" filled="f" stroked="t" strokeweight=".713954pt" strokecolor="#444444">
                <v:path arrowok="t"/>
              </v:shape>
            </v:group>
            <v:group style="position:absolute;left:2261;top:5118;width:2313;height:2" coordorigin="2261,5118" coordsize="2313,2">
              <v:shape style="position:absolute;left:2261;top:5118;width:2313;height:2" coordorigin="2261,5118" coordsize="2313,0" path="m2261,5118l4574,5118e" filled="f" stroked="t" strokeweight=".713954pt" strokecolor="#5B5B5B">
                <v:path arrowok="t"/>
              </v:shape>
            </v:group>
            <v:group style="position:absolute;left:4517;top:5120;width:543;height:2" coordorigin="4517,5120" coordsize="543,2">
              <v:shape style="position:absolute;left:4517;top:5120;width:543;height:2" coordorigin="4517,5120" coordsize="543,0" path="m4517,5120l5060,5120e" filled="f" stroked="t" strokeweight=".47597pt" strokecolor="#383838">
                <v:path arrowok="t"/>
              </v:shape>
            </v:group>
            <v:group style="position:absolute;left:5002;top:5120;width:1157;height:2" coordorigin="5002,5120" coordsize="1157,2">
              <v:shape style="position:absolute;left:5002;top:5120;width:1157;height:2" coordorigin="5002,5120" coordsize="1157,0" path="m5002,5120l6159,5120e" filled="f" stroked="t" strokeweight=".713954pt" strokecolor="#646464">
                <v:path arrowok="t"/>
              </v:shape>
            </v:group>
            <v:group style="position:absolute;left:6102;top:5120;width:781;height:2" coordorigin="6102,5120" coordsize="781,2">
              <v:shape style="position:absolute;left:6102;top:5120;width:781;height:2" coordorigin="6102,5120" coordsize="781,0" path="m6102,5120l6883,5120e" filled="f" stroked="t" strokeweight=".47597pt" strokecolor="#383838">
                <v:path arrowok="t"/>
              </v:shape>
            </v:group>
            <v:group style="position:absolute;left:6825;top:5123;width:4641;height:2" coordorigin="6825,5123" coordsize="4641,2">
              <v:shape style="position:absolute;left:6825;top:5123;width:4641;height:2" coordorigin="6825,5123" coordsize="4641,0" path="m6825,5123l11466,5123e" filled="f" stroked="t" strokeweight=".951939pt" strokecolor="#606060">
                <v:path arrowok="t"/>
              </v:shape>
            </v:group>
            <v:group style="position:absolute;left:11461;top:4829;width:2;height:320" coordorigin="11461,4829" coordsize="2,320">
              <v:shape style="position:absolute;left:11461;top:4829;width:2;height:320" coordorigin="11461,4829" coordsize="0,320" path="m11461,5149l11461,4829e" filled="f" stroked="t" strokeweight=".47597pt" strokecolor="#1F1F1F">
                <v:path arrowok="t"/>
              </v:shape>
            </v:group>
            <v:group style="position:absolute;left:340;top:4829;width:2;height:7788" coordorigin="340,4829" coordsize="2,7788">
              <v:shape style="position:absolute;left:340;top:4829;width:2;height:7788" coordorigin="340,4829" coordsize="0,7788" path="m340,12617l340,4829e" filled="f" stroked="t" strokeweight=".713954pt" strokecolor="#606060">
                <v:path arrowok="t"/>
              </v:shape>
            </v:group>
            <v:group style="position:absolute;left:4817;top:5116;width:2;height:1162" coordorigin="4817,5116" coordsize="2,1162">
              <v:shape style="position:absolute;left:4817;top:5116;width:2;height:1162" coordorigin="4817,5116" coordsize="0,1162" path="m4817,6277l4817,5116e" filled="f" stroked="t" strokeweight=".951939pt" strokecolor="#4B4B4B">
                <v:path arrowok="t"/>
              </v:shape>
            </v:group>
            <v:group style="position:absolute;left:7635;top:5106;width:2;height:287" coordorigin="7635,5106" coordsize="2,287">
              <v:shape style="position:absolute;left:7635;top:5106;width:2;height:287" coordorigin="7635,5106" coordsize="0,287" path="m7635,5393l7635,5106e" filled="f" stroked="t" strokeweight=".237985pt" strokecolor="#606060">
                <v:path arrowok="t"/>
              </v:shape>
            </v:group>
            <v:group style="position:absolute;left:11461;top:5077;width:2;height:344" coordorigin="11461,5077" coordsize="2,344">
              <v:shape style="position:absolute;left:11461;top:5077;width:2;height:344" coordorigin="11461,5077" coordsize="0,344" path="m11461,5422l11461,5077e" filled="f" stroked="t" strokeweight=".47597pt" strokecolor="#343434">
                <v:path arrowok="t"/>
              </v:shape>
            </v:group>
            <v:group style="position:absolute;left:2268;top:5053;width:2;height:631" coordorigin="2268,5053" coordsize="2,631">
              <v:shape style="position:absolute;left:2268;top:5053;width:2;height:631" coordorigin="2268,5053" coordsize="0,631" path="m2268,5685l2268,5053e" filled="f" stroked="t" strokeweight=".951939pt" strokecolor="#646464">
                <v:path arrowok="t"/>
              </v:shape>
            </v:group>
            <v:group style="position:absolute;left:4807;top:5608;width:171;height:2" coordorigin="4807,5608" coordsize="171,2">
              <v:shape style="position:absolute;left:4807;top:5608;width:171;height:2" coordorigin="4807,5608" coordsize="171,0" path="m4807,5608l4979,5608e" filled="f" stroked="t" strokeweight=".713954pt" strokecolor="#383838">
                <v:path arrowok="t"/>
              </v:shape>
            </v:group>
            <v:group style="position:absolute;left:5031;top:5584;width:604;height:2" coordorigin="5031,5584" coordsize="604,2">
              <v:shape style="position:absolute;left:5031;top:5584;width:604;height:2" coordorigin="5031,5584" coordsize="604,0" path="m5031,5584l5635,5584e" filled="f" stroked="t" strokeweight=".237985pt" strokecolor="#484848">
                <v:path arrowok="t"/>
              </v:shape>
            </v:group>
            <v:group style="position:absolute;left:5635;top:5584;width:495;height:2" coordorigin="5635,5584" coordsize="495,2">
              <v:shape style="position:absolute;left:5635;top:5584;width:495;height:2" coordorigin="5635,5584" coordsize="495,0" path="m5635,5584l6130,5584e" filled="f" stroked="t" strokeweight=".237985pt" strokecolor="#808080">
                <v:path arrowok="t"/>
              </v:shape>
            </v:group>
            <v:group style="position:absolute;left:6130;top:5584;width:538;height:2" coordorigin="6130,5584" coordsize="538,2">
              <v:shape style="position:absolute;left:6130;top:5584;width:538;height:2" coordorigin="6130,5584" coordsize="538,0" path="m6130,5584l6668,5584e" filled="f" stroked="t" strokeweight=".237985pt" strokecolor="#2F2F2F">
                <v:path arrowok="t"/>
              </v:shape>
            </v:group>
            <v:group style="position:absolute;left:6668;top:5584;width:186;height:2" coordorigin="6668,5584" coordsize="186,2">
              <v:shape style="position:absolute;left:6668;top:5584;width:186;height:2" coordorigin="6668,5584" coordsize="186,0" path="m6668,5584l6854,5584e" filled="f" stroked="t" strokeweight=".237985pt" strokecolor="#4F4F4F">
                <v:path arrowok="t"/>
              </v:shape>
            </v:group>
            <v:group style="position:absolute;left:6854;top:5584;width:390;height:2" coordorigin="6854,5584" coordsize="390,2">
              <v:shape style="position:absolute;left:6854;top:5584;width:390;height:2" coordorigin="6854,5584" coordsize="390,0" path="m6854,5584l7244,5584e" filled="f" stroked="t" strokeweight=".237985pt" strokecolor="#000000">
                <v:path arrowok="t"/>
              </v:shape>
            </v:group>
            <v:group style="position:absolute;left:7244;top:5584;width:390;height:2" coordorigin="7244,5584" coordsize="390,2">
              <v:shape style="position:absolute;left:7244;top:5584;width:390;height:2" coordorigin="7244,5584" coordsize="390,0" path="m7244,5584l7635,5584e" filled="f" stroked="t" strokeweight=".237985pt" strokecolor="#4B4B4B">
                <v:path arrowok="t"/>
              </v:shape>
            </v:group>
            <v:group style="position:absolute;left:7635;top:5584;width:571;height:2" coordorigin="7635,5584" coordsize="571,2">
              <v:shape style="position:absolute;left:7635;top:5584;width:571;height:2" coordorigin="7635,5584" coordsize="571,0" path="m7635,5584l8206,5584e" filled="f" stroked="t" strokeweight=".237985pt" strokecolor="#2B2B2B">
                <v:path arrowok="t"/>
              </v:shape>
            </v:group>
            <v:group style="position:absolute;left:8206;top:5584;width:2822;height:2" coordorigin="8206,5584" coordsize="2822,2">
              <v:shape style="position:absolute;left:8206;top:5584;width:2822;height:2" coordorigin="8206,5584" coordsize="2822,0" path="m8206,5584l11028,5584e" filled="f" stroked="t" strokeweight=".237985pt" strokecolor="#000000">
                <v:path arrowok="t"/>
              </v:shape>
            </v:group>
            <v:group style="position:absolute;left:11028;top:5584;width:443;height:2" coordorigin="11028,5584" coordsize="443,2">
              <v:shape style="position:absolute;left:11028;top:5584;width:443;height:2" coordorigin="11028,5584" coordsize="443,0" path="m11028,5584l11471,5584e" filled="f" stroked="t" strokeweight=".237985pt" strokecolor="#4F4F4F">
                <v:path arrowok="t"/>
              </v:shape>
            </v:group>
            <v:group style="position:absolute;left:11464;top:5345;width:2;height:2194" coordorigin="11464,5345" coordsize="2,2194">
              <v:shape style="position:absolute;left:11464;top:5345;width:2;height:2194" coordorigin="11464,5345" coordsize="0,2194" path="m11464,7539l11464,5345e" filled="f" stroked="t" strokeweight=".951939pt" strokecolor="#4B4B4B">
                <v:path arrowok="t"/>
              </v:shape>
            </v:group>
            <v:group style="position:absolute;left:338;top:5555;width:2;height:483" coordorigin="338,5555" coordsize="2,483">
              <v:shape style="position:absolute;left:338;top:5555;width:2;height:483" coordorigin="338,5555" coordsize="0,483" path="m338,6038l338,5555e" filled="f" stroked="t" strokeweight=".47597pt" strokecolor="#4B4B4B">
                <v:path arrowok="t"/>
              </v:shape>
            </v:group>
            <v:group style="position:absolute;left:2266;top:5555;width:2;height:234" coordorigin="2266,5555" coordsize="2,234">
              <v:shape style="position:absolute;left:2266;top:5555;width:2;height:234" coordorigin="2266,5555" coordsize="0,234" path="m2266,5790l2266,5555e" filled="f" stroked="t" strokeweight=".713954pt" strokecolor="#484848">
                <v:path arrowok="t"/>
              </v:shape>
            </v:group>
            <v:group style="position:absolute;left:4788;top:5778;width:6269;height:2" coordorigin="4788,5778" coordsize="6269,2">
              <v:shape style="position:absolute;left:4788;top:5778;width:6269;height:2" coordorigin="4788,5778" coordsize="6269,0" path="m4788,5778l11057,5778e" filled="f" stroked="t" strokeweight=".951939pt" strokecolor="#4B4B4B">
                <v:path arrowok="t"/>
              </v:shape>
            </v:group>
            <v:group style="position:absolute;left:11000;top:5780;width:471;height:2" coordorigin="11000,5780" coordsize="471,2">
              <v:shape style="position:absolute;left:11000;top:5780;width:471;height:2" coordorigin="11000,5780" coordsize="471,0" path="m11000,5780l11471,5780e" filled="f" stroked="t" strokeweight=".47597pt" strokecolor="#232323">
                <v:path arrowok="t"/>
              </v:shape>
            </v:group>
            <v:group style="position:absolute;left:2270;top:5732;width:2;height:306" coordorigin="2270,5732" coordsize="2,306">
              <v:shape style="position:absolute;left:2270;top:5732;width:2;height:306" coordorigin="2270,5732" coordsize="0,306" path="m2270,6038l2270,5732e" filled="f" stroked="t" strokeweight=".47597pt" strokecolor="#2F2F2F">
                <v:path arrowok="t"/>
              </v:shape>
            </v:group>
            <v:group style="position:absolute;left:4812;top:6019;width:4769;height:2" coordorigin="4812,6019" coordsize="4769,2">
              <v:shape style="position:absolute;left:4812;top:6019;width:4769;height:2" coordorigin="4812,6019" coordsize="4769,0" path="m4812,6019l9581,6019e" filled="f" stroked="t" strokeweight=".951939pt" strokecolor="#4B4B4B">
                <v:path arrowok="t"/>
              </v:shape>
            </v:group>
            <v:group style="position:absolute;left:9524;top:6019;width:447;height:2" coordorigin="9524,6019" coordsize="447,2">
              <v:shape style="position:absolute;left:9524;top:6019;width:447;height:2" coordorigin="9524,6019" coordsize="447,0" path="m9524,6019l9972,6019e" filled="f" stroked="t" strokeweight=".47597pt" strokecolor="#181818">
                <v:path arrowok="t"/>
              </v:shape>
            </v:group>
            <v:group style="position:absolute;left:9914;top:6022;width:1556;height:2" coordorigin="9914,6022" coordsize="1556,2">
              <v:shape style="position:absolute;left:9914;top:6022;width:1556;height:2" coordorigin="9914,6022" coordsize="1556,0" path="m9914,6022l11471,6022e" filled="f" stroked="t" strokeweight=".951939pt" strokecolor="#4B4B4B">
                <v:path arrowok="t"/>
              </v:shape>
            </v:group>
            <v:group style="position:absolute;left:2270;top:5981;width:2;height:1023" coordorigin="2270,5981" coordsize="2,1023">
              <v:shape style="position:absolute;left:2270;top:5981;width:2;height:1023" coordorigin="2270,5981" coordsize="0,1023" path="m2270,7004l2270,5981e" filled="f" stroked="t" strokeweight=".951939pt" strokecolor="#575757">
                <v:path arrowok="t"/>
              </v:shape>
            </v:group>
            <v:group style="position:absolute;left:2261;top:6253;width:533;height:2" coordorigin="2261,6253" coordsize="533,2">
              <v:shape style="position:absolute;left:2261;top:6253;width:533;height:2" coordorigin="2261,6253" coordsize="533,0" path="m2261,6253l2794,6253e" filled="f" stroked="t" strokeweight=".47597pt" strokecolor="#2B2B2B">
                <v:path arrowok="t"/>
              </v:shape>
            </v:group>
            <v:group style="position:absolute;left:2737;top:6256;width:1328;height:2" coordorigin="2737,6256" coordsize="1328,2">
              <v:shape style="position:absolute;left:2737;top:6256;width:1328;height:2" coordorigin="2737,6256" coordsize="1328,0" path="m2737,6256l4065,6256e" filled="f" stroked="t" strokeweight=".713954pt" strokecolor="#4B4B4B">
                <v:path arrowok="t"/>
              </v:shape>
            </v:group>
            <v:group style="position:absolute;left:4008;top:6253;width:300;height:2" coordorigin="4008,6253" coordsize="300,2">
              <v:shape style="position:absolute;left:4008;top:6253;width:300;height:2" coordorigin="4008,6253" coordsize="300,0" path="m4008,6253l4308,6253e" filled="f" stroked="t" strokeweight=".47597pt" strokecolor="#1F1F1F">
                <v:path arrowok="t"/>
              </v:shape>
            </v:group>
            <v:group style="position:absolute;left:4250;top:6256;width:6835;height:2" coordorigin="4250,6256" coordsize="6835,2">
              <v:shape style="position:absolute;left:4250;top:6256;width:6835;height:2" coordorigin="4250,6256" coordsize="6835,0" path="m4250,6256l11085,6256e" filled="f" stroked="t" strokeweight=".951939pt" strokecolor="#4B4B4B">
                <v:path arrowok="t"/>
              </v:shape>
            </v:group>
            <v:group style="position:absolute;left:11000;top:6258;width:471;height:2" coordorigin="11000,6258" coordsize="471,2">
              <v:shape style="position:absolute;left:11000;top:6258;width:471;height:2" coordorigin="11000,6258" coordsize="471,0" path="m11000,6258l11471,6258e" filled="f" stroked="t" strokeweight=".47597pt" strokecolor="#343434">
                <v:path arrowok="t"/>
              </v:shape>
            </v:group>
            <v:group style="position:absolute;left:852;top:6500;width:3213;height:2" coordorigin="852,6500" coordsize="3213,2">
              <v:shape style="position:absolute;left:852;top:6500;width:3213;height:2" coordorigin="852,6500" coordsize="3213,0" path="m852,6500l4065,6500e" filled="f" stroked="t" strokeweight=".47597pt" strokecolor="#484848">
                <v:path arrowok="t"/>
              </v:shape>
            </v:group>
            <v:group style="position:absolute;left:4008;top:6495;width:300;height:2" coordorigin="4008,6495" coordsize="300,2">
              <v:shape style="position:absolute;left:4008;top:6495;width:300;height:2" coordorigin="4008,6495" coordsize="300,0" path="m4008,6495l4308,6495e" filled="f" stroked="t" strokeweight=".237985pt" strokecolor="#2B2B2B">
                <v:path arrowok="t"/>
              </v:shape>
            </v:group>
            <v:group style="position:absolute;left:4250;top:6497;width:4998;height:2" coordorigin="4250,6497" coordsize="4998,2">
              <v:shape style="position:absolute;left:4250;top:6497;width:4998;height:2" coordorigin="4250,6497" coordsize="4998,0" path="m4250,6497l9248,6497e" filled="f" stroked="t" strokeweight=".713954pt" strokecolor="#4B4B4B">
                <v:path arrowok="t"/>
              </v:shape>
            </v:group>
            <v:group style="position:absolute;left:4817;top:6206;width:2;height:354" coordorigin="4817,6206" coordsize="2,354">
              <v:shape style="position:absolute;left:4817;top:6206;width:2;height:354" coordorigin="4817,6206" coordsize="0,354" path="m4817,6559l4817,6206e" filled="f" stroked="t" strokeweight=".47597pt" strokecolor="#2F2F2F">
                <v:path arrowok="t"/>
              </v:shape>
            </v:group>
            <v:group style="position:absolute;left:9191;top:6497;width:781;height:2" coordorigin="9191,6497" coordsize="781,2">
              <v:shape style="position:absolute;left:9191;top:6497;width:781;height:2" coordorigin="9191,6497" coordsize="781,0" path="m9191,6497l9972,6497e" filled="f" stroked="t" strokeweight=".47597pt" strokecolor="#3F3F3F">
                <v:path arrowok="t"/>
              </v:shape>
            </v:group>
            <v:group style="position:absolute;left:9914;top:6497;width:1561;height:2" coordorigin="9914,6497" coordsize="1561,2">
              <v:shape style="position:absolute;left:9914;top:6497;width:1561;height:2" coordorigin="9914,6497" coordsize="1561,0" path="m9914,6497l11476,6497e" filled="f" stroked="t" strokeweight=".713954pt" strokecolor="#4B4B4B">
                <v:path arrowok="t"/>
              </v:shape>
            </v:group>
            <v:group style="position:absolute;left:4822;top:6497;width:2;height:779" coordorigin="4822,6497" coordsize="2,779">
              <v:shape style="position:absolute;left:4822;top:6497;width:2;height:779" coordorigin="4822,6497" coordsize="0,779" path="m4822,7277l4822,6497e" filled="f" stroked="t" strokeweight=".713954pt" strokecolor="#4B4B4B">
                <v:path arrowok="t"/>
              </v:shape>
            </v:group>
            <v:group style="position:absolute;left:7635;top:6526;width:2;height:244" coordorigin="7635,6526" coordsize="2,244">
              <v:shape style="position:absolute;left:7635;top:6526;width:2;height:244" coordorigin="7635,6526" coordsize="0,244" path="m7635,6770l7635,6526e" filled="f" stroked="t" strokeweight=".237985pt" strokecolor="#000000">
                <v:path arrowok="t"/>
              </v:shape>
            </v:group>
            <v:group style="position:absolute;left:2266;top:6968;width:5969;height:2" coordorigin="2266,6968" coordsize="5969,2">
              <v:shape style="position:absolute;left:2266;top:6968;width:5969;height:2" coordorigin="2266,6968" coordsize="5969,0" path="m2266,6968l8234,6968e" filled="f" stroked="t" strokeweight=".951939pt" strokecolor="#4F4F4F">
                <v:path arrowok="t"/>
              </v:shape>
            </v:group>
            <v:group style="position:absolute;left:7635;top:6770;width:2;height:492" coordorigin="7635,6770" coordsize="2,492">
              <v:shape style="position:absolute;left:7635;top:6770;width:2;height:492" coordorigin="7635,6770" coordsize="0,492" path="m7635,7262l7635,6770e" filled="f" stroked="t" strokeweight=".237985pt" strokecolor="#4B4B4B">
                <v:path arrowok="t"/>
              </v:shape>
            </v:group>
            <v:group style="position:absolute;left:8177;top:6968;width:585;height:2" coordorigin="8177,6968" coordsize="585,2">
              <v:shape style="position:absolute;left:8177;top:6968;width:585;height:2" coordorigin="8177,6968" coordsize="585,0" path="m8177,6968l8763,6968e" filled="f" stroked="t" strokeweight=".713954pt" strokecolor="#343434">
                <v:path arrowok="t"/>
              </v:shape>
            </v:group>
            <v:group style="position:absolute;left:8425;top:6968;width:3051;height:2" coordorigin="8425,6968" coordsize="3051,2">
              <v:shape style="position:absolute;left:8425;top:6968;width:3051;height:2" coordorigin="8425,6968" coordsize="3051,0" path="m8425,6968l11476,6968e" filled="f" stroked="t" strokeweight=".951939pt" strokecolor="#484848">
                <v:path arrowok="t"/>
              </v:shape>
            </v:group>
            <v:group style="position:absolute;left:338;top:6947;width:2;height:593" coordorigin="338,6947" coordsize="2,593">
              <v:shape style="position:absolute;left:338;top:6947;width:2;height:593" coordorigin="338,6947" coordsize="0,593" path="m338,7539l338,6947e" filled="f" stroked="t" strokeweight=".47597pt" strokecolor="#444444">
                <v:path arrowok="t"/>
              </v:shape>
            </v:group>
            <v:group style="position:absolute;left:2270;top:6947;width:2;height:335" coordorigin="2270,6947" coordsize="2,335">
              <v:shape style="position:absolute;left:2270;top:6947;width:2;height:335" coordorigin="2270,6947" coordsize="0,335" path="m2270,7281l2270,6947e" filled="f" stroked="t" strokeweight=".47597pt" strokecolor="#3F3F3F">
                <v:path arrowok="t"/>
              </v:shape>
            </v:group>
            <v:group style="position:absolute;left:2266;top:7269;width:5007;height:2" coordorigin="2266,7269" coordsize="5007,2">
              <v:shape style="position:absolute;left:2266;top:7269;width:5007;height:2" coordorigin="2266,7269" coordsize="5007,0" path="m2266,7269l7273,7269e" filled="f" stroked="t" strokeweight=".951939pt" strokecolor="#4F4F4F">
                <v:path arrowok="t"/>
              </v:shape>
            </v:group>
            <v:group style="position:absolute;left:7216;top:7269;width:485;height:2" coordorigin="7216,7269" coordsize="485,2">
              <v:shape style="position:absolute;left:7216;top:7269;width:485;height:2" coordorigin="7216,7269" coordsize="485,0" path="m7216,7269l7701,7269e" filled="f" stroked="t" strokeweight=".47597pt" strokecolor="#2F2F2F">
                <v:path arrowok="t"/>
              </v:shape>
            </v:group>
            <v:group style="position:absolute;left:7463;top:7269;width:4008;height:2" coordorigin="7463,7269" coordsize="4008,2">
              <v:shape style="position:absolute;left:7463;top:7269;width:4008;height:2" coordorigin="7463,7269" coordsize="4008,0" path="m7463,7269l11471,7269e" filled="f" stroked="t" strokeweight=".951939pt" strokecolor="#4B4B4B">
                <v:path arrowok="t"/>
              </v:shape>
            </v:group>
            <v:group style="position:absolute;left:333;top:7506;width:771;height:2" coordorigin="333,7506" coordsize="771,2">
              <v:shape style="position:absolute;left:333;top:7506;width:771;height:2" coordorigin="333,7506" coordsize="771,0" path="m333,7506l1104,7506e" filled="f" stroked="t" strokeweight=".47597pt" strokecolor="#2B2B2B">
                <v:path arrowok="t"/>
              </v:shape>
            </v:group>
            <v:group style="position:absolute;left:1047;top:7508;width:6925;height:2" coordorigin="1047,7508" coordsize="6925,2">
              <v:shape style="position:absolute;left:1047;top:7508;width:6925;height:2" coordorigin="1047,7508" coordsize="6925,0" path="m1047,7508l7972,7508e" filled="f" stroked="t" strokeweight=".951939pt" strokecolor="#4F4F4F">
                <v:path arrowok="t"/>
              </v:shape>
            </v:group>
            <v:group style="position:absolute;left:2275;top:7224;width:2;height:316" coordorigin="2275,7224" coordsize="2,316">
              <v:shape style="position:absolute;left:2275;top:7224;width:2;height:316" coordorigin="2275,7224" coordsize="0,316" path="m2275,7539l2275,7224e" filled="f" stroked="t" strokeweight=".713954pt" strokecolor="#444444">
                <v:path arrowok="t"/>
              </v:shape>
            </v:group>
            <v:group style="position:absolute;left:7606;top:7508;width:628;height:2" coordorigin="7606,7508" coordsize="628,2">
              <v:shape style="position:absolute;left:7606;top:7508;width:628;height:2" coordorigin="7606,7508" coordsize="628,0" path="m7606,7508l8234,7508e" filled="f" stroked="t" strokeweight=".713954pt" strokecolor="#383838">
                <v:path arrowok="t"/>
              </v:shape>
            </v:group>
            <v:group style="position:absolute;left:8130;top:7508;width:1371;height:2" coordorigin="8130,7508" coordsize="1371,2">
              <v:shape style="position:absolute;left:8130;top:7508;width:1371;height:2" coordorigin="8130,7508" coordsize="1371,0" path="m8130,7508l9500,7508e" filled="f" stroked="t" strokeweight=".951939pt" strokecolor="#4B4B4B">
                <v:path arrowok="t"/>
              </v:shape>
            </v:group>
            <v:group style="position:absolute;left:9443;top:7511;width:528;height:2" coordorigin="9443,7511" coordsize="528,2">
              <v:shape style="position:absolute;left:9443;top:7511;width:528;height:2" coordorigin="9443,7511" coordsize="528,0" path="m9443,7511l9972,7511e" filled="f" stroked="t" strokeweight=".47597pt" strokecolor="#181818">
                <v:path arrowok="t"/>
              </v:shape>
            </v:group>
            <v:group style="position:absolute;left:9914;top:7513;width:1556;height:2" coordorigin="9914,7513" coordsize="1556,2">
              <v:shape style="position:absolute;left:9914;top:7513;width:1556;height:2" coordorigin="9914,7513" coordsize="1556,0" path="m9914,7513l11471,7513e" filled="f" stroked="t" strokeweight=".951939pt" strokecolor="#4F4F4F">
                <v:path arrowok="t"/>
              </v:shape>
            </v:group>
            <v:group style="position:absolute;left:11466;top:7468;width:2;height:325" coordorigin="11466,7468" coordsize="2,325">
              <v:shape style="position:absolute;left:11466;top:7468;width:2;height:325" coordorigin="11466,7468" coordsize="0,325" path="m11466,7793l11466,7468e" filled="f" stroked="t" strokeweight=".47597pt" strokecolor="#343434">
                <v:path arrowok="t"/>
              </v:shape>
            </v:group>
            <v:group style="position:absolute;left:328;top:7977;width:2546;height:2" coordorigin="328,7977" coordsize="2546,2">
              <v:shape style="position:absolute;left:328;top:7977;width:2546;height:2" coordorigin="328,7977" coordsize="2546,0" path="m328,7977l2875,7977e" filled="f" stroked="t" strokeweight=".951939pt" strokecolor="#575757">
                <v:path arrowok="t"/>
              </v:shape>
            </v:group>
            <v:group style="position:absolute;left:2275;top:7449;width:2;height:2912" coordorigin="2275,7449" coordsize="2,2912">
              <v:shape style="position:absolute;left:2275;top:7449;width:2;height:2912" coordorigin="2275,7449" coordsize="0,2912" path="m2275,10360l2275,7449e" filled="f" stroked="t" strokeweight=".713954pt" strokecolor="#5B5B5B">
                <v:path arrowok="t"/>
              </v:shape>
            </v:group>
            <v:group style="position:absolute;left:2737;top:7979;width:842;height:2" coordorigin="2737,7979" coordsize="842,2">
              <v:shape style="position:absolute;left:2737;top:7979;width:842;height:2" coordorigin="2737,7979" coordsize="842,0" path="m2737,7979l3579,7979e" filled="f" stroked="t" strokeweight=".47597pt" strokecolor="#343434">
                <v:path arrowok="t"/>
              </v:shape>
            </v:group>
            <v:group style="position:absolute;left:3522;top:7982;width:1314;height:2" coordorigin="3522,7982" coordsize="1314,2">
              <v:shape style="position:absolute;left:3522;top:7982;width:1314;height:2" coordorigin="3522,7982" coordsize="1314,0" path="m3522,7982l4836,7982e" filled="f" stroked="t" strokeweight=".951939pt" strokecolor="#575757">
                <v:path arrowok="t"/>
              </v:shape>
            </v:group>
            <v:group style="position:absolute;left:4779;top:7979;width:281;height:2" coordorigin="4779,7979" coordsize="281,2">
              <v:shape style="position:absolute;left:4779;top:7979;width:281;height:2" coordorigin="4779,7979" coordsize="281,0" path="m4779,7979l5060,7979e" filled="f" stroked="t" strokeweight=".47597pt" strokecolor="#282828">
                <v:path arrowok="t"/>
              </v:shape>
            </v:group>
            <v:group style="position:absolute;left:5002;top:7979;width:366;height:2" coordorigin="5002,7979" coordsize="366,2">
              <v:shape style="position:absolute;left:5002;top:7979;width:366;height:2" coordorigin="5002,7979" coordsize="366,0" path="m5002,7979l5369,7979e" filled="f" stroked="t" strokeweight=".47597pt" strokecolor="#3B3B3B">
                <v:path arrowok="t"/>
              </v:shape>
            </v:group>
            <v:group style="position:absolute;left:5279;top:7979;width:4141;height:2" coordorigin="5279,7979" coordsize="4141,2">
              <v:shape style="position:absolute;left:5279;top:7979;width:4141;height:2" coordorigin="5279,7979" coordsize="4141,0" path="m5279,7979l9419,7979e" filled="f" stroked="t" strokeweight=".951939pt" strokecolor="#4F4F4F">
                <v:path arrowok="t"/>
              </v:shape>
            </v:group>
            <v:group style="position:absolute;left:9191;top:7977;width:309;height:2" coordorigin="9191,7977" coordsize="309,2">
              <v:shape style="position:absolute;left:9191;top:7977;width:309;height:2" coordorigin="9191,7977" coordsize="309,0" path="m9191,7977l9500,7977e" filled="f" stroked="t" strokeweight=".713954pt" strokecolor="#3F3F3F">
                <v:path arrowok="t"/>
              </v:shape>
            </v:group>
            <v:group style="position:absolute;left:9443;top:7979;width:528;height:2" coordorigin="9443,7979" coordsize="528,2">
              <v:shape style="position:absolute;left:9443;top:7979;width:528;height:2" coordorigin="9443,7979" coordsize="528,0" path="m9443,7979l9972,7979e" filled="f" stroked="t" strokeweight=".47597pt" strokecolor="#0F0F0F">
                <v:path arrowok="t"/>
              </v:shape>
            </v:group>
            <v:group style="position:absolute;left:9914;top:7982;width:1561;height:2" coordorigin="9914,7982" coordsize="1561,2">
              <v:shape style="position:absolute;left:9914;top:7982;width:1561;height:2" coordorigin="9914,7982" coordsize="1561,0" path="m9914,7982l11476,7982e" filled="f" stroked="t" strokeweight=".951939pt" strokecolor="#4F4F4F">
                <v:path arrowok="t"/>
              </v:shape>
            </v:group>
            <v:group style="position:absolute;left:11466;top:7716;width:2;height:531" coordorigin="11466,7716" coordsize="2,531">
              <v:shape style="position:absolute;left:11466;top:7716;width:2;height:531" coordorigin="11466,7716" coordsize="0,531" path="m11466,8247l11466,7716e" filled="f" stroked="t" strokeweight=".713954pt" strokecolor="#4B4B4B">
                <v:path arrowok="t"/>
              </v:shape>
            </v:group>
            <v:group style="position:absolute;left:4822;top:7975;width:2;height:736" coordorigin="4822,7975" coordsize="2,736">
              <v:shape style="position:absolute;left:4822;top:7975;width:2;height:736" coordorigin="4822,7975" coordsize="0,736" path="m4822,8711l4822,7975e" filled="f" stroked="t" strokeweight=".713954pt" strokecolor="#4B4B4B">
                <v:path arrowok="t"/>
              </v:shape>
            </v:group>
            <v:group style="position:absolute;left:4812;top:8218;width:4769;height:2" coordorigin="4812,8218" coordsize="4769,2">
              <v:shape style="position:absolute;left:4812;top:8218;width:4769;height:2" coordorigin="4812,8218" coordsize="4769,0" path="m4812,8218l9581,8218e" filled="f" stroked="t" strokeweight=".951939pt" strokecolor="#545454">
                <v:path arrowok="t"/>
              </v:shape>
            </v:group>
            <v:group style="position:absolute;left:9524;top:8218;width:447;height:2" coordorigin="9524,8218" coordsize="447,2">
              <v:shape style="position:absolute;left:9524;top:8218;width:447;height:2" coordorigin="9524,8218" coordsize="447,0" path="m9524,8218l9972,8218e" filled="f" stroked="t" strokeweight=".47597pt" strokecolor="#232323">
                <v:path arrowok="t"/>
              </v:shape>
            </v:group>
            <v:group style="position:absolute;left:9914;top:8221;width:1561;height:2" coordorigin="9914,8221" coordsize="1561,2">
              <v:shape style="position:absolute;left:9914;top:8221;width:1561;height:2" coordorigin="9914,8221" coordsize="1561,0" path="m9914,8221l11476,8221e" filled="f" stroked="t" strokeweight=".951939pt" strokecolor="#4B4B4B">
                <v:path arrowok="t"/>
              </v:shape>
            </v:group>
            <v:group style="position:absolute;left:4817;top:8457;width:1566;height:2" coordorigin="4817,8457" coordsize="1566,2">
              <v:shape style="position:absolute;left:4817;top:8457;width:1566;height:2" coordorigin="4817,8457" coordsize="1566,0" path="m4817,8457l6383,8457e" filled="f" stroked="t" strokeweight=".713954pt" strokecolor="#606060">
                <v:path arrowok="t"/>
              </v:shape>
            </v:group>
            <v:group style="position:absolute;left:6102;top:8460;width:4998;height:2" coordorigin="6102,8460" coordsize="4998,2">
              <v:shape style="position:absolute;left:6102;top:8460;width:4998;height:2" coordorigin="6102,8460" coordsize="4998,0" path="m6102,8460l11100,8460e" filled="f" stroked="t" strokeweight=".951939pt" strokecolor="#4B4B4B">
                <v:path arrowok="t"/>
              </v:shape>
            </v:group>
            <v:group style="position:absolute;left:9443;top:8460;width:138;height:2" coordorigin="9443,8460" coordsize="138,2">
              <v:shape style="position:absolute;left:9443;top:8460;width:138;height:2" coordorigin="9443,8460" coordsize="138,0" path="m9443,8460l9581,8460e" filled="f" stroked="t" strokeweight="1.189924pt" strokecolor="#646464">
                <v:path arrowok="t"/>
              </v:shape>
            </v:group>
            <v:group style="position:absolute;left:11000;top:8457;width:485;height:2" coordorigin="11000,8457" coordsize="485,2">
              <v:shape style="position:absolute;left:11000;top:8457;width:485;height:2" coordorigin="11000,8457" coordsize="485,0" path="m11000,8457l11485,8457e" filled="f" stroked="t" strokeweight=".47597pt" strokecolor="#343434">
                <v:path arrowok="t"/>
              </v:shape>
            </v:group>
            <v:group style="position:absolute;left:11473;top:3280;width:2;height:5226" coordorigin="11473,3280" coordsize="2,5226">
              <v:shape style="position:absolute;left:11473;top:3280;width:2;height:5226" coordorigin="11473,3280" coordsize="0,5226" path="m11473,8505l11473,3280e" filled="f" stroked="t" strokeweight=".713954pt" strokecolor="#3F3F3F">
                <v:path arrowok="t"/>
              </v:shape>
            </v:group>
            <v:group style="position:absolute;left:333;top:8699;width:1956;height:2" coordorigin="333,8699" coordsize="1956,2">
              <v:shape style="position:absolute;left:333;top:8699;width:1956;height:2" coordorigin="333,8699" coordsize="1956,0" path="m333,8699l2289,8699e" filled="f" stroked="t" strokeweight=".951939pt" strokecolor="#4F4F4F">
                <v:path arrowok="t"/>
              </v:shape>
            </v:group>
            <v:group style="position:absolute;left:340;top:8438;width:2;height:287" coordorigin="340,8438" coordsize="2,287">
              <v:shape style="position:absolute;left:340;top:8438;width:2;height:287" coordorigin="340,8438" coordsize="0,287" path="m340,8725l340,8438e" filled="f" stroked="t" strokeweight=".47597pt" strokecolor="#545454">
                <v:path arrowok="t"/>
              </v:shape>
            </v:group>
            <v:group style="position:absolute;left:2218;top:8701;width:576;height:2" coordorigin="2218,8701" coordsize="576,2">
              <v:shape style="position:absolute;left:2218;top:8701;width:576;height:2" coordorigin="2218,8701" coordsize="576,0" path="m2218,8701l2794,8701e" filled="f" stroked="t" strokeweight=".47597pt" strokecolor="#383838">
                <v:path arrowok="t"/>
              </v:shape>
            </v:group>
            <v:group style="position:absolute;left:2737;top:8701;width:966;height:2" coordorigin="2737,8701" coordsize="966,2">
              <v:shape style="position:absolute;left:2737;top:8701;width:966;height:2" coordorigin="2737,8701" coordsize="966,0" path="m2737,8701l3703,8701e" filled="f" stroked="t" strokeweight=".951939pt" strokecolor="#545454">
                <v:path arrowok="t"/>
              </v:shape>
            </v:group>
            <v:group style="position:absolute;left:3522;top:8701;width:200;height:2" coordorigin="3522,8701" coordsize="200,2">
              <v:shape style="position:absolute;left:3522;top:8701;width:200;height:2" coordorigin="3522,8701" coordsize="200,0" path="m3522,8701l3722,8701e" filled="f" stroked="t" strokeweight=".951939pt" strokecolor="#6B6B6B">
                <v:path arrowok="t"/>
              </v:shape>
            </v:group>
            <v:group style="position:absolute;left:3665;top:8701;width:400;height:2" coordorigin="3665,8701" coordsize="400,2">
              <v:shape style="position:absolute;left:3665;top:8701;width:400;height:2" coordorigin="3665,8701" coordsize="400,0" path="m3665,8701l4065,8701e" filled="f" stroked="t" strokeweight=".47597pt" strokecolor="#444444">
                <v:path arrowok="t"/>
              </v:shape>
            </v:group>
            <v:group style="position:absolute;left:4008;top:8701;width:300;height:2" coordorigin="4008,8701" coordsize="300,2">
              <v:shape style="position:absolute;left:4008;top:8701;width:300;height:2" coordorigin="4008,8701" coordsize="300,0" path="m4008,8701l4308,8701e" filled="f" stroked="t" strokeweight=".47597pt" strokecolor="#2F2F2F">
                <v:path arrowok="t"/>
              </v:shape>
            </v:group>
            <v:group style="position:absolute;left:4250;top:8701;width:324;height:2" coordorigin="4250,8701" coordsize="324,2">
              <v:shape style="position:absolute;left:4250;top:8701;width:324;height:2" coordorigin="4250,8701" coordsize="324,0" path="m4250,8701l4574,8701e" filled="f" stroked="t" strokeweight=".47597pt" strokecolor="#444444">
                <v:path arrowok="t"/>
              </v:shape>
            </v:group>
            <v:group style="position:absolute;left:4474;top:8701;width:904;height:2" coordorigin="4474,8701" coordsize="904,2">
              <v:shape style="position:absolute;left:4474;top:8701;width:904;height:2" coordorigin="4474,8701" coordsize="904,0" path="m4474,8701l5378,8701e" filled="f" stroked="t" strokeweight=".951939pt" strokecolor="#5B5B5B">
                <v:path arrowok="t"/>
              </v:shape>
            </v:group>
            <v:group style="position:absolute;left:5312;top:8701;width:352;height:2" coordorigin="5312,8701" coordsize="352,2">
              <v:shape style="position:absolute;left:5312;top:8701;width:352;height:2" coordorigin="5312,8701" coordsize="352,0" path="m5312,8701l5664,8701e" filled="f" stroked="t" strokeweight=".47597pt" strokecolor="#3B3B3B">
                <v:path arrowok="t"/>
              </v:shape>
            </v:group>
            <v:group style="position:absolute;left:5607;top:8701;width:1485;height:2" coordorigin="5607,8701" coordsize="1485,2">
              <v:shape style="position:absolute;left:5607;top:8701;width:1485;height:2" coordorigin="5607,8701" coordsize="1485,0" path="m5607,8701l7092,8701e" filled="f" stroked="t" strokeweight=".713954pt" strokecolor="#575757">
                <v:path arrowok="t"/>
              </v:shape>
            </v:group>
            <v:group style="position:absolute;left:7035;top:8701;width:238;height:2" coordorigin="7035,8701" coordsize="238,2">
              <v:shape style="position:absolute;left:7035;top:8701;width:238;height:2" coordorigin="7035,8701" coordsize="238,0" path="m7035,8701l7273,8701e" filled="f" stroked="t" strokeweight=".47597pt" strokecolor="#383838">
                <v:path arrowok="t"/>
              </v:shape>
            </v:group>
            <v:group style="position:absolute;left:7206;top:8699;width:4274;height:2" coordorigin="7206,8699" coordsize="4274,2">
              <v:shape style="position:absolute;left:7206;top:8699;width:4274;height:2" coordorigin="7206,8699" coordsize="4274,0" path="m7206,8699l11480,8699e" filled="f" stroked="t" strokeweight=".951939pt" strokecolor="#4B4B4B">
                <v:path arrowok="t"/>
              </v:shape>
            </v:group>
            <v:group style="position:absolute;left:11476;top:8309;width:2;height:3002" coordorigin="11476,8309" coordsize="2,3002">
              <v:shape style="position:absolute;left:11476;top:8309;width:2;height:3002" coordorigin="11476,8309" coordsize="0,3002" path="m11476,11312l11476,8309e" filled="f" stroked="t" strokeweight=".951939pt" strokecolor="#4F4F4F">
                <v:path arrowok="t"/>
              </v:shape>
            </v:group>
            <v:group style="position:absolute;left:345;top:9184;width:2;height:273" coordorigin="345,9184" coordsize="2,273">
              <v:shape style="position:absolute;left:345;top:9184;width:2;height:273" coordorigin="345,9184" coordsize="0,273" path="m345,9457l345,9184e" filled="f" stroked="t" strokeweight=".713954pt" strokecolor="#676767">
                <v:path arrowok="t"/>
              </v:shape>
            </v:group>
            <v:group style="position:absolute;left:343;top:9399;width:2;height:273" coordorigin="343,9399" coordsize="2,273">
              <v:shape style="position:absolute;left:343;top:9399;width:2;height:273" coordorigin="343,9399" coordsize="0,273" path="m343,9672l343,9399e" filled="f" stroked="t" strokeweight=".47597pt" strokecolor="#4B4B4B">
                <v:path arrowok="t"/>
              </v:shape>
            </v:group>
            <v:group style="position:absolute;left:347;top:9614;width:2;height:516" coordorigin="347,9614" coordsize="2,516">
              <v:shape style="position:absolute;left:347;top:9614;width:2;height:516" coordorigin="347,9614" coordsize="0,516" path="m347,10131l347,9614e" filled="f" stroked="t" strokeweight=".713954pt" strokecolor="#676767">
                <v:path arrowok="t"/>
              </v:shape>
            </v:group>
            <v:group style="position:absolute;left:338;top:9861;width:11109;height:2" coordorigin="338,9861" coordsize="11109,2">
              <v:shape style="position:absolute;left:338;top:9861;width:11109;height:2" coordorigin="338,9861" coordsize="11109,0" path="m338,9861l11447,9861e" filled="f" stroked="t" strokeweight=".713954pt" strokecolor="#484848">
                <v:path arrowok="t"/>
              </v:shape>
            </v:group>
            <v:group style="position:absolute;left:9443;top:9863;width:2042;height:2" coordorigin="9443,9863" coordsize="2042,2">
              <v:shape style="position:absolute;left:9443;top:9863;width:2042;height:2" coordorigin="9443,9863" coordsize="2042,0" path="m9443,9863l11485,9863e" filled="f" stroked="t" strokeweight=".713954pt" strokecolor="#2F2F2F">
                <v:path arrowok="t"/>
              </v:shape>
            </v:group>
            <v:group style="position:absolute;left:347;top:10303;width:2;height:535" coordorigin="347,10303" coordsize="2,535">
              <v:shape style="position:absolute;left:347;top:10303;width:2;height:535" coordorigin="347,10303" coordsize="0,535" path="m347,10838l347,10303e" filled="f" stroked="t" strokeweight=".47597pt" strokecolor="#444444">
                <v:path arrowok="t"/>
              </v:shape>
            </v:group>
            <v:group style="position:absolute;left:2280;top:10303;width:2;height:535" coordorigin="2280,10303" coordsize="2,535">
              <v:shape style="position:absolute;left:2280;top:10303;width:2;height:535" coordorigin="2280,10303" coordsize="0,535" path="m2280,10838l2280,10303e" filled="f" stroked="t" strokeweight=".47597pt" strokecolor="#3B3B3B">
                <v:path arrowok="t"/>
              </v:shape>
            </v:group>
            <v:group style="position:absolute;left:347;top:11168;width:757;height:2" coordorigin="347,11168" coordsize="757,2">
              <v:shape style="position:absolute;left:347;top:11168;width:757;height:2" coordorigin="347,11168" coordsize="757,0" path="m347,11168l1104,11168e" filled="f" stroked="t" strokeweight=".47597pt" strokecolor="#383838">
                <v:path arrowok="t"/>
              </v:shape>
            </v:group>
            <v:group style="position:absolute;left:350;top:10781;width:2;height:411" coordorigin="350,10781" coordsize="2,411">
              <v:shape style="position:absolute;left:350;top:10781;width:2;height:411" coordorigin="350,10781" coordsize="0,411" path="m350,11192l350,10781e" filled="f" stroked="t" strokeweight=".951939pt" strokecolor="#6B6B6B">
                <v:path arrowok="t"/>
              </v:shape>
            </v:group>
            <v:group style="position:absolute;left:2278;top:10781;width:2;height:411" coordorigin="2278,10781" coordsize="2,411">
              <v:shape style="position:absolute;left:2278;top:10781;width:2;height:411" coordorigin="2278,10781" coordsize="0,411" path="m2278,11192l2278,10781e" filled="f" stroked="t" strokeweight=".47597pt" strokecolor="#646464">
                <v:path arrowok="t"/>
              </v:shape>
            </v:group>
            <v:group style="position:absolute;left:366;top:11168;width:6330;height:2" coordorigin="366,11168" coordsize="6330,2">
              <v:shape style="position:absolute;left:366;top:11168;width:6330;height:2" coordorigin="366,11168" coordsize="6330,0" path="m366,11168l6697,11168e" filled="f" stroked="t" strokeweight=".713954pt" strokecolor="#4F4F4F">
                <v:path arrowok="t"/>
              </v:shape>
            </v:group>
            <v:group style="position:absolute;left:6640;top:11166;width:452;height:2" coordorigin="6640,11166" coordsize="452,2">
              <v:shape style="position:absolute;left:6640;top:11166;width:452;height:2" coordorigin="6640,11166" coordsize="452,0" path="m6640,11166l7092,11166e" filled="f" stroked="t" strokeweight=".713954pt" strokecolor="#383838">
                <v:path arrowok="t"/>
              </v:shape>
            </v:group>
            <v:group style="position:absolute;left:6897;top:11163;width:4593;height:2" coordorigin="6897,11163" coordsize="4593,2">
              <v:shape style="position:absolute;left:6897;top:11163;width:4593;height:2" coordorigin="6897,11163" coordsize="4593,0" path="m6897,11163l11490,11163e" filled="f" stroked="t" strokeweight=".951939pt" strokecolor="#4B4B4B">
                <v:path arrowok="t"/>
              </v:shape>
            </v:group>
            <v:group style="position:absolute;left:9443;top:11161;width:138;height:2" coordorigin="9443,11161" coordsize="138,2">
              <v:shape style="position:absolute;left:9443;top:11161;width:138;height:2" coordorigin="9443,11161" coordsize="138,0" path="m9443,11161l9581,11161e" filled="f" stroked="t" strokeweight=".713954pt" strokecolor="#3F3F3F">
                <v:path arrowok="t"/>
              </v:shape>
            </v:group>
            <v:group style="position:absolute;left:347;top:11410;width:5317;height:2" coordorigin="347,11410" coordsize="5317,2">
              <v:shape style="position:absolute;left:347;top:11410;width:5317;height:2" coordorigin="347,11410" coordsize="5317,0" path="m347,11410l5664,11410e" filled="f" stroked="t" strokeweight=".951939pt" strokecolor="#575757">
                <v:path arrowok="t"/>
              </v:shape>
            </v:group>
            <v:group style="position:absolute;left:2278;top:11120;width:2;height:330" coordorigin="2278,11120" coordsize="2,330">
              <v:shape style="position:absolute;left:2278;top:11120;width:2;height:330" coordorigin="2278,11120" coordsize="0,330" path="m2278,11450l2278,11120e" filled="f" stroked="t" strokeweight=".47597pt" strokecolor="#4F4F4F">
                <v:path arrowok="t"/>
              </v:shape>
            </v:group>
            <v:group style="position:absolute;left:5607;top:11407;width:552;height:2" coordorigin="5607,11407" coordsize="552,2">
              <v:shape style="position:absolute;left:5607;top:11407;width:552;height:2" coordorigin="5607,11407" coordsize="552,0" path="m5607,11407l6159,11407e" filled="f" stroked="t" strokeweight=".47597pt" strokecolor="#484848">
                <v:path arrowok="t"/>
              </v:shape>
            </v:group>
            <v:group style="position:absolute;left:5978;top:11407;width:942;height:2" coordorigin="5978,11407" coordsize="942,2">
              <v:shape style="position:absolute;left:5978;top:11407;width:942;height:2" coordorigin="5978,11407" coordsize="942,0" path="m5978,11407l6921,11407e" filled="f" stroked="t" strokeweight=".951939pt" strokecolor="#575757">
                <v:path arrowok="t"/>
              </v:shape>
            </v:group>
            <v:group style="position:absolute;left:6825;top:11405;width:1937;height:2" coordorigin="6825,11405" coordsize="1937,2">
              <v:shape style="position:absolute;left:6825;top:11405;width:1937;height:2" coordorigin="6825,11405" coordsize="1937,0" path="m6825,11405l8763,11405e" filled="f" stroked="t" strokeweight=".713954pt" strokecolor="#444444">
                <v:path arrowok="t"/>
              </v:shape>
            </v:group>
            <v:group style="position:absolute;left:8382;top:11402;width:3108;height:2" coordorigin="8382,11402" coordsize="3108,2">
              <v:shape style="position:absolute;left:8382;top:11402;width:3108;height:2" coordorigin="8382,11402" coordsize="3108,0" path="m8382,11402l11490,11402e" filled="f" stroked="t" strokeweight=".951939pt" strokecolor="#4B4B4B">
                <v:path arrowok="t"/>
              </v:shape>
            </v:group>
            <v:group style="position:absolute;left:347;top:11651;width:2504;height:2" coordorigin="347,11651" coordsize="2504,2">
              <v:shape style="position:absolute;left:347;top:11651;width:2504;height:2" coordorigin="347,11651" coordsize="2504,0" path="m347,11651l2851,11651e" filled="f" stroked="t" strokeweight=".951939pt" strokecolor="#575757">
                <v:path arrowok="t"/>
              </v:shape>
            </v:group>
            <v:group style="position:absolute;left:2282;top:11379;width:2;height:292" coordorigin="2282,11379" coordsize="2,292">
              <v:shape style="position:absolute;left:2282;top:11379;width:2;height:292" coordorigin="2282,11379" coordsize="0,292" path="m2282,11670l2282,11379e" filled="f" stroked="t" strokeweight=".237985pt" strokecolor="#2F2F2F">
                <v:path arrowok="t"/>
              </v:shape>
            </v:group>
            <v:group style="position:absolute;left:2737;top:11651;width:747;height:2" coordorigin="2737,11651" coordsize="747,2">
              <v:shape style="position:absolute;left:2737;top:11651;width:747;height:2" coordorigin="2737,11651" coordsize="747,0" path="m2737,11651l3484,11651e" filled="f" stroked="t" strokeweight=".47597pt" strokecolor="#383838">
                <v:path arrowok="t"/>
              </v:shape>
            </v:group>
            <v:group style="position:absolute;left:3389;top:11649;width:1185;height:2" coordorigin="3389,11649" coordsize="1185,2">
              <v:shape style="position:absolute;left:3389;top:11649;width:1185;height:2" coordorigin="3389,11649" coordsize="1185,0" path="m3389,11649l4574,11649e" filled="f" stroked="t" strokeweight=".951939pt" strokecolor="#606060">
                <v:path arrowok="t"/>
              </v:shape>
            </v:group>
            <v:group style="position:absolute;left:4517;top:11651;width:319;height:2" coordorigin="4517,11651" coordsize="319,2">
              <v:shape style="position:absolute;left:4517;top:11651;width:319;height:2" coordorigin="4517,11651" coordsize="319,0" path="m4517,11651l4836,11651e" filled="f" stroked="t" strokeweight=".47597pt" strokecolor="#3F3F3F">
                <v:path arrowok="t"/>
              </v:shape>
            </v:group>
            <v:group style="position:absolute;left:4779;top:11649;width:895;height:2" coordorigin="4779,11649" coordsize="895,2">
              <v:shape style="position:absolute;left:4779;top:11649;width:895;height:2" coordorigin="4779,11649" coordsize="895,0" path="m4779,11649l5674,11649e" filled="f" stroked="t" strokeweight=".951939pt" strokecolor="#606060">
                <v:path arrowok="t"/>
              </v:shape>
            </v:group>
            <v:group style="position:absolute;left:5607;top:11646;width:552;height:2" coordorigin="5607,11646" coordsize="552,2">
              <v:shape style="position:absolute;left:5607;top:11646;width:552;height:2" coordorigin="5607,11646" coordsize="552,0" path="m5607,11646l6159,11646e" filled="f" stroked="t" strokeweight=".47597pt" strokecolor="#484848">
                <v:path arrowok="t"/>
              </v:shape>
            </v:group>
            <v:group style="position:absolute;left:6102;top:11646;width:990;height:2" coordorigin="6102,11646" coordsize="990,2">
              <v:shape style="position:absolute;left:6102;top:11646;width:990;height:2" coordorigin="6102,11646" coordsize="990,0" path="m6102,11646l7092,11646e" filled="f" stroked="t" strokeweight=".951939pt" strokecolor="#545454">
                <v:path arrowok="t"/>
              </v:shape>
            </v:group>
            <v:group style="position:absolute;left:7035;top:11646;width:238;height:2" coordorigin="7035,11646" coordsize="238,2">
              <v:shape style="position:absolute;left:7035;top:11646;width:238;height:2" coordorigin="7035,11646" coordsize="238,0" path="m7035,11646l7273,11646e" filled="f" stroked="t" strokeweight=".47597pt" strokecolor="#232323">
                <v:path arrowok="t"/>
              </v:shape>
            </v:group>
            <v:group style="position:absolute;left:7216;top:11644;width:2413;height:2" coordorigin="7216,11644" coordsize="2413,2">
              <v:shape style="position:absolute;left:7216;top:11644;width:2413;height:2" coordorigin="7216,11644" coordsize="2413,0" path="m7216,11644l9629,11644e" filled="f" stroked="t" strokeweight=".951939pt" strokecolor="#4B4B4B">
                <v:path arrowok="t"/>
              </v:shape>
            </v:group>
            <v:group style="position:absolute;left:9524;top:11642;width:447;height:2" coordorigin="9524,11642" coordsize="447,2">
              <v:shape style="position:absolute;left:9524;top:11642;width:447;height:2" coordorigin="9524,11642" coordsize="447,0" path="m9524,11642l9972,11642e" filled="f" stroked="t" strokeweight=".47597pt" strokecolor="#1F1F1F">
                <v:path arrowok="t"/>
              </v:shape>
            </v:group>
            <v:group style="position:absolute;left:9914;top:11644;width:1575;height:2" coordorigin="9914,11644" coordsize="1575,2">
              <v:shape style="position:absolute;left:9914;top:11644;width:1575;height:2" coordorigin="9914,11644" coordsize="1575,0" path="m9914,11644l11490,11644e" filled="f" stroked="t" strokeweight=".713954pt" strokecolor="#4B4B4B">
                <v:path arrowok="t"/>
              </v:shape>
            </v:group>
            <v:group style="position:absolute;left:11485;top:7716;width:2;height:6120" coordorigin="11485,7716" coordsize="2,6120">
              <v:shape style="position:absolute;left:11485;top:7716;width:2;height:6120" coordorigin="11485,7716" coordsize="0,6120" path="m11485,13836l11485,7716e" filled="f" stroked="t" strokeweight=".713954pt" strokecolor="#484848">
                <v:path arrowok="t"/>
              </v:shape>
            </v:group>
            <v:group style="position:absolute;left:359;top:8854;width:2;height:7841" coordorigin="359,8854" coordsize="2,7841">
              <v:shape style="position:absolute;left:359;top:8854;width:2;height:7841" coordorigin="359,8854" coordsize="0,7841" path="m359,16695l359,8854e" filled="f" stroked="t" strokeweight=".713954pt" strokecolor="#646464">
                <v:path arrowok="t"/>
              </v:shape>
            </v:group>
            <v:group style="position:absolute;left:2280;top:11598;width:2;height:330" coordorigin="2280,11598" coordsize="2,330">
              <v:shape style="position:absolute;left:2280;top:11598;width:2;height:330" coordorigin="2280,11598" coordsize="0,330" path="m2280,11928l2280,11598e" filled="f" stroked="t" strokeweight=".237985pt" strokecolor="#575757">
                <v:path arrowok="t"/>
              </v:shape>
            </v:group>
            <v:group style="position:absolute;left:352;top:12120;width:1161;height:2" coordorigin="352,12120" coordsize="1161,2">
              <v:shape style="position:absolute;left:352;top:12120;width:1161;height:2" coordorigin="352,12120" coordsize="1161,0" path="m352,12120l1514,12120e" filled="f" stroked="t" strokeweight=".951939pt" strokecolor="#4F4F4F">
                <v:path arrowok="t"/>
              </v:shape>
            </v:group>
            <v:group style="position:absolute;left:2280;top:11871;width:2;height:382" coordorigin="2280,11871" coordsize="2,382">
              <v:shape style="position:absolute;left:2280;top:11871;width:2;height:382" coordorigin="2280,11871" coordsize="0,382" path="m2280,12253l2280,11871e" filled="f" stroked="t" strokeweight=".47597pt" strokecolor="#6B6B6B">
                <v:path arrowok="t"/>
              </v:shape>
            </v:group>
            <v:group style="position:absolute;left:4517;top:12120;width:319;height:2" coordorigin="4517,12120" coordsize="319,2">
              <v:shape style="position:absolute;left:4517;top:12120;width:319;height:2" coordorigin="4517,12120" coordsize="319,0" path="m4517,12120l4836,12120e" filled="f" stroked="t" strokeweight=".47597pt" strokecolor="#3F3F3F">
                <v:path arrowok="t"/>
              </v:shape>
            </v:group>
            <v:group style="position:absolute;left:4779;top:12120;width:281;height:2" coordorigin="4779,12120" coordsize="281,2">
              <v:shape style="position:absolute;left:4779;top:12120;width:281;height:2" coordorigin="4779,12120" coordsize="281,0" path="m4779,12120l5060,12120e" filled="f" stroked="t" strokeweight=".47597pt" strokecolor="#2B2B2B">
                <v:path arrowok="t"/>
              </v:shape>
            </v:group>
            <v:group style="position:absolute;left:6102;top:12120;width:595;height:2" coordorigin="6102,12120" coordsize="595,2">
              <v:shape style="position:absolute;left:6102;top:12120;width:595;height:2" coordorigin="6102,12120" coordsize="595,0" path="m6102,12120l6697,12120e" filled="f" stroked="t" strokeweight=".47597pt" strokecolor="#343434">
                <v:path arrowok="t"/>
              </v:shape>
            </v:group>
            <v:group style="position:absolute;left:8705;top:12115;width:338;height:2" coordorigin="8705,12115" coordsize="338,2">
              <v:shape style="position:absolute;left:8705;top:12115;width:338;height:2" coordorigin="8705,12115" coordsize="338,0" path="m8705,12115l9043,12115e" filled="f" stroked="t" strokeweight=".47597pt" strokecolor="#181818">
                <v:path arrowok="t"/>
              </v:shape>
            </v:group>
            <v:group style="position:absolute;left:1585;top:12117;width:9905;height:2" coordorigin="1585,12117" coordsize="9905,2">
              <v:shape style="position:absolute;left:1585;top:12117;width:9905;height:2" coordorigin="1585,12117" coordsize="9905,0" path="m1585,12117l11490,12117e" filled="f" stroked="t" strokeweight=".713954pt" strokecolor="#545454">
                <v:path arrowok="t"/>
              </v:shape>
            </v:group>
            <v:group style="position:absolute;left:352;top:12361;width:1932;height:2" coordorigin="352,12361" coordsize="1932,2">
              <v:shape style="position:absolute;left:352;top:12361;width:1932;height:2" coordorigin="352,12361" coordsize="1932,0" path="m352,12361l2285,12361e" filled="f" stroked="t" strokeweight=".713954pt" strokecolor="#4F4F4F">
                <v:path arrowok="t"/>
              </v:shape>
            </v:group>
            <v:group style="position:absolute;left:2223;top:12363;width:571;height:2" coordorigin="2223,12363" coordsize="571,2">
              <v:shape style="position:absolute;left:2223;top:12363;width:571;height:2" coordorigin="2223,12363" coordsize="571,0" path="m2223,12363l2794,12363e" filled="f" stroked="t" strokeweight=".47597pt" strokecolor="#3B3B3B">
                <v:path arrowok="t"/>
              </v:shape>
            </v:group>
            <v:group style="position:absolute;left:2737;top:12359;width:6307;height:2" coordorigin="2737,12359" coordsize="6307,2">
              <v:shape style="position:absolute;left:2737;top:12359;width:6307;height:2" coordorigin="2737,12359" coordsize="6307,0" path="m2737,12359l9043,12359e" filled="f" stroked="t" strokeweight=".951939pt" strokecolor="#575757">
                <v:path arrowok="t"/>
              </v:shape>
            </v:group>
            <v:group style="position:absolute;left:8986;top:12354;width:262;height:2" coordorigin="8986,12354" coordsize="262,2">
              <v:shape style="position:absolute;left:8986;top:12354;width:262;height:2" coordorigin="8986,12354" coordsize="262,0" path="m8986,12354l9248,12354e" filled="f" stroked="t" strokeweight=".47597pt" strokecolor="#2F2F2F">
                <v:path arrowok="t"/>
              </v:shape>
            </v:group>
            <v:group style="position:absolute;left:9191;top:12351;width:2304;height:2" coordorigin="9191,12351" coordsize="2304,2">
              <v:shape style="position:absolute;left:9191;top:12351;width:2304;height:2" coordorigin="9191,12351" coordsize="2304,0" path="m9191,12351l11495,12351e" filled="f" stroked="t" strokeweight=".951939pt" strokecolor="#4F4F4F">
                <v:path arrowok="t"/>
              </v:shape>
            </v:group>
            <v:group style="position:absolute;left:347;top:12602;width:1694;height:2" coordorigin="347,12602" coordsize="1694,2">
              <v:shape style="position:absolute;left:347;top:12602;width:1694;height:2" coordorigin="347,12602" coordsize="1694,0" path="m347,12602l2042,12602e" filled="f" stroked="t" strokeweight=".713954pt" strokecolor="#575757">
                <v:path arrowok="t"/>
              </v:shape>
            </v:group>
            <v:group style="position:absolute;left:1076;top:12363;width:2;height:703" coordorigin="1076,12363" coordsize="2,703">
              <v:shape style="position:absolute;left:1076;top:12363;width:2;height:703" coordorigin="1076,12363" coordsize="0,703" path="m1076,13066l1076,12363e" filled="f" stroked="t" strokeweight=".237985pt" strokecolor="#646464">
                <v:path arrowok="t"/>
              </v:shape>
            </v:group>
            <v:group style="position:absolute;left:1625;top:12354;width:2;height:2051" coordorigin="1625,12354" coordsize="2,2051">
              <v:shape style="position:absolute;left:1625;top:12354;width:2;height:2051" coordorigin="1625,12354" coordsize="0,2051" path="m1625,14405l1625,12354e" filled="f" stroked="t" strokeweight=".951939pt" strokecolor="#444444">
                <v:path arrowok="t"/>
              </v:shape>
            </v:group>
            <v:group style="position:absolute;left:1580;top:12602;width:704;height:2" coordorigin="1580,12602" coordsize="704,2">
              <v:shape style="position:absolute;left:1580;top:12602;width:704;height:2" coordorigin="1580,12602" coordsize="704,0" path="m1580,12602l2285,12602e" filled="f" stroked="t" strokeweight=".47597pt" strokecolor="#4F4F4F">
                <v:path arrowok="t"/>
              </v:shape>
            </v:group>
            <v:group style="position:absolute;left:2251;top:12363;width:2;height:229" coordorigin="2251,12363" coordsize="2,229">
              <v:shape style="position:absolute;left:2251;top:12363;width:2;height:229" coordorigin="2251,12363" coordsize="0,229" path="m2251,12593l2251,12363e" filled="f" stroked="t" strokeweight=".237985pt" strokecolor="#4F4F4F">
                <v:path arrowok="t"/>
              </v:shape>
            </v:group>
            <v:group style="position:absolute;left:2223;top:12595;width:5055;height:2" coordorigin="2223,12595" coordsize="5055,2">
              <v:shape style="position:absolute;left:2223;top:12595;width:5055;height:2" coordorigin="2223,12595" coordsize="5055,0" path="m2223,12595l7278,12595e" filled="f" stroked="t" strokeweight=".713954pt" strokecolor="#575757">
                <v:path arrowok="t"/>
              </v:shape>
            </v:group>
            <v:group style="position:absolute;left:7244;top:12363;width:2;height:229" coordorigin="7244,12363" coordsize="2,229">
              <v:shape style="position:absolute;left:7244;top:12363;width:2;height:229" coordorigin="7244,12363" coordsize="0,229" path="m7244,12593l7244,12363e" filled="f" stroked="t" strokeweight=".237985pt" strokecolor="#4F4F4F">
                <v:path arrowok="t"/>
              </v:shape>
            </v:group>
            <v:group style="position:absolute;left:7216;top:12593;width:447;height:2" coordorigin="7216,12593" coordsize="447,2">
              <v:shape style="position:absolute;left:7216;top:12593;width:447;height:2" coordorigin="7216,12593" coordsize="447,0" path="m7216,12593l7663,12593e" filled="f" stroked="t" strokeweight=".47597pt" strokecolor="#383838">
                <v:path arrowok="t"/>
              </v:shape>
            </v:group>
            <v:group style="position:absolute;left:7563;top:12591;width:3932;height:2" coordorigin="7563,12591" coordsize="3932,2">
              <v:shape style="position:absolute;left:7563;top:12591;width:3932;height:2" coordorigin="7563,12591" coordsize="3932,0" path="m7563,12591l11495,12591e" filled="f" stroked="t" strokeweight=".951939pt" strokecolor="#575757">
                <v:path arrowok="t"/>
              </v:shape>
            </v:group>
            <v:group style="position:absolute;left:357;top:12550;width:2;height:4135" coordorigin="357,12550" coordsize="2,4135">
              <v:shape style="position:absolute;left:357;top:12550;width:2;height:4135" coordorigin="357,12550" coordsize="0,4135" path="m357,16685l357,12550e" filled="f" stroked="t" strokeweight=".951939pt" strokecolor="#646464">
                <v:path arrowok="t"/>
              </v:shape>
            </v:group>
            <v:group style="position:absolute;left:2282;top:12650;width:2;height:445" coordorigin="2282,12650" coordsize="2,445">
              <v:shape style="position:absolute;left:2282;top:12650;width:2;height:445" coordorigin="2282,12650" coordsize="0,445" path="m2282,13095l2282,12650e" filled="f" stroked="t" strokeweight=".237985pt" strokecolor="#4F4F4F">
                <v:path arrowok="t"/>
              </v:shape>
            </v:group>
            <v:group style="position:absolute;left:7244;top:12579;width:2;height:488" coordorigin="7244,12579" coordsize="2,488">
              <v:shape style="position:absolute;left:7244;top:12579;width:2;height:488" coordorigin="7244,12579" coordsize="0,488" path="m7244,13066l7244,12579e" filled="f" stroked="t" strokeweight=".237985pt" strokecolor="#232323">
                <v:path arrowok="t"/>
              </v:shape>
            </v:group>
            <v:group style="position:absolute;left:1076;top:13066;width:2;height:440" coordorigin="1076,13066" coordsize="2,440">
              <v:shape style="position:absolute;left:1076;top:13066;width:2;height:440" coordorigin="1076,13066" coordsize="0,440" path="m1076,13506l1076,13066e" filled="f" stroked="t" strokeweight=".237985pt" strokecolor="#000000">
                <v:path arrowok="t"/>
              </v:shape>
            </v:group>
            <v:group style="position:absolute;left:2282;top:13038;width:2;height:296" coordorigin="2282,13038" coordsize="2,296">
              <v:shape style="position:absolute;left:2282;top:13038;width:2;height:296" coordorigin="2282,13038" coordsize="0,296" path="m2282,13334l2282,13038e" filled="f" stroked="t" strokeweight=".237985pt" strokecolor="#707070">
                <v:path arrowok="t"/>
              </v:shape>
            </v:group>
            <v:group style="position:absolute;left:5635;top:13066;width:2;height:239" coordorigin="5635,13066" coordsize="2,239">
              <v:shape style="position:absolute;left:5635;top:13066;width:2;height:239" coordorigin="5635,13066" coordsize="0,239" path="m5635,13305l5635,13066e" filled="f" stroked="t" strokeweight=".237985pt" strokecolor="#677093">
                <v:path arrowok="t"/>
              </v:shape>
            </v:group>
            <v:group style="position:absolute;left:7244;top:13066;width:2;height:3280" coordorigin="7244,13066" coordsize="2,3280">
              <v:shape style="position:absolute;left:7244;top:13066;width:2;height:3280" coordorigin="7244,13066" coordsize="0,3280" path="m7244,16346l7244,13066e" filled="f" stroked="t" strokeweight=".237985pt" strokecolor="#000000">
                <v:path arrowok="t"/>
              </v:shape>
            </v:group>
            <v:group style="position:absolute;left:2251;top:13305;width:2;height:746" coordorigin="2251,13305" coordsize="2,746">
              <v:shape style="position:absolute;left:2251;top:13305;width:2;height:746" coordorigin="2251,13305" coordsize="0,746" path="m2251,14051l2251,13305e" filled="f" stroked="t" strokeweight=".237985pt" strokecolor="#000000">
                <v:path arrowok="t"/>
              </v:shape>
            </v:group>
            <v:group style="position:absolute;left:5635;top:13305;width:2;height:201" coordorigin="5635,13305" coordsize="2,201">
              <v:shape style="position:absolute;left:5635;top:13305;width:2;height:201" coordorigin="5635,13305" coordsize="0,201" path="m5635,13506l5635,13305e" filled="f" stroked="t" strokeweight=".237985pt" strokecolor="#000000">
                <v:path arrowok="t"/>
              </v:shape>
            </v:group>
            <v:group style="position:absolute;left:357;top:13477;width:2;height:306" coordorigin="357,13477" coordsize="2,306">
              <v:shape style="position:absolute;left:357;top:13477;width:2;height:306" coordorigin="357,13477" coordsize="0,306" path="m357,13783l357,13477e" filled="f" stroked="t" strokeweight=".47597pt" strokecolor="#4F4F4F">
                <v:path arrowok="t"/>
              </v:shape>
            </v:group>
            <v:group style="position:absolute;left:1076;top:13506;width:2;height:249" coordorigin="1076,13506" coordsize="2,249">
              <v:shape style="position:absolute;left:1076;top:13506;width:2;height:249" coordorigin="1076,13506" coordsize="0,249" path="m1076,13755l1076,13506e" filled="f" stroked="t" strokeweight=".713954pt" strokecolor="#3B3B3B">
                <v:path arrowok="t"/>
              </v:shape>
            </v:group>
            <v:group style="position:absolute;left:4279;top:13506;width:2;height:249" coordorigin="4279,13506" coordsize="2,249">
              <v:shape style="position:absolute;left:4279;top:13506;width:2;height:249" coordorigin="4279,13506" coordsize="0,249" path="m4279,13755l4279,13506e" filled="f" stroked="t" strokeweight="1.665894pt" strokecolor="#1F284F">
                <v:path arrowok="t"/>
              </v:shape>
            </v:group>
            <v:group style="position:absolute;left:5635;top:13506;width:2;height:249" coordorigin="5635,13506" coordsize="2,249">
              <v:shape style="position:absolute;left:5635;top:13506;width:2;height:249" coordorigin="5635,13506" coordsize="0,249" path="m5635,13755l5635,13506e" filled="f" stroked="t" strokeweight=".237985pt" strokecolor="#484474">
                <v:path arrowok="t"/>
              </v:shape>
            </v:group>
            <v:group style="position:absolute;left:1076;top:13755;width:2;height:296" coordorigin="1076,13755" coordsize="2,296">
              <v:shape style="position:absolute;left:1076;top:13755;width:2;height:296" coordorigin="1076,13755" coordsize="0,296" path="m1076,14051l1076,13755e" filled="f" stroked="t" strokeweight=".237985pt" strokecolor="#000000">
                <v:path arrowok="t"/>
              </v:shape>
            </v:group>
            <v:group style="position:absolute;left:3751;top:14080;width:581;height:2" coordorigin="3751,14080" coordsize="581,2">
              <v:shape style="position:absolute;left:3751;top:14080;width:581;height:2" coordorigin="3751,14080" coordsize="581,0" path="m3751,14080l4331,14080e" filled="f" stroked="t" strokeweight=".713954pt" strokecolor="#3B4454">
                <v:path arrowok="t"/>
              </v:shape>
            </v:group>
            <v:group style="position:absolute;left:4279;top:13994;width:2;height:239" coordorigin="4279,13994" coordsize="2,239">
              <v:shape style="position:absolute;left:4279;top:13994;width:2;height:239" coordorigin="4279,13994" coordsize="0,239" path="m4279,14233l4279,13994e" filled="f" stroked="t" strokeweight="2.141863pt" strokecolor="#383B57">
                <v:path arrowok="t"/>
              </v:shape>
            </v:group>
            <v:group style="position:absolute;left:4227;top:14061;width:362;height:2" coordorigin="4227,14061" coordsize="362,2">
              <v:shape style="position:absolute;left:4227;top:14061;width:362;height:2" coordorigin="4227,14061" coordsize="362,0" path="m4227,14061l4588,14061e" filled="f" stroked="t" strokeweight="2.141863pt" strokecolor="#383B4F">
                <v:path arrowok="t"/>
              </v:shape>
            </v:group>
            <v:group style="position:absolute;left:11492;top:13726;width:2;height:669" coordorigin="11492,13726" coordsize="2,669">
              <v:shape style="position:absolute;left:11492;top:13726;width:2;height:669" coordorigin="11492,13726" coordsize="0,669" path="m11492,14395l11492,13726e" filled="f" stroked="t" strokeweight=".47597pt" strokecolor="#2F2F2F">
                <v:path arrowok="t"/>
              </v:shape>
            </v:group>
            <v:group style="position:absolute;left:357;top:14379;width:752;height:2" coordorigin="357,14379" coordsize="752,2">
              <v:shape style="position:absolute;left:357;top:14379;width:752;height:2" coordorigin="357,14379" coordsize="752,0" path="m357,14379l1109,14379e" filled="f" stroked="t" strokeweight=".47597pt" strokecolor="#3F3F3F">
                <v:path arrowok="t"/>
              </v:shape>
            </v:group>
            <v:group style="position:absolute;left:1076;top:14051;width:2;height:435" coordorigin="1076,14051" coordsize="2,435">
              <v:shape style="position:absolute;left:1076;top:14051;width:2;height:435" coordorigin="1076,14051" coordsize="0,435" path="m1076,14486l1076,14051e" filled="f" stroked="t" strokeweight=".237985pt" strokecolor="#646464">
                <v:path arrowok="t"/>
              </v:shape>
            </v:group>
            <v:group style="position:absolute;left:990;top:14381;width:1295;height:2" coordorigin="990,14381" coordsize="1295,2">
              <v:shape style="position:absolute;left:990;top:14381;width:1295;height:2" coordorigin="990,14381" coordsize="1295,0" path="m990,14381l2285,14381e" filled="f" stroked="t" strokeweight=".951939pt" strokecolor="#5B5B5B">
                <v:path arrowok="t"/>
              </v:shape>
            </v:group>
            <v:group style="position:absolute;left:2251;top:14051;width:2;height:435" coordorigin="2251,14051" coordsize="2,435">
              <v:shape style="position:absolute;left:2251;top:14051;width:2;height:435" coordorigin="2251,14051" coordsize="0,435" path="m2251,14486l2251,14051e" filled="f" stroked="t" strokeweight=".237985pt" strokecolor="#575757">
                <v:path arrowok="t"/>
              </v:shape>
            </v:group>
            <v:group style="position:absolute;left:3551;top:14161;width:2;height:124" coordorigin="3551,14161" coordsize="2,124">
              <v:shape style="position:absolute;left:3551;top:14161;width:2;height:124" coordorigin="3551,14161" coordsize="0,124" path="m3551,14285l3551,14161e" filled="f" stroked="t" strokeweight="1.903878pt" strokecolor="#383F57">
                <v:path arrowok="t"/>
              </v:shape>
            </v:group>
            <v:group style="position:absolute;left:362;top:12622;width:2;height:4069" coordorigin="362,12622" coordsize="2,4069">
              <v:shape style="position:absolute;left:362;top:12622;width:2;height:4069" coordorigin="362,12622" coordsize="0,4069" path="m362,16690l362,12622e" filled="f" stroked="t" strokeweight=".47597pt" strokecolor="#646464">
                <v:path arrowok="t"/>
              </v:shape>
            </v:group>
            <v:group style="position:absolute;left:1628;top:14333;width:2;height:182" coordorigin="1628,14333" coordsize="2,182">
              <v:shape style="position:absolute;left:1628;top:14333;width:2;height:182" coordorigin="1628,14333" coordsize="0,182" path="m1628,14515l1628,14333e" filled="f" stroked="t" strokeweight=".47597pt" strokecolor="#2B2B2B">
                <v:path arrowok="t"/>
              </v:shape>
            </v:group>
            <v:group style="position:absolute;left:3579;top:14338;width:2;height:273" coordorigin="3579,14338" coordsize="2,273">
              <v:shape style="position:absolute;left:3579;top:14338;width:2;height:273" coordorigin="3579,14338" coordsize="0,273" path="m3579,14610l3579,14338e" filled="f" stroked="t" strokeweight="1.189924pt" strokecolor="#3F4B70">
                <v:path arrowok="t"/>
              </v:shape>
            </v:group>
            <v:group style="position:absolute;left:4058;top:14348;width:2;height:124" coordorigin="4058,14348" coordsize="2,124">
              <v:shape style="position:absolute;left:4058;top:14348;width:2;height:124" coordorigin="4058,14348" coordsize="0,124" path="m4058,14472l4058,14348e" filled="f" stroked="t" strokeweight="1.189924pt" strokecolor="#3F3F60">
                <v:path arrowok="t"/>
              </v:shape>
            </v:group>
            <v:group style="position:absolute;left:11490;top:14338;width:2;height:497" coordorigin="11490,14338" coordsize="2,497">
              <v:shape style="position:absolute;left:11490;top:14338;width:2;height:497" coordorigin="11490,14338" coordsize="0,497" path="m11490,14835l11490,14338e" filled="f" stroked="t" strokeweight=".47597pt" strokecolor="#676767">
                <v:path arrowok="t"/>
              </v:shape>
            </v:group>
            <v:group style="position:absolute;left:362;top:14457;width:2;height:378" coordorigin="362,14457" coordsize="2,378">
              <v:shape style="position:absolute;left:362;top:14457;width:2;height:378" coordorigin="362,14457" coordsize="0,378" path="m362,14835l362,14457e" filled="f" stroked="t" strokeweight=".47597pt" strokecolor="#444444">
                <v:path arrowok="t"/>
              </v:shape>
            </v:group>
            <v:group style="position:absolute;left:1076;top:14486;width:2;height:2185" coordorigin="1076,14486" coordsize="2,2185">
              <v:shape style="position:absolute;left:1076;top:14486;width:2;height:2185" coordorigin="1076,14486" coordsize="0,2185" path="m1076,16671l1076,14486e" filled="f" stroked="t" strokeweight=".237985pt" strokecolor="#000000">
                <v:path arrowok="t"/>
              </v:shape>
            </v:group>
            <v:group style="position:absolute;left:1628;top:14457;width:2;height:378" coordorigin="1628,14457" coordsize="2,378">
              <v:shape style="position:absolute;left:1628;top:14457;width:2;height:378" coordorigin="1628,14457" coordsize="0,378" path="m1628,14835l1628,14457e" filled="f" stroked="t" strokeweight=".47597pt" strokecolor="#181818">
                <v:path arrowok="t"/>
              </v:shape>
            </v:group>
            <v:group style="position:absolute;left:2251;top:14486;width:2;height:2185" coordorigin="2251,14486" coordsize="2,2185">
              <v:shape style="position:absolute;left:2251;top:14486;width:2;height:2185" coordorigin="2251,14486" coordsize="0,2185" path="m2251,16671l2251,14486e" filled="f" stroked="t" strokeweight=".237985pt" strokecolor="#000000">
                <v:path arrowok="t"/>
              </v:shape>
            </v:group>
            <v:group style="position:absolute;left:4279;top:14462;width:2;height:277" coordorigin="4279,14462" coordsize="2,277">
              <v:shape style="position:absolute;left:4279;top:14462;width:2;height:277" coordorigin="4279,14462" coordsize="0,277" path="m4279,14740l4279,14462e" filled="f" stroked="t" strokeweight="2.141863pt" strokecolor="#3F3F74">
                <v:path arrowok="t"/>
              </v:shape>
            </v:group>
            <v:group style="position:absolute;left:4546;top:14806;width:2;height:191" coordorigin="4546,14806" coordsize="2,191">
              <v:shape style="position:absolute;left:4546;top:14806;width:2;height:191" coordorigin="4546,14806" coordsize="0,191" path="m4546,14998l4546,14806e" filled="f" stroked="t" strokeweight=".713954pt" strokecolor="#444487">
                <v:path arrowok="t"/>
              </v:shape>
            </v:group>
            <v:group style="position:absolute;left:11461;top:14806;width:2;height:191" coordorigin="11461,14806" coordsize="2,191">
              <v:shape style="position:absolute;left:11461;top:14806;width:2;height:191" coordorigin="11461,14806" coordsize="0,191" path="m11461,14998l11461,14806e" filled="f" stroked="t" strokeweight=".237985pt" strokecolor="#000000">
                <v:path arrowok="t"/>
              </v:shape>
            </v:group>
            <v:group style="position:absolute;left:1630;top:14778;width:2;height:1912" coordorigin="1630,14778" coordsize="2,1912">
              <v:shape style="position:absolute;left:1630;top:14778;width:2;height:1912" coordorigin="1630,14778" coordsize="0,1912" path="m1630,16690l1630,14778e" filled="f" stroked="t" strokeweight=".951939pt" strokecolor="#4F4F4F">
                <v:path arrowok="t"/>
              </v:shape>
            </v:group>
            <v:group style="position:absolute;left:11492;top:14969;width:2;height:918" coordorigin="11492,14969" coordsize="2,918">
              <v:shape style="position:absolute;left:11492;top:14969;width:2;height:918" coordorigin="11492,14969" coordsize="0,918" path="m11492,15887l11492,14969e" filled="f" stroked="t" strokeweight=".47597pt" strokecolor="#484848">
                <v:path arrowok="t"/>
              </v:shape>
            </v:group>
            <v:group style="position:absolute;left:362;top:14988;width:2;height:469" coordorigin="362,14988" coordsize="2,469">
              <v:shape style="position:absolute;left:362;top:14988;width:2;height:469" coordorigin="362,14988" coordsize="0,469" path="m362,15457l362,14988e" filled="f" stroked="t" strokeweight=".951939pt" strokecolor="#777777">
                <v:path arrowok="t"/>
              </v:shape>
            </v:group>
            <v:group style="position:absolute;left:8625;top:15858;width:1994;height:2" coordorigin="8625,15858" coordsize="1994,2">
              <v:shape style="position:absolute;left:8625;top:15858;width:1994;height:2" coordorigin="8625,15858" coordsize="1994,0" path="m8625,15858l10619,15858e" filled="f" stroked="t" strokeweight="4.045742pt" strokecolor="#4B6474">
                <v:path arrowok="t"/>
              </v:shape>
            </v:group>
            <v:group style="position:absolute;left:366;top:15490;width:2;height:397" coordorigin="366,15490" coordsize="2,397">
              <v:shape style="position:absolute;left:366;top:15490;width:2;height:397" coordorigin="366,15490" coordsize="0,397" path="m366,15887l366,15490e" filled="f" stroked="t" strokeweight=".47597pt" strokecolor="#484848">
                <v:path arrowok="t"/>
              </v:shape>
            </v:group>
            <v:group style="position:absolute;left:4036;top:15686;width:2;height:163" coordorigin="4036,15686" coordsize="2,163">
              <v:shape style="position:absolute;left:4036;top:15686;width:2;height:163" coordorigin="4036,15686" coordsize="0,163" path="m4036,15849l4036,15686e" filled="f" stroked="t" strokeweight="3.093803pt" strokecolor="#4F5767">
                <v:path arrowok="t"/>
              </v:shape>
            </v:group>
            <v:group style="position:absolute;left:3708;top:15830;width:2;height:277" coordorigin="3708,15830" coordsize="2,277">
              <v:shape style="position:absolute;left:3708;top:15830;width:2;height:277" coordorigin="3708,15830" coordsize="0,277" path="m3708,16107l3708,15830e" filled="f" stroked="t" strokeweight=".951939pt" strokecolor="#444B8C">
                <v:path arrowok="t"/>
              </v:shape>
            </v:group>
            <v:group style="position:absolute;left:11492;top:15830;width:2;height:335" coordorigin="11492,15830" coordsize="2,335">
              <v:shape style="position:absolute;left:11492;top:15830;width:2;height:335" coordorigin="11492,15830" coordsize="0,335" path="m11492,16164l11492,15830e" filled="f" stroked="t" strokeweight=".47597pt" strokecolor="#606060">
                <v:path arrowok="t"/>
              </v:shape>
            </v:group>
            <v:group style="position:absolute;left:8734;top:16107;width:2;height:120" coordorigin="8734,16107" coordsize="2,120">
              <v:shape style="position:absolute;left:8734;top:16107;width:2;height:120" coordorigin="8734,16107" coordsize="0,120" path="m8734,16226l8734,16107e" filled="f" stroked="t" strokeweight="1.903878pt" strokecolor="#3B608C">
                <v:path arrowok="t"/>
              </v:shape>
            </v:group>
            <v:group style="position:absolute;left:9215;top:16107;width:2;height:148" coordorigin="9215,16107" coordsize="2,148">
              <v:shape style="position:absolute;left:9215;top:16107;width:2;height:148" coordorigin="9215,16107" coordsize="0,148" path="m9215,16255l9215,16107e" filled="f" stroked="t" strokeweight="1.189924pt" strokecolor="#2F4BBC">
                <v:path arrowok="t"/>
              </v:shape>
            </v:group>
            <v:group style="position:absolute;left:11461;top:16136;width:2;height:210" coordorigin="11461,16136" coordsize="2,210">
              <v:shape style="position:absolute;left:11461;top:16136;width:2;height:210" coordorigin="11461,16136" coordsize="0,210" path="m11461,16346l11461,16136e" filled="f" stroked="t" strokeweight=".237985pt" strokecolor="#000000">
                <v:path arrowok="t"/>
              </v:shape>
            </v:group>
            <v:group style="position:absolute;left:9220;top:16246;width:2;height:100" coordorigin="9220,16246" coordsize="2,100">
              <v:shape style="position:absolute;left:9220;top:16246;width:2;height:100" coordorigin="9220,16246" coordsize="0,100" path="m9220,16346l9220,16246e" filled="f" stroked="t" strokeweight="1.189924pt" strokecolor="#5480BC">
                <v:path arrowok="t"/>
              </v:shape>
            </v:group>
            <v:group style="position:absolute;left:362;top:16681;width:747;height:2" coordorigin="362,16681" coordsize="747,2">
              <v:shape style="position:absolute;left:362;top:16681;width:747;height:2" coordorigin="362,16681" coordsize="747,0" path="m362,16681l1109,16681e" filled="f" stroked="t" strokeweight=".47597pt" strokecolor="#4F4F4F">
                <v:path arrowok="t"/>
              </v:shape>
            </v:group>
            <v:group style="position:absolute;left:1047;top:16681;width:604;height:2" coordorigin="1047,16681" coordsize="604,2">
              <v:shape style="position:absolute;left:1047;top:16681;width:604;height:2" coordorigin="1047,16681" coordsize="604,0" path="m1047,16681l1652,16681e" filled="f" stroked="t" strokeweight=".713954pt" strokecolor="#5B5B5B">
                <v:path arrowok="t"/>
              </v:shape>
            </v:group>
            <v:group style="position:absolute;left:3427;top:16676;width:295;height:2" coordorigin="3427,16676" coordsize="295,2">
              <v:shape style="position:absolute;left:3427;top:16676;width:295;height:2" coordorigin="3427,16676" coordsize="295,0" path="m3427,16676l3722,16676e" filled="f" stroked="t" strokeweight=".47597pt" strokecolor="#605B60">
                <v:path arrowok="t"/>
              </v:shape>
            </v:group>
            <v:group style="position:absolute;left:3665;top:16676;width:804;height:2" coordorigin="3665,16676" coordsize="804,2">
              <v:shape style="position:absolute;left:3665;top:16676;width:804;height:2" coordorigin="3665,16676" coordsize="804,0" path="m3665,16676l4469,16676e" filled="f" stroked="t" strokeweight=".713954pt" strokecolor="#707070">
                <v:path arrowok="t"/>
              </v:shape>
            </v:group>
            <v:group style="position:absolute;left:4517;top:16676;width:543;height:2" coordorigin="4517,16676" coordsize="543,2">
              <v:shape style="position:absolute;left:4517;top:16676;width:543;height:2" coordorigin="4517,16676" coordsize="543,0" path="m4517,16676l5060,16676e" filled="f" stroked="t" strokeweight=".47597pt" strokecolor="#4B4B4B">
                <v:path arrowok="t"/>
              </v:shape>
            </v:group>
            <v:group style="position:absolute;left:5607;top:16671;width:552;height:2" coordorigin="5607,16671" coordsize="552,2">
              <v:shape style="position:absolute;left:5607;top:16671;width:552;height:2" coordorigin="5607,16671" coordsize="552,0" path="m5607,16671l6159,16671e" filled="f" stroked="t" strokeweight=".47597pt" strokecolor="#575757">
                <v:path arrowok="t"/>
              </v:shape>
            </v:group>
            <v:group style="position:absolute;left:7035;top:16671;width:628;height:2" coordorigin="7035,16671" coordsize="628,2">
              <v:shape style="position:absolute;left:7035;top:16671;width:628;height:2" coordorigin="7035,16671" coordsize="628,0" path="m7035,16671l7663,16671e" filled="f" stroked="t" strokeweight=".47597pt" strokecolor="#444444">
                <v:path arrowok="t"/>
              </v:shape>
            </v:group>
            <v:group style="position:absolute;left:7244;top:16346;width:2;height:325" coordorigin="7244,16346" coordsize="2,325">
              <v:shape style="position:absolute;left:7244;top:16346;width:2;height:325" coordorigin="7244,16346" coordsize="0,325" path="m7244,16671l7244,16346e" filled="f" stroked="t" strokeweight=".237985pt" strokecolor="#3F3F3F">
                <v:path arrowok="t"/>
              </v:shape>
            </v:group>
            <v:group style="position:absolute;left:8177;top:16669;width:585;height:2" coordorigin="8177,16669" coordsize="585,2">
              <v:shape style="position:absolute;left:8177;top:16669;width:585;height:2" coordorigin="8177,16669" coordsize="585,0" path="m8177,16669l8763,16669e" filled="f" stroked="t" strokeweight=".47597pt" strokecolor="#5B5B5B">
                <v:path arrowok="t"/>
              </v:shape>
            </v:group>
            <v:group style="position:absolute;left:1580;top:16673;width:9933;height:2" coordorigin="1580,16673" coordsize="9933,2">
              <v:shape style="position:absolute;left:1580;top:16673;width:9933;height:2" coordorigin="1580,16673" coordsize="9933,0" path="m1580,16673l11514,16673e" filled="f" stroked="t" strokeweight=".713954pt" strokecolor="#646464">
                <v:path arrowok="t"/>
              </v:shape>
            </v:group>
            <v:group style="position:absolute;left:9524;top:16666;width:447;height:2" coordorigin="9524,16666" coordsize="447,2">
              <v:shape style="position:absolute;left:9524;top:16666;width:447;height:2" coordorigin="9524,16666" coordsize="447,0" path="m9524,16666l9972,16666e" filled="f" stroked="t" strokeweight=".47597pt" strokecolor="#3B3B3B">
                <v:path arrowok="t"/>
              </v:shape>
            </v:group>
            <v:group style="position:absolute;left:11000;top:16666;width:495;height:2" coordorigin="11000,16666" coordsize="495,2">
              <v:shape style="position:absolute;left:11000;top:16666;width:495;height:2" coordorigin="11000,16666" coordsize="495,0" path="m11000,16666l11495,16666e" filled="f" stroked="t" strokeweight=".47597pt" strokecolor="#484848">
                <v:path arrowok="t"/>
              </v:shape>
            </v:group>
            <v:group style="position:absolute;left:11461;top:16346;width:2;height:325" coordorigin="11461,16346" coordsize="2,325">
              <v:shape style="position:absolute;left:11461;top:16346;width:2;height:325" coordorigin="11461,16346" coordsize="0,325" path="m11461,16671l11461,16346e" filled="f" stroked="t" strokeweight=".237985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1" w:after="0" w:line="309" w:lineRule="exact"/>
        <w:ind w:left="3080" w:right="2443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8287AF"/>
          <w:spacing w:val="0"/>
          <w:w w:val="50"/>
          <w:i/>
          <w:position w:val="-1"/>
        </w:rPr>
        <w:t>f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3094" w:right="2433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C9CA1"/>
          <w:spacing w:val="0"/>
          <w:w w:val="127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286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9C9CA1"/>
          <w:w w:val="53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9C9CA1"/>
          <w:spacing w:val="7"/>
          <w:w w:val="5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60"/>
        </w:rPr>
        <w:t>-·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787"/>
          <w:spacing w:val="0"/>
          <w:w w:val="56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858787"/>
          <w:spacing w:val="2"/>
          <w:w w:val="56"/>
        </w:rPr>
        <w:t> </w:t>
      </w:r>
      <w:r>
        <w:rPr>
          <w:rFonts w:ascii="Arial" w:hAnsi="Arial" w:cs="Arial" w:eastAsia="Arial"/>
          <w:sz w:val="26"/>
          <w:szCs w:val="26"/>
          <w:color w:val="9C9CA1"/>
          <w:spacing w:val="0"/>
          <w:w w:val="56"/>
        </w:rPr>
        <w:t>--</w:t>
      </w:r>
      <w:r>
        <w:rPr>
          <w:rFonts w:ascii="Arial" w:hAnsi="Arial" w:cs="Arial" w:eastAsia="Arial"/>
          <w:sz w:val="26"/>
          <w:szCs w:val="26"/>
          <w:color w:val="9C9CA1"/>
          <w:spacing w:val="0"/>
          <w:w w:val="56"/>
        </w:rPr>
        <w:t> </w:t>
      </w:r>
      <w:r>
        <w:rPr>
          <w:rFonts w:ascii="Arial" w:hAnsi="Arial" w:cs="Arial" w:eastAsia="Arial"/>
          <w:sz w:val="26"/>
          <w:szCs w:val="26"/>
          <w:color w:val="9C9CA1"/>
          <w:spacing w:val="23"/>
          <w:w w:val="56"/>
        </w:rPr>
        <w:t> </w:t>
      </w:r>
      <w:r>
        <w:rPr>
          <w:rFonts w:ascii="Arial" w:hAnsi="Arial" w:cs="Arial" w:eastAsia="Arial"/>
          <w:sz w:val="28"/>
          <w:szCs w:val="28"/>
          <w:color w:val="9C9CA1"/>
          <w:spacing w:val="0"/>
          <w:w w:val="15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320"/>
          <w:cols w:num="2" w:equalWidth="0">
            <w:col w:w="5666" w:space="3477"/>
            <w:col w:w="223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0" w:lineRule="atLeast"/>
        <w:ind w:left="3519" w:right="5242" w:firstLine="-9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872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96719pt;margin-top:5.029268pt;width:51.534602pt;height:7.5pt;mso-position-horizontal-relative:page;mso-position-vertical-relative:paragraph;z-index:-1356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  <w:position w:val="10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47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08685pt;margin-top:-50.634315pt;width:508.649077pt;height:88.309419pt;mso-position-horizontal-relative:page;mso-position-vertical-relative:paragraph;z-index:-13563" type="#_x0000_t202" filled="f" stroked="f">
            <v:textbox inset="0,0,0,0">
              <w:txbxContent>
                <w:p>
                  <w:pPr>
                    <w:spacing w:before="0" w:after="0" w:line="1766" w:lineRule="exact"/>
                    <w:ind w:right="-305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57"/>
                      <w:b/>
                      <w:bCs/>
                      <w:i/>
                      <w:position w:val="67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00"/>
                      <w:b/>
                      <w:bCs/>
                      <w:i/>
                      <w:position w:val="6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00"/>
                      <w:b/>
                      <w:bCs/>
                      <w:i/>
                      <w:position w:val="67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D2D2D"/>
                      <w:spacing w:val="0"/>
                      <w:w w:val="271"/>
                      <w:position w:val="-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8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240" w:lineRule="auto"/>
        <w:ind w:left="116" w:right="-20"/>
        <w:jc w:val="left"/>
        <w:tabs>
          <w:tab w:pos="1340" w:val="left"/>
          <w:tab w:pos="3180" w:val="left"/>
          <w:tab w:pos="5560" w:val="left"/>
          <w:tab w:pos="7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85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84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12:55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0"/>
        </w:rPr>
        <w:t>293-88-00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5" w:right="-20"/>
        <w:jc w:val="left"/>
        <w:tabs>
          <w:tab w:pos="1340" w:val="left"/>
          <w:tab w:pos="3180" w:val="left"/>
          <w:tab w:pos="4420" w:val="left"/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5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14.05.2017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0"/>
        </w:rPr>
        <w:t>:3081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5133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35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5133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69" w:lineRule="auto"/>
        <w:ind w:left="135" w:right="507"/>
        <w:jc w:val="left"/>
        <w:tabs>
          <w:tab w:pos="1340" w:val="left"/>
          <w:tab w:pos="3660" w:val="left"/>
          <w:tab w:pos="4680" w:val="left"/>
          <w:tab w:pos="6780" w:val="left"/>
          <w:tab w:pos="8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Ttirtl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6"/>
          <w:position w:val="0"/>
        </w:rPr>
        <w:t>:Ot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2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6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</w:t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0"/>
        </w:rPr>
        <w:t>:Dikkatsizlik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47574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4757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4757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687" w:right="-20"/>
        <w:jc w:val="left"/>
        <w:tabs>
          <w:tab w:pos="68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255981pt;margin-top:3.273656pt;width:37.477658pt;height:26pt;mso-position-horizontal-relative:page;mso-position-vertical-relative:paragraph;z-index:-1356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59"/>
                      <w:b/>
                      <w:bCs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A1A1A"/>
                      <w:spacing w:val="0"/>
                      <w:w w:val="10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Celik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-37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0"/>
          <w:w w:val="72"/>
        </w:rPr>
        <w:t>..</w:t>
      </w:r>
      <w:r>
        <w:rPr>
          <w:rFonts w:ascii="Arial" w:hAnsi="Arial" w:cs="Arial" w:eastAsia="Arial"/>
          <w:sz w:val="23"/>
          <w:szCs w:val="23"/>
          <w:color w:val="1A1A1A"/>
          <w:spacing w:val="-29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32"/>
        </w:rPr>
        <w:t>.</w:t>
      </w:r>
      <w:r>
        <w:rPr>
          <w:rFonts w:ascii="Arial" w:hAnsi="Arial" w:cs="Arial" w:eastAsia="Arial"/>
          <w:sz w:val="23"/>
          <w:szCs w:val="23"/>
          <w:color w:val="545456"/>
          <w:spacing w:val="6"/>
          <w:w w:val="32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-22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-37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-18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68"/>
        </w:rPr>
        <w:t>.......................................</w:t>
      </w:r>
      <w:r>
        <w:rPr>
          <w:rFonts w:ascii="Arial" w:hAnsi="Arial" w:cs="Arial" w:eastAsia="Arial"/>
          <w:sz w:val="23"/>
          <w:szCs w:val="23"/>
          <w:color w:val="424242"/>
          <w:spacing w:val="-30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747574"/>
          <w:spacing w:val="-24"/>
          <w:w w:val="124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69"/>
        </w:rPr>
        <w:t>.................................</w:t>
      </w:r>
      <w:r>
        <w:rPr>
          <w:rFonts w:ascii="Arial" w:hAnsi="Arial" w:cs="Arial" w:eastAsia="Arial"/>
          <w:sz w:val="23"/>
          <w:szCs w:val="23"/>
          <w:color w:val="424242"/>
          <w:spacing w:val="-30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747574"/>
          <w:spacing w:val="-24"/>
          <w:w w:val="124"/>
        </w:rPr>
        <w:t>.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12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02" w:lineRule="exact"/>
        <w:ind w:left="5553" w:right="-20"/>
        <w:jc w:val="left"/>
        <w:tabs>
          <w:tab w:pos="618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8A8A8A"/>
          <w:spacing w:val="0"/>
          <w:w w:val="53"/>
          <w:position w:val="-6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8A8A8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8A8A8A"/>
          <w:spacing w:val="0"/>
          <w:w w:val="100"/>
          <w:position w:val="-6"/>
        </w:rPr>
      </w:r>
      <w:r>
        <w:rPr>
          <w:rFonts w:ascii="Arial" w:hAnsi="Arial" w:cs="Arial" w:eastAsia="Arial"/>
          <w:sz w:val="38"/>
          <w:szCs w:val="38"/>
          <w:color w:val="545456"/>
          <w:spacing w:val="0"/>
          <w:w w:val="100"/>
          <w:position w:val="-7"/>
        </w:rPr>
        <w:t>1</w:t>
      </w:r>
      <w:r>
        <w:rPr>
          <w:rFonts w:ascii="Arial" w:hAnsi="Arial" w:cs="Arial" w:eastAsia="Arial"/>
          <w:sz w:val="38"/>
          <w:szCs w:val="38"/>
          <w:color w:val="54545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8"/>
          <w:szCs w:val="38"/>
          <w:color w:val="54545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7"/>
        </w:rPr>
        <w:t>Yangmı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4"/>
          <w:w w:val="128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7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1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97"/>
          <w:position w:val="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0"/>
          <w:position w:val="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135" w:right="-20"/>
        <w:jc w:val="left"/>
        <w:tabs>
          <w:tab w:pos="2200" w:val="left"/>
          <w:tab w:pos="5760" w:val="left"/>
          <w:tab w:pos="112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4"/>
          <w:position w:val="8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24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24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51"/>
          <w:w w:val="124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8A8A8A"/>
          <w:spacing w:val="2"/>
          <w:w w:val="50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28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8A8A8A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2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31"/>
          <w:position w:val="1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6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31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Cavu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A.Gali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1"/>
        </w:rPr>
        <w:t>KEVEK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0" w:after="0" w:line="192" w:lineRule="exact"/>
        <w:ind w:left="2226" w:right="-20"/>
        <w:jc w:val="left"/>
        <w:tabs>
          <w:tab w:pos="4780" w:val="left"/>
          <w:tab w:pos="7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5"/>
          <w:w w:val="14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3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3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3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4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12:56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0"/>
        </w:rPr>
        <w:t>12:59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200" w:right="200"/>
        </w:sectPr>
      </w:pPr>
      <w:rPr/>
    </w:p>
    <w:p>
      <w:pPr>
        <w:spacing w:before="0" w:after="0" w:line="191" w:lineRule="exact"/>
        <w:ind w:left="11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43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7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  <w:position w:val="-1"/>
        </w:rPr>
        <w:t>713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00"/>
          <w:cols w:num="2" w:equalWidth="0">
            <w:col w:w="550" w:space="1675"/>
            <w:col w:w="9295"/>
          </w:cols>
        </w:sectPr>
      </w:pPr>
      <w:rPr/>
    </w:p>
    <w:p>
      <w:pPr>
        <w:spacing w:before="0" w:after="0" w:line="282" w:lineRule="exact"/>
        <w:ind w:left="140" w:right="-20"/>
        <w:jc w:val="left"/>
        <w:tabs>
          <w:tab w:pos="4740" w:val="left"/>
          <w:tab w:pos="69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57.109772pt;margin-top:1.216465pt;width:89.028711pt;height:.1pt;mso-position-horizontal-relative:page;mso-position-vertical-relative:paragraph;z-index:-13568" coordorigin="9142,24" coordsize="1781,2">
            <v:shape style="position:absolute;left:9142;top:24;width:1781;height:2" coordorigin="9142,24" coordsize="1781,0" path="m9142,24l10923,24e" filled="f" stroked="t" strokeweight=".23932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40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29" w:right="476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2" w:lineRule="auto"/>
        <w:ind w:left="2184" w:right="4410" w:firstLine="2566"/>
        <w:jc w:val="left"/>
        <w:tabs>
          <w:tab w:pos="4740" w:val="left"/>
          <w:tab w:pos="6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47" w:lineRule="auto"/>
        <w:ind w:left="2184" w:right="2649" w:firstLine="-2039"/>
        <w:jc w:val="left"/>
        <w:tabs>
          <w:tab w:pos="218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5"/>
        </w:rPr>
        <w:t>-...ıkı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Dönti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duman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16" w:right="419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74" w:lineRule="exact"/>
        <w:ind w:left="135" w:right="-20"/>
        <w:jc w:val="left"/>
        <w:tabs>
          <w:tab w:pos="2900" w:val="left"/>
          <w:tab w:pos="4740" w:val="left"/>
          <w:tab w:pos="6660" w:val="left"/>
          <w:tab w:pos="8240" w:val="left"/>
          <w:tab w:pos="9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Söndllrme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Türtl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Su'l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Söndtırme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9"/>
          <w:position w:val="-4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3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:C0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5510" w:right="-20"/>
        <w:jc w:val="left"/>
        <w:tabs>
          <w:tab w:pos="6660" w:val="left"/>
          <w:tab w:pos="8240" w:val="left"/>
          <w:tab w:pos="98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7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-67"/>
          <w:w w:val="75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75"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47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2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yerinde,kur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yanmıştır.Herhangi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0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49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9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</w:rPr>
        <w:t>kenannda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sönmemiş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'igara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20" w:lineRule="atLeast"/>
        <w:ind w:left="135" w:right="4056" w:firstLine="50"/>
        <w:jc w:val="left"/>
        <w:tabs>
          <w:tab w:pos="222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7"/>
          <w:position w:val="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1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0"/>
          <w:position w:val="1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1"/>
          <w:position w:val="0"/>
        </w:rPr>
        <w:t>!Bedeli: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2"/>
          <w:position w:val="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4" w:after="0" w:line="258" w:lineRule="auto"/>
        <w:ind w:left="178" w:right="9789" w:firstLine="-2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2" w:after="0" w:line="240" w:lineRule="auto"/>
        <w:ind w:left="217" w:right="-20"/>
        <w:jc w:val="left"/>
        <w:tabs>
          <w:tab w:pos="2200" w:val="left"/>
          <w:tab w:pos="6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9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7"/>
          <w:w w:val="1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DönUs!l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1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28"/>
          <w:position w:val="1"/>
        </w:rPr>
        <w:t>14.05.2017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16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6"/>
          <w:position w:val="2"/>
        </w:rPr>
        <w:t>13:38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36" w:right="-20"/>
        <w:jc w:val="left"/>
        <w:tabs>
          <w:tab w:pos="1040" w:val="left"/>
          <w:tab w:pos="1560" w:val="left"/>
          <w:tab w:pos="2200" w:val="left"/>
          <w:tab w:pos="8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71"/>
          <w:position w:val="-2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9"/>
          <w:position w:val="-2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8"/>
          <w:w w:val="73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3"/>
          <w:position w:val="-2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06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8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Yeniçamlı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3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135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249.615448pt;margin-top:.895397pt;width:57.198554pt;height:.1pt;mso-position-horizontal-relative:page;mso-position-vertical-relative:paragraph;z-index:-13567" coordorigin="4992,18" coordsize="1144,2">
            <v:shape style="position:absolute;left:4992;top:18;width:1144;height:2" coordorigin="4992,18" coordsize="1144,0" path="m4992,18l6136,18e" filled="f" stroked="t" strokeweight=".239324pt" strokecolor="#8080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545456"/>
          <w:spacing w:val="0"/>
          <w:w w:val="282"/>
        </w:rPr>
        <w:t>1-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2" w:lineRule="exact"/>
        <w:ind w:left="303" w:right="-61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24242"/>
          <w:spacing w:val="0"/>
          <w:w w:val="127"/>
          <w:position w:val="-1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4"/>
        <w:jc w:val="righ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368397pt;margin-top:.84925pt;width:6.68955pt;height:11.5pt;mso-position-horizontal-relative:page;mso-position-vertical-relative:paragraph;z-index:-1356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D2D2D"/>
                      <w:spacing w:val="0"/>
                      <w:w w:val="209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90"/>
        </w:rPr>
        <w:t>d.l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93" w:lineRule="exact"/>
        <w:ind w:left="283" w:right="-12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57"/>
          <w:szCs w:val="57"/>
          <w:color w:val="2D2D2D"/>
          <w:spacing w:val="-91"/>
          <w:w w:val="50"/>
          <w:position w:val="-36"/>
        </w:rPr>
        <w:t>·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53"/>
          <w:position w:val="-16"/>
        </w:rPr>
        <w:t>.</w:t>
      </w:r>
      <w:r>
        <w:rPr>
          <w:rFonts w:ascii="Arial" w:hAnsi="Arial" w:cs="Arial" w:eastAsia="Arial"/>
          <w:sz w:val="22"/>
          <w:szCs w:val="22"/>
          <w:color w:val="2D2D2D"/>
          <w:spacing w:val="-20"/>
          <w:w w:val="53"/>
          <w:position w:val="-16"/>
        </w:rPr>
        <w:t>.</w:t>
      </w:r>
      <w:r>
        <w:rPr>
          <w:rFonts w:ascii="Arial" w:hAnsi="Arial" w:cs="Arial" w:eastAsia="Arial"/>
          <w:sz w:val="57"/>
          <w:szCs w:val="57"/>
          <w:color w:val="2D2D2D"/>
          <w:spacing w:val="-152"/>
          <w:w w:val="50"/>
          <w:position w:val="-36"/>
        </w:rPr>
        <w:t>-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53"/>
          <w:position w:val="-16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6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3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12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48"/>
        </w:rPr>
        <w:t>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7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2D2D2D"/>
          <w:spacing w:val="0"/>
          <w:w w:val="75"/>
          <w:b/>
          <w:bCs/>
        </w:rPr>
        <w:t>§M</w:t>
      </w:r>
      <w:r>
        <w:rPr>
          <w:rFonts w:ascii="Times New Roman" w:hAnsi="Times New Roman" w:cs="Times New Roman" w:eastAsia="Times New Roman"/>
          <w:sz w:val="33"/>
          <w:szCs w:val="33"/>
          <w:color w:val="2D2D2D"/>
          <w:spacing w:val="1"/>
          <w:w w:val="75"/>
          <w:b/>
          <w:bCs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2D2D2D"/>
          <w:spacing w:val="0"/>
          <w:w w:val="75"/>
          <w:b/>
          <w:bCs/>
        </w:rPr>
        <w:t>ıW7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3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5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-5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00"/>
          <w:cols w:num="3" w:equalWidth="0">
            <w:col w:w="459" w:space="1869"/>
            <w:col w:w="3589" w:space="2811"/>
            <w:col w:w="2792"/>
          </w:cols>
        </w:sectPr>
      </w:pPr>
      <w:rPr/>
    </w:p>
    <w:p>
      <w:pPr>
        <w:spacing w:before="0" w:after="0" w:line="723" w:lineRule="exact"/>
        <w:ind w:left="2509" w:right="-256"/>
        <w:jc w:val="left"/>
        <w:tabs>
          <w:tab w:pos="46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44"/>
          <w:szCs w:val="144"/>
          <w:color w:val="343A72"/>
          <w:spacing w:val="-682"/>
          <w:w w:val="83"/>
          <w:position w:val="-59"/>
        </w:rPr>
        <w:t>k</w:t>
      </w:r>
      <w:r>
        <w:rPr>
          <w:rFonts w:ascii="Arial" w:hAnsi="Arial" w:cs="Arial" w:eastAsia="Arial"/>
          <w:sz w:val="144"/>
          <w:szCs w:val="144"/>
          <w:color w:val="2D2D2D"/>
          <w:spacing w:val="0"/>
          <w:w w:val="65"/>
          <w:position w:val="-59"/>
        </w:rPr>
        <w:t>.</w:t>
      </w:r>
      <w:r>
        <w:rPr>
          <w:rFonts w:ascii="Arial" w:hAnsi="Arial" w:cs="Arial" w:eastAsia="Arial"/>
          <w:sz w:val="144"/>
          <w:szCs w:val="144"/>
          <w:color w:val="2D2D2D"/>
          <w:spacing w:val="-66"/>
          <w:w w:val="100"/>
          <w:position w:val="-59"/>
        </w:rPr>
        <w:t> </w:t>
      </w:r>
      <w:r>
        <w:rPr>
          <w:rFonts w:ascii="Arial" w:hAnsi="Arial" w:cs="Arial" w:eastAsia="Arial"/>
          <w:sz w:val="144"/>
          <w:szCs w:val="144"/>
          <w:color w:val="2D2D2D"/>
          <w:spacing w:val="0"/>
          <w:w w:val="58"/>
          <w:position w:val="-59"/>
        </w:rPr>
        <w:t>.</w:t>
      </w:r>
      <w:r>
        <w:rPr>
          <w:rFonts w:ascii="Arial" w:hAnsi="Arial" w:cs="Arial" w:eastAsia="Arial"/>
          <w:sz w:val="144"/>
          <w:szCs w:val="144"/>
          <w:color w:val="2D2D2D"/>
          <w:spacing w:val="0"/>
          <w:w w:val="100"/>
          <w:position w:val="-59"/>
        </w:rPr>
        <w:tab/>
      </w:r>
      <w:r>
        <w:rPr>
          <w:rFonts w:ascii="Arial" w:hAnsi="Arial" w:cs="Arial" w:eastAsia="Arial"/>
          <w:sz w:val="144"/>
          <w:szCs w:val="144"/>
          <w:color w:val="2D2D2D"/>
          <w:spacing w:val="0"/>
          <w:w w:val="100"/>
          <w:position w:val="-59"/>
        </w:rPr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9"/>
        </w:rPr>
        <w:t>A</w:t>
      </w:r>
      <w:r>
        <w:rPr>
          <w:rFonts w:ascii="Arial" w:hAnsi="Arial" w:cs="Arial" w:eastAsia="Arial"/>
          <w:sz w:val="17"/>
          <w:szCs w:val="17"/>
          <w:color w:val="2D2D2D"/>
          <w:spacing w:val="-15"/>
          <w:w w:val="100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13"/>
          <w:position w:val="-9"/>
        </w:rPr>
        <w:t>K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23" w:lineRule="exact"/>
        <w:ind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br w:type="column"/>
      </w:r>
      <w:r>
        <w:rPr>
          <w:rFonts w:ascii="Arial" w:hAnsi="Arial" w:cs="Arial" w:eastAsia="Arial"/>
          <w:sz w:val="83"/>
          <w:szCs w:val="83"/>
          <w:color w:val="545456"/>
          <w:w w:val="204"/>
          <w:i/>
          <w:position w:val="-16"/>
        </w:rPr>
        <w:t>ı</w:t>
      </w:r>
      <w:r>
        <w:rPr>
          <w:rFonts w:ascii="Arial" w:hAnsi="Arial" w:cs="Arial" w:eastAsia="Arial"/>
          <w:sz w:val="83"/>
          <w:szCs w:val="83"/>
          <w:color w:val="424242"/>
          <w:w w:val="26"/>
          <w:i/>
          <w:position w:val="-16"/>
        </w:rPr>
        <w:t>N</w:t>
      </w:r>
      <w:r>
        <w:rPr>
          <w:rFonts w:ascii="Arial" w:hAnsi="Arial" w:cs="Arial" w:eastAsia="Arial"/>
          <w:sz w:val="83"/>
          <w:szCs w:val="83"/>
          <w:color w:val="424242"/>
          <w:w w:val="100"/>
          <w:i/>
          <w:position w:val="-16"/>
        </w:rPr>
        <w:tab/>
      </w:r>
      <w:r>
        <w:rPr>
          <w:rFonts w:ascii="Arial" w:hAnsi="Arial" w:cs="Arial" w:eastAsia="Arial"/>
          <w:sz w:val="83"/>
          <w:szCs w:val="83"/>
          <w:color w:val="424242"/>
          <w:w w:val="100"/>
          <w:i/>
          <w:position w:val="-16"/>
        </w:rPr>
      </w:r>
      <w:r>
        <w:rPr>
          <w:rFonts w:ascii="Times New Roman" w:hAnsi="Times New Roman" w:cs="Times New Roman" w:eastAsia="Times New Roman"/>
          <w:sz w:val="81"/>
          <w:szCs w:val="81"/>
          <w:color w:val="343A72"/>
          <w:spacing w:val="0"/>
          <w:w w:val="152"/>
          <w:position w:val="-60"/>
        </w:rPr>
        <w:t>\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00"/>
          <w:cols w:num="2" w:equalWidth="0">
            <w:col w:w="4920" w:space="4486"/>
            <w:col w:w="2114"/>
          </w:cols>
        </w:sectPr>
      </w:pPr>
      <w:rPr/>
    </w:p>
    <w:p>
      <w:pPr>
        <w:spacing w:before="0" w:after="0" w:line="369" w:lineRule="exact"/>
        <w:ind w:left="4874" w:right="-107"/>
        <w:jc w:val="left"/>
        <w:tabs>
          <w:tab w:pos="856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530762pt;margin-top:20.062336pt;width:8.807040pt;height:18pt;mso-position-horizontal-relative:page;mso-position-vertical-relative:paragraph;z-index:-13559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8A8A8A"/>
                      <w:spacing w:val="0"/>
                      <w:w w:val="100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6"/>
        </w:rPr>
        <w:t>ltf.Çav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  <w:position w:val="1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100"/>
          <w:position w:val="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6"/>
        </w:rPr>
      </w:r>
      <w:r>
        <w:rPr>
          <w:rFonts w:ascii="Arial" w:hAnsi="Arial" w:cs="Arial" w:eastAsia="Arial"/>
          <w:sz w:val="44"/>
          <w:szCs w:val="44"/>
          <w:color w:val="545456"/>
          <w:spacing w:val="0"/>
          <w:w w:val="135"/>
          <w:i/>
          <w:position w:val="-7"/>
        </w:rPr>
        <w:t>,.Wf</w:t>
      </w:r>
      <w:r>
        <w:rPr>
          <w:rFonts w:ascii="Arial" w:hAnsi="Arial" w:cs="Arial" w:eastAsia="Arial"/>
          <w:sz w:val="44"/>
          <w:szCs w:val="44"/>
          <w:color w:val="545456"/>
          <w:spacing w:val="-81"/>
          <w:w w:val="135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79"/>
          <w:position w:val="-7"/>
        </w:rPr>
        <w:t>'"ve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66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D2D2D"/>
          <w:spacing w:val="-29"/>
          <w:w w:val="83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545456"/>
          <w:spacing w:val="-10"/>
          <w:w w:val="128"/>
          <w:position w:val="-3"/>
        </w:rPr>
        <w:t>l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28"/>
          <w:position w:val="-3"/>
        </w:rPr>
        <w:t>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00"/>
          <w:cols w:num="2" w:equalWidth="0">
            <w:col w:w="10100" w:space="29"/>
            <w:col w:w="1391"/>
          </w:cols>
        </w:sectPr>
      </w:pPr>
      <w:rPr/>
    </w:p>
    <w:p>
      <w:pPr>
        <w:spacing w:before="93" w:after="0" w:line="240" w:lineRule="auto"/>
        <w:ind w:left="2500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93"/>
          <w:b/>
          <w:bCs/>
        </w:rPr>
        <w:t>1.Post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93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2D2D2D"/>
          <w:spacing w:val="10"/>
          <w:w w:val="9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424242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8"/>
        </w:rPr>
        <w:t>Arniri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left="-38" w:right="640"/>
        <w:jc w:val="center"/>
        <w:tabs>
          <w:tab w:pos="15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8A8A8A"/>
          <w:spacing w:val="0"/>
          <w:w w:val="150"/>
        </w:rPr>
        <w:t>;</w:t>
      </w:r>
      <w:r>
        <w:rPr>
          <w:rFonts w:ascii="Arial" w:hAnsi="Arial" w:cs="Arial" w:eastAsia="Arial"/>
          <w:sz w:val="24"/>
          <w:szCs w:val="24"/>
          <w:color w:val="8A8A8A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8A8A8A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600"/>
        </w:rPr>
        <w:t>v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07" w:lineRule="exact"/>
        <w:ind w:left="421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466.188507pt;margin-top:4.572068pt;width:.1pt;height:9.549805pt;mso-position-horizontal-relative:page;mso-position-vertical-relative:paragraph;z-index:-13566" coordorigin="9324,91" coordsize="2,191">
            <v:shape style="position:absolute;left:9324;top:91;width:2;height:191" coordorigin="9324,91" coordsize="0,191" path="m9324,282l9324,91e" filled="f" stroked="t" strokeweight="4.0860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545456"/>
          <w:spacing w:val="0"/>
          <w:w w:val="52"/>
          <w:b/>
          <w:bCs/>
        </w:rPr>
        <w:t>rf_J;</w:t>
      </w:r>
      <w:r>
        <w:rPr>
          <w:rFonts w:ascii="Times New Roman" w:hAnsi="Times New Roman" w:cs="Times New Roman" w:eastAsia="Times New Roman"/>
          <w:sz w:val="11"/>
          <w:szCs w:val="11"/>
          <w:color w:val="54545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4545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0"/>
          <w:szCs w:val="10"/>
          <w:color w:val="747574"/>
          <w:spacing w:val="0"/>
          <w:w w:val="52"/>
          <w:b/>
          <w:bCs/>
          <w:i/>
        </w:rPr>
        <w:t>._ıw</w:t>
      </w:r>
      <w:r>
        <w:rPr>
          <w:rFonts w:ascii="Times New Roman" w:hAnsi="Times New Roman" w:cs="Times New Roman" w:eastAsia="Times New Roman"/>
          <w:sz w:val="10"/>
          <w:szCs w:val="10"/>
          <w:color w:val="747574"/>
          <w:spacing w:val="0"/>
          <w:w w:val="52"/>
          <w:b/>
          <w:bCs/>
          <w:i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747574"/>
          <w:spacing w:val="0"/>
          <w:w w:val="52"/>
          <w:b/>
          <w:bCs/>
          <w:i/>
        </w:rPr>
        <w:t>       </w:t>
      </w:r>
      <w:r>
        <w:rPr>
          <w:rFonts w:ascii="Times New Roman" w:hAnsi="Times New Roman" w:cs="Times New Roman" w:eastAsia="Times New Roman"/>
          <w:sz w:val="10"/>
          <w:szCs w:val="10"/>
          <w:color w:val="747574"/>
          <w:spacing w:val="9"/>
          <w:w w:val="5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A8A"/>
          <w:spacing w:val="0"/>
          <w:w w:val="112"/>
          <w:b/>
          <w:bCs/>
        </w:rPr>
        <w:t>,.ı:;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127" w:lineRule="exact"/>
        <w:ind w:left="258" w:right="-20"/>
        <w:jc w:val="left"/>
        <w:tabs>
          <w:tab w:pos="16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24242"/>
          <w:spacing w:val="0"/>
          <w:w w:val="157"/>
          <w:position w:val="-3"/>
        </w:rPr>
        <w:t>"'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57"/>
          <w:position w:val="-3"/>
        </w:rPr>
        <w:t>  </w:t>
      </w:r>
      <w:r>
        <w:rPr>
          <w:rFonts w:ascii="Arial" w:hAnsi="Arial" w:cs="Arial" w:eastAsia="Arial"/>
          <w:sz w:val="14"/>
          <w:szCs w:val="14"/>
          <w:color w:val="424242"/>
          <w:spacing w:val="15"/>
          <w:w w:val="157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-32"/>
          <w:w w:val="171"/>
          <w:position w:val="-3"/>
        </w:rPr>
        <w:t>·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104"/>
          <w:position w:val="-3"/>
        </w:rPr>
        <w:t>.:</w:t>
      </w:r>
      <w:r>
        <w:rPr>
          <w:rFonts w:ascii="Arial" w:hAnsi="Arial" w:cs="Arial" w:eastAsia="Arial"/>
          <w:sz w:val="14"/>
          <w:szCs w:val="14"/>
          <w:color w:val="9C9C9C"/>
          <w:spacing w:val="-9"/>
          <w:w w:val="104"/>
          <w:position w:val="-3"/>
        </w:rPr>
        <w:t>:</w:t>
      </w:r>
      <w:r>
        <w:rPr>
          <w:rFonts w:ascii="Arial" w:hAnsi="Arial" w:cs="Arial" w:eastAsia="Arial"/>
          <w:sz w:val="14"/>
          <w:szCs w:val="14"/>
          <w:color w:val="747574"/>
          <w:spacing w:val="0"/>
          <w:w w:val="136"/>
          <w:position w:val="-3"/>
        </w:rPr>
        <w:t>/.:.</w:t>
      </w:r>
      <w:r>
        <w:rPr>
          <w:rFonts w:ascii="Arial" w:hAnsi="Arial" w:cs="Arial" w:eastAsia="Arial"/>
          <w:sz w:val="14"/>
          <w:szCs w:val="14"/>
          <w:color w:val="747574"/>
          <w:spacing w:val="0"/>
          <w:w w:val="137"/>
          <w:position w:val="-3"/>
        </w:rPr>
        <w:t>·</w:t>
      </w:r>
      <w:r>
        <w:rPr>
          <w:rFonts w:ascii="Arial" w:hAnsi="Arial" w:cs="Arial" w:eastAsia="Arial"/>
          <w:sz w:val="14"/>
          <w:szCs w:val="14"/>
          <w:color w:val="747574"/>
          <w:spacing w:val="10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A8A8A"/>
          <w:spacing w:val="0"/>
          <w:w w:val="97"/>
          <w:position w:val="-3"/>
        </w:rPr>
        <w:t>r</w:t>
      </w:r>
      <w:r>
        <w:rPr>
          <w:rFonts w:ascii="Arial" w:hAnsi="Arial" w:cs="Arial" w:eastAsia="Arial"/>
          <w:sz w:val="14"/>
          <w:szCs w:val="14"/>
          <w:color w:val="8A8A8A"/>
          <w:spacing w:val="1"/>
          <w:w w:val="96"/>
          <w:position w:val="-3"/>
        </w:rPr>
        <w:t>:</w:t>
      </w:r>
      <w:r>
        <w:rPr>
          <w:rFonts w:ascii="Arial" w:hAnsi="Arial" w:cs="Arial" w:eastAsia="Arial"/>
          <w:sz w:val="14"/>
          <w:szCs w:val="14"/>
          <w:color w:val="747574"/>
          <w:spacing w:val="0"/>
          <w:w w:val="306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74757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747574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545456"/>
          <w:spacing w:val="0"/>
          <w:w w:val="100"/>
          <w:position w:val="-3"/>
        </w:rPr>
        <w:t>...</w:t>
      </w:r>
      <w:r>
        <w:rPr>
          <w:rFonts w:ascii="Arial" w:hAnsi="Arial" w:cs="Arial" w:eastAsia="Arial"/>
          <w:sz w:val="14"/>
          <w:szCs w:val="14"/>
          <w:color w:val="545456"/>
          <w:spacing w:val="16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A8A8A"/>
          <w:spacing w:val="0"/>
          <w:w w:val="136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" w:lineRule="exact"/>
        <w:ind w:left="690" w:right="1232"/>
        <w:jc w:val="center"/>
        <w:tabs>
          <w:tab w:pos="15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48"/>
          <w:i/>
          <w:position w:val="-16"/>
        </w:rPr>
        <w:t>ıh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2"/>
          <w:w w:val="148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79"/>
          <w:position w:val="-16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80"/>
          <w:position w:val="-1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-4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100"/>
          <w:position w:val="-1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4"/>
          <w:szCs w:val="24"/>
          <w:color w:val="747574"/>
          <w:spacing w:val="0"/>
          <w:w w:val="298"/>
          <w:position w:val="-16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00" w:right="200"/>
          <w:cols w:num="2" w:equalWidth="0">
            <w:col w:w="4509" w:space="3874"/>
            <w:col w:w="3137"/>
          </w:cols>
        </w:sectPr>
      </w:pPr>
      <w:rPr/>
    </w:p>
    <w:p>
      <w:pPr>
        <w:spacing w:before="0" w:after="0" w:line="295" w:lineRule="exact"/>
        <w:ind w:left="2777" w:right="-178"/>
        <w:jc w:val="left"/>
        <w:rPr>
          <w:rFonts w:ascii="Times New Roman" w:hAnsi="Times New Roman" w:cs="Times New Roman" w:eastAsia="Times New Roman"/>
          <w:sz w:val="92"/>
          <w:szCs w:val="92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545456"/>
          <w:w w:val="77"/>
          <w:position w:val="-50"/>
        </w:rPr>
        <w:t>A·d</w:t>
      </w:r>
      <w:r>
        <w:rPr>
          <w:rFonts w:ascii="Times New Roman" w:hAnsi="Times New Roman" w:cs="Times New Roman" w:eastAsia="Times New Roman"/>
          <w:sz w:val="92"/>
          <w:szCs w:val="92"/>
          <w:color w:val="545456"/>
          <w:spacing w:val="-18"/>
          <w:w w:val="77"/>
          <w:position w:val="-50"/>
        </w:rPr>
        <w:t>P</w:t>
      </w:r>
      <w:r>
        <w:rPr>
          <w:rFonts w:ascii="Times New Roman" w:hAnsi="Times New Roman" w:cs="Times New Roman" w:eastAsia="Times New Roman"/>
          <w:sz w:val="92"/>
          <w:szCs w:val="92"/>
          <w:color w:val="343A72"/>
          <w:spacing w:val="0"/>
          <w:w w:val="156"/>
          <w:position w:val="-50"/>
        </w:rPr>
        <w:t>Jtj</w:t>
      </w:r>
      <w:r>
        <w:rPr>
          <w:rFonts w:ascii="Times New Roman" w:hAnsi="Times New Roman" w:cs="Times New Roman" w:eastAsia="Times New Roman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10" w:after="0" w:line="162" w:lineRule="exact"/>
        <w:ind w:left="-32" w:right="-52"/>
        <w:jc w:val="center"/>
        <w:tabs>
          <w:tab w:pos="2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9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53"/>
          <w:i/>
          <w:position w:val="-2"/>
        </w:rPr>
        <w:t>:?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186" w:right="18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47574"/>
          <w:spacing w:val="-5"/>
          <w:w w:val="74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88"/>
          <w:position w:val="1"/>
        </w:rPr>
        <w:t>t.</w:t>
      </w:r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89"/>
          <w:position w:val="1"/>
        </w:rPr>
        <w:t>)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tabs>
          <w:tab w:pos="2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0"/>
          <w:w w:val="6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747574"/>
          <w:spacing w:val="0"/>
          <w:w w:val="242"/>
        </w:rPr>
        <w:t>,,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00"/>
          <w:cols w:num="3" w:equalWidth="0">
            <w:col w:w="5617" w:space="3081"/>
            <w:col w:w="392" w:space="455"/>
            <w:col w:w="1975"/>
          </w:cols>
        </w:sectPr>
      </w:pPr>
      <w:rPr/>
    </w:p>
    <w:p>
      <w:pPr>
        <w:spacing w:before="2" w:after="0" w:line="111" w:lineRule="exact"/>
        <w:ind w:right="-6"/>
        <w:jc w:val="right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14.598794pt;margin-top:36.439232pt;width:567.558034pt;height:743.750049pt;mso-position-horizontal-relative:page;mso-position-vertical-relative:page;z-index:-13569" coordorigin="292,729" coordsize="11351,14875">
            <v:group style="position:absolute;left:302;top:755;width:11267;height:2" coordorigin="302,755" coordsize="11267,2">
              <v:shape style="position:absolute;left:302;top:755;width:11267;height:2" coordorigin="302,755" coordsize="11267,0" path="m302,755l11569,755e" filled="f" stroked="t" strokeweight=".957298pt" strokecolor="#4F4F4F">
                <v:path arrowok="t"/>
              </v:shape>
            </v:group>
            <v:group style="position:absolute;left:2307;top:758;width:1039;height:2" coordorigin="2307,758" coordsize="1039,2">
              <v:shape style="position:absolute;left:2307;top:758;width:1039;height:2" coordorigin="2307,758" coordsize="1039,0" path="m2307,758l3346,758e" filled="f" stroked="t" strokeweight=".478649pt" strokecolor="#2F2F2F">
                <v:path arrowok="t"/>
              </v:shape>
            </v:group>
            <v:group style="position:absolute;left:3288;top:760;width:335;height:2" coordorigin="3288,760" coordsize="335,2">
              <v:shape style="position:absolute;left:3288;top:760;width:335;height:2" coordorigin="3288,760" coordsize="335,0" path="m3288,760l3623,760e" filled="f" stroked="t" strokeweight=".717973pt" strokecolor="#4B4B4B">
                <v:path arrowok="t"/>
              </v:shape>
            </v:group>
            <v:group style="position:absolute;left:5466;top:765;width:4370;height:2" coordorigin="5466,765" coordsize="4370,2">
              <v:shape style="position:absolute;left:5466;top:765;width:4370;height:2" coordorigin="5466,765" coordsize="4370,0" path="m5466,765l9836,765e" filled="f" stroked="t" strokeweight=".957298pt" strokecolor="#545454">
                <v:path arrowok="t"/>
              </v:shape>
            </v:group>
            <v:group style="position:absolute;left:9152;top:758;width:2;height:1505" coordorigin="9152,758" coordsize="2,1505">
              <v:shape style="position:absolute;left:9152;top:758;width:2;height:1505" coordorigin="9152,758" coordsize="0,1505" path="m9152,2263l9152,758e" filled="f" stroked="t" strokeweight=".957298pt" strokecolor="#444444">
                <v:path arrowok="t"/>
              </v:shape>
            </v:group>
            <v:group style="position:absolute;left:9209;top:767;width:1742;height:2" coordorigin="9209,767" coordsize="1742,2">
              <v:shape style="position:absolute;left:9209;top:767;width:1742;height:2" coordorigin="9209,767" coordsize="1742,0" path="m9209,767l10951,767e" filled="f" stroked="t" strokeweight=".717973pt" strokecolor="#3F3F3F">
                <v:path arrowok="t"/>
              </v:shape>
            </v:group>
            <v:group style="position:absolute;left:10272;top:762;width:1297;height:2" coordorigin="10272,762" coordsize="1297,2">
              <v:shape style="position:absolute;left:10272;top:762;width:1297;height:2" coordorigin="10272,762" coordsize="1297,0" path="m10272,762l11569,762e" filled="f" stroked="t" strokeweight=".957298pt" strokecolor="#545454">
                <v:path arrowok="t"/>
              </v:shape>
            </v:group>
            <v:group style="position:absolute;left:11564;top:753;width:2;height:580" coordorigin="11564,753" coordsize="2,580">
              <v:shape style="position:absolute;left:11564;top:753;width:2;height:580" coordorigin="11564,753" coordsize="0,580" path="m11564,1333l11564,753e" filled="f" stroked="t" strokeweight=".478649pt" strokecolor="#383838">
                <v:path arrowok="t"/>
              </v:shape>
            </v:group>
            <v:group style="position:absolute;left:309;top:738;width:2;height:1179" coordorigin="309,738" coordsize="2,1179">
              <v:shape style="position:absolute;left:309;top:738;width:2;height:1179" coordorigin="309,738" coordsize="0,1179" path="m309,1918l309,738e" filled="f" stroked="t" strokeweight=".957298pt" strokecolor="#777777">
                <v:path arrowok="t"/>
              </v:shape>
            </v:group>
            <v:group style="position:absolute;left:2357;top:753;width:2;height:858" coordorigin="2357,753" coordsize="2,858">
              <v:shape style="position:absolute;left:2357;top:753;width:2;height:858" coordorigin="2357,753" coordsize="0,858" path="m2357,1611l2357,753e" filled="f" stroked="t" strokeweight=".957298pt" strokecolor="#545454">
                <v:path arrowok="t"/>
              </v:shape>
            </v:group>
            <v:group style="position:absolute;left:11564;top:1251;width:2;height:1247" coordorigin="11564,1251" coordsize="2,1247">
              <v:shape style="position:absolute;left:11564;top:1251;width:2;height:1247" coordorigin="11564,1251" coordsize="0,1247" path="m11564,2498l11564,1251e" filled="f" stroked="t" strokeweight=".957298pt" strokecolor="#4B4B4B">
                <v:path arrowok="t"/>
              </v:shape>
            </v:group>
            <v:group style="position:absolute;left:2360;top:1553;width:2;height:705" coordorigin="2360,1553" coordsize="2,705">
              <v:shape style="position:absolute;left:2360;top:1553;width:2;height:705" coordorigin="2360,1553" coordsize="0,705" path="m2360,2258l2360,1553e" filled="f" stroked="t" strokeweight=".478649pt" strokecolor="#131313">
                <v:path arrowok="t"/>
              </v:shape>
            </v:group>
            <v:group style="position:absolute;left:306;top:2246;width:2073;height:2" coordorigin="306,2246" coordsize="2073,2">
              <v:shape style="position:absolute;left:306;top:2246;width:2073;height:2" coordorigin="306,2246" coordsize="2073,0" path="m306,2246l2379,2246e" filled="f" stroked="t" strokeweight=".957298pt" strokecolor="#545454">
                <v:path arrowok="t"/>
              </v:shape>
            </v:group>
            <v:group style="position:absolute;left:306;top:738;width:2;height:7010" coordorigin="306,738" coordsize="2,7010">
              <v:shape style="position:absolute;left:306;top:738;width:2;height:7010" coordorigin="306,738" coordsize="0,7010" path="m306,7748l306,738e" filled="f" stroked="t" strokeweight=".717973pt" strokecolor="#545454">
                <v:path arrowok="t"/>
              </v:shape>
            </v:group>
            <v:group style="position:absolute;left:2317;top:2253;width:541;height:2" coordorigin="2317,2253" coordsize="541,2">
              <v:shape style="position:absolute;left:2317;top:2253;width:541;height:2" coordorigin="2317,2253" coordsize="541,0" path="m2317,2253l2858,2253e" filled="f" stroked="t" strokeweight=".478649pt" strokecolor="#1F1F1F">
                <v:path arrowok="t"/>
              </v:shape>
            </v:group>
            <v:group style="position:absolute;left:2800;top:2253;width:8774;height:2" coordorigin="2800,2253" coordsize="8774,2">
              <v:shape style="position:absolute;left:2800;top:2253;width:8774;height:2" coordorigin="2800,2253" coordsize="8774,0" path="m2800,2253l11574,2253e" filled="f" stroked="t" strokeweight=".957298pt" strokecolor="#4F4F4F">
                <v:path arrowok="t"/>
              </v:shape>
            </v:group>
            <v:group style="position:absolute;left:306;top:2469;width:5428;height:2" coordorigin="306,2469" coordsize="5428,2">
              <v:shape style="position:absolute;left:306;top:2469;width:5428;height:2" coordorigin="306,2469" coordsize="5428,0" path="m306,2469l5734,2469e" filled="f" stroked="t" strokeweight=".957298pt" strokecolor="#4B4B4B">
                <v:path arrowok="t"/>
              </v:shape>
            </v:group>
            <v:group style="position:absolute;left:311;top:2205;width:2;height:292" coordorigin="311,2205" coordsize="2,292">
              <v:shape style="position:absolute;left:311;top:2205;width:2;height:292" coordorigin="311,2205" coordsize="0,292" path="m311,2498l311,2205e" filled="f" stroked="t" strokeweight=".478649pt" strokecolor="#232323">
                <v:path arrowok="t"/>
              </v:shape>
            </v:group>
            <v:group style="position:absolute;left:5677;top:2474;width:1766;height:2" coordorigin="5677,2474" coordsize="1766,2">
              <v:shape style="position:absolute;left:5677;top:2474;width:1766;height:2" coordorigin="5677,2474" coordsize="1766,0" path="m5677,2474l7443,2474e" filled="f" stroked="t" strokeweight=".478649pt" strokecolor="#383838">
                <v:path arrowok="t"/>
              </v:shape>
            </v:group>
            <v:group style="position:absolute;left:7386;top:2474;width:474;height:2" coordorigin="7386,2474" coordsize="474,2">
              <v:shape style="position:absolute;left:7386;top:2474;width:474;height:2" coordorigin="7386,2474" coordsize="474,0" path="m7386,2474l7859,2474e" filled="f" stroked="t" strokeweight=".478649pt" strokecolor="#181818">
                <v:path arrowok="t"/>
              </v:shape>
            </v:group>
            <v:group style="position:absolute;left:7802;top:2476;width:3772;height:2" coordorigin="7802,2476" coordsize="3772,2">
              <v:shape style="position:absolute;left:7802;top:2476;width:3772;height:2" coordorigin="7802,2476" coordsize="3772,0" path="m7802,2476l11574,2476e" filled="f" stroked="t" strokeweight=".957298pt" strokecolor="#4F4F4F">
                <v:path arrowok="t"/>
              </v:shape>
            </v:group>
            <v:group style="position:absolute;left:306;top:2683;width:2068;height:2" coordorigin="306,2683" coordsize="2068,2">
              <v:shape style="position:absolute;left:306;top:2683;width:2068;height:2" coordorigin="306,2683" coordsize="2068,0" path="m306,2683l2374,2683e" filled="f" stroked="t" strokeweight=".478649pt" strokecolor="#383838">
                <v:path arrowok="t"/>
              </v:shape>
            </v:group>
            <v:group style="position:absolute;left:2317;top:2685;width:1029;height:2" coordorigin="2317,2685" coordsize="1029,2">
              <v:shape style="position:absolute;left:2317;top:2685;width:1029;height:2" coordorigin="2317,2685" coordsize="1029,0" path="m2317,2685l3346,2685e" filled="f" stroked="t" strokeweight=".478649pt" strokecolor="#1C1C1C">
                <v:path arrowok="t"/>
              </v:shape>
            </v:group>
            <v:group style="position:absolute;left:3288;top:2687;width:6160;height:2" coordorigin="3288,2687" coordsize="6160,2">
              <v:shape style="position:absolute;left:3288;top:2687;width:6160;height:2" coordorigin="3288,2687" coordsize="6160,0" path="m3288,2687l9449,2687e" filled="f" stroked="t" strokeweight=".957298pt" strokecolor="#4B4B4B">
                <v:path arrowok="t"/>
              </v:shape>
            </v:group>
            <v:group style="position:absolute;left:9334;top:2690;width:656;height:2" coordorigin="9334,2690" coordsize="656,2">
              <v:shape style="position:absolute;left:9334;top:2690;width:656;height:2" coordorigin="9334,2690" coordsize="656,0" path="m9334,2690l9989,2690e" filled="f" stroked="t" strokeweight=".478649pt" strokecolor="#232323">
                <v:path arrowok="t"/>
              </v:shape>
            </v:group>
            <v:group style="position:absolute;left:9932;top:2687;width:1647;height:2" coordorigin="9932,2687" coordsize="1647,2">
              <v:shape style="position:absolute;left:9932;top:2687;width:1647;height:2" coordorigin="9932,2687" coordsize="1647,0" path="m9932,2687l11579,2687e" filled="f" stroked="t" strokeweight=".957298pt" strokecolor="#575757">
                <v:path arrowok="t"/>
              </v:shape>
            </v:group>
            <v:group style="position:absolute;left:11574;top:753;width:2;height:2397" coordorigin="11574,753" coordsize="2,2397">
              <v:shape style="position:absolute;left:11574;top:753;width:2;height:2397" coordorigin="11574,753" coordsize="0,2397" path="m11574,3150l11574,753e" filled="f" stroked="t" strokeweight=".478649pt" strokecolor="#3F3F3F">
                <v:path arrowok="t"/>
              </v:shape>
            </v:group>
            <v:group style="position:absolute;left:306;top:2905;width:6538;height:2" coordorigin="306,2905" coordsize="6538,2">
              <v:shape style="position:absolute;left:306;top:2905;width:6538;height:2" coordorigin="306,2905" coordsize="6538,0" path="m306,2905l6845,2905e" filled="f" stroked="t" strokeweight=".957298pt" strokecolor="#4F4F4F">
                <v:path arrowok="t"/>
              </v:shape>
            </v:group>
            <v:group style="position:absolute;left:316;top:738;width:2;height:7930" coordorigin="316,738" coordsize="2,7930">
              <v:shape style="position:absolute;left:316;top:738;width:2;height:7930" coordorigin="316,738" coordsize="0,7930" path="m316,8669l316,738e" filled="f" stroked="t" strokeweight=".957298pt" strokecolor="#4F4F4F">
                <v:path arrowok="t"/>
              </v:shape>
            </v:group>
            <v:group style="position:absolute;left:6787;top:2905;width:656;height:2" coordorigin="6787,2905" coordsize="656,2">
              <v:shape style="position:absolute;left:6787;top:2905;width:656;height:2" coordorigin="6787,2905" coordsize="656,0" path="m6787,2905l7443,2905e" filled="f" stroked="t" strokeweight=".478649pt" strokecolor="#0F0F0F">
                <v:path arrowok="t"/>
              </v:shape>
            </v:group>
            <v:group style="position:absolute;left:7333;top:2905;width:4250;height:2" coordorigin="7333,2905" coordsize="4250,2">
              <v:shape style="position:absolute;left:7333;top:2905;width:4250;height:2" coordorigin="7333,2905" coordsize="4250,0" path="m7333,2905l11583,2905e" filled="f" stroked="t" strokeweight=".957298pt" strokecolor="#4F4F4F">
                <v:path arrowok="t"/>
              </v:shape>
            </v:group>
            <v:group style="position:absolute;left:7697;top:2903;width:881;height:2" coordorigin="7697,2903" coordsize="881,2">
              <v:shape style="position:absolute;left:7697;top:2903;width:881;height:2" coordorigin="7697,2903" coordsize="881,0" path="m7697,2903l8577,2903e" filled="f" stroked="t" strokeweight="1.196622pt" strokecolor="#646464">
                <v:path arrowok="t"/>
              </v:shape>
            </v:group>
            <v:group style="position:absolute;left:306;top:3119;width:3566;height:2" coordorigin="306,3119" coordsize="3566,2">
              <v:shape style="position:absolute;left:306;top:3119;width:3566;height:2" coordorigin="306,3119" coordsize="3566,0" path="m306,3119l3872,3119e" filled="f" stroked="t" strokeweight=".957298pt" strokecolor="#4B4B4B">
                <v:path arrowok="t"/>
              </v:shape>
            </v:group>
            <v:group style="position:absolute;left:3815;top:3121;width:359;height:2" coordorigin="3815,3121" coordsize="359,2">
              <v:shape style="position:absolute;left:3815;top:3121;width:359;height:2" coordorigin="3815,3121" coordsize="359,0" path="m3815,3121l4174,3121e" filled="f" stroked="t" strokeweight=".478649pt" strokecolor="#282828">
                <v:path arrowok="t"/>
              </v:shape>
            </v:group>
            <v:group style="position:absolute;left:4116;top:3121;width:1618;height:2" coordorigin="4116,3121" coordsize="1618,2">
              <v:shape style="position:absolute;left:4116;top:3121;width:1618;height:2" coordorigin="4116,3121" coordsize="1618,0" path="m4116,3121l5734,3121e" filled="f" stroked="t" strokeweight=".478649pt" strokecolor="#131313">
                <v:path arrowok="t"/>
              </v:shape>
            </v:group>
            <v:group style="position:absolute;left:5677;top:3124;width:3772;height:2" coordorigin="5677,3124" coordsize="3772,2">
              <v:shape style="position:absolute;left:5677;top:3124;width:3772;height:2" coordorigin="5677,3124" coordsize="3772,0" path="m5677,3124l9449,3124e" filled="f" stroked="t" strokeweight=".957298pt" strokecolor="#4B4B4B">
                <v:path arrowok="t"/>
              </v:shape>
            </v:group>
            <v:group style="position:absolute;left:9334;top:3121;width:1618;height:2" coordorigin="9334,3121" coordsize="1618,2">
              <v:shape style="position:absolute;left:9334;top:3121;width:1618;height:2" coordorigin="9334,3121" coordsize="1618,0" path="m9334,3121l10951,3121e" filled="f" stroked="t" strokeweight=".478649pt" strokecolor="#131313">
                <v:path arrowok="t"/>
              </v:shape>
            </v:group>
            <v:group style="position:absolute;left:10894;top:3121;width:689;height:2" coordorigin="10894,3121" coordsize="689,2">
              <v:shape style="position:absolute;left:10894;top:3121;width:689;height:2" coordorigin="10894,3121" coordsize="689,0" path="m10894,3121l11583,3121e" filled="f" stroked="t" strokeweight=".717973pt" strokecolor="#484848">
                <v:path arrowok="t"/>
              </v:shape>
            </v:group>
            <v:group style="position:absolute;left:306;top:3339;width:3566;height:2" coordorigin="306,3339" coordsize="3566,2">
              <v:shape style="position:absolute;left:306;top:3339;width:3566;height:2" coordorigin="306,3339" coordsize="3566,0" path="m306,3339l3872,3339e" filled="f" stroked="t" strokeweight=".957298pt" strokecolor="#4F4F4F">
                <v:path arrowok="t"/>
              </v:shape>
            </v:group>
            <v:group style="position:absolute;left:3815;top:3342;width:359;height:2" coordorigin="3815,3342" coordsize="359,2">
              <v:shape style="position:absolute;left:3815;top:3342;width:359;height:2" coordorigin="3815,3342" coordsize="359,0" path="m3815,3342l4174,3342e" filled="f" stroked="t" strokeweight=".478649pt" strokecolor="#383838">
                <v:path arrowok="t"/>
              </v:shape>
            </v:group>
            <v:group style="position:absolute;left:4116;top:3342;width:541;height:2" coordorigin="4116,3342" coordsize="541,2">
              <v:shape style="position:absolute;left:4116;top:3342;width:541;height:2" coordorigin="4116,3342" coordsize="541,0" path="m4116,3342l4657,3342e" filled="f" stroked="t" strokeweight=".478649pt" strokecolor="#1C1C1C">
                <v:path arrowok="t"/>
              </v:shape>
            </v:group>
            <v:group style="position:absolute;left:4600;top:3342;width:206;height:2" coordorigin="4600,3342" coordsize="206,2">
              <v:shape style="position:absolute;left:4600;top:3342;width:206;height:2" coordorigin="4600,3342" coordsize="206,0" path="m4600,3342l4806,3342e" filled="f" stroked="t" strokeweight=".478649pt" strokecolor="#030303">
                <v:path arrowok="t"/>
              </v:shape>
            </v:group>
            <v:group style="position:absolute;left:4748;top:3342;width:1603;height:2" coordorigin="4748,3342" coordsize="1603,2">
              <v:shape style="position:absolute;left:4748;top:3342;width:1603;height:2" coordorigin="4748,3342" coordsize="1603,0" path="m4748,3342l6352,3342e" filled="f" stroked="t" strokeweight=".478649pt" strokecolor="#2B2B2B">
                <v:path arrowok="t"/>
              </v:shape>
            </v:group>
            <v:group style="position:absolute;left:5921;top:3339;width:5662;height:2" coordorigin="5921,3339" coordsize="5662,2">
              <v:shape style="position:absolute;left:5921;top:3339;width:5662;height:2" coordorigin="5921,3339" coordsize="5662,0" path="m5921,3339l11583,3339e" filled="f" stroked="t" strokeweight=".957298pt" strokecolor="#4B4B4B">
                <v:path arrowok="t"/>
              </v:shape>
            </v:group>
            <v:group style="position:absolute;left:11574;top:3073;width:2;height:1016" coordorigin="11574,3073" coordsize="2,1016">
              <v:shape style="position:absolute;left:11574;top:3073;width:2;height:1016" coordorigin="11574,3073" coordsize="0,1016" path="m11574,4090l11574,3073e" filled="f" stroked="t" strokeweight=".957298pt" strokecolor="#545454">
                <v:path arrowok="t"/>
              </v:shape>
            </v:group>
            <v:group style="position:absolute;left:3867;top:3332;width:2;height:460" coordorigin="3867,3332" coordsize="2,460">
              <v:shape style="position:absolute;left:3867;top:3332;width:2;height:460" coordorigin="3867,3332" coordsize="0,460" path="m3867,3792l3867,3332e" filled="f" stroked="t" strokeweight=".957298pt" strokecolor="#484848">
                <v:path arrowok="t"/>
              </v:shape>
            </v:group>
            <v:group style="position:absolute;left:3863;top:3769;width:2551;height:2" coordorigin="3863,3769" coordsize="2551,2">
              <v:shape style="position:absolute;left:3863;top:3769;width:2551;height:2" coordorigin="3863,3769" coordsize="2551,0" path="m3863,3769l6414,3769e" filled="f" stroked="t" strokeweight=".957298pt" strokecolor="#606060">
                <v:path arrowok="t"/>
              </v:shape>
            </v:group>
            <v:group style="position:absolute;left:6246;top:3764;width:747;height:2" coordorigin="6246,3764" coordsize="747,2">
              <v:shape style="position:absolute;left:6246;top:3764;width:747;height:2" coordorigin="6246,3764" coordsize="747,0" path="m6246,3764l6993,3764e" filled="f" stroked="t" strokeweight=".957298pt" strokecolor="#A0A0A0">
                <v:path arrowok="t"/>
              </v:shape>
            </v:group>
            <v:group style="position:absolute;left:6986;top:3332;width:2;height:758" coordorigin="6986,3332" coordsize="2,758">
              <v:shape style="position:absolute;left:6986;top:3332;width:2;height:758" coordorigin="6986,3332" coordsize="0,758" path="m6986,4090l6986,3332e" filled="f" stroked="t" strokeweight="1.196622pt" strokecolor="#4F4F4F">
                <v:path arrowok="t"/>
              </v:shape>
            </v:group>
            <v:group style="position:absolute;left:311;top:4078;width:3566;height:2" coordorigin="311,4078" coordsize="3566,2">
              <v:shape style="position:absolute;left:311;top:4078;width:3566;height:2" coordorigin="311,4078" coordsize="3566,0" path="m311,4078l3877,4078e" filled="f" stroked="t" strokeweight=".957298pt" strokecolor="#545454">
                <v:path arrowok="t"/>
              </v:shape>
            </v:group>
            <v:group style="position:absolute;left:3867;top:3735;width:2;height:350" coordorigin="3867,3735" coordsize="2,350">
              <v:shape style="position:absolute;left:3867;top:3735;width:2;height:350" coordorigin="3867,3735" coordsize="0,350" path="m3867,4085l3867,3735e" filled="f" stroked="t" strokeweight=".478649pt" strokecolor="#2B2B2B">
                <v:path arrowok="t"/>
              </v:shape>
            </v:group>
            <v:group style="position:absolute;left:3815;top:4078;width:2537;height:2" coordorigin="3815,4078" coordsize="2537,2">
              <v:shape style="position:absolute;left:3815;top:4078;width:2537;height:2" coordorigin="3815,4078" coordsize="2537,0" path="m3815,4078l6352,4078e" filled="f" stroked="t" strokeweight=".957298pt" strokecolor="#2F2F2F">
                <v:path arrowok="t"/>
              </v:shape>
            </v:group>
            <v:group style="position:absolute;left:6074;top:4078;width:5509;height:2" coordorigin="6074,4078" coordsize="5509,2">
              <v:shape style="position:absolute;left:6074;top:4078;width:5509;height:2" coordorigin="6074,4078" coordsize="5509,0" path="m6074,4078l11583,4078e" filled="f" stroked="t" strokeweight=".957298pt" strokecolor="#4B4B4B">
                <v:path arrowok="t"/>
              </v:shape>
            </v:group>
            <v:group style="position:absolute;left:311;top:4351;width:1431;height:2" coordorigin="311,4351" coordsize="1431,2">
              <v:shape style="position:absolute;left:311;top:4351;width:1431;height:2" coordorigin="311,4351" coordsize="1431,0" path="m311,4351l1742,4351e" filled="f" stroked="t" strokeweight=".717973pt" strokecolor="#3F3F3F">
                <v:path arrowok="t"/>
              </v:shape>
            </v:group>
            <v:group style="position:absolute;left:1685;top:4353;width:699;height:2" coordorigin="1685,4353" coordsize="699,2">
              <v:shape style="position:absolute;left:1685;top:4353;width:699;height:2" coordorigin="1685,4353" coordsize="699,0" path="m1685,4353l2384,4353e" filled="f" stroked="t" strokeweight=".478649pt" strokecolor="#232323">
                <v:path arrowok="t"/>
              </v:shape>
            </v:group>
            <v:group style="position:absolute;left:2367;top:4071;width:2;height:748" coordorigin="2367,4071" coordsize="2,748">
              <v:shape style="position:absolute;left:2367;top:4071;width:2;height:748" coordorigin="2367,4071" coordsize="0,748" path="m2367,4819l2367,4071e" filled="f" stroked="t" strokeweight=".478649pt" strokecolor="#2B2B2B">
                <v:path arrowok="t"/>
              </v:shape>
            </v:group>
            <v:group style="position:absolute;left:2307;top:4353;width:905;height:2" coordorigin="2307,4353" coordsize="905,2">
              <v:shape style="position:absolute;left:2307;top:4353;width:905;height:2" coordorigin="2307,4353" coordsize="905,0" path="m2307,4353l3212,4353e" filled="f" stroked="t" strokeweight=".478649pt" strokecolor="#383838">
                <v:path arrowok="t"/>
              </v:shape>
            </v:group>
            <v:group style="position:absolute;left:2944;top:4351;width:2791;height:2" coordorigin="2944,4351" coordsize="2791,2">
              <v:shape style="position:absolute;left:2944;top:4351;width:2791;height:2" coordorigin="2944,4351" coordsize="2791,0" path="m2944,4351l5734,4351e" filled="f" stroked="t" strokeweight=".957298pt" strokecolor="#575757">
                <v:path arrowok="t"/>
              </v:shape>
            </v:group>
            <v:group style="position:absolute;left:5677;top:4353;width:2714;height:2" coordorigin="5677,4353" coordsize="2714,2">
              <v:shape style="position:absolute;left:5677;top:4353;width:2714;height:2" coordorigin="5677,4353" coordsize="2714,0" path="m5677,4353l8391,4353e" filled="f" stroked="t" strokeweight=".478649pt" strokecolor="#2B2B2B">
                <v:path arrowok="t"/>
              </v:shape>
            </v:group>
            <v:group style="position:absolute;left:8333;top:4353;width:3245;height:2" coordorigin="8333,4353" coordsize="3245,2">
              <v:shape style="position:absolute;left:8333;top:4353;width:3245;height:2" coordorigin="8333,4353" coordsize="3245,0" path="m8333,4353l11579,4353e" filled="f" stroked="t" strokeweight=".957298pt" strokecolor="#484848">
                <v:path arrowok="t"/>
              </v:shape>
            </v:group>
            <v:group style="position:absolute;left:2360;top:4572;width:4533;height:2" coordorigin="2360,4572" coordsize="4533,2">
              <v:shape style="position:absolute;left:2360;top:4572;width:4533;height:2" coordorigin="2360,4572" coordsize="4533,0" path="m2360,4572l6893,4572e" filled="f" stroked="t" strokeweight=".957298pt" strokecolor="#4B4B4B">
                <v:path arrowok="t"/>
              </v:shape>
            </v:group>
            <v:group style="position:absolute;left:6787;top:4569;width:1072;height:2" coordorigin="6787,4569" coordsize="1072,2">
              <v:shape style="position:absolute;left:6787;top:4569;width:1072;height:2" coordorigin="6787,4569" coordsize="1072,0" path="m6787,4569l7859,4569e" filled="f" stroked="t" strokeweight=".717973pt" strokecolor="#343434">
                <v:path arrowok="t"/>
              </v:shape>
            </v:group>
            <v:group style="position:absolute;left:7611;top:4572;width:3973;height:2" coordorigin="7611,4572" coordsize="3973,2">
              <v:shape style="position:absolute;left:7611;top:4572;width:3973;height:2" coordorigin="7611,4572" coordsize="3973,0" path="m7611,4572l11583,4572e" filled="f" stroked="t" strokeweight=".957298pt" strokecolor="#4F4F4F">
                <v:path arrowok="t"/>
              </v:shape>
            </v:group>
            <v:group style="position:absolute;left:11576;top:4344;width:2;height:2589" coordorigin="11576,4344" coordsize="2,2589">
              <v:shape style="position:absolute;left:11576;top:4344;width:2;height:2589" coordorigin="11576,4344" coordsize="0,2589" path="m11576,6933l11576,4344e" filled="f" stroked="t" strokeweight=".957298pt" strokecolor="#4F4F4F">
                <v:path arrowok="t"/>
              </v:shape>
            </v:group>
            <v:group style="position:absolute;left:4930;top:4564;width:2;height:254" coordorigin="4930,4564" coordsize="2,254">
              <v:shape style="position:absolute;left:4930;top:4564;width:2;height:254" coordorigin="4930,4564" coordsize="0,254" path="m4930,4819l4930,4564e" filled="f" stroked="t" strokeweight=".478649pt" strokecolor="#282828">
                <v:path arrowok="t"/>
              </v:shape>
            </v:group>
            <v:group style="position:absolute;left:7845;top:4560;width:2;height:484" coordorigin="7845,4560" coordsize="2,484">
              <v:shape style="position:absolute;left:7845;top:4560;width:2;height:484" coordorigin="7845,4560" coordsize="0,484" path="m7845,5044l7845,4560e" filled="f" stroked="t" strokeweight=".957298pt" strokecolor="#4F4F4F">
                <v:path arrowok="t"/>
              </v:shape>
            </v:group>
            <v:group style="position:absolute;left:2365;top:4761;width:2;height:278" coordorigin="2365,4761" coordsize="2,278">
              <v:shape style="position:absolute;left:2365;top:4761;width:2;height:278" coordorigin="2365,4761" coordsize="0,278" path="m2365,5039l2365,4761e" filled="f" stroked="t" strokeweight=".478649pt" strokecolor="#131313">
                <v:path arrowok="t"/>
              </v:shape>
            </v:group>
            <v:group style="position:absolute;left:4921;top:5010;width:1402;height:2" coordorigin="4921,5010" coordsize="1402,2">
              <v:shape style="position:absolute;left:4921;top:5010;width:1402;height:2" coordorigin="4921,5010" coordsize="1402,0" path="m4921,5010l6323,5010e" filled="f" stroked="t" strokeweight=".239324pt" strokecolor="#181818">
                <v:path arrowok="t"/>
              </v:shape>
            </v:group>
            <v:group style="position:absolute;left:4930;top:4761;width:2;height:527" coordorigin="4930,4761" coordsize="2,527">
              <v:shape style="position:absolute;left:4930;top:4761;width:2;height:527" coordorigin="4930,4761" coordsize="0,527" path="m4930,5288l4930,4761e" filled="f" stroked="t" strokeweight=".478649pt" strokecolor="#131313">
                <v:path arrowok="t"/>
              </v:shape>
            </v:group>
            <v:group style="position:absolute;left:6323;top:5010;width:493;height:2" coordorigin="6323,5010" coordsize="493,2">
              <v:shape style="position:absolute;left:6323;top:5010;width:493;height:2" coordorigin="6323,5010" coordsize="493,0" path="m6323,5010l6816,5010e" filled="f" stroked="t" strokeweight=".239324pt" strokecolor="#000000">
                <v:path arrowok="t"/>
              </v:shape>
            </v:group>
            <v:group style="position:absolute;left:6787;top:5041;width:2001;height:2" coordorigin="6787,5041" coordsize="2001,2">
              <v:shape style="position:absolute;left:6787;top:5041;width:2001;height:2" coordorigin="6787,5041" coordsize="2001,0" path="m6787,5041l8788,5041e" filled="f" stroked="t" strokeweight=".239324pt" strokecolor="#808080">
                <v:path arrowok="t"/>
              </v:shape>
            </v:group>
            <v:group style="position:absolute;left:11047;top:5041;width:536;height:2" coordorigin="11047,5041" coordsize="536,2">
              <v:shape style="position:absolute;left:11047;top:5041;width:536;height:2" coordorigin="11047,5041" coordsize="536,0" path="m11047,5041l11583,5041e" filled="f" stroked="t" strokeweight=".239324pt" strokecolor="#747474">
                <v:path arrowok="t"/>
              </v:shape>
            </v:group>
            <v:group style="position:absolute;left:2369;top:4982;width:2;height:307" coordorigin="2369,4982" coordsize="2,307">
              <v:shape style="position:absolute;left:2369;top:4982;width:2;height:307" coordorigin="2369,4982" coordsize="0,307" path="m2369,5288l2369,4982e" filled="f" stroked="t" strokeweight=".717973pt" strokecolor="#343434">
                <v:path arrowok="t"/>
              </v:shape>
            </v:group>
            <v:group style="position:absolute;left:4925;top:5272;width:1919;height:2" coordorigin="4925,5272" coordsize="1919,2">
              <v:shape style="position:absolute;left:4925;top:5272;width:1919;height:2" coordorigin="4925,5272" coordsize="1919,0" path="m4925,5272l6845,5272e" filled="f" stroked="t" strokeweight=".717973pt" strokecolor="#3B3B3B">
                <v:path arrowok="t"/>
              </v:shape>
            </v:group>
            <v:group style="position:absolute;left:6787;top:5272;width:2427;height:2" coordorigin="6787,5272" coordsize="2427,2">
              <v:shape style="position:absolute;left:6787;top:5272;width:2427;height:2" coordorigin="6787,5272" coordsize="2427,0" path="m6787,5272l9214,5272e" filled="f" stroked="t" strokeweight=".957298pt" strokecolor="#4F4F4F">
                <v:path arrowok="t"/>
              </v:shape>
            </v:group>
            <v:group style="position:absolute;left:9113;top:5274;width:278;height:2" coordorigin="9113,5274" coordsize="278,2">
              <v:shape style="position:absolute;left:9113;top:5274;width:278;height:2" coordorigin="9113,5274" coordsize="278,0" path="m9113,5274l9391,5274e" filled="f" stroked="t" strokeweight=".717973pt" strokecolor="#343434">
                <v:path arrowok="t"/>
              </v:shape>
            </v:group>
            <v:group style="position:absolute;left:9334;top:5269;width:656;height:2" coordorigin="9334,5269" coordsize="656,2">
              <v:shape style="position:absolute;left:9334;top:5269;width:656;height:2" coordorigin="9334,5269" coordsize="656,0" path="m9334,5269l9989,5269e" filled="f" stroked="t" strokeweight=".478649pt" strokecolor="#0C0C0C">
                <v:path arrowok="t"/>
              </v:shape>
            </v:group>
            <v:group style="position:absolute;left:9932;top:5269;width:1020;height:2" coordorigin="9932,5269" coordsize="1020,2">
              <v:shape style="position:absolute;left:9932;top:5269;width:1020;height:2" coordorigin="9932,5269" coordsize="1020,0" path="m9932,5269l10951,5269e" filled="f" stroked="t" strokeweight=".478649pt" strokecolor="#2B2B2B">
                <v:path arrowok="t"/>
              </v:shape>
            </v:group>
            <v:group style="position:absolute;left:10746;top:5269;width:838;height:2" coordorigin="10746,5269" coordsize="838,2">
              <v:shape style="position:absolute;left:10746;top:5269;width:838;height:2" coordorigin="10746,5269" coordsize="838,0" path="m10746,5269l11583,5269e" filled="f" stroked="t" strokeweight=".957298pt" strokecolor="#5B5B5B">
                <v:path arrowok="t"/>
              </v:shape>
            </v:group>
            <v:group style="position:absolute;left:325;top:738;width:2;height:11747" coordorigin="325,738" coordsize="2,11747">
              <v:shape style="position:absolute;left:325;top:738;width:2;height:11747" coordorigin="325,738" coordsize="0,11747" path="m325,12485l325,738e" filled="f" stroked="t" strokeweight=".717973pt" strokecolor="#4F4F4F">
                <v:path arrowok="t"/>
              </v:shape>
            </v:group>
            <v:group style="position:absolute;left:2372;top:5140;width:2;height:2824" coordorigin="2372,5140" coordsize="2,2824">
              <v:shape style="position:absolute;left:2372;top:5140;width:2;height:2824" coordorigin="2372,5140" coordsize="0,2824" path="m2372,7964l2372,5140e" filled="f" stroked="t" strokeweight=".957298pt" strokecolor="#484848">
                <v:path arrowok="t"/>
              </v:shape>
            </v:group>
            <v:group style="position:absolute;left:4935;top:5231;width:2;height:1386" coordorigin="4935,5231" coordsize="2,1386">
              <v:shape style="position:absolute;left:4935;top:5231;width:2;height:1386" coordorigin="4935,5231" coordsize="0,1386" path="m4935,6616l4935,5231e" filled="f" stroked="t" strokeweight=".957298pt" strokecolor="#484848">
                <v:path arrowok="t"/>
              </v:shape>
            </v:group>
            <v:group style="position:absolute;left:4925;top:5511;width:4672;height:2" coordorigin="4925,5511" coordsize="4672,2">
              <v:shape style="position:absolute;left:4925;top:5511;width:4672;height:2" coordorigin="4925,5511" coordsize="4672,0" path="m4925,5511l9597,5511e" filled="f" stroked="t" strokeweight=".957298pt" strokecolor="#4B4B4B">
                <v:path arrowok="t"/>
              </v:shape>
            </v:group>
            <v:group style="position:absolute;left:9334;top:5514;width:2250;height:2" coordorigin="9334,5514" coordsize="2250,2">
              <v:shape style="position:absolute;left:9334;top:5514;width:2250;height:2" coordorigin="9334,5514" coordsize="2250,0" path="m9334,5514l11583,5514e" filled="f" stroked="t" strokeweight=".717973pt" strokecolor="#383838">
                <v:path arrowok="t"/>
              </v:shape>
            </v:group>
            <v:group style="position:absolute;left:2360;top:5732;width:2446;height:2" coordorigin="2360,5732" coordsize="2446,2">
              <v:shape style="position:absolute;left:2360;top:5732;width:2446;height:2" coordorigin="2360,5732" coordsize="2446,0" path="m2360,5732l4806,5732e" filled="f" stroked="t" strokeweight=".957298pt" strokecolor="#545454">
                <v:path arrowok="t"/>
              </v:shape>
            </v:group>
            <v:group style="position:absolute;left:4748;top:5729;width:220;height:2" coordorigin="4748,5729" coordsize="220,2">
              <v:shape style="position:absolute;left:4748;top:5729;width:220;height:2" coordorigin="4748,5729" coordsize="220,0" path="m4748,5729l4968,5729e" filled="f" stroked="t" strokeweight=".478649pt" strokecolor="#1F1F1F">
                <v:path arrowok="t"/>
              </v:shape>
            </v:group>
            <v:group style="position:absolute;left:4892;top:5729;width:4279;height:2" coordorigin="4892,5729" coordsize="4279,2">
              <v:shape style="position:absolute;left:4892;top:5729;width:4279;height:2" coordorigin="4892,5729" coordsize="4279,0" path="m4892,5729l9171,5729e" filled="f" stroked="t" strokeweight=".717973pt" strokecolor="#444444">
                <v:path arrowok="t"/>
              </v:shape>
            </v:group>
            <v:group style="position:absolute;left:9113;top:5729;width:876;height:2" coordorigin="9113,5729" coordsize="876,2">
              <v:shape style="position:absolute;left:9113;top:5729;width:876;height:2" coordorigin="9113,5729" coordsize="876,0" path="m9113,5729l9989,5729e" filled="f" stroked="t" strokeweight=".478649pt" strokecolor="#0F0F0F">
                <v:path arrowok="t"/>
              </v:shape>
            </v:group>
            <v:group style="position:absolute;left:9932;top:5725;width:1020;height:2" coordorigin="9932,5725" coordsize="1020,2">
              <v:shape style="position:absolute;left:9932;top:5725;width:1020;height:2" coordorigin="9932,5725" coordsize="1020,0" path="m9932,5725l10951,5725e" filled="f" stroked="t" strokeweight=".717973pt" strokecolor="#383838">
                <v:path arrowok="t"/>
              </v:shape>
            </v:group>
            <v:group style="position:absolute;left:10593;top:5729;width:991;height:2" coordorigin="10593,5729" coordsize="991,2">
              <v:shape style="position:absolute;left:10593;top:5729;width:991;height:2" coordorigin="10593,5729" coordsize="991,0" path="m10593,5729l11583,5729e" filled="f" stroked="t" strokeweight=".957298pt" strokecolor="#575757">
                <v:path arrowok="t"/>
              </v:shape>
            </v:group>
            <v:group style="position:absolute;left:316;top:5967;width:6696;height:2" coordorigin="316,5967" coordsize="6696,2">
              <v:shape style="position:absolute;left:316;top:5967;width:6696;height:2" coordorigin="316,5967" coordsize="6696,0" path="m316,5967l7012,5967e" filled="f" stroked="t" strokeweight=".957298pt" strokecolor="#4F4F4F">
                <v:path arrowok="t"/>
              </v:shape>
            </v:group>
            <v:group style="position:absolute;left:6955;top:5964;width:905;height:2" coordorigin="6955,5964" coordsize="905,2">
              <v:shape style="position:absolute;left:6955;top:5964;width:905;height:2" coordorigin="6955,5964" coordsize="905,0" path="m6955,5964l7859,5964e" filled="f" stroked="t" strokeweight=".478649pt" strokecolor="#0C0C0C">
                <v:path arrowok="t"/>
              </v:shape>
            </v:group>
            <v:group style="position:absolute;left:7802;top:5962;width:3781;height:2" coordorigin="7802,5962" coordsize="3781,2">
              <v:shape style="position:absolute;left:7802;top:5962;width:3781;height:2" coordorigin="7802,5962" coordsize="3781,0" path="m7802,5962l11583,5962e" filled="f" stroked="t" strokeweight=".957298pt" strokecolor="#484848">
                <v:path arrowok="t"/>
              </v:shape>
            </v:group>
            <v:group style="position:absolute;left:7852;top:5950;width:2;height:662" coordorigin="7852,5950" coordsize="2,662">
              <v:shape style="position:absolute;left:7852;top:5950;width:2;height:662" coordorigin="7852,5950" coordsize="0,662" path="m7852,6612l7852,5950e" filled="f" stroked="t" strokeweight=".957298pt" strokecolor="#606060">
                <v:path arrowok="t"/>
              </v:shape>
            </v:group>
            <v:group style="position:absolute;left:2365;top:6389;width:4480;height:2" coordorigin="2365,6389" coordsize="4480,2">
              <v:shape style="position:absolute;left:2365;top:6389;width:4480;height:2" coordorigin="2365,6389" coordsize="4480,0" path="m2365,6389l6845,6389e" filled="f" stroked="t" strokeweight=".957298pt" strokecolor="#545454">
                <v:path arrowok="t"/>
              </v:shape>
            </v:group>
            <v:group style="position:absolute;left:6787;top:6389;width:225;height:2" coordorigin="6787,6389" coordsize="225,2">
              <v:shape style="position:absolute;left:6787;top:6389;width:225;height:2" coordorigin="6787,6389" coordsize="225,0" path="m6787,6389l7012,6389e" filled="f" stroked="t" strokeweight=".478649pt" strokecolor="#343434">
                <v:path arrowok="t"/>
              </v:shape>
            </v:group>
            <v:group style="position:absolute;left:6955;top:6386;width:914;height:2" coordorigin="6955,6386" coordsize="914,2">
              <v:shape style="position:absolute;left:6955;top:6386;width:914;height:2" coordorigin="6955,6386" coordsize="914,0" path="m6955,6386l7869,6386e" filled="f" stroked="t" strokeweight=".478649pt" strokecolor="#1F1F1F">
                <v:path arrowok="t"/>
              </v:shape>
            </v:group>
            <v:group style="position:absolute;left:7792;top:6384;width:3791;height:2" coordorigin="7792,6384" coordsize="3791,2">
              <v:shape style="position:absolute;left:7792;top:6384;width:3791;height:2" coordorigin="7792,6384" coordsize="3791,0" path="m7792,6384l11583,6384e" filled="f" stroked="t" strokeweight=".957298pt" strokecolor="#545454">
                <v:path arrowok="t"/>
              </v:shape>
            </v:group>
            <v:group style="position:absolute;left:2365;top:6609;width:4648;height:2" coordorigin="2365,6609" coordsize="4648,2">
              <v:shape style="position:absolute;left:2365;top:6609;width:4648;height:2" coordorigin="2365,6609" coordsize="4648,0" path="m2365,6609l7012,6609e" filled="f" stroked="t" strokeweight=".717973pt" strokecolor="#545454">
                <v:path arrowok="t"/>
              </v:shape>
            </v:group>
            <v:group style="position:absolute;left:6294;top:6609;width:550;height:2" coordorigin="6294,6609" coordsize="550,2">
              <v:shape style="position:absolute;left:6294;top:6609;width:550;height:2" coordorigin="6294,6609" coordsize="550,0" path="m6294,6609l6845,6609e" filled="f" stroked="t" strokeweight="1.196622pt" strokecolor="#676767">
                <v:path arrowok="t"/>
              </v:shape>
            </v:group>
            <v:group style="position:absolute;left:6955;top:6607;width:914;height:2" coordorigin="6955,6607" coordsize="914,2">
              <v:shape style="position:absolute;left:6955;top:6607;width:914;height:2" coordorigin="6955,6607" coordsize="914,0" path="m6955,6607l7869,6607e" filled="f" stroked="t" strokeweight=".478649pt" strokecolor="#1C1C1C">
                <v:path arrowok="t"/>
              </v:shape>
            </v:group>
            <v:group style="position:absolute;left:7792;top:6604;width:3791;height:2" coordorigin="7792,6604" coordsize="3791,2">
              <v:shape style="position:absolute;left:7792;top:6604;width:3791;height:2" coordorigin="7792,6604" coordsize="3791,0" path="m7792,6604l11583,6604e" filled="f" stroked="t" strokeweight=".957298pt" strokecolor="#4F4F4F">
                <v:path arrowok="t"/>
              </v:shape>
            </v:group>
            <v:group style="position:absolute;left:316;top:6823;width:847;height:2" coordorigin="316,6823" coordsize="847,2">
              <v:shape style="position:absolute;left:316;top:6823;width:847;height:2" coordorigin="316,6823" coordsize="847,0" path="m316,6823l1163,6823e" filled="f" stroked="t" strokeweight=".478649pt" strokecolor="#343434">
                <v:path arrowok="t"/>
              </v:shape>
            </v:group>
            <v:group style="position:absolute;left:1091;top:6825;width:8080;height:2" coordorigin="1091,6825" coordsize="8080,2">
              <v:shape style="position:absolute;left:1091;top:6825;width:8080;height:2" coordorigin="1091,6825" coordsize="8080,0" path="m1091,6825l9171,6825e" filled="f" stroked="t" strokeweight=".957298pt" strokecolor="#4B4B4B">
                <v:path arrowok="t"/>
              </v:shape>
            </v:group>
            <v:group style="position:absolute;left:9113;top:6823;width:278;height:2" coordorigin="9113,6823" coordsize="278,2">
              <v:shape style="position:absolute;left:9113;top:6823;width:278;height:2" coordorigin="9113,6823" coordsize="278,0" path="m9113,6823l9391,6823e" filled="f" stroked="t" strokeweight=".478649pt" strokecolor="#1C1C1C">
                <v:path arrowok="t"/>
              </v:shape>
            </v:group>
            <v:group style="position:absolute;left:9334;top:6820;width:2250;height:2" coordorigin="9334,6820" coordsize="2250,2">
              <v:shape style="position:absolute;left:9334;top:6820;width:2250;height:2" coordorigin="9334,6820" coordsize="2250,0" path="m9334,6820l11583,6820e" filled="f" stroked="t" strokeweight=".957298pt" strokecolor="#545454">
                <v:path arrowok="t"/>
              </v:shape>
            </v:group>
            <v:group style="position:absolute;left:316;top:7247;width:9075;height:2" coordorigin="316,7247" coordsize="9075,2">
              <v:shape style="position:absolute;left:316;top:7247;width:9075;height:2" coordorigin="316,7247" coordsize="9075,0" path="m316,7247l9391,7247e" filled="f" stroked="t" strokeweight=".717973pt" strokecolor="#484848">
                <v:path arrowok="t"/>
              </v:shape>
            </v:group>
            <v:group style="position:absolute;left:9334;top:7245;width:656;height:2" coordorigin="9334,7245" coordsize="656,2">
              <v:shape style="position:absolute;left:9334;top:7245;width:656;height:2" coordorigin="9334,7245" coordsize="656,0" path="m9334,7245l9989,7245e" filled="f" stroked="t" strokeweight=".478649pt" strokecolor="#282828">
                <v:path arrowok="t"/>
              </v:shape>
            </v:group>
            <v:group style="position:absolute;left:9894;top:7242;width:1690;height:2" coordorigin="9894,7242" coordsize="1690,2">
              <v:shape style="position:absolute;left:9894;top:7242;width:1690;height:2" coordorigin="9894,7242" coordsize="1690,0" path="m9894,7242l11583,7242e" filled="f" stroked="t" strokeweight=".957298pt" strokecolor="#575757">
                <v:path arrowok="t"/>
              </v:shape>
            </v:group>
            <v:group style="position:absolute;left:11550;top:6803;width:2;height:1132" coordorigin="11550,6803" coordsize="2,1132">
              <v:shape style="position:absolute;left:11550;top:6803;width:2;height:1132" coordorigin="11550,6803" coordsize="0,1132" path="m11550,7935l11550,6803e" filled="f" stroked="t" strokeweight=".239324pt" strokecolor="#575757">
                <v:path arrowok="t"/>
              </v:shape>
            </v:group>
            <v:group style="position:absolute;left:4940;top:7240;width:2;height:288" coordorigin="4940,7240" coordsize="2,288">
              <v:shape style="position:absolute;left:4940;top:7240;width:2;height:288" coordorigin="4940,7240" coordsize="0,288" path="m4940,7527l4940,7240e" filled="f" stroked="t" strokeweight=".957298pt" strokecolor="#3F3F3F">
                <v:path arrowok="t"/>
              </v:shape>
            </v:group>
            <v:group style="position:absolute;left:4930;top:7470;width:6653;height:2" coordorigin="4930,7470" coordsize="6653,2">
              <v:shape style="position:absolute;left:4930;top:7470;width:6653;height:2" coordorigin="4930,7470" coordsize="6653,0" path="m4930,7470l11583,7470e" filled="f" stroked="t" strokeweight=".957298pt" strokecolor="#4B4B4B">
                <v:path arrowok="t"/>
              </v:shape>
            </v:group>
            <v:group style="position:absolute;left:4944;top:7436;width:2;height:484" coordorigin="4944,7436" coordsize="2,484">
              <v:shape style="position:absolute;left:4944;top:7436;width:2;height:484" coordorigin="4944,7436" coordsize="0,484" path="m4944,7921l4944,7436e" filled="f" stroked="t" strokeweight=".478649pt" strokecolor="#2B2B2B">
                <v:path arrowok="t"/>
              </v:shape>
            </v:group>
            <v:group style="position:absolute;left:4940;top:7690;width:1493;height:2" coordorigin="4940,7690" coordsize="1493,2">
              <v:shape style="position:absolute;left:4940;top:7690;width:1493;height:2" coordorigin="4940,7690" coordsize="1493,0" path="m4940,7690l6433,7690e" filled="f" stroked="t" strokeweight=".957298pt" strokecolor="#4F4F4F">
                <v:path arrowok="t"/>
              </v:shape>
            </v:group>
            <v:group style="position:absolute;left:6294;top:7690;width:1565;height:2" coordorigin="6294,7690" coordsize="1565,2">
              <v:shape style="position:absolute;left:6294;top:7690;width:1565;height:2" coordorigin="6294,7690" coordsize="1565,0" path="m6294,7690l7859,7690e" filled="f" stroked="t" strokeweight=".478649pt" strokecolor="#2F2F2F">
                <v:path arrowok="t"/>
              </v:shape>
            </v:group>
            <v:group style="position:absolute;left:7802;top:7686;width:3781;height:2" coordorigin="7802,7686" coordsize="3781,2">
              <v:shape style="position:absolute;left:7802;top:7686;width:3781;height:2" coordorigin="7802,7686" coordsize="3781,0" path="m7802,7686l11583,7686e" filled="f" stroked="t" strokeweight=".957298pt" strokecolor="#4F4F4F">
                <v:path arrowok="t"/>
              </v:shape>
            </v:group>
            <v:group style="position:absolute;left:325;top:7913;width:6519;height:2" coordorigin="325,7913" coordsize="6519,2">
              <v:shape style="position:absolute;left:325;top:7913;width:6519;height:2" coordorigin="325,7913" coordsize="6519,0" path="m325,7913l6845,7913e" filled="f" stroked="t" strokeweight=".957298pt" strokecolor="#545454">
                <v:path arrowok="t"/>
              </v:shape>
            </v:group>
            <v:group style="position:absolute;left:330;top:7647;width:2;height:4838" coordorigin="330,7647" coordsize="2,4838">
              <v:shape style="position:absolute;left:330;top:7647;width:2;height:4838" coordorigin="330,7647" coordsize="0,4838" path="m330,12485l330,7647e" filled="f" stroked="t" strokeweight=".478649pt" strokecolor="#4F4F4F">
                <v:path arrowok="t"/>
              </v:shape>
            </v:group>
            <v:group style="position:absolute;left:6787;top:7911;width:225;height:2" coordorigin="6787,7911" coordsize="225,2">
              <v:shape style="position:absolute;left:6787;top:7911;width:225;height:2" coordorigin="6787,7911" coordsize="225,0" path="m6787,7911l7012,7911e" filled="f" stroked="t" strokeweight=".478649pt" strokecolor="#1F1F1F">
                <v:path arrowok="t"/>
              </v:shape>
            </v:group>
            <v:group style="position:absolute;left:6955;top:7906;width:905;height:2" coordorigin="6955,7906" coordsize="905,2">
              <v:shape style="position:absolute;left:6955;top:7906;width:905;height:2" coordorigin="6955,7906" coordsize="905,0" path="m6955,7906l7859,7906e" filled="f" stroked="t" strokeweight=".717973pt" strokecolor="#383838">
                <v:path arrowok="t"/>
              </v:shape>
            </v:group>
            <v:group style="position:absolute;left:7591;top:7906;width:3992;height:2" coordorigin="7591,7906" coordsize="3992,2">
              <v:shape style="position:absolute;left:7591;top:7906;width:3992;height:2" coordorigin="7591,7906" coordsize="3992,0" path="m7591,7906l11583,7906e" filled="f" stroked="t" strokeweight=".957298pt" strokecolor="#545454">
                <v:path arrowok="t"/>
              </v:shape>
            </v:group>
            <v:group style="position:absolute;left:2376;top:7887;width:2;height:499" coordorigin="2376,7887" coordsize="2,499">
              <v:shape style="position:absolute;left:2376;top:7887;width:2;height:499" coordorigin="2376,7887" coordsize="0,499" path="m2376,8386l2376,7887e" filled="f" stroked="t" strokeweight=".239324pt" strokecolor="#282828">
                <v:path arrowok="t"/>
              </v:shape>
            </v:group>
            <v:group style="position:absolute;left:11550;top:7916;width:2;height:441" coordorigin="11550,7916" coordsize="2,441">
              <v:shape style="position:absolute;left:11550;top:7916;width:2;height:441" coordorigin="11550,7916" coordsize="0,441" path="m11550,8357l11550,7916e" filled="f" stroked="t" strokeweight=".239324pt" strokecolor="#878787">
                <v:path arrowok="t"/>
              </v:shape>
            </v:group>
            <v:group style="position:absolute;left:321;top:8719;width:1249;height:2" coordorigin="321,8719" coordsize="1249,2">
              <v:shape style="position:absolute;left:321;top:8719;width:1249;height:2" coordorigin="321,8719" coordsize="1249,0" path="m321,8719l1570,8719e" filled="f" stroked="t" strokeweight=".957298pt" strokecolor="#5B5B5B">
                <v:path arrowok="t"/>
              </v:shape>
            </v:group>
            <v:group style="position:absolute;left:1513;top:8716;width:1345;height:2" coordorigin="1513,8716" coordsize="1345,2">
              <v:shape style="position:absolute;left:1513;top:8716;width:1345;height:2" coordorigin="1513,8716" coordsize="1345,0" path="m1513,8716l2858,8716e" filled="f" stroked="t" strokeweight=".478649pt" strokecolor="#1F1F1F">
                <v:path arrowok="t"/>
              </v:shape>
            </v:group>
            <v:group style="position:absolute;left:2374;top:8328;width:2;height:858" coordorigin="2374,8328" coordsize="2,858">
              <v:shape style="position:absolute;left:2374;top:8328;width:2;height:858" coordorigin="2374,8328" coordsize="0,858" path="m2374,9186l2374,8328e" filled="f" stroked="t" strokeweight=".478649pt" strokecolor="#3B3B3B">
                <v:path arrowok="t"/>
              </v:shape>
            </v:group>
            <v:group style="position:absolute;left:2800;top:8719;width:823;height:2" coordorigin="2800,8719" coordsize="823,2">
              <v:shape style="position:absolute;left:2800;top:8719;width:823;height:2" coordorigin="2800,8719" coordsize="823,0" path="m2800,8719l3623,8719e" filled="f" stroked="t" strokeweight=".478649pt" strokecolor="#383838">
                <v:path arrowok="t"/>
              </v:shape>
            </v:group>
            <v:group style="position:absolute;left:3465;top:8714;width:5705;height:2" coordorigin="3465,8714" coordsize="5705,2">
              <v:shape style="position:absolute;left:3465;top:8714;width:5705;height:2" coordorigin="3465,8714" coordsize="5705,0" path="m3465,8714l9171,8714e" filled="f" stroked="t" strokeweight=".957298pt" strokecolor="#4B4B4B">
                <v:path arrowok="t"/>
              </v:shape>
            </v:group>
            <v:group style="position:absolute;left:9113;top:8709;width:278;height:2" coordorigin="9113,8709" coordsize="278,2">
              <v:shape style="position:absolute;left:9113;top:8709;width:278;height:2" coordorigin="9113,8709" coordsize="278,0" path="m9113,8709l9391,8709e" filled="f" stroked="t" strokeweight=".717973pt" strokecolor="#343434">
                <v:path arrowok="t"/>
              </v:shape>
            </v:group>
            <v:group style="position:absolute;left:9334;top:8712;width:656;height:2" coordorigin="9334,8712" coordsize="656,2">
              <v:shape style="position:absolute;left:9334;top:8712;width:656;height:2" coordorigin="9334,8712" coordsize="656,0" path="m9334,8712l9989,8712e" filled="f" stroked="t" strokeweight=".478649pt" strokecolor="#1F1F1F">
                <v:path arrowok="t"/>
              </v:shape>
            </v:group>
            <v:group style="position:absolute;left:9822;top:8709;width:1761;height:2" coordorigin="9822,8709" coordsize="1761,2">
              <v:shape style="position:absolute;left:9822;top:8709;width:1761;height:2" coordorigin="9822,8709" coordsize="1761,0" path="m9822,8709l11583,8709e" filled="f" stroked="t" strokeweight=".957298pt" strokecolor="#545454">
                <v:path arrowok="t"/>
              </v:shape>
            </v:group>
            <v:group style="position:absolute;left:11550;top:8357;width:2;height:350" coordorigin="11550,8357" coordsize="2,350">
              <v:shape style="position:absolute;left:11550;top:8357;width:2;height:350" coordorigin="11550,8357" coordsize="0,350" path="m11550,8707l11550,8357e" filled="f" stroked="t" strokeweight=".239324pt" strokecolor="#1F1F1F">
                <v:path arrowok="t"/>
              </v:shape>
            </v:group>
            <v:group style="position:absolute;left:11550;top:8688;width:2;height:259" coordorigin="11550,8688" coordsize="2,259">
              <v:shape style="position:absolute;left:11550;top:8688;width:2;height:259" coordorigin="11550,8688" coordsize="0,259" path="m11550,8947l11550,8688e" filled="f" stroked="t" strokeweight=".239324pt" strokecolor="#545454">
                <v:path arrowok="t"/>
              </v:shape>
            </v:group>
            <v:group style="position:absolute;left:11550;top:8947;width:2;height:992" coordorigin="11550,8947" coordsize="2,992">
              <v:shape style="position:absolute;left:11550;top:8947;width:2;height:992" coordorigin="11550,8947" coordsize="0,992" path="m11550,9939l11550,8947e" filled="f" stroked="t" strokeweight=".239324pt" strokecolor="#3F3F3F">
                <v:path arrowok="t"/>
              </v:shape>
            </v:group>
            <v:group style="position:absolute;left:2374;top:9129;width:2;height:494" coordorigin="2374,9129" coordsize="2,494">
              <v:shape style="position:absolute;left:2374;top:9129;width:2;height:494" coordorigin="2374,9129" coordsize="0,494" path="m2374,9623l2374,9129e" filled="f" stroked="t" strokeweight=".478649pt" strokecolor="#4F4F4F">
                <v:path arrowok="t"/>
              </v:shape>
            </v:group>
            <v:group style="position:absolute;left:321;top:9596;width:11263;height:2" coordorigin="321,9596" coordsize="11263,2">
              <v:shape style="position:absolute;left:321;top:9596;width:11263;height:2" coordorigin="321,9596" coordsize="11263,0" path="m321,9596l11583,9596e" filled="f" stroked="t" strokeweight=".957298pt" strokecolor="#545454">
                <v:path arrowok="t"/>
              </v:shape>
            </v:group>
            <v:group style="position:absolute;left:330;top:9946;width:2049;height:2" coordorigin="330,9946" coordsize="2049,2">
              <v:shape style="position:absolute;left:330;top:9946;width:2049;height:2" coordorigin="330,9946" coordsize="2049,0" path="m330,9946l2379,9946e" filled="f" stroked="t" strokeweight=".957298pt" strokecolor="#575757">
                <v:path arrowok="t"/>
              </v:shape>
            </v:group>
            <v:group style="position:absolute;left:2345;top:9575;width:2;height:839" coordorigin="2345,9575" coordsize="2,839">
              <v:shape style="position:absolute;left:2345;top:9575;width:2;height:839" coordorigin="2345,9575" coordsize="0,839" path="m2345,10414l2345,9575e" filled="f" stroked="t" strokeweight=".239324pt" strokecolor="#575757">
                <v:path arrowok="t"/>
              </v:shape>
            </v:group>
            <v:group style="position:absolute;left:2317;top:9949;width:1029;height:2" coordorigin="2317,9949" coordsize="1029,2">
              <v:shape style="position:absolute;left:2317;top:9949;width:1029;height:2" coordorigin="2317,9949" coordsize="1029,0" path="m2317,9949l3346,9949e" filled="f" stroked="t" strokeweight=".717973pt" strokecolor="#444444">
                <v:path arrowok="t"/>
              </v:shape>
            </v:group>
            <v:group style="position:absolute;left:3561;top:9944;width:2791;height:2" coordorigin="3561,9944" coordsize="2791,2">
              <v:shape style="position:absolute;left:3561;top:9944;width:2791;height:2" coordorigin="3561,9944" coordsize="2791,0" path="m3561,9944l6352,9944e" filled="f" stroked="t" strokeweight=".957298pt" strokecolor="#484848">
                <v:path arrowok="t"/>
              </v:shape>
            </v:group>
            <v:group style="position:absolute;left:2704;top:9937;width:8879;height:2" coordorigin="2704,9937" coordsize="8879,2">
              <v:shape style="position:absolute;left:2704;top:9937;width:8879;height:2" coordorigin="2704,9937" coordsize="8879,0" path="m2704,9937l11583,9937e" filled="f" stroked="t" strokeweight=".957298pt" strokecolor="#484848">
                <v:path arrowok="t"/>
              </v:shape>
            </v:group>
            <v:group style="position:absolute;left:330;top:10184;width:1412;height:2" coordorigin="330,10184" coordsize="1412,2">
              <v:shape style="position:absolute;left:330;top:10184;width:1412;height:2" coordorigin="330,10184" coordsize="1412,0" path="m330,10184l1742,10184e" filled="f" stroked="t" strokeweight=".717973pt" strokecolor="#4F4F4F">
                <v:path arrowok="t"/>
              </v:shape>
            </v:group>
            <v:group style="position:absolute;left:335;top:9891;width:2;height:551" coordorigin="335,9891" coordsize="2,551">
              <v:shape style="position:absolute;left:335;top:9891;width:2;height:551" coordorigin="335,9891" coordsize="0,551" path="m335,10442l335,9891e" filled="f" stroked="t" strokeweight=".478649pt" strokecolor="#2B2B2B">
                <v:path arrowok="t"/>
              </v:shape>
            </v:group>
            <v:group style="position:absolute;left:1685;top:10184;width:694;height:2" coordorigin="1685,10184" coordsize="694,2">
              <v:shape style="position:absolute;left:1685;top:10184;width:694;height:2" coordorigin="1685,10184" coordsize="694,0" path="m1685,10184l2379,10184e" filled="f" stroked="t" strokeweight=".478649pt" strokecolor="#2B2B2B">
                <v:path arrowok="t"/>
              </v:shape>
            </v:group>
            <v:group style="position:absolute;left:2240;top:10181;width:1934;height:2" coordorigin="2240,10181" coordsize="1934,2">
              <v:shape style="position:absolute;left:2240;top:10181;width:1934;height:2" coordorigin="2240,10181" coordsize="1934,0" path="m2240,10181l4174,10181e" filled="f" stroked="t" strokeweight=".957298pt" strokecolor="#575757">
                <v:path arrowok="t"/>
              </v:shape>
            </v:group>
            <v:group style="position:absolute;left:4116;top:10179;width:1144;height:2" coordorigin="4116,10179" coordsize="1144,2">
              <v:shape style="position:absolute;left:4116;top:10179;width:1144;height:2" coordorigin="4116,10179" coordsize="1144,0" path="m4116,10179l5260,10179e" filled="f" stroked="t" strokeweight=".478649pt" strokecolor="#131313">
                <v:path arrowok="t"/>
              </v:shape>
            </v:group>
            <v:group style="position:absolute;left:5203;top:10179;width:531;height:2" coordorigin="5203,10179" coordsize="531,2">
              <v:shape style="position:absolute;left:5203;top:10179;width:531;height:2" coordorigin="5203,10179" coordsize="531,0" path="m5203,10179l5734,10179e" filled="f" stroked="t" strokeweight=".478649pt" strokecolor="#282828">
                <v:path arrowok="t"/>
              </v:shape>
            </v:group>
            <v:group style="position:absolute;left:5677;top:10176;width:1168;height:2" coordorigin="5677,10176" coordsize="1168,2">
              <v:shape style="position:absolute;left:5677;top:10176;width:1168;height:2" coordorigin="5677,10176" coordsize="1168,0" path="m5677,10176l6845,10176e" filled="f" stroked="t" strokeweight=".957298pt" strokecolor="#5B5B5B">
                <v:path arrowok="t"/>
              </v:shape>
            </v:group>
            <v:group style="position:absolute;left:6787;top:10174;width:1072;height:2" coordorigin="6787,10174" coordsize="1072,2">
              <v:shape style="position:absolute;left:6787;top:10174;width:1072;height:2" coordorigin="6787,10174" coordsize="1072,0" path="m6787,10174l7859,10174e" filled="f" stroked="t" strokeweight=".478649pt" strokecolor="#1C1C1C">
                <v:path arrowok="t"/>
              </v:shape>
            </v:group>
            <v:group style="position:absolute;left:7749;top:10172;width:1910;height:2" coordorigin="7749,10172" coordsize="1910,2">
              <v:shape style="position:absolute;left:7749;top:10172;width:1910;height:2" coordorigin="7749,10172" coordsize="1910,0" path="m7749,10172l9659,10172e" filled="f" stroked="t" strokeweight=".957298pt" strokecolor="#575757">
                <v:path arrowok="t"/>
              </v:shape>
            </v:group>
            <v:group style="position:absolute;left:9334;top:10174;width:656;height:2" coordorigin="9334,10174" coordsize="656,2">
              <v:shape style="position:absolute;left:9334;top:10174;width:656;height:2" coordorigin="9334,10174" coordsize="656,0" path="m9334,10174l9989,10174e" filled="f" stroked="t" strokeweight=".717973pt" strokecolor="#3F3F3F">
                <v:path arrowok="t"/>
              </v:shape>
            </v:group>
            <v:group style="position:absolute;left:9932;top:10167;width:1651;height:2" coordorigin="9932,10167" coordsize="1651,2">
              <v:shape style="position:absolute;left:9932;top:10167;width:1651;height:2" coordorigin="9932,10167" coordsize="1651,0" path="m9932,10167l11583,10167e" filled="f" stroked="t" strokeweight=".957298pt" strokecolor="#575757">
                <v:path arrowok="t"/>
              </v:shape>
            </v:group>
            <v:group style="position:absolute;left:11550;top:9920;width:2;height:494" coordorigin="11550,9920" coordsize="2,494">
              <v:shape style="position:absolute;left:11550;top:9920;width:2;height:494" coordorigin="11550,9920" coordsize="0,494" path="m11550,10414l11550,9920e" filled="f" stroked="t" strokeweight=".239324pt" strokecolor="#5B5B5B">
                <v:path arrowok="t"/>
              </v:shape>
            </v:group>
            <v:group style="position:absolute;left:330;top:10663;width:1412;height:2" coordorigin="330,10663" coordsize="1412,2">
              <v:shape style="position:absolute;left:330;top:10663;width:1412;height:2" coordorigin="330,10663" coordsize="1412,0" path="m330,10663l1742,10663e" filled="f" stroked="t" strokeweight=".957298pt" strokecolor="#575757">
                <v:path arrowok="t"/>
              </v:shape>
            </v:group>
            <v:group style="position:absolute;left:1685;top:10663;width:1173;height:2" coordorigin="1685,10663" coordsize="1173,2">
              <v:shape style="position:absolute;left:1685;top:10663;width:1173;height:2" coordorigin="1685,10663" coordsize="1173,0" path="m1685,10663l2858,10663e" filled="f" stroked="t" strokeweight=".478649pt" strokecolor="#2B2B2B">
                <v:path arrowok="t"/>
              </v:shape>
            </v:group>
            <v:group style="position:absolute;left:2345;top:10414;width:2;height:235" coordorigin="2345,10414" coordsize="2,235">
              <v:shape style="position:absolute;left:2345;top:10414;width:2;height:235" coordorigin="2345,10414" coordsize="0,235" path="m2345,10649l2345,10414e" filled="f" stroked="t" strokeweight=".239324pt" strokecolor="#000000">
                <v:path arrowok="t"/>
              </v:shape>
            </v:group>
            <v:group style="position:absolute;left:2767;top:10661;width:1891;height:2" coordorigin="2767,10661" coordsize="1891,2">
              <v:shape style="position:absolute;left:2767;top:10661;width:1891;height:2" coordorigin="2767,10661" coordsize="1891,0" path="m2767,10661l4657,10661e" filled="f" stroked="t" strokeweight=".957298pt" strokecolor="#606060">
                <v:path arrowok="t"/>
              </v:shape>
            </v:group>
            <v:group style="position:absolute;left:4600;top:10658;width:359;height:2" coordorigin="4600,10658" coordsize="359,2">
              <v:shape style="position:absolute;left:4600;top:10658;width:359;height:2" coordorigin="4600,10658" coordsize="359,0" path="m4600,10658l4959,10658e" filled="f" stroked="t" strokeweight=".478649pt" strokecolor="#232323">
                <v:path arrowok="t"/>
              </v:shape>
            </v:group>
            <v:group style="position:absolute;left:4901;top:10656;width:1943;height:2" coordorigin="4901,10656" coordsize="1943,2">
              <v:shape style="position:absolute;left:4901;top:10656;width:1943;height:2" coordorigin="4901,10656" coordsize="1943,0" path="m4901,10656l6845,10656e" filled="f" stroked="t" strokeweight=".957298pt" strokecolor="#575757">
                <v:path arrowok="t"/>
              </v:shape>
            </v:group>
            <v:group style="position:absolute;left:6787;top:10653;width:225;height:2" coordorigin="6787,10653" coordsize="225,2">
              <v:shape style="position:absolute;left:6787;top:10653;width:225;height:2" coordorigin="6787,10653" coordsize="225,0" path="m6787,10653l7012,10653e" filled="f" stroked="t" strokeweight=".478649pt" strokecolor="#1C1C1C">
                <v:path arrowok="t"/>
              </v:shape>
            </v:group>
            <v:group style="position:absolute;left:6955;top:10649;width:2216;height:2" coordorigin="6955,10649" coordsize="2216,2">
              <v:shape style="position:absolute;left:6955;top:10649;width:2216;height:2" coordorigin="6955,10649" coordsize="2216,0" path="m6955,10649l9171,10649e" filled="f" stroked="t" strokeweight=".717973pt" strokecolor="#484848">
                <v:path arrowok="t"/>
              </v:shape>
            </v:group>
            <v:group style="position:absolute;left:9113;top:10649;width:876;height:2" coordorigin="9113,10649" coordsize="876,2">
              <v:shape style="position:absolute;left:9113;top:10649;width:876;height:2" coordorigin="9113,10649" coordsize="876,0" path="m9113,10649l9989,10649e" filled="f" stroked="t" strokeweight=".478649pt" strokecolor="#1F1F1F">
                <v:path arrowok="t"/>
              </v:shape>
            </v:group>
            <v:group style="position:absolute;left:9817;top:10644;width:1307;height:2" coordorigin="9817,10644" coordsize="1307,2">
              <v:shape style="position:absolute;left:9817;top:10644;width:1307;height:2" coordorigin="9817,10644" coordsize="1307,0" path="m9817,10644l11124,10644e" filled="f" stroked="t" strokeweight=".957298pt" strokecolor="#545454">
                <v:path arrowok="t"/>
              </v:shape>
            </v:group>
            <v:group style="position:absolute;left:10894;top:10644;width:689;height:2" coordorigin="10894,10644" coordsize="689,2">
              <v:shape style="position:absolute;left:10894;top:10644;width:689;height:2" coordorigin="10894,10644" coordsize="689,0" path="m10894,10644l11583,10644e" filled="f" stroked="t" strokeweight=".478649pt" strokecolor="#3F3F3F">
                <v:path arrowok="t"/>
              </v:shape>
            </v:group>
            <v:group style="position:absolute;left:11550;top:10414;width:2;height:240" coordorigin="11550,10414" coordsize="2,240">
              <v:shape style="position:absolute;left:11550;top:10414;width:2;height:240" coordorigin="11550,10414" coordsize="0,240" path="m11550,10653l11550,10414e" filled="f" stroked="t" strokeweight=".239324pt" strokecolor="#232323">
                <v:path arrowok="t"/>
              </v:shape>
            </v:group>
            <v:group style="position:absolute;left:737;top:10884;width:4523;height:2" coordorigin="737,10884" coordsize="4523,2">
              <v:shape style="position:absolute;left:737;top:10884;width:4523;height:2" coordorigin="737,10884" coordsize="4523,0" path="m737,10884l5260,10884e" filled="f" stroked="t" strokeweight=".239324pt" strokecolor="#4F4F4F">
                <v:path arrowok="t"/>
              </v:shape>
            </v:group>
            <v:group style="position:absolute;left:2345;top:10644;width:2;height:273" coordorigin="2345,10644" coordsize="2,273">
              <v:shape style="position:absolute;left:2345;top:10644;width:2;height:273" coordorigin="2345,10644" coordsize="0,273" path="m2345,10917l2345,10644e" filled="f" stroked="t" strokeweight=".239324pt" strokecolor="#3F3F3F">
                <v:path arrowok="t"/>
              </v:shape>
            </v:group>
            <v:group style="position:absolute;left:5232;top:10912;width:474;height:2" coordorigin="5232,10912" coordsize="474,2">
              <v:shape style="position:absolute;left:5232;top:10912;width:474;height:2" coordorigin="5232,10912" coordsize="474,0" path="m5232,10912l5705,10912e" filled="f" stroked="t" strokeweight=".239324pt" strokecolor="#000000">
                <v:path arrowok="t"/>
              </v:shape>
            </v:group>
            <v:group style="position:absolute;left:5705;top:10912;width:2125;height:2" coordorigin="5705,10912" coordsize="2125,2">
              <v:shape style="position:absolute;left:5705;top:10912;width:2125;height:2" coordorigin="5705,10912" coordsize="2125,0" path="m5705,10912l7831,10912e" filled="f" stroked="t" strokeweight=".239324pt" strokecolor="#3F3F3F">
                <v:path arrowok="t"/>
              </v:shape>
            </v:group>
            <v:group style="position:absolute;left:7831;top:10912;width:531;height:2" coordorigin="7831,10912" coordsize="531,2">
              <v:shape style="position:absolute;left:7831;top:10912;width:531;height:2" coordorigin="7831,10912" coordsize="531,0" path="m7831,10912l8362,10912e" filled="f" stroked="t" strokeweight=".239324pt" strokecolor="#000000">
                <v:path arrowok="t"/>
              </v:shape>
            </v:group>
            <v:group style="position:absolute;left:8362;top:10912;width:2561;height:2" coordorigin="8362,10912" coordsize="2561,2">
              <v:shape style="position:absolute;left:8362;top:10912;width:2561;height:2" coordorigin="8362,10912" coordsize="2561,0" path="m8362,10912l10923,10912e" filled="f" stroked="t" strokeweight=".239324pt" strokecolor="#383838">
                <v:path arrowok="t"/>
              </v:shape>
            </v:group>
            <v:group style="position:absolute;left:10923;top:10912;width:632;height:2" coordorigin="10923,10912" coordsize="632,2">
              <v:shape style="position:absolute;left:10923;top:10912;width:632;height:2" coordorigin="10923,10912" coordsize="632,0" path="m10923,10912l11555,10912e" filled="f" stroked="t" strokeweight=".239324pt" strokecolor="#000000">
                <v:path arrowok="t"/>
              </v:shape>
            </v:group>
            <v:group style="position:absolute;left:11550;top:10634;width:2;height:283" coordorigin="11550,10634" coordsize="2,283">
              <v:shape style="position:absolute;left:11550;top:10634;width:2;height:283" coordorigin="11550,10634" coordsize="0,283" path="m11550,10917l11550,10634e" filled="f" stroked="t" strokeweight=".239324pt" strokecolor="#484848">
                <v:path arrowok="t"/>
              </v:shape>
            </v:group>
            <v:group style="position:absolute;left:321;top:11066;width:1402;height:2" coordorigin="321,11066" coordsize="1402,2">
              <v:shape style="position:absolute;left:321;top:11066;width:1402;height:2" coordorigin="321,11066" coordsize="1402,0" path="m321,11066l1723,11066e" filled="f" stroked="t" strokeweight=".239324pt" strokecolor="#777777">
                <v:path arrowok="t"/>
              </v:shape>
            </v:group>
            <v:group style="position:absolute;left:1704;top:11066;width:646;height:2" coordorigin="1704,11066" coordsize="646,2">
              <v:shape style="position:absolute;left:1704;top:11066;width:646;height:2" coordorigin="1704,11066" coordsize="646,0" path="m1704,11066l2350,11066e" filled="f" stroked="t" strokeweight=".239324pt" strokecolor="#606060">
                <v:path arrowok="t"/>
              </v:shape>
            </v:group>
            <v:group style="position:absolute;left:2345;top:10912;width:2;height:158" coordorigin="2345,10912" coordsize="2,158">
              <v:shape style="position:absolute;left:2345;top:10912;width:2;height:158" coordorigin="2345,10912" coordsize="0,158" path="m2345,11071l2345,10912e" filled="f" stroked="t" strokeweight=".239324pt" strokecolor="#000000">
                <v:path arrowok="t"/>
              </v:shape>
            </v:group>
            <v:group style="position:absolute;left:6323;top:11066;width:661;height:2" coordorigin="6323,11066" coordsize="661,2">
              <v:shape style="position:absolute;left:6323;top:11066;width:661;height:2" coordorigin="6323,11066" coordsize="661,0" path="m6323,11066l6983,11066e" filled="f" stroked="t" strokeweight=".239324pt" strokecolor="#000000">
                <v:path arrowok="t"/>
              </v:shape>
            </v:group>
            <v:group style="position:absolute;left:6983;top:11066;width:440;height:2" coordorigin="6983,11066" coordsize="440,2">
              <v:shape style="position:absolute;left:6983;top:11066;width:440;height:2" coordorigin="6983,11066" coordsize="440,0" path="m6983,11066l7424,11066e" filled="f" stroked="t" strokeweight=".239324pt" strokecolor="#5B5B5B">
                <v:path arrowok="t"/>
              </v:shape>
            </v:group>
            <v:group style="position:absolute;left:7417;top:10884;width:2;height:1553" coordorigin="7417,10884" coordsize="2,1553">
              <v:shape style="position:absolute;left:7417;top:10884;width:2;height:1553" coordorigin="7417,10884" coordsize="0,1553" path="m7417,12437l7417,10884e" filled="f" stroked="t" strokeweight=".957298pt" strokecolor="#484848">
                <v:path arrowok="t"/>
              </v:shape>
            </v:group>
            <v:group style="position:absolute;left:7376;top:11092;width:4207;height:2" coordorigin="7376,11092" coordsize="4207,2">
              <v:shape style="position:absolute;left:7376;top:11092;width:4207;height:2" coordorigin="7376,11092" coordsize="4207,0" path="m7376,11092l11583,11092e" filled="f" stroked="t" strokeweight=".478649pt" strokecolor="#4B4B4B">
                <v:path arrowok="t"/>
              </v:shape>
            </v:group>
            <v:group style="position:absolute;left:11550;top:10912;width:2;height:158" coordorigin="11550,10912" coordsize="2,158">
              <v:shape style="position:absolute;left:11550;top:10912;width:2;height:158" coordorigin="11550,10912" coordsize="0,158" path="m11550,11071l11550,10912e" filled="f" stroked="t" strokeweight=".239324pt" strokecolor="#000000">
                <v:path arrowok="t"/>
              </v:shape>
            </v:group>
            <v:group style="position:absolute;left:337;top:10385;width:2;height:892" coordorigin="337,10385" coordsize="2,892">
              <v:shape style="position:absolute;left:337;top:10385;width:2;height:892" coordorigin="337,10385" coordsize="0,892" path="m337,11277l337,10385e" filled="f" stroked="t" strokeweight=".957298pt" strokecolor="#676767">
                <v:path arrowok="t"/>
              </v:shape>
            </v:group>
            <v:group style="position:absolute;left:1139;top:11037;width:2;height:1199" coordorigin="1139,11037" coordsize="2,1199">
              <v:shape style="position:absolute;left:1139;top:11037;width:2;height:1199" coordorigin="1139,11037" coordsize="0,1199" path="m1139,12236l1139,11037e" filled="f" stroked="t" strokeweight=".957298pt" strokecolor="#4B4B4B">
                <v:path arrowok="t"/>
              </v:shape>
            </v:group>
            <v:group style="position:absolute;left:1716;top:10884;width:2;height:470" coordorigin="1716,10884" coordsize="2,470">
              <v:shape style="position:absolute;left:1716;top:10884;width:2;height:470" coordorigin="1716,10884" coordsize="0,470" path="m1716,11353l1716,10884e" filled="f" stroked="t" strokeweight=".957298pt" strokecolor="#5B5B5B">
                <v:path arrowok="t"/>
              </v:shape>
            </v:group>
            <v:group style="position:absolute;left:2376;top:11051;width:2;height:225" coordorigin="2376,11051" coordsize="2,225">
              <v:shape style="position:absolute;left:2376;top:11051;width:2;height:225" coordorigin="2376,11051" coordsize="0,225" path="m2376,11277l2376,11051e" filled="f" stroked="t" strokeweight=".239324pt" strokecolor="#8C8C8C">
                <v:path arrowok="t"/>
              </v:shape>
            </v:group>
            <v:group style="position:absolute;left:11550;top:11066;width:2;height:182" coordorigin="11550,11066" coordsize="2,182">
              <v:shape style="position:absolute;left:11550;top:11066;width:2;height:182" coordorigin="11550,11066" coordsize="0,182" path="m11550,11248l11550,11066e" filled="f" stroked="t" strokeweight=".239324pt" strokecolor="#4F4F4F">
                <v:path arrowok="t"/>
              </v:shape>
            </v:group>
            <v:group style="position:absolute;left:347;top:11219;width:2;height:4377" coordorigin="347,11219" coordsize="2,4377">
              <v:shape style="position:absolute;left:347;top:11219;width:2;height:4377" coordorigin="347,11219" coordsize="0,4377" path="m347,15597l347,11219e" filled="f" stroked="t" strokeweight=".717973pt" strokecolor="#4B4B4B">
                <v:path arrowok="t"/>
              </v:shape>
            </v:group>
            <v:group style="position:absolute;left:1718;top:11219;width:2;height:1520" coordorigin="1718,11219" coordsize="2,1520">
              <v:shape style="position:absolute;left:1718;top:11219;width:2;height:1520" coordorigin="1718,11219" coordsize="0,1520" path="m1718,12739l1718,11219e" filled="f" stroked="t" strokeweight=".957298pt" strokecolor="#3F3F3F">
                <v:path arrowok="t"/>
              </v:shape>
            </v:group>
            <v:group style="position:absolute;left:2345;top:11248;width:2;height:1812" coordorigin="2345,11248" coordsize="2,1812">
              <v:shape style="position:absolute;left:2345;top:11248;width:2;height:1812" coordorigin="2345,11248" coordsize="0,1812" path="m2345,13060l2345,11248e" filled="f" stroked="t" strokeweight=".239324pt" strokecolor="#000000">
                <v:path arrowok="t"/>
              </v:shape>
            </v:group>
            <v:group style="position:absolute;left:11550;top:11248;width:2;height:3620" coordorigin="11550,11248" coordsize="2,3620">
              <v:shape style="position:absolute;left:11550;top:11248;width:2;height:3620" coordorigin="11550,11248" coordsize="0,3620" path="m11550,14868l11550,11248e" filled="f" stroked="t" strokeweight=".239324pt" strokecolor="#000000">
                <v:path arrowok="t"/>
              </v:shape>
            </v:group>
            <v:group style="position:absolute;left:1144;top:12178;width:2;height:192" coordorigin="1144,12178" coordsize="2,192">
              <v:shape style="position:absolute;left:1144;top:12178;width:2;height:192" coordorigin="1144,12178" coordsize="0,192" path="m1144,12370l1144,12178e" filled="f" stroked="t" strokeweight=".478649pt" strokecolor="#1F1F1F">
                <v:path arrowok="t"/>
              </v:shape>
            </v:group>
            <v:group style="position:absolute;left:1144;top:12312;width:2;height:388" coordorigin="1144,12312" coordsize="2,388">
              <v:shape style="position:absolute;left:1144;top:12312;width:2;height:388" coordorigin="1144,12312" coordsize="0,388" path="m1144,12701l1144,12312e" filled="f" stroked="t" strokeweight=".478649pt" strokecolor="#0C0C0C">
                <v:path arrowok="t"/>
              </v:shape>
            </v:group>
            <v:group style="position:absolute;left:7424;top:12375;width:2;height:326" coordorigin="7424,12375" coordsize="2,326">
              <v:shape style="position:absolute;left:7424;top:12375;width:2;height:326" coordorigin="7424,12375" coordsize="0,326" path="m7424,12701l7424,12375e" filled="f" stroked="t" strokeweight=".478649pt" strokecolor="#232323">
                <v:path arrowok="t"/>
              </v:shape>
            </v:group>
            <v:group style="position:absolute;left:1149;top:12643;width:2;height:446" coordorigin="1149,12643" coordsize="2,446">
              <v:shape style="position:absolute;left:1149;top:12643;width:2;height:446" coordorigin="1149,12643" coordsize="0,446" path="m1149,13089l1149,12643e" filled="f" stroked="t" strokeweight=".717973pt" strokecolor="#3F3F3F">
                <v:path arrowok="t"/>
              </v:shape>
            </v:group>
            <v:group style="position:absolute;left:1728;top:11622;width:2;height:2565" coordorigin="1728,11622" coordsize="2,2565">
              <v:shape style="position:absolute;left:1728;top:11622;width:2;height:2565" coordorigin="1728,11622" coordsize="0,2565" path="m1728,14187l1728,11622e" filled="f" stroked="t" strokeweight=".717973pt" strokecolor="#3F3F3F">
                <v:path arrowok="t"/>
              </v:shape>
            </v:group>
            <v:group style="position:absolute;left:7429;top:12643;width:2;height:446" coordorigin="7429,12643" coordsize="2,446">
              <v:shape style="position:absolute;left:7429;top:12643;width:2;height:446" coordorigin="7429,12643" coordsize="0,446" path="m7429,13089l7429,12643e" filled="f" stroked="t" strokeweight=".717973pt" strokecolor="#3F3F3F">
                <v:path arrowok="t"/>
              </v:shape>
            </v:group>
            <v:group style="position:absolute;left:340;top:13204;width:886;height:2" coordorigin="340,13204" coordsize="886,2">
              <v:shape style="position:absolute;left:340;top:13204;width:886;height:2" coordorigin="340,13204" coordsize="886,0" path="m340,13204l1225,13204e" filled="f" stroked="t" strokeweight=".957298pt" strokecolor="#646464">
                <v:path arrowok="t"/>
              </v:shape>
            </v:group>
            <v:group style="position:absolute;left:1096;top:13204;width:1283;height:2" coordorigin="1096,13204" coordsize="1283,2">
              <v:shape style="position:absolute;left:1096;top:13204;width:1283;height:2" coordorigin="1096,13204" coordsize="1283,0" path="m1096,13204l2379,13204e" filled="f" stroked="t" strokeweight=".478649pt" strokecolor="#3F3F3F">
                <v:path arrowok="t"/>
              </v:shape>
            </v:group>
            <v:group style="position:absolute;left:2345;top:13060;width:2;height:264" coordorigin="2345,13060" coordsize="2,264">
              <v:shape style="position:absolute;left:2345;top:13060;width:2;height:264" coordorigin="2345,13060" coordsize="0,264" path="m2345,13324l2345,13060e" filled="f" stroked="t" strokeweight=".239324pt" strokecolor="#606060">
                <v:path arrowok="t"/>
              </v:shape>
            </v:group>
            <v:group style="position:absolute;left:2345;top:13324;width:2;height:2234" coordorigin="2345,13324" coordsize="2,2234">
              <v:shape style="position:absolute;left:2345;top:13324;width:2;height:2234" coordorigin="2345,13324" coordsize="0,2234" path="m2345,15558l2345,13324e" filled="f" stroked="t" strokeweight=".239324pt" strokecolor="#000000">
                <v:path arrowok="t"/>
              </v:shape>
            </v:group>
            <v:group style="position:absolute;left:1146;top:12888;width:2;height:849" coordorigin="1146,12888" coordsize="2,849">
              <v:shape style="position:absolute;left:1146;top:12888;width:2;height:849" coordorigin="1146,12888" coordsize="0,849" path="m1146,13736l1146,12888e" filled="f" stroked="t" strokeweight=".957298pt" strokecolor="#5B5B5B">
                <v:path arrowok="t"/>
              </v:shape>
            </v:group>
            <v:group style="position:absolute;left:7426;top:12811;width:2;height:1074" coordorigin="7426,12811" coordsize="2,1074">
              <v:shape style="position:absolute;left:7426;top:12811;width:2;height:1074" coordorigin="7426,12811" coordsize="0,1074" path="m7426,13885l7426,12811e" filled="f" stroked="t" strokeweight=".957298pt" strokecolor="#545454">
                <v:path arrowok="t"/>
              </v:shape>
            </v:group>
            <v:group style="position:absolute;left:349;top:13501;width:2;height:465" coordorigin="349,13501" coordsize="2,465">
              <v:shape style="position:absolute;left:349;top:13501;width:2;height:465" coordorigin="349,13501" coordsize="0,465" path="m349,13966l349,13501e" filled="f" stroked="t" strokeweight=".957298pt" strokecolor="#676767">
                <v:path arrowok="t"/>
              </v:shape>
            </v:group>
            <v:group style="position:absolute;left:1151;top:13679;width:2;height:633" coordorigin="1151,13679" coordsize="2,633">
              <v:shape style="position:absolute;left:1151;top:13679;width:2;height:633" coordorigin="1151,13679" coordsize="0,633" path="m1151,14312l1151,13679e" filled="f" stroked="t" strokeweight=".478649pt" strokecolor="#343434">
                <v:path arrowok="t"/>
              </v:shape>
            </v:group>
            <v:group style="position:absolute;left:7429;top:13827;width:2;height:484" coordorigin="7429,13827" coordsize="2,484">
              <v:shape style="position:absolute;left:7429;top:13827;width:2;height:484" coordorigin="7429,13827" coordsize="0,484" path="m7429,14312l7429,13827e" filled="f" stroked="t" strokeweight=".478649pt" strokecolor="#232323">
                <v:path arrowok="t"/>
              </v:shape>
            </v:group>
            <v:group style="position:absolute;left:354;top:13990;width:2;height:666" coordorigin="354,13990" coordsize="2,666">
              <v:shape style="position:absolute;left:354;top:13990;width:2;height:666" coordorigin="354,13990" coordsize="0,666" path="m354,14657l354,13990e" filled="f" stroked="t" strokeweight=".478649pt" strokecolor="#2B2B2B">
                <v:path arrowok="t"/>
              </v:shape>
            </v:group>
            <v:group style="position:absolute;left:1733;top:14129;width:2;height:767" coordorigin="1733,14129" coordsize="2,767">
              <v:shape style="position:absolute;left:1733;top:14129;width:2;height:767" coordorigin="1733,14129" coordsize="0,767" path="m1733,14897l1733,14129e" filled="f" stroked="t" strokeweight=".478649pt" strokecolor="#131313">
                <v:path arrowok="t"/>
              </v:shape>
            </v:group>
            <v:group style="position:absolute;left:1154;top:14254;width:2;height:1333" coordorigin="1154,14254" coordsize="2,1333">
              <v:shape style="position:absolute;left:1154;top:14254;width:2;height:1333" coordorigin="1154,14254" coordsize="0,1333" path="m1154,15587l1154,14254e" filled="f" stroked="t" strokeweight=".957298pt" strokecolor="#4B4B4B">
                <v:path arrowok="t"/>
              </v:shape>
            </v:group>
            <v:group style="position:absolute;left:7433;top:14254;width:2;height:1314" coordorigin="7433,14254" coordsize="2,1314">
              <v:shape style="position:absolute;left:7433;top:14254;width:2;height:1314" coordorigin="7433,14254" coordsize="0,1314" path="m7433,15568l7433,14254e" filled="f" stroked="t" strokeweight=".957298pt" strokecolor="#3F3F3F">
                <v:path arrowok="t"/>
              </v:shape>
            </v:group>
            <v:group style="position:absolute;left:354;top:14599;width:2;height:997" coordorigin="354,14599" coordsize="2,997">
              <v:shape style="position:absolute;left:354;top:14599;width:2;height:997" coordorigin="354,14599" coordsize="0,997" path="m354,15597l354,14599e" filled="f" stroked="t" strokeweight=".478649pt" strokecolor="#4B4B4B">
                <v:path arrowok="t"/>
              </v:shape>
            </v:group>
            <v:group style="position:absolute;left:349;top:15580;width:1402;height:2" coordorigin="349,15580" coordsize="1402,2">
              <v:shape style="position:absolute;left:349;top:15580;width:1402;height:2" coordorigin="349,15580" coordsize="1402,0" path="m349,15580l1752,15580e" filled="f" stroked="t" strokeweight=".478649pt" strokecolor="#575757">
                <v:path arrowok="t"/>
              </v:shape>
            </v:group>
            <v:group style="position:absolute;left:347;top:15580;width:19;height:2" coordorigin="347,15580" coordsize="19,2">
              <v:shape style="position:absolute;left:347;top:15580;width:19;height:2" coordorigin="347,15580" coordsize="19,0" path="m347,15580l366,15580e" filled="f" stroked="t" strokeweight=".71918pt" strokecolor="#646464">
                <v:path arrowok="t"/>
              </v:shape>
            </v:group>
            <v:group style="position:absolute;left:1728;top:15582;width:19;height:2" coordorigin="1728,15582" coordsize="19,2">
              <v:shape style="position:absolute;left:1728;top:15582;width:19;height:2" coordorigin="1728,15582" coordsize="19,0" path="m1728,15582l1747,15582e" filled="f" stroked="t" strokeweight=".957298pt" strokecolor="#484848">
                <v:path arrowok="t"/>
              </v:shape>
            </v:group>
            <v:group style="position:absolute;left:1675;top:15582;width:704;height:2" coordorigin="1675,15582" coordsize="704,2">
              <v:shape style="position:absolute;left:1675;top:15582;width:704;height:2" coordorigin="1675,15582" coordsize="704,0" path="m1675,15582l2379,15582e" filled="f" stroked="t" strokeweight=".478649pt" strokecolor="#383838">
                <v:path arrowok="t"/>
              </v:shape>
            </v:group>
            <v:group style="position:absolute;left:4116;top:15575;width:4700;height:2" coordorigin="4116,15575" coordsize="4700,2">
              <v:shape style="position:absolute;left:4116;top:15575;width:4700;height:2" coordorigin="4116,15575" coordsize="4700,0" path="m4116,15575l8817,15575e" filled="f" stroked="t" strokeweight=".717973pt" strokecolor="#4F4F4F">
                <v:path arrowok="t"/>
              </v:shape>
            </v:group>
            <v:group style="position:absolute;left:2762;top:15580;width:1221;height:2" coordorigin="2762,15580" coordsize="1221,2">
              <v:shape style="position:absolute;left:2762;top:15580;width:1221;height:2" coordorigin="2762,15580" coordsize="1221,0" path="m2762,15580l3982,15580e" filled="f" stroked="t" strokeweight="1.196622pt" strokecolor="#646464">
                <v:path arrowok="t"/>
              </v:shape>
            </v:group>
            <v:group style="position:absolute;left:2317;top:15577;width:6500;height:2" coordorigin="2317,15577" coordsize="6500,2">
              <v:shape style="position:absolute;left:2317;top:15577;width:6500;height:2" coordorigin="2317,15577" coordsize="6500,0" path="m2317,15577l8817,15577e" filled="f" stroked="t" strokeweight=".717973pt" strokecolor="#4F4F4F">
                <v:path arrowok="t"/>
              </v:shape>
            </v:group>
            <v:group style="position:absolute;left:9113;top:15558;width:876;height:2" coordorigin="9113,15558" coordsize="876,2">
              <v:shape style="position:absolute;left:9113;top:15558;width:876;height:2" coordorigin="9113,15558" coordsize="876,0" path="m9113,15558l9989,15558e" filled="f" stroked="t" strokeweight=".478649pt" strokecolor="#1F1F1F">
                <v:path arrowok="t"/>
              </v:shape>
            </v:group>
            <v:group style="position:absolute;left:5677;top:15561;width:5959;height:2" coordorigin="5677,15561" coordsize="5959,2">
              <v:shape style="position:absolute;left:5677;top:15561;width:5959;height:2" coordorigin="5677,15561" coordsize="5959,0" path="m5677,15561l11636,15561e" filled="f" stroked="t" strokeweight=".717973pt" strokecolor="#4F4F4F">
                <v:path arrowok="t"/>
              </v:shape>
            </v:group>
            <v:group style="position:absolute;left:11550;top:14868;width:2;height:695" coordorigin="11550,14868" coordsize="2,695">
              <v:shape style="position:absolute;left:11550;top:14868;width:2;height:695" coordorigin="11550,14868" coordsize="0,695" path="m11550,15563l11550,14868e" filled="f" stroked="t" strokeweight=".239324pt" strokecolor="#4B4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80"/>
          <w:position w:val="-2"/>
        </w:rPr>
        <w:t>"@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D2D2D"/>
          <w:spacing w:val="0"/>
          <w:w w:val="54"/>
          <w:position w:val="1"/>
        </w:rPr>
        <w:t>::r: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125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24"/>
          <w:szCs w:val="24"/>
          <w:color w:val="545456"/>
          <w:w w:val="72"/>
          <w:b/>
          <w:bCs/>
        </w:rPr>
        <w:t>ltf</w:t>
      </w:r>
      <w:r>
        <w:rPr>
          <w:rFonts w:ascii="Arial" w:hAnsi="Arial" w:cs="Arial" w:eastAsia="Arial"/>
          <w:sz w:val="24"/>
          <w:szCs w:val="24"/>
          <w:color w:val="545456"/>
          <w:spacing w:val="-7"/>
          <w:w w:val="73"/>
          <w:b/>
          <w:bCs/>
        </w:rPr>
        <w:t>a</w:t>
      </w:r>
      <w:r>
        <w:rPr>
          <w:rFonts w:ascii="Arial" w:hAnsi="Arial" w:cs="Arial" w:eastAsia="Arial"/>
          <w:sz w:val="24"/>
          <w:szCs w:val="24"/>
          <w:color w:val="2D2D2D"/>
          <w:spacing w:val="-19"/>
          <w:w w:val="86"/>
          <w:b/>
          <w:bCs/>
        </w:rPr>
        <w:t>i</w:t>
      </w:r>
      <w:r>
        <w:rPr>
          <w:rFonts w:ascii="Arial" w:hAnsi="Arial" w:cs="Arial" w:eastAsia="Arial"/>
          <w:sz w:val="24"/>
          <w:szCs w:val="24"/>
          <w:color w:val="545456"/>
          <w:spacing w:val="0"/>
          <w:w w:val="278"/>
          <w:b/>
          <w:bCs/>
        </w:rPr>
        <w:t>_tt</w:t>
      </w:r>
      <w:r>
        <w:rPr>
          <w:rFonts w:ascii="Arial" w:hAnsi="Arial" w:cs="Arial" w:eastAsia="Arial"/>
          <w:sz w:val="24"/>
          <w:szCs w:val="24"/>
          <w:color w:val="545456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52"/>
          <w:szCs w:val="52"/>
          <w:color w:val="707593"/>
          <w:spacing w:val="-73"/>
          <w:w w:val="244"/>
          <w:position w:val="-27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9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-1"/>
          <w:w w:val="8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84"/>
        </w:rPr>
        <w:t>Arrw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3" w:lineRule="exact"/>
        <w:ind w:left="62" w:right="-20"/>
        <w:jc w:val="left"/>
        <w:tabs>
          <w:tab w:pos="520" w:val="left"/>
          <w:tab w:pos="8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57"/>
          <w:position w:val="-1"/>
        </w:rPr>
        <w:t>..ı;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7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30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88"/>
          <w:i/>
          <w:position w:val="-1"/>
        </w:rPr>
        <w:t>1</w:t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2"/>
          <w:szCs w:val="12"/>
          <w:color w:val="747574"/>
          <w:spacing w:val="0"/>
          <w:w w:val="188"/>
          <w:position w:val="-1"/>
        </w:rPr>
        <w:t>./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62.45047pt;margin-top:-2.332233pt;width:.1pt;height:7.404053pt;mso-position-horizontal-relative:page;mso-position-vertical-relative:paragraph;z-index:-13565" coordorigin="9249,-47" coordsize="2,148">
            <v:shape style="position:absolute;left:9249;top:-47;width:2;height:148" coordorigin="9249,-47" coordsize="0,148" path="m9249,101l9249,-47e" filled="f" stroked="t" strokeweight="1.32375pt" strokecolor="#EDEDED">
              <v:path arrowok="t"/>
            </v:shape>
          </v:group>
          <w10:wrap type="none"/>
        </w:pict>
      </w:r>
      <w:r>
        <w:rPr/>
        <w:pict>
          <v:group style="position:absolute;margin-left:495.37439pt;margin-top:-1.055164pt;width:.1pt;height:10.096436pt;mso-position-horizontal-relative:page;mso-position-vertical-relative:paragraph;z-index:-13564" coordorigin="9907,-21" coordsize="2,202">
            <v:shape style="position:absolute;left:9907;top:-21;width:2;height:202" coordorigin="9907,-21" coordsize="0,202" path="m9907,181l9907,-21e" filled="f" stroked="t" strokeweight="3.02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747574"/>
          <w:w w:val="109"/>
          <w:position w:val="7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747574"/>
          <w:spacing w:val="-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15"/>
          <w:w w:val="89"/>
          <w:position w:val="7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747574"/>
          <w:spacing w:val="0"/>
          <w:w w:val="298"/>
          <w:position w:val="7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747574"/>
          <w:spacing w:val="0"/>
          <w:w w:val="100"/>
          <w:position w:val="7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747574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-2"/>
          <w:w w:val="55"/>
          <w:position w:val="0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59"/>
          <w:w w:val="103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55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14"/>
          <w:w w:val="77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50"/>
          <w:position w:val="0"/>
        </w:rPr>
        <w:t>..,.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52"/>
          <w:position w:val="0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00"/>
          <w:cols w:num="5" w:equalWidth="0">
            <w:col w:w="465" w:space="2317"/>
            <w:col w:w="1427" w:space="105"/>
            <w:col w:w="521" w:space="145"/>
            <w:col w:w="427" w:space="3589"/>
            <w:col w:w="2524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25" w:right="411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.089439pt;margin-top:-14.539921pt;width:29.040001pt;height:44pt;mso-position-horizontal-relative:page;mso-position-vertical-relative:paragraph;z-index:-1355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63636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167" w:lineRule="exact"/>
        <w:ind w:left="3633" w:right="42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5"/>
        </w:rPr>
        <w:t>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61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3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-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7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2"/>
          <w:position w:val="-5"/>
        </w:rPr>
        <w:t>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60" w:bottom="280" w:left="560" w:right="320"/>
        </w:sectPr>
      </w:pPr>
      <w:rPr/>
    </w:p>
    <w:p>
      <w:pPr>
        <w:spacing w:before="0" w:after="0" w:line="143" w:lineRule="exact"/>
        <w:ind w:left="833" w:right="238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9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8" w:lineRule="exact"/>
        <w:ind w:left="564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3" w:after="0" w:line="23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2"/>
        </w:rPr>
        <w:t>ub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  <w:cols w:num="2" w:equalWidth="0">
            <w:col w:w="1609" w:space="1574"/>
            <w:col w:w="7857"/>
          </w:cols>
        </w:sectPr>
      </w:pPr>
      <w:rPr/>
    </w:p>
    <w:p>
      <w:pPr>
        <w:spacing w:before="0" w:after="0" w:line="265" w:lineRule="exact"/>
        <w:ind w:left="641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484848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100"/>
          <w:position w:val="0"/>
        </w:rPr>
        <w:t>GIN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3" w:right="-20"/>
        <w:jc w:val="left"/>
        <w:tabs>
          <w:tab w:pos="1480" w:val="left"/>
          <w:tab w:pos="2980" w:val="left"/>
          <w:tab w:pos="530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0502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0</w:t>
      </w:r>
      <w:r>
        <w:rPr>
          <w:rFonts w:ascii="Arial" w:hAnsi="Arial" w:cs="Arial" w:eastAsia="Arial"/>
          <w:sz w:val="26"/>
          <w:szCs w:val="26"/>
          <w:color w:val="363636"/>
          <w:spacing w:val="-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jBildirim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lBi!dirim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2.55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05337430220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47" w:right="-20"/>
        <w:jc w:val="left"/>
        <w:tabs>
          <w:tab w:pos="1480" w:val="left"/>
          <w:tab w:pos="3040" w:val="left"/>
          <w:tab w:pos="4360" w:val="left"/>
          <w:tab w:pos="5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3"/>
          <w:w w:val="14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1"/>
        </w:rPr>
        <w:t>ı4.0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3080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9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Kemalp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yaka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47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Öte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1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1"/>
        </w:rPr>
        <w:t>ema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lpaşa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24" w:lineRule="auto"/>
        <w:ind w:left="147" w:right="1643"/>
        <w:jc w:val="left"/>
        <w:tabs>
          <w:tab w:pos="1480" w:val="left"/>
          <w:tab w:pos="348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8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10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:Dikkatsizli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41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  <w:position w:val="2"/>
        </w:rPr>
        <w:t>Yapmı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7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5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3481" w:right="462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070816pt;margin-top:1.629504pt;width:84.00984pt;height:26pt;mso-position-horizontal-relative:page;mso-position-vertical-relative:paragraph;z-index:-1355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60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6363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BetonarıneKagi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3" w:lineRule="auto"/>
        <w:ind w:left="133" w:right="1169" w:firstLine="6405"/>
        <w:jc w:val="left"/>
        <w:tabs>
          <w:tab w:pos="210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13.05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rtana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58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Erta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KOYUNCU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0"/>
          <w:w w:val="41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Kirac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0"/>
          <w:position w:val="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7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Adeııı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ÜNAL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122" w:right="-20"/>
        <w:jc w:val="left"/>
        <w:tabs>
          <w:tab w:pos="458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3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3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0"/>
          <w:w w:val="1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ı3.01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33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0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"/>
          <w:w w:val="9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47" w:right="-20"/>
        <w:jc w:val="left"/>
        <w:tabs>
          <w:tab w:pos="454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9"/>
          <w:w w:val="9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4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1"/>
        </w:rPr>
        <w:t>lektr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ACAFAF"/>
          <w:spacing w:val="0"/>
          <w:w w:val="4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-1"/>
        </w:rPr>
        <w:t>Geliş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565" w:right="-20"/>
        <w:jc w:val="left"/>
        <w:tabs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5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7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4"/>
        </w:rPr>
        <w:t>iy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ı-Jandarma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074" w:right="-20"/>
        <w:jc w:val="left"/>
        <w:tabs>
          <w:tab w:pos="3480" w:val="left"/>
          <w:tab w:pos="4540" w:val="left"/>
          <w:tab w:pos="6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0"/>
          <w:w w:val="9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2</w:t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7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7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4" w:after="0" w:line="208" w:lineRule="exact"/>
        <w:ind w:left="2074" w:right="2379" w:firstLine="-1645"/>
        <w:jc w:val="left"/>
        <w:tabs>
          <w:tab w:pos="452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2"/>
        </w:rPr>
        <w:t>riımcı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3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3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  <w:position w:val="0"/>
        </w:rPr>
        <w:t>!Ara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2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26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2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2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6"/>
        </w:rPr>
        <w:t>Eki]&gt;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Adı-S_oyadı: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6" w:lineRule="exact"/>
        <w:ind w:left="138" w:right="2412" w:firstLine="-5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Varigı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4559" w:right="372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1" w:lineRule="exact"/>
        <w:ind w:left="133" w:right="-20"/>
        <w:jc w:val="left"/>
        <w:tabs>
          <w:tab w:pos="2400" w:val="left"/>
          <w:tab w:pos="4520" w:val="left"/>
          <w:tab w:pos="6380" w:val="left"/>
          <w:tab w:pos="7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  <w:position w:val="-2"/>
        </w:rPr>
        <w:t>SôndUnn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0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36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36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9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41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4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93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2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634" w:right="-20"/>
        <w:jc w:val="left"/>
        <w:tabs>
          <w:tab w:pos="6380" w:val="left"/>
          <w:tab w:pos="79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0.2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B5B5D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0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4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tarlası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</w:sectPr>
      </w:pPr>
      <w:rPr/>
    </w:p>
    <w:p>
      <w:pPr>
        <w:spacing w:before="0" w:after="0" w:line="240" w:lineRule="auto"/>
        <w:ind w:left="13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9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ndUrme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tarlası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yanındaki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-1"/>
        </w:rPr>
        <w:t>göıiilmü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  <w:cols w:num="2" w:equalWidth="0">
            <w:col w:w="1814" w:space="408"/>
            <w:col w:w="8818"/>
          </w:cols>
        </w:sectPr>
      </w:pPr>
      <w:rPr/>
    </w:p>
    <w:p>
      <w:pPr>
        <w:spacing w:before="5" w:after="0" w:line="240" w:lineRule="auto"/>
        <w:ind w:left="138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soruşturmadakimliği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söndüıiilmede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0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1ıttışmıınası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5" w:right="-20"/>
        <w:jc w:val="left"/>
        <w:tabs>
          <w:tab w:pos="210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ISigortalı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5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1"/>
        </w:rPr>
        <w:t>Gere_ç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Kay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375" w:right="96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3"/>
          <w:w w:val="100"/>
          <w:position w:val="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ildi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2"/>
          <w:position w:val="0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33" w:right="-20"/>
        <w:jc w:val="left"/>
        <w:tabs>
          <w:tab w:pos="2040" w:val="left"/>
          <w:tab w:pos="5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66"/>
        </w:rPr>
        <w:t>I::.K.ıbi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6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9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lsaati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.26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21" w:right="-20"/>
        <w:jc w:val="left"/>
        <w:tabs>
          <w:tab w:pos="1020" w:val="left"/>
          <w:tab w:pos="8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7"/>
        </w:rPr>
        <w:t>Öli.l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3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1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93"/>
        </w:rPr>
        <w:t>eına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lpaşa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56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56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-20"/>
          <w:w w:val="15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8" w:lineRule="exact"/>
        <w:ind w:left="2199" w:right="-20"/>
        <w:jc w:val="left"/>
        <w:tabs>
          <w:tab w:pos="4640" w:val="left"/>
          <w:tab w:pos="84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7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9"/>
          <w:w w:val="5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57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29"/>
          <w:w w:val="57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7"/>
          <w:position w:val="-1"/>
        </w:rPr>
        <w:t>Mayı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7"/>
          <w:position w:val="-1"/>
        </w:rPr>
        <w:t>s</w:t>
      </w:r>
      <w:r>
        <w:rPr>
          <w:rFonts w:ascii="Arial" w:hAnsi="Arial" w:cs="Arial" w:eastAsia="Arial"/>
          <w:sz w:val="25"/>
          <w:szCs w:val="25"/>
          <w:color w:val="363636"/>
          <w:spacing w:val="4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7"/>
          <w:b/>
          <w:bCs/>
          <w:position w:val="-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4853" w:right="522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164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B5B5D"/>
          <w:spacing w:val="0"/>
          <w:w w:val="95"/>
          <w:i/>
        </w:rPr>
        <w:t>1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95"/>
          <w:i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49"/>
          <w:w w:val="95"/>
          <w:i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95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2" w:lineRule="exact"/>
        <w:ind w:left="147" w:right="-20"/>
        <w:jc w:val="left"/>
        <w:tabs>
          <w:tab w:pos="8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6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25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3"/>
          <w:position w:val="-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</w:sectPr>
      </w:pPr>
      <w:rPr/>
    </w:p>
    <w:p>
      <w:pPr>
        <w:spacing w:before="0" w:after="0" w:line="982" w:lineRule="exact"/>
        <w:ind w:left="2351" w:right="-219"/>
        <w:jc w:val="left"/>
        <w:rPr>
          <w:rFonts w:ascii="Arial" w:hAnsi="Arial" w:cs="Arial" w:eastAsia="Arial"/>
          <w:sz w:val="100"/>
          <w:szCs w:val="100"/>
        </w:rPr>
      </w:pPr>
      <w:rPr/>
      <w:r>
        <w:rPr>
          <w:rFonts w:ascii="Arial" w:hAnsi="Arial" w:cs="Arial" w:eastAsia="Arial"/>
          <w:sz w:val="119"/>
          <w:szCs w:val="119"/>
          <w:color w:val="3F4677"/>
          <w:spacing w:val="0"/>
          <w:w w:val="52"/>
          <w:position w:val="-18"/>
        </w:rPr>
        <w:t>u</w:t>
      </w:r>
      <w:r>
        <w:rPr>
          <w:rFonts w:ascii="Arial" w:hAnsi="Arial" w:cs="Arial" w:eastAsia="Arial"/>
          <w:sz w:val="119"/>
          <w:szCs w:val="119"/>
          <w:color w:val="3F4677"/>
          <w:spacing w:val="0"/>
          <w:w w:val="52"/>
          <w:position w:val="-18"/>
        </w:rPr>
        <w:t> </w:t>
      </w:r>
      <w:r>
        <w:rPr>
          <w:rFonts w:ascii="Arial" w:hAnsi="Arial" w:cs="Arial" w:eastAsia="Arial"/>
          <w:sz w:val="119"/>
          <w:szCs w:val="119"/>
          <w:color w:val="3F4677"/>
          <w:spacing w:val="15"/>
          <w:w w:val="52"/>
          <w:position w:val="-18"/>
        </w:rPr>
        <w:t> </w:t>
      </w:r>
      <w:r>
        <w:rPr>
          <w:rFonts w:ascii="Arial" w:hAnsi="Arial" w:cs="Arial" w:eastAsia="Arial"/>
          <w:sz w:val="100"/>
          <w:szCs w:val="100"/>
          <w:color w:val="3F4677"/>
          <w:spacing w:val="0"/>
          <w:w w:val="67"/>
          <w:position w:val="-18"/>
        </w:rPr>
        <w:t>tu</w:t>
      </w:r>
      <w:r>
        <w:rPr>
          <w:rFonts w:ascii="Arial" w:hAnsi="Arial" w:cs="Arial" w:eastAsia="Arial"/>
          <w:sz w:val="100"/>
          <w:szCs w:val="100"/>
          <w:color w:val="484848"/>
          <w:spacing w:val="0"/>
          <w:w w:val="32"/>
          <w:position w:val="-18"/>
        </w:rPr>
        <w:t>LU</w:t>
      </w:r>
      <w:r>
        <w:rPr>
          <w:rFonts w:ascii="Arial" w:hAnsi="Arial" w:cs="Arial" w:eastAsia="Arial"/>
          <w:sz w:val="100"/>
          <w:szCs w:val="100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tabs>
          <w:tab w:pos="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dem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52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84"/>
          <w:szCs w:val="84"/>
          <w:color w:val="5B5B5D"/>
          <w:spacing w:val="0"/>
          <w:w w:val="65"/>
          <w:position w:val="-26"/>
        </w:rPr>
        <w:t>B</w:t>
      </w:r>
      <w:r>
        <w:rPr>
          <w:rFonts w:ascii="Times New Roman" w:hAnsi="Times New Roman" w:cs="Times New Roman" w:eastAsia="Times New Roman"/>
          <w:sz w:val="84"/>
          <w:szCs w:val="84"/>
          <w:color w:val="5B5B5D"/>
          <w:spacing w:val="0"/>
          <w:w w:val="65"/>
          <w:position w:val="-26"/>
        </w:rPr>
        <w:t> </w:t>
      </w:r>
      <w:r>
        <w:rPr>
          <w:rFonts w:ascii="Times New Roman" w:hAnsi="Times New Roman" w:cs="Times New Roman" w:eastAsia="Times New Roman"/>
          <w:sz w:val="84"/>
          <w:szCs w:val="84"/>
          <w:color w:val="5B5B5D"/>
          <w:spacing w:val="4"/>
          <w:w w:val="65"/>
          <w:position w:val="-26"/>
        </w:rPr>
        <w:t> </w:t>
      </w:r>
      <w:r>
        <w:rPr>
          <w:rFonts w:ascii="Times New Roman" w:hAnsi="Times New Roman" w:cs="Times New Roman" w:eastAsia="Times New Roman"/>
          <w:sz w:val="84"/>
          <w:szCs w:val="84"/>
          <w:color w:val="5B5B5D"/>
          <w:spacing w:val="0"/>
          <w:w w:val="65"/>
          <w:position w:val="-26"/>
        </w:rPr>
        <w:t>.1ftı</w:t>
      </w:r>
      <w:r>
        <w:rPr>
          <w:rFonts w:ascii="Times New Roman" w:hAnsi="Times New Roman" w:cs="Times New Roman" w:eastAsia="Times New Roman"/>
          <w:sz w:val="84"/>
          <w:szCs w:val="84"/>
          <w:color w:val="5B5B5D"/>
          <w:spacing w:val="0"/>
          <w:w w:val="65"/>
          <w:position w:val="-26"/>
        </w:rPr>
        <w:t> </w:t>
      </w:r>
      <w:r>
        <w:rPr>
          <w:rFonts w:ascii="Times New Roman" w:hAnsi="Times New Roman" w:cs="Times New Roman" w:eastAsia="Times New Roman"/>
          <w:sz w:val="84"/>
          <w:szCs w:val="84"/>
          <w:color w:val="5B5B5D"/>
          <w:spacing w:val="3"/>
          <w:w w:val="65"/>
          <w:position w:val="-26"/>
        </w:rPr>
        <w:t> </w:t>
      </w:r>
      <w:r>
        <w:rPr>
          <w:rFonts w:ascii="Arial" w:hAnsi="Arial" w:cs="Arial" w:eastAsia="Arial"/>
          <w:sz w:val="27"/>
          <w:szCs w:val="27"/>
          <w:color w:val="9A9A9A"/>
          <w:spacing w:val="0"/>
          <w:w w:val="160"/>
          <w:position w:val="-14"/>
        </w:rPr>
        <w:t>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  <w:cols w:num="3" w:equalWidth="0">
            <w:col w:w="4030" w:space="683"/>
            <w:col w:w="909" w:space="2358"/>
            <w:col w:w="3060"/>
          </w:cols>
        </w:sectPr>
      </w:pPr>
      <w:rPr/>
    </w:p>
    <w:p>
      <w:pPr>
        <w:spacing w:before="0" w:after="0" w:line="211" w:lineRule="exact"/>
        <w:ind w:left="2300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1"/>
        </w:rPr>
        <w:t>ltfa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4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7" w:lineRule="atLeast"/>
        <w:ind w:left="2259" w:right="-20"/>
        <w:jc w:val="left"/>
        <w:tabs>
          <w:tab w:pos="79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9A9A9A"/>
          <w:spacing w:val="6"/>
          <w:w w:val="131"/>
          <w:position w:val="-5"/>
        </w:rPr>
        <w:t>;</w:t>
      </w:r>
      <w:r>
        <w:rPr>
          <w:rFonts w:ascii="Arial" w:hAnsi="Arial" w:cs="Arial" w:eastAsia="Arial"/>
          <w:sz w:val="33"/>
          <w:szCs w:val="33"/>
          <w:color w:val="5B5B5D"/>
          <w:spacing w:val="0"/>
          <w:w w:val="60"/>
          <w:position w:val="-5"/>
        </w:rPr>
        <w:t>l</w:t>
      </w:r>
      <w:r>
        <w:rPr>
          <w:rFonts w:ascii="Arial" w:hAnsi="Arial" w:cs="Arial" w:eastAsia="Arial"/>
          <w:sz w:val="33"/>
          <w:szCs w:val="33"/>
          <w:color w:val="5B5B5D"/>
          <w:spacing w:val="0"/>
          <w:w w:val="59"/>
          <w:position w:val="-5"/>
        </w:rPr>
        <w:t>\tM}·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</w:sectPr>
      </w:pPr>
      <w:rPr/>
    </w:p>
    <w:p>
      <w:pPr>
        <w:spacing w:before="0" w:after="0" w:line="34" w:lineRule="atLeas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952789pt;margin-top:6.170693pt;width:46.831611pt;height:25pt;mso-position-horizontal-relative:page;mso-position-vertical-relative:paragraph;z-index:-13555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5B5B5D"/>
                      <w:spacing w:val="0"/>
                      <w:w w:val="4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5B5B5D"/>
                      <w:spacing w:val="-17"/>
                      <w:w w:val="45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57577"/>
                      <w:spacing w:val="0"/>
                      <w:w w:val="45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57577"/>
                      <w:spacing w:val="0"/>
                      <w:w w:val="45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57577"/>
                      <w:spacing w:val="0"/>
                      <w:w w:val="45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57577"/>
                      <w:spacing w:val="15"/>
                      <w:w w:val="4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838585"/>
                      <w:spacing w:val="-41"/>
                      <w:w w:val="3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C6E5B"/>
                      <w:spacing w:val="0"/>
                      <w:w w:val="3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C6E5B"/>
                      <w:spacing w:val="2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9A9A9A"/>
                      <w:spacing w:val="0"/>
                      <w:w w:val="3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9A9A9A"/>
                      <w:spacing w:val="-5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9A9A9A"/>
                      <w:spacing w:val="0"/>
                      <w:w w:val="43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8"/>
          <w:szCs w:val="118"/>
          <w:color w:val="838585"/>
          <w:w w:val="53"/>
          <w:i/>
          <w:position w:val="-35"/>
        </w:rPr>
        <w:t>'</w:t>
      </w:r>
      <w:r>
        <w:rPr>
          <w:rFonts w:ascii="Times New Roman" w:hAnsi="Times New Roman" w:cs="Times New Roman" w:eastAsia="Times New Roman"/>
          <w:sz w:val="118"/>
          <w:szCs w:val="118"/>
          <w:color w:val="838585"/>
          <w:spacing w:val="-190"/>
          <w:w w:val="100"/>
          <w:i/>
          <w:position w:val="-35"/>
        </w:rPr>
        <w:t> </w:t>
      </w:r>
      <w:r>
        <w:rPr>
          <w:rFonts w:ascii="Times New Roman" w:hAnsi="Times New Roman" w:cs="Times New Roman" w:eastAsia="Times New Roman"/>
          <w:sz w:val="118"/>
          <w:szCs w:val="118"/>
          <w:color w:val="3D4297"/>
          <w:spacing w:val="-800"/>
          <w:w w:val="57"/>
          <w:i/>
          <w:position w:val="-35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239"/>
          <w:i/>
          <w:position w:val="0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9A9A9A"/>
          <w:spacing w:val="-42"/>
          <w:w w:val="61"/>
          <w:position w:val="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9A9A9A"/>
          <w:spacing w:val="0"/>
          <w:w w:val="128"/>
          <w:position w:val="0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right="-217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8"/>
          <w:szCs w:val="118"/>
          <w:color w:val="5D648E"/>
          <w:spacing w:val="-205"/>
          <w:w w:val="112"/>
          <w:i/>
          <w:position w:val="-3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70"/>
          <w:position w:val="0"/>
        </w:rPr>
        <w:t>4!.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right="-20"/>
        <w:jc w:val="left"/>
        <w:rPr>
          <w:rFonts w:ascii="Arial" w:hAnsi="Arial" w:cs="Arial" w:eastAsia="Arial"/>
          <w:sz w:val="73"/>
          <w:szCs w:val="7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8"/>
          <w:szCs w:val="118"/>
          <w:color w:val="838585"/>
          <w:spacing w:val="-147"/>
          <w:w w:val="34"/>
          <w:i/>
          <w:position w:val="-35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80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8"/>
          <w:szCs w:val="118"/>
          <w:color w:val="838585"/>
          <w:spacing w:val="-261"/>
          <w:w w:val="35"/>
          <w:i/>
          <w:position w:val="-35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A9A9A"/>
          <w:spacing w:val="0"/>
          <w:w w:val="60"/>
          <w:i/>
          <w:position w:val="0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9A9A9A"/>
          <w:spacing w:val="-1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18"/>
          <w:szCs w:val="118"/>
          <w:color w:val="ACAFAF"/>
          <w:spacing w:val="-224"/>
          <w:w w:val="11"/>
          <w:i/>
          <w:position w:val="-35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125"/>
          <w:i/>
          <w:position w:val="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-23"/>
          <w:w w:val="125"/>
          <w:i/>
          <w:position w:val="0"/>
        </w:rPr>
        <w:t>m</w:t>
      </w:r>
      <w:r>
        <w:rPr>
          <w:rFonts w:ascii="Times New Roman" w:hAnsi="Times New Roman" w:cs="Times New Roman" w:eastAsia="Times New Roman"/>
          <w:sz w:val="118"/>
          <w:szCs w:val="118"/>
          <w:color w:val="484848"/>
          <w:spacing w:val="-410"/>
          <w:w w:val="21"/>
          <w:position w:val="-35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757577"/>
          <w:spacing w:val="0"/>
          <w:w w:val="55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757577"/>
          <w:spacing w:val="-1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18"/>
          <w:szCs w:val="118"/>
          <w:color w:val="484848"/>
          <w:spacing w:val="-205"/>
          <w:w w:val="21"/>
          <w:position w:val="-35"/>
        </w:rPr>
        <w:t>,</w:t>
      </w:r>
      <w:r>
        <w:rPr>
          <w:rFonts w:ascii="Arial" w:hAnsi="Arial" w:cs="Arial" w:eastAsia="Arial"/>
          <w:sz w:val="17"/>
          <w:szCs w:val="17"/>
          <w:color w:val="757577"/>
          <w:spacing w:val="0"/>
          <w:w w:val="215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757577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73"/>
          <w:szCs w:val="73"/>
          <w:color w:val="1D2AA1"/>
          <w:spacing w:val="0"/>
          <w:w w:val="100"/>
          <w:i/>
          <w:position w:val="0"/>
        </w:rPr>
        <w:t>f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  <w:cols w:num="3" w:equalWidth="0">
            <w:col w:w="8600" w:space="133"/>
            <w:col w:w="255" w:space="159"/>
            <w:col w:w="1893"/>
          </w:cols>
        </w:sectPr>
      </w:pPr>
      <w:rPr/>
    </w:p>
    <w:p>
      <w:pPr>
        <w:spacing w:before="0" w:after="0" w:line="125" w:lineRule="atLeast"/>
        <w:ind w:left="2545" w:right="-204"/>
        <w:jc w:val="left"/>
        <w:tabs>
          <w:tab w:pos="4640" w:val="left"/>
        </w:tabs>
        <w:rPr>
          <w:rFonts w:ascii="Arial" w:hAnsi="Arial" w:cs="Arial" w:eastAsia="Arial"/>
          <w:sz w:val="109"/>
          <w:szCs w:val="10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838585"/>
          <w:spacing w:val="0"/>
          <w:w w:val="100"/>
        </w:rPr>
        <w:t>Ahdarı</w:t>
      </w:r>
      <w:r>
        <w:rPr>
          <w:rFonts w:ascii="Times New Roman" w:hAnsi="Times New Roman" w:cs="Times New Roman" w:eastAsia="Times New Roman"/>
          <w:sz w:val="27"/>
          <w:szCs w:val="27"/>
          <w:color w:val="838585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385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38585"/>
          <w:spacing w:val="0"/>
          <w:w w:val="100"/>
        </w:rPr>
      </w:r>
      <w:r>
        <w:rPr>
          <w:rFonts w:ascii="Arial" w:hAnsi="Arial" w:cs="Arial" w:eastAsia="Arial"/>
          <w:sz w:val="109"/>
          <w:szCs w:val="109"/>
          <w:color w:val="363636"/>
          <w:spacing w:val="61"/>
          <w:w w:val="18"/>
        </w:rPr>
        <w:t>K</w:t>
      </w:r>
      <w:r>
        <w:rPr>
          <w:rFonts w:ascii="Arial" w:hAnsi="Arial" w:cs="Arial" w:eastAsia="Arial"/>
          <w:sz w:val="109"/>
          <w:szCs w:val="109"/>
          <w:color w:val="3F4677"/>
          <w:spacing w:val="0"/>
          <w:w w:val="81"/>
        </w:rPr>
        <w:t>f.ii!i!!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</w:rPr>
      </w:r>
    </w:p>
    <w:p>
      <w:pPr>
        <w:spacing w:before="0" w:after="0" w:line="247" w:lineRule="atLeast"/>
        <w:ind w:left="199" w:right="-20"/>
        <w:jc w:val="left"/>
        <w:tabs>
          <w:tab w:pos="10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ACAFAF"/>
          <w:spacing w:val="0"/>
          <w:w w:val="145"/>
          <w:i/>
        </w:rPr>
        <w:t>_:</w:t>
      </w:r>
      <w:r>
        <w:rPr>
          <w:rFonts w:ascii="Times New Roman" w:hAnsi="Times New Roman" w:cs="Times New Roman" w:eastAsia="Times New Roman"/>
          <w:sz w:val="7"/>
          <w:szCs w:val="7"/>
          <w:color w:val="ACAFAF"/>
          <w:spacing w:val="-3"/>
          <w:w w:val="145"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CAFAF"/>
          <w:spacing w:val="0"/>
          <w:w w:val="240"/>
        </w:rPr>
        <w:t>'·</w:t>
      </w:r>
      <w:r>
        <w:rPr>
          <w:rFonts w:ascii="Times New Roman" w:hAnsi="Times New Roman" w:cs="Times New Roman" w:eastAsia="Times New Roman"/>
          <w:sz w:val="7"/>
          <w:szCs w:val="7"/>
          <w:color w:val="ACAFAF"/>
          <w:spacing w:val="5"/>
          <w:w w:val="24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CAFAF"/>
          <w:spacing w:val="0"/>
          <w:w w:val="100"/>
        </w:rPr>
        <w:t>"'</w:t>
      </w:r>
      <w:r>
        <w:rPr>
          <w:rFonts w:ascii="Times New Roman" w:hAnsi="Times New Roman" w:cs="Times New Roman" w:eastAsia="Times New Roman"/>
          <w:sz w:val="7"/>
          <w:szCs w:val="7"/>
          <w:color w:val="ACAFA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ACAFA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B5B5D"/>
          <w:spacing w:val="0"/>
          <w:w w:val="306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B5B5D"/>
          <w:spacing w:val="0"/>
          <w:w w:val="30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B5B5D"/>
          <w:spacing w:val="6"/>
          <w:w w:val="30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C1C3C6"/>
          <w:spacing w:val="-10"/>
          <w:w w:val="82"/>
          <w:i/>
        </w:rPr>
        <w:t>k</w:t>
      </w:r>
      <w:r>
        <w:rPr>
          <w:rFonts w:ascii="Times New Roman" w:hAnsi="Times New Roman" w:cs="Times New Roman" w:eastAsia="Times New Roman"/>
          <w:sz w:val="7"/>
          <w:szCs w:val="7"/>
          <w:color w:val="484848"/>
          <w:spacing w:val="0"/>
          <w:w w:val="208"/>
          <w:i/>
        </w:rPr>
        <w:t>i</w:t>
      </w:r>
      <w:r>
        <w:rPr>
          <w:rFonts w:ascii="Times New Roman" w:hAnsi="Times New Roman" w:cs="Times New Roman" w:eastAsia="Times New Roman"/>
          <w:sz w:val="7"/>
          <w:szCs w:val="7"/>
          <w:color w:val="484848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484848"/>
          <w:spacing w:val="0"/>
          <w:w w:val="100"/>
          <w:i/>
        </w:rPr>
      </w:r>
      <w:r>
        <w:rPr>
          <w:rFonts w:ascii="Arial" w:hAnsi="Arial" w:cs="Arial" w:eastAsia="Arial"/>
          <w:sz w:val="25"/>
          <w:szCs w:val="25"/>
          <w:color w:val="C1C3C6"/>
          <w:spacing w:val="14"/>
          <w:w w:val="55"/>
          <w:b/>
          <w:bCs/>
          <w:i/>
        </w:rPr>
        <w:t>·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23"/>
          <w:b/>
          <w:bCs/>
          <w:i/>
        </w:rPr>
        <w:t>,</w:t>
      </w:r>
      <w:r>
        <w:rPr>
          <w:rFonts w:ascii="Arial" w:hAnsi="Arial" w:cs="Arial" w:eastAsia="Arial"/>
          <w:sz w:val="25"/>
          <w:szCs w:val="25"/>
          <w:color w:val="484848"/>
          <w:spacing w:val="-16"/>
          <w:w w:val="123"/>
          <w:b/>
          <w:bCs/>
          <w:i/>
        </w:rPr>
        <w:t>i</w:t>
      </w:r>
      <w:r>
        <w:rPr>
          <w:rFonts w:ascii="Arial" w:hAnsi="Arial" w:cs="Arial" w:eastAsia="Arial"/>
          <w:sz w:val="25"/>
          <w:szCs w:val="25"/>
          <w:color w:val="838585"/>
          <w:spacing w:val="0"/>
          <w:w w:val="53"/>
          <w:b/>
          <w:bCs/>
          <w:i/>
        </w:rPr>
        <w:t>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16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5"/>
          <w:szCs w:val="15"/>
          <w:color w:val="3F4677"/>
          <w:spacing w:val="0"/>
          <w:w w:val="55"/>
          <w:b/>
          <w:bCs/>
          <w:i/>
          <w:position w:val="-6"/>
        </w:rPr>
        <w:t>1)</w:t>
      </w:r>
      <w:r>
        <w:rPr>
          <w:rFonts w:ascii="Arial" w:hAnsi="Arial" w:cs="Arial" w:eastAsia="Arial"/>
          <w:sz w:val="15"/>
          <w:szCs w:val="15"/>
          <w:color w:val="3F4677"/>
          <w:spacing w:val="0"/>
          <w:w w:val="55"/>
          <w:b/>
          <w:bCs/>
          <w:i/>
          <w:position w:val="-6"/>
        </w:rPr>
        <w:t>   </w:t>
      </w:r>
      <w:r>
        <w:rPr>
          <w:rFonts w:ascii="Arial" w:hAnsi="Arial" w:cs="Arial" w:eastAsia="Arial"/>
          <w:sz w:val="15"/>
          <w:szCs w:val="15"/>
          <w:color w:val="3F4677"/>
          <w:spacing w:val="4"/>
          <w:w w:val="55"/>
          <w:b/>
          <w:bCs/>
          <w:i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484848"/>
          <w:spacing w:val="0"/>
          <w:w w:val="119"/>
          <w:position w:val="-6"/>
        </w:rPr>
        <w:t>f</w:t>
      </w:r>
      <w:r>
        <w:rPr>
          <w:rFonts w:ascii="Arial" w:hAnsi="Arial" w:cs="Arial" w:eastAsia="Arial"/>
          <w:sz w:val="13"/>
          <w:szCs w:val="13"/>
          <w:color w:val="484848"/>
          <w:spacing w:val="-19"/>
          <w:w w:val="119"/>
          <w:position w:val="-6"/>
        </w:rPr>
        <w:t>'</w:t>
      </w:r>
      <w:r>
        <w:rPr>
          <w:rFonts w:ascii="Arial" w:hAnsi="Arial" w:cs="Arial" w:eastAsia="Arial"/>
          <w:sz w:val="13"/>
          <w:szCs w:val="13"/>
          <w:color w:val="757577"/>
          <w:spacing w:val="0"/>
          <w:w w:val="70"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757577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757577"/>
          <w:spacing w:val="-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0"/>
          <w:w w:val="53"/>
          <w:position w:val="-6"/>
        </w:rPr>
        <w:t>o.;</w:t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0"/>
          <w:w w:val="53"/>
          <w:position w:val="-6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10"/>
          <w:w w:val="53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53"/>
          <w:position w:val="-6"/>
        </w:rPr>
        <w:t>r··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53"/>
          <w:position w:val="-6"/>
        </w:rPr>
        <w:t>      </w:t>
      </w:r>
      <w:r>
        <w:rPr>
          <w:rFonts w:ascii="Arial" w:hAnsi="Arial" w:cs="Arial" w:eastAsia="Arial"/>
          <w:sz w:val="10"/>
          <w:szCs w:val="10"/>
          <w:color w:val="484848"/>
          <w:spacing w:val="1"/>
          <w:w w:val="53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100"/>
          <w:i/>
          <w:position w:val="-6"/>
        </w:rPr>
        <w:t>!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100"/>
          <w:i/>
          <w:position w:val="-6"/>
        </w:rPr>
        <w:t>  </w:t>
      </w:r>
      <w:r>
        <w:rPr>
          <w:rFonts w:ascii="Arial" w:hAnsi="Arial" w:cs="Arial" w:eastAsia="Arial"/>
          <w:sz w:val="10"/>
          <w:szCs w:val="10"/>
          <w:color w:val="484848"/>
          <w:spacing w:val="21"/>
          <w:w w:val="100"/>
          <w:i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29"/>
          <w:position w:val="-6"/>
        </w:rPr>
        <w:t>\</w:t>
      </w:r>
      <w:r>
        <w:rPr>
          <w:rFonts w:ascii="Arial" w:hAnsi="Arial" w:cs="Arial" w:eastAsia="Arial"/>
          <w:sz w:val="10"/>
          <w:szCs w:val="10"/>
          <w:color w:val="9A9A9A"/>
          <w:spacing w:val="-21"/>
          <w:w w:val="100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C1C3C6"/>
          <w:spacing w:val="3"/>
          <w:w w:val="184"/>
          <w:position w:val="-6"/>
        </w:rPr>
        <w:t>'</w:t>
      </w:r>
      <w:r>
        <w:rPr>
          <w:rFonts w:ascii="Arial" w:hAnsi="Arial" w:cs="Arial" w:eastAsia="Arial"/>
          <w:sz w:val="32"/>
          <w:szCs w:val="32"/>
          <w:color w:val="838585"/>
          <w:spacing w:val="-54"/>
          <w:w w:val="87"/>
          <w:position w:val="-16"/>
        </w:rPr>
        <w:t>.</w:t>
      </w:r>
      <w:r>
        <w:rPr>
          <w:rFonts w:ascii="Arial" w:hAnsi="Arial" w:cs="Arial" w:eastAsia="Arial"/>
          <w:sz w:val="10"/>
          <w:szCs w:val="10"/>
          <w:color w:val="9A9A9A"/>
          <w:spacing w:val="-1"/>
          <w:w w:val="152"/>
          <w:i/>
          <w:position w:val="-6"/>
        </w:rPr>
        <w:t>·</w:t>
      </w:r>
      <w:r>
        <w:rPr>
          <w:rFonts w:ascii="Arial" w:hAnsi="Arial" w:cs="Arial" w:eastAsia="Arial"/>
          <w:sz w:val="32"/>
          <w:szCs w:val="32"/>
          <w:color w:val="838585"/>
          <w:spacing w:val="-5"/>
          <w:w w:val="87"/>
          <w:position w:val="-16"/>
        </w:rPr>
        <w:t>.</w:t>
      </w:r>
      <w:r>
        <w:rPr>
          <w:rFonts w:ascii="Arial" w:hAnsi="Arial" w:cs="Arial" w:eastAsia="Arial"/>
          <w:sz w:val="10"/>
          <w:szCs w:val="10"/>
          <w:color w:val="5B5B5D"/>
          <w:spacing w:val="0"/>
          <w:w w:val="271"/>
          <w:i/>
          <w:position w:val="-6"/>
        </w:rPr>
        <w:t>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  <w:cols w:num="2" w:equalWidth="0">
            <w:col w:w="6686" w:space="1798"/>
            <w:col w:w="2556"/>
          </w:cols>
        </w:sectPr>
      </w:pPr>
      <w:rPr/>
    </w:p>
    <w:p>
      <w:pPr>
        <w:spacing w:before="0" w:after="0" w:line="50" w:lineRule="exact"/>
        <w:ind w:left="138" w:right="-20"/>
        <w:jc w:val="left"/>
        <w:tabs>
          <w:tab w:pos="2540" w:val="left"/>
          <w:tab w:pos="3860" w:val="left"/>
          <w:tab w:pos="50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32.925465pt;margin-top:38.242947pt;width:542.750322pt;height:766.13062pt;mso-position-horizontal-relative:page;mso-position-vertical-relative:page;z-index:-13558" coordorigin="659,765" coordsize="10855,15323">
            <v:group style="position:absolute;left:684;top:786;width:2112;height:2" coordorigin="684,786" coordsize="2112,2">
              <v:shape style="position:absolute;left:684;top:786;width:2112;height:2" coordorigin="684,786" coordsize="2112,0" path="m684,786l2796,786e" filled="f" stroked="t" strokeweight=".693168pt" strokecolor="#747474">
                <v:path arrowok="t"/>
              </v:shape>
            </v:group>
            <v:group style="position:absolute;left:9203;top:772;width:2;height:1515" coordorigin="9203,772" coordsize="2,1515">
              <v:shape style="position:absolute;left:9203;top:772;width:2;height:1515" coordorigin="9203,772" coordsize="0,1515" path="m9203,2287l9203,772e" filled="f" stroked="t" strokeweight=".693168pt" strokecolor="#575757">
                <v:path arrowok="t"/>
              </v:shape>
            </v:group>
            <v:group style="position:absolute;left:2454;top:786;width:9034;height:2" coordorigin="2454,786" coordsize="9034,2">
              <v:shape style="position:absolute;left:2454;top:786;width:9034;height:2" coordorigin="2454,786" coordsize="9034,0" path="m2454,786l11488,786e" filled="f" stroked="t" strokeweight=".693168pt" strokecolor="#606060">
                <v:path arrowok="t"/>
              </v:shape>
            </v:group>
            <v:group style="position:absolute;left:11493;top:772;width:2;height:14349" coordorigin="11493,772" coordsize="2,14349">
              <v:shape style="position:absolute;left:11493;top:772;width:2;height:14349" coordorigin="11493,772" coordsize="0,14349" path="m11493,15121l11493,772e" filled="f" stroked="t" strokeweight=".693168pt" strokecolor="#646464">
                <v:path arrowok="t"/>
              </v:shape>
            </v:group>
            <v:group style="position:absolute;left:2620;top:1209;width:2;height:631" coordorigin="2620,1209" coordsize="2,631">
              <v:shape style="position:absolute;left:2620;top:1209;width:2;height:631" coordorigin="2620,1209" coordsize="0,631" path="m2620,1840l2620,1209e" filled="f" stroked="t" strokeweight=".693168pt" strokecolor="#9C9C9C">
                <v:path arrowok="t"/>
              </v:shape>
            </v:group>
            <v:group style="position:absolute;left:689;top:1929;width:2;height:3788" coordorigin="689,1929" coordsize="2,3788">
              <v:shape style="position:absolute;left:689;top:1929;width:2;height:3788" coordorigin="689,1929" coordsize="0,3788" path="m689,5718l689,1929e" filled="f" stroked="t" strokeweight=".693168pt" strokecolor="#606060">
                <v:path arrowok="t"/>
              </v:shape>
            </v:group>
            <v:group style="position:absolute;left:2618;top:776;width:2;height:1520" coordorigin="2618,776" coordsize="2,1520">
              <v:shape style="position:absolute;left:2618;top:776;width:2;height:1520" coordorigin="2618,776" coordsize="0,1520" path="m2618,2297l2618,776e" filled="f" stroked="t" strokeweight=".693168pt" strokecolor="#878787">
                <v:path arrowok="t"/>
              </v:shape>
            </v:group>
            <v:group style="position:absolute;left:679;top:2285;width:8443;height:2" coordorigin="679,2285" coordsize="8443,2">
              <v:shape style="position:absolute;left:679;top:2285;width:8443;height:2" coordorigin="679,2285" coordsize="8443,0" path="m679,2285l9122,2285e" filled="f" stroked="t" strokeweight=".693168pt" strokecolor="#606060">
                <v:path arrowok="t"/>
              </v:shape>
            </v:group>
            <v:group style="position:absolute;left:9067;top:2282;width:166;height:2" coordorigin="9067,2282" coordsize="166,2">
              <v:shape style="position:absolute;left:9067;top:2282;width:166;height:2" coordorigin="9067,2282" coordsize="166,0" path="m9067,2282l9233,2282e" filled="f" stroked="t" strokeweight=".462112pt" strokecolor="#4B4B4B">
                <v:path arrowok="t"/>
              </v:shape>
            </v:group>
            <v:group style="position:absolute;left:9164;top:2282;width:2329;height:2" coordorigin="9164,2282" coordsize="2329,2">
              <v:shape style="position:absolute;left:9164;top:2282;width:2329;height:2" coordorigin="9164,2282" coordsize="2329,0" path="m9164,2282l11493,2282e" filled="f" stroked="t" strokeweight=".693168pt" strokecolor="#646464">
                <v:path arrowok="t"/>
              </v:shape>
            </v:group>
            <v:group style="position:absolute;left:679;top:2525;width:10813;height:2" coordorigin="679,2525" coordsize="10813,2">
              <v:shape style="position:absolute;left:679;top:2525;width:10813;height:2" coordorigin="679,2525" coordsize="10813,0" path="m679,2525l11493,2525e" filled="f" stroked="t" strokeweight=".693168pt" strokecolor="#606060">
                <v:path arrowok="t"/>
              </v:shape>
            </v:group>
            <v:group style="position:absolute;left:684;top:2762;width:10813;height:2" coordorigin="684,2762" coordsize="10813,2">
              <v:shape style="position:absolute;left:684;top:2762;width:10813;height:2" coordorigin="684,2762" coordsize="10813,0" path="m684,2762l11497,2762e" filled="f" stroked="t" strokeweight=".693168pt" strokecolor="#606060">
                <v:path arrowok="t"/>
              </v:shape>
            </v:group>
            <v:group style="position:absolute;left:684;top:2998;width:10809;height:2" coordorigin="684,2998" coordsize="10809,2">
              <v:shape style="position:absolute;left:684;top:2998;width:10809;height:2" coordorigin="684,2998" coordsize="10809,0" path="m684,2998l11493,2998e" filled="f" stroked="t" strokeweight=".693168pt" strokecolor="#5B5B5B">
                <v:path arrowok="t"/>
              </v:shape>
            </v:group>
            <v:group style="position:absolute;left:679;top:3238;width:10818;height:2" coordorigin="679,3238" coordsize="10818,2">
              <v:shape style="position:absolute;left:679;top:3238;width:10818;height:2" coordorigin="679,3238" coordsize="10818,0" path="m679,3238l11497,3238e" filled="f" stroked="t" strokeweight=".693168pt" strokecolor="#747474">
                <v:path arrowok="t"/>
              </v:shape>
            </v:group>
            <v:group style="position:absolute;left:684;top:3478;width:1280;height:2" coordorigin="684,3478" coordsize="1280,2">
              <v:shape style="position:absolute;left:684;top:3478;width:1280;height:2" coordorigin="684,3478" coordsize="1280,0" path="m684,3478l1964,3478e" filled="f" stroked="t" strokeweight=".693168pt" strokecolor="#747474">
                <v:path arrowok="t"/>
              </v:shape>
            </v:group>
            <v:group style="position:absolute;left:1909;top:3478;width:1576;height:2" coordorigin="1909,3478" coordsize="1576,2">
              <v:shape style="position:absolute;left:1909;top:3478;width:1576;height:2" coordorigin="1909,3478" coordsize="1576,0" path="m1909,3478l3484,3478e" filled="f" stroked="t" strokeweight=".462112pt" strokecolor="#707070">
                <v:path arrowok="t"/>
              </v:shape>
            </v:group>
            <v:group style="position:absolute;left:3429;top:3478;width:642;height:2" coordorigin="3429,3478" coordsize="642,2">
              <v:shape style="position:absolute;left:3429;top:3478;width:642;height:2" coordorigin="3429,3478" coordsize="642,0" path="m3429,3478l4071,3478e" filled="f" stroked="t" strokeweight=".693168pt" strokecolor="#747474">
                <v:path arrowok="t"/>
              </v:shape>
            </v:group>
            <v:group style="position:absolute;left:4016;top:3478;width:1419;height:2" coordorigin="4016,3478" coordsize="1419,2">
              <v:shape style="position:absolute;left:4016;top:3478;width:1419;height:2" coordorigin="4016,3478" coordsize="1419,0" path="m4016,3478l5434,3478e" filled="f" stroked="t" strokeweight=".462112pt" strokecolor="#6B6B6B">
                <v:path arrowok="t"/>
              </v:shape>
            </v:group>
            <v:group style="position:absolute;left:5379;top:3473;width:6118;height:2" coordorigin="5379,3473" coordsize="6118,2">
              <v:shape style="position:absolute;left:5379;top:3473;width:6118;height:2" coordorigin="5379,3473" coordsize="6118,0" path="m5379,3473l11497,3473e" filled="f" stroked="t" strokeweight=".693168pt" strokecolor="#777777">
                <v:path arrowok="t"/>
              </v:shape>
            </v:group>
            <v:group style="position:absolute;left:4055;top:3473;width:2;height:772" coordorigin="4055,3473" coordsize="2,772">
              <v:shape style="position:absolute;left:4055;top:3473;width:2;height:772" coordorigin="4055,3473" coordsize="0,772" path="m4055,4245l4055,3473e" filled="f" stroked="t" strokeweight=".924224pt" strokecolor="#545454">
                <v:path arrowok="t"/>
              </v:shape>
            </v:group>
            <v:group style="position:absolute;left:7070;top:3704;width:1169;height:2" coordorigin="7070,3704" coordsize="1169,2">
              <v:shape style="position:absolute;left:7070;top:3704;width:1169;height:2" coordorigin="7070,3704" coordsize="1169,0" path="m7070,3704l8239,3704e" filled="f" stroked="t" strokeweight=".924224pt" strokecolor="#444444">
                <v:path arrowok="t"/>
              </v:shape>
            </v:group>
            <v:group style="position:absolute;left:8392;top:3718;width:2218;height:2" coordorigin="8392,3718" coordsize="2218,2">
              <v:shape style="position:absolute;left:8392;top:3718;width:2218;height:2" coordorigin="8392,3718" coordsize="2218,0" path="m8392,3718l10610,3718e" filled="f" stroked="t" strokeweight=".231056pt" strokecolor="#000000">
                <v:path arrowok="t"/>
              </v:shape>
            </v:group>
            <v:group style="position:absolute;left:10610;top:3718;width:883;height:2" coordorigin="10610,3718" coordsize="883,2">
              <v:shape style="position:absolute;left:10610;top:3718;width:883;height:2" coordorigin="10610,3718" coordsize="883,0" path="m10610,3718l11493,3718e" filled="f" stroked="t" strokeweight=".231056pt" strokecolor="#6B6B6B">
                <v:path arrowok="t"/>
              </v:shape>
            </v:group>
            <v:group style="position:absolute;left:689;top:3548;width:2;height:381" coordorigin="689,3548" coordsize="2,381">
              <v:shape style="position:absolute;left:689;top:3548;width:2;height:381" coordorigin="689,3548" coordsize="0,381" path="m689,3930l689,3548e" filled="f" stroked="t" strokeweight=".462112pt" strokecolor="#646464">
                <v:path arrowok="t"/>
              </v:shape>
            </v:group>
            <v:group style="position:absolute;left:4039;top:3901;width:3055;height:2" coordorigin="4039,3901" coordsize="3055,2">
              <v:shape style="position:absolute;left:4039;top:3901;width:3055;height:2" coordorigin="4039,3901" coordsize="3055,0" path="m4039,3901l7093,3901e" filled="f" stroked="t" strokeweight=".693168pt" strokecolor="#676767">
                <v:path arrowok="t"/>
              </v:shape>
            </v:group>
            <v:group style="position:absolute;left:7077;top:3473;width:2;height:772" coordorigin="7077,3473" coordsize="2,772">
              <v:shape style="position:absolute;left:7077;top:3473;width:2;height:772" coordorigin="7077,3473" coordsize="0,772" path="m7077,4245l7077,3473e" filled="f" stroked="t" strokeweight=".693168pt" strokecolor="#545454">
                <v:path arrowok="t"/>
              </v:shape>
            </v:group>
            <v:group style="position:absolute;left:679;top:4233;width:3401;height:2" coordorigin="679,4233" coordsize="3401,2">
              <v:shape style="position:absolute;left:679;top:4233;width:3401;height:2" coordorigin="679,4233" coordsize="3401,0" path="m679,4233l4080,4233e" filled="f" stroked="t" strokeweight=".693168pt" strokecolor="#5B5B5B">
                <v:path arrowok="t"/>
              </v:shape>
            </v:group>
            <v:group style="position:absolute;left:3956;top:4231;width:2810;height:2" coordorigin="3956,4231" coordsize="2810,2">
              <v:shape style="position:absolute;left:3956;top:4231;width:2810;height:2" coordorigin="3956,4231" coordsize="2810,0" path="m3956,4231l6765,4231e" filled="f" stroked="t" strokeweight=".924224pt" strokecolor="#444444">
                <v:path arrowok="t"/>
              </v:shape>
            </v:group>
            <v:group style="position:absolute;left:6659;top:4228;width:4838;height:2" coordorigin="6659,4228" coordsize="4838,2">
              <v:shape style="position:absolute;left:6659;top:4228;width:4838;height:2" coordorigin="6659,4228" coordsize="4838,0" path="m6659,4228l11497,4228e" filled="f" stroked="t" strokeweight=".693168pt" strokecolor="#606060">
                <v:path arrowok="t"/>
              </v:shape>
            </v:group>
            <v:group style="position:absolute;left:2616;top:4226;width:2;height:301" coordorigin="2616,4226" coordsize="2,301">
              <v:shape style="position:absolute;left:2616;top:4226;width:2;height:301" coordorigin="2616,4226" coordsize="0,301" path="m2616,4527l2616,4226e" filled="f" stroked="t" strokeweight=".462112pt" strokecolor="#545454">
                <v:path arrowok="t"/>
              </v:shape>
            </v:group>
            <v:group style="position:absolute;left:9067;top:4504;width:157;height:2" coordorigin="9067,4504" coordsize="157,2">
              <v:shape style="position:absolute;left:9067;top:4504;width:157;height:2" coordorigin="9067,4504" coordsize="157,0" path="m9067,4504l9224,4504e" filled="f" stroked="t" strokeweight=".462112pt" strokecolor="#444444">
                <v:path arrowok="t"/>
              </v:shape>
            </v:group>
            <v:group style="position:absolute;left:684;top:4504;width:10813;height:2" coordorigin="684,4504" coordsize="10813,2">
              <v:shape style="position:absolute;left:684;top:4504;width:10813;height:2" coordorigin="684,4504" coordsize="10813,0" path="m684,4504l11497,4504e" filled="f" stroked="t" strokeweight=".693168pt" strokecolor="#606060">
                <v:path arrowok="t"/>
              </v:shape>
            </v:group>
            <v:group style="position:absolute;left:11490;top:4188;width:2;height:339" coordorigin="11490,4188" coordsize="2,339">
              <v:shape style="position:absolute;left:11490;top:4188;width:2;height:339" coordorigin="11490,4188" coordsize="0,339" path="m11490,4527l11490,4188e" filled="f" stroked="t" strokeweight=".693168pt" strokecolor="#646464">
                <v:path arrowok="t"/>
              </v:shape>
            </v:group>
            <v:group style="position:absolute;left:2611;top:4741;width:8886;height:2" coordorigin="2611,4741" coordsize="8886,2">
              <v:shape style="position:absolute;left:2611;top:4741;width:8886;height:2" coordorigin="2611,4741" coordsize="8886,0" path="m2611,4741l11497,4741e" filled="f" stroked="t" strokeweight=".693168pt" strokecolor="#606060">
                <v:path arrowok="t"/>
              </v:shape>
            </v:group>
            <v:group style="position:absolute;left:5092;top:4734;width:2;height:311" coordorigin="5092,4734" coordsize="2,311">
              <v:shape style="position:absolute;left:5092;top:4734;width:2;height:311" coordorigin="5092,4734" coordsize="0,311" path="m5092,5045l5092,4734e" filled="f" stroked="t" strokeweight=".693168pt" strokecolor="#4B4B4B">
                <v:path arrowok="t"/>
              </v:shape>
            </v:group>
            <v:group style="position:absolute;left:7828;top:4725;width:2;height:513" coordorigin="7828,4725" coordsize="2,513">
              <v:shape style="position:absolute;left:7828;top:4725;width:2;height:513" coordorigin="7828,4725" coordsize="0,513" path="m7828,5238l7828,4725e" filled="f" stroked="t" strokeweight=".231056pt" strokecolor="#646464">
                <v:path arrowok="t"/>
              </v:shape>
            </v:group>
            <v:group style="position:absolute;left:5092;top:4923;width:2;height:819" coordorigin="5092,4923" coordsize="2,819">
              <v:shape style="position:absolute;left:5092;top:4923;width:2;height:819" coordorigin="5092,4923" coordsize="0,819" path="m5092,5741l5092,4923e" filled="f" stroked="t" strokeweight=".693168pt" strokecolor="#545454">
                <v:path arrowok="t"/>
              </v:shape>
            </v:group>
            <v:group style="position:absolute;left:5083;top:5224;width:4141;height:2" coordorigin="5083,5224" coordsize="4141,2">
              <v:shape style="position:absolute;left:5083;top:5224;width:4141;height:2" coordorigin="5083,5224" coordsize="4141,0" path="m5083,5224l9224,5224e" filled="f" stroked="t" strokeweight=".693168pt" strokecolor="#606060">
                <v:path arrowok="t"/>
              </v:shape>
            </v:group>
            <v:group style="position:absolute;left:9168;top:5224;width:162;height:2" coordorigin="9168,5224" coordsize="162,2">
              <v:shape style="position:absolute;left:9168;top:5224;width:162;height:2" coordorigin="9168,5224" coordsize="162,0" path="m9168,5224l9330,5224e" filled="f" stroked="t" strokeweight=".462112pt" strokecolor="#5B5B5B">
                <v:path arrowok="t"/>
              </v:shape>
            </v:group>
            <v:group style="position:absolute;left:9275;top:5221;width:2223;height:2" coordorigin="9275,5221" coordsize="2223,2">
              <v:shape style="position:absolute;left:9275;top:5221;width:2223;height:2" coordorigin="9275,5221" coordsize="2223,0" path="m9275,5221l11497,5221e" filled="f" stroked="t" strokeweight=".693168pt" strokecolor="#707070">
                <v:path arrowok="t"/>
              </v:shape>
            </v:group>
            <v:group style="position:absolute;left:5088;top:5461;width:6409;height:2" coordorigin="5088,5461" coordsize="6409,2">
              <v:shape style="position:absolute;left:5088;top:5461;width:6409;height:2" coordorigin="5088,5461" coordsize="6409,0" path="m5088,5461l11497,5461e" filled="f" stroked="t" strokeweight=".693168pt" strokecolor="#646464">
                <v:path arrowok="t"/>
              </v:shape>
            </v:group>
            <v:group style="position:absolute;left:5083;top:5701;width:4039;height:2" coordorigin="5083,5701" coordsize="4039,2">
              <v:shape style="position:absolute;left:5083;top:5701;width:4039;height:2" coordorigin="5083,5701" coordsize="4039,0" path="m5083,5701l9122,5701e" filled="f" stroked="t" strokeweight=".693168pt" strokecolor="#5B5B5B">
                <v:path arrowok="t"/>
              </v:shape>
            </v:group>
            <v:group style="position:absolute;left:9067;top:5699;width:157;height:2" coordorigin="9067,5699" coordsize="157,2">
              <v:shape style="position:absolute;left:9067;top:5699;width:157;height:2" coordorigin="9067,5699" coordsize="157,0" path="m9067,5699l9224,5699e" filled="f" stroked="t" strokeweight=".462112pt" strokecolor="#4B4B4B">
                <v:path arrowok="t"/>
              </v:shape>
            </v:group>
            <v:group style="position:absolute;left:9168;top:5699;width:2334;height:2" coordorigin="9168,5699" coordsize="2334,2">
              <v:shape style="position:absolute;left:9168;top:5699;width:2334;height:2" coordorigin="9168,5699" coordsize="2334,0" path="m9168,5699l11502,5699e" filled="f" stroked="t" strokeweight=".693168pt" strokecolor="#676767">
                <v:path arrowok="t"/>
              </v:shape>
            </v:group>
            <v:group style="position:absolute;left:5092;top:5553;width:2;height:673" coordorigin="5092,5553" coordsize="2,673">
              <v:shape style="position:absolute;left:5092;top:5553;width:2;height:673" coordorigin="5092,5553" coordsize="0,673" path="m5092,6226l5092,5553e" filled="f" stroked="t" strokeweight=".693168pt" strokecolor="#4B4B4B">
                <v:path arrowok="t"/>
              </v:shape>
            </v:group>
            <v:group style="position:absolute;left:2606;top:5937;width:8896;height:2" coordorigin="2606,5937" coordsize="8896,2">
              <v:shape style="position:absolute;left:2606;top:5937;width:8896;height:2" coordorigin="2606,5937" coordsize="8896,0" path="m2606,5937l11502,5937e" filled="f" stroked="t" strokeweight=".693168pt" strokecolor="#606060">
                <v:path arrowok="t"/>
              </v:shape>
            </v:group>
            <v:group style="position:absolute;left:675;top:6177;width:10823;height:2" coordorigin="675,6177" coordsize="10823,2">
              <v:shape style="position:absolute;left:675;top:6177;width:10823;height:2" coordorigin="675,6177" coordsize="10823,0" path="m675,6177l11497,6177e" filled="f" stroked="t" strokeweight=".693168pt" strokecolor="#606060">
                <v:path arrowok="t"/>
              </v:shape>
            </v:group>
            <v:group style="position:absolute;left:686;top:5741;width:2;height:602" coordorigin="686,5741" coordsize="2,602">
              <v:shape style="position:absolute;left:686;top:5741;width:2;height:602" coordorigin="686,5741" coordsize="0,602" path="m686,6344l686,5741e" filled="f" stroked="t" strokeweight=".693168pt" strokecolor="#6B6B6B">
                <v:path arrowok="t"/>
              </v:shape>
            </v:group>
            <v:group style="position:absolute;left:2613;top:4457;width:2;height:5595" coordorigin="2613,4457" coordsize="2,5595">
              <v:shape style="position:absolute;left:2613;top:4457;width:2;height:5595" coordorigin="2613,4457" coordsize="0,5595" path="m2613,10052l2613,4457e" filled="f" stroked="t" strokeweight=".693168pt" strokecolor="#606060">
                <v:path arrowok="t"/>
              </v:shape>
            </v:group>
            <v:group style="position:absolute;left:5092;top:6156;width:2;height:734" coordorigin="5092,6156" coordsize="2,734">
              <v:shape style="position:absolute;left:5092;top:6156;width:2;height:734" coordorigin="5092,6156" coordsize="0,734" path="m5092,6890l5092,6156e" filled="f" stroked="t" strokeweight=".693168pt" strokecolor="#545454">
                <v:path arrowok="t"/>
              </v:shape>
            </v:group>
            <v:group style="position:absolute;left:7828;top:6184;width:2;height:264" coordorigin="7828,6184" coordsize="2,264">
              <v:shape style="position:absolute;left:7828;top:6184;width:2;height:264" coordorigin="7828,6184" coordsize="0,264" path="m7828,6447l7828,6184e" filled="f" stroked="t" strokeweight=".231056pt" strokecolor="#606060">
                <v:path arrowok="t"/>
              </v:shape>
            </v:group>
            <v:group style="position:absolute;left:7828;top:6447;width:2;height:193" coordorigin="7828,6447" coordsize="2,193">
              <v:shape style="position:absolute;left:7828;top:6447;width:2;height:193" coordorigin="7828,6447" coordsize="0,193" path="m7828,6640l7828,6447e" filled="f" stroked="t" strokeweight=".231056pt" strokecolor="#3F3F3F">
                <v:path arrowok="t"/>
              </v:shape>
            </v:group>
            <v:group style="position:absolute;left:2606;top:6643;width:6516;height:2" coordorigin="2606,6643" coordsize="6516,2">
              <v:shape style="position:absolute;left:2606;top:6643;width:6516;height:2" coordorigin="2606,6643" coordsize="6516,0" path="m2606,6643l9122,6643e" filled="f" stroked="t" strokeweight=".693168pt" strokecolor="#606060">
                <v:path arrowok="t"/>
              </v:shape>
            </v:group>
            <v:group style="position:absolute;left:9067;top:6640;width:157;height:2" coordorigin="9067,6640" coordsize="157,2">
              <v:shape style="position:absolute;left:9067;top:6640;width:157;height:2" coordorigin="9067,6640" coordsize="157,0" path="m9067,6640l9224,6640e" filled="f" stroked="t" strokeweight=".462112pt" strokecolor="#484848">
                <v:path arrowok="t"/>
              </v:shape>
            </v:group>
            <v:group style="position:absolute;left:9168;top:6640;width:2334;height:2" coordorigin="9168,6640" coordsize="2334,2">
              <v:shape style="position:absolute;left:9168;top:6640;width:2334;height:2" coordorigin="9168,6640" coordsize="2334,0" path="m9168,6640l11502,6640e" filled="f" stroked="t" strokeweight=".693168pt" strokecolor="#676767">
                <v:path arrowok="t"/>
              </v:shape>
            </v:group>
            <v:group style="position:absolute;left:2606;top:6883;width:8896;height:2" coordorigin="2606,6883" coordsize="8896,2">
              <v:shape style="position:absolute;left:2606;top:6883;width:8896;height:2" coordorigin="2606,6883" coordsize="8896,0" path="m2606,6883l11502,6883e" filled="f" stroked="t" strokeweight=".693168pt" strokecolor="#606060">
                <v:path arrowok="t"/>
              </v:shape>
            </v:group>
            <v:group style="position:absolute;left:7828;top:6626;width:2;height:254" coordorigin="7828,6626" coordsize="2,254">
              <v:shape style="position:absolute;left:7828;top:6626;width:2;height:254" coordorigin="7828,6626" coordsize="0,254" path="m7828,6880l7828,6626e" filled="f" stroked="t" strokeweight=".231056pt" strokecolor="#5B5B5B">
                <v:path arrowok="t"/>
              </v:shape>
            </v:group>
            <v:group style="position:absolute;left:675;top:7123;width:10827;height:2" coordorigin="675,7123" coordsize="10827,2">
              <v:shape style="position:absolute;left:675;top:7123;width:10827;height:2" coordorigin="675,7123" coordsize="10827,0" path="m675,7123l11502,7123e" filled="f" stroked="t" strokeweight=".693168pt" strokecolor="#606060">
                <v:path arrowok="t"/>
              </v:shape>
            </v:group>
            <v:group style="position:absolute;left:9067;top:7120;width:157;height:2" coordorigin="9067,7120" coordsize="157,2">
              <v:shape style="position:absolute;left:9067;top:7120;width:157;height:2" coordorigin="9067,7120" coordsize="157,0" path="m9067,7120l9224,7120e" filled="f" stroked="t" strokeweight=".462112pt" strokecolor="#484848">
                <v:path arrowok="t"/>
              </v:shape>
            </v:group>
            <v:group style="position:absolute;left:675;top:7588;width:10823;height:2" coordorigin="675,7588" coordsize="10823,2">
              <v:shape style="position:absolute;left:675;top:7588;width:10823;height:2" coordorigin="675,7588" coordsize="10823,0" path="m675,7588l11497,7588e" filled="f" stroked="t" strokeweight=".693168pt" strokecolor="#646464">
                <v:path arrowok="t"/>
              </v:shape>
            </v:group>
            <v:group style="position:absolute;left:5092;top:7586;width:2;height:725" coordorigin="5092,7586" coordsize="2,725">
              <v:shape style="position:absolute;left:5092;top:7586;width:2;height:725" coordorigin="5092,7586" coordsize="0,725" path="m5092,8311l5092,7586e" filled="f" stroked="t" strokeweight=".693168pt" strokecolor="#545454">
                <v:path arrowok="t"/>
              </v:shape>
            </v:group>
            <v:group style="position:absolute;left:5079;top:7826;width:4043;height:2" coordorigin="5079,7826" coordsize="4043,2">
              <v:shape style="position:absolute;left:5079;top:7826;width:4043;height:2" coordorigin="5079,7826" coordsize="4043,0" path="m5079,7826l9122,7826e" filled="f" stroked="t" strokeweight=".693168pt" strokecolor="#646464">
                <v:path arrowok="t"/>
              </v:shape>
            </v:group>
            <v:group style="position:absolute;left:9067;top:7826;width:157;height:2" coordorigin="9067,7826" coordsize="157,2">
              <v:shape style="position:absolute;left:9067;top:7826;width:157;height:2" coordorigin="9067,7826" coordsize="157,0" path="m9067,7826l9224,7826e" filled="f" stroked="t" strokeweight=".462112pt" strokecolor="#4F4F4F">
                <v:path arrowok="t"/>
              </v:shape>
            </v:group>
            <v:group style="position:absolute;left:9168;top:7826;width:162;height:2" coordorigin="9168,7826" coordsize="162,2">
              <v:shape style="position:absolute;left:9168;top:7826;width:162;height:2" coordorigin="9168,7826" coordsize="162,0" path="m9168,7826l9330,7826e" filled="f" stroked="t" strokeweight=".924224pt" strokecolor="#6B6B6B">
                <v:path arrowok="t"/>
              </v:shape>
            </v:group>
            <v:group style="position:absolute;left:9275;top:7824;width:273;height:2" coordorigin="9275,7824" coordsize="273,2">
              <v:shape style="position:absolute;left:9275;top:7824;width:273;height:2" coordorigin="9275,7824" coordsize="273,0" path="m9275,7824l9547,7824e" filled="f" stroked="t" strokeweight=".462112pt" strokecolor="#575757">
                <v:path arrowok="t"/>
              </v:shape>
            </v:group>
            <v:group style="position:absolute;left:9492;top:7826;width:2010;height:2" coordorigin="9492,7826" coordsize="2010,2">
              <v:shape style="position:absolute;left:9492;top:7826;width:2010;height:2" coordorigin="9492,7826" coordsize="2010,0" path="m9492,7826l11502,7826e" filled="f" stroked="t" strokeweight=".693168pt" strokecolor="#707070">
                <v:path arrowok="t"/>
              </v:shape>
            </v:group>
            <v:group style="position:absolute;left:5083;top:8066;width:6419;height:2" coordorigin="5083,8066" coordsize="6419,2">
              <v:shape style="position:absolute;left:5083;top:8066;width:6419;height:2" coordorigin="5083,8066" coordsize="6419,0" path="m5083,8066l11502,8066e" filled="f" stroked="t" strokeweight=".693168pt" strokecolor="#646464">
                <v:path arrowok="t"/>
              </v:shape>
            </v:group>
            <v:group style="position:absolute;left:675;top:8304;width:10832;height:2" coordorigin="675,8304" coordsize="10832,2">
              <v:shape style="position:absolute;left:675;top:8304;width:10832;height:2" coordorigin="675,8304" coordsize="10832,0" path="m675,8304l11507,8304e" filled="f" stroked="t" strokeweight=".693168pt" strokecolor="#606060">
                <v:path arrowok="t"/>
              </v:shape>
            </v:group>
            <v:group style="position:absolute;left:670;top:9101;width:10832;height:2" coordorigin="670,9101" coordsize="10832,2">
              <v:shape style="position:absolute;left:670;top:9101;width:10832;height:2" coordorigin="670,9101" coordsize="10832,0" path="m670,9101l11502,9101e" filled="f" stroked="t" strokeweight=".693168pt" strokecolor="#646464">
                <v:path arrowok="t"/>
              </v:shape>
            </v:group>
            <v:group style="position:absolute;left:679;top:8678;width:2;height:551" coordorigin="679,8678" coordsize="2,551">
              <v:shape style="position:absolute;left:679;top:8678;width:2;height:551" coordorigin="679,8678" coordsize="0,551" path="m679,9229l679,8678e" filled="f" stroked="t" strokeweight=".693168pt" strokecolor="#676767">
                <v:path arrowok="t"/>
              </v:shape>
            </v:group>
            <v:group style="position:absolute;left:9168;top:9101;width:162;height:2" coordorigin="9168,9101" coordsize="162,2">
              <v:shape style="position:absolute;left:9168;top:9101;width:162;height:2" coordorigin="9168,9101" coordsize="162,0" path="m9168,9101l9330,9101e" filled="f" stroked="t" strokeweight=".462112pt" strokecolor="#4B4B4B">
                <v:path arrowok="t"/>
              </v:shape>
            </v:group>
            <v:group style="position:absolute;left:675;top:9939;width:8549;height:2" coordorigin="675,9939" coordsize="8549,2">
              <v:shape style="position:absolute;left:675;top:9939;width:8549;height:2" coordorigin="675,9939" coordsize="8549,0" path="m675,9939l9224,9939e" filled="f" stroked="t" strokeweight=".693168pt" strokecolor="#606060">
                <v:path arrowok="t"/>
              </v:shape>
            </v:group>
            <v:group style="position:absolute;left:9168;top:9939;width:162;height:2" coordorigin="9168,9939" coordsize="162,2">
              <v:shape style="position:absolute;left:9168;top:9939;width:162;height:2" coordorigin="9168,9939" coordsize="162,0" path="m9168,9939l9330,9939e" filled="f" stroked="t" strokeweight=".462112pt" strokecolor="#4F4F4F">
                <v:path arrowok="t"/>
              </v:shape>
            </v:group>
            <v:group style="position:absolute;left:9275;top:9939;width:2227;height:2" coordorigin="9275,9939" coordsize="2227,2">
              <v:shape style="position:absolute;left:9275;top:9939;width:2227;height:2" coordorigin="9275,9939" coordsize="2227,0" path="m9275,9939l11502,9939e" filled="f" stroked="t" strokeweight=".693168pt" strokecolor="#6B6B6B">
                <v:path arrowok="t"/>
              </v:shape>
            </v:group>
            <v:group style="position:absolute;left:670;top:10177;width:10832;height:2" coordorigin="670,10177" coordsize="10832,2">
              <v:shape style="position:absolute;left:670;top:10177;width:10832;height:2" coordorigin="670,10177" coordsize="10832,0" path="m670,10177l11502,10177e" filled="f" stroked="t" strokeweight=".693168pt" strokecolor="#606060">
                <v:path arrowok="t"/>
              </v:shape>
            </v:group>
            <v:group style="position:absolute;left:679;top:1929;width:2;height:14151" coordorigin="679,1929" coordsize="2,14151">
              <v:shape style="position:absolute;left:679;top:1929;width:2;height:14151" coordorigin="679,1929" coordsize="0,14151" path="m679,16081l679,1929e" filled="f" stroked="t" strokeweight=".693168pt" strokecolor="#646464">
                <v:path arrowok="t"/>
              </v:shape>
            </v:group>
            <v:group style="position:absolute;left:2611;top:9793;width:2;height:593" coordorigin="2611,9793" coordsize="2,593">
              <v:shape style="position:absolute;left:2611;top:9793;width:2;height:593" coordorigin="2611,9793" coordsize="0,593" path="m2611,10386l2611,9793e" filled="f" stroked="t" strokeweight=".462112pt" strokecolor="#606060">
                <v:path arrowok="t"/>
              </v:shape>
            </v:group>
            <v:group style="position:absolute;left:675;top:10417;width:8447;height:2" coordorigin="675,10417" coordsize="8447,2">
              <v:shape style="position:absolute;left:675;top:10417;width:8447;height:2" coordorigin="675,10417" coordsize="8447,0" path="m675,10417l9122,10417e" filled="f" stroked="t" strokeweight=".693168pt" strokecolor="#606060">
                <v:path arrowok="t"/>
              </v:shape>
            </v:group>
            <v:group style="position:absolute;left:9067;top:10414;width:157;height:2" coordorigin="9067,10414" coordsize="157,2">
              <v:shape style="position:absolute;left:9067;top:10414;width:157;height:2" coordorigin="9067,10414" coordsize="157,0" path="m9067,10414l9224,10414e" filled="f" stroked="t" strokeweight=".462112pt" strokecolor="#4F4F4F">
                <v:path arrowok="t"/>
              </v:shape>
            </v:group>
            <v:group style="position:absolute;left:9168;top:10414;width:2334;height:2" coordorigin="9168,10414" coordsize="2334,2">
              <v:shape style="position:absolute;left:9168;top:10414;width:2334;height:2" coordorigin="9168,10414" coordsize="2334,0" path="m9168,10414l11502,10414e" filled="f" stroked="t" strokeweight=".693168pt" strokecolor="#676767">
                <v:path arrowok="t"/>
              </v:shape>
            </v:group>
            <v:group style="position:absolute;left:975;top:10887;width:10527;height:2" coordorigin="975,10887" coordsize="10527,2">
              <v:shape style="position:absolute;left:975;top:10887;width:10527;height:2" coordorigin="975,10887" coordsize="10527,0" path="m975,10887l11502,10887e" filled="f" stroked="t" strokeweight=".693168pt" strokecolor="#646464">
                <v:path arrowok="t"/>
              </v:shape>
            </v:group>
            <v:group style="position:absolute;left:2609;top:10132;width:2;height:5948" coordorigin="2609,10132" coordsize="2,5948">
              <v:shape style="position:absolute;left:2609;top:10132;width:2;height:5948" coordorigin="2609,10132" coordsize="0,5948" path="m2609,16081l2609,10132e" filled="f" stroked="t" strokeweight=".693168pt" strokecolor="#646464">
                <v:path arrowok="t"/>
              </v:shape>
            </v:group>
            <v:group style="position:absolute;left:11495;top:10132;width:2;height:1257" coordorigin="11495,10132" coordsize="2,1257">
              <v:shape style="position:absolute;left:11495;top:10132;width:2;height:1257" coordorigin="11495,10132" coordsize="0,1257" path="m11495,11389l11495,10132e" filled="f" stroked="t" strokeweight=".693168pt" strokecolor="#646464">
                <v:path arrowok="t"/>
              </v:shape>
            </v:group>
            <v:group style="position:absolute;left:670;top:11123;width:10832;height:2" coordorigin="670,11123" coordsize="10832,2">
              <v:shape style="position:absolute;left:670;top:11123;width:10832;height:2" coordorigin="670,11123" coordsize="10832,0" path="m670,11123l11502,11123e" filled="f" stroked="t" strokeweight=".693168pt" strokecolor="#646464">
                <v:path arrowok="t"/>
              </v:shape>
            </v:group>
            <v:group style="position:absolute;left:1372;top:11106;width:2;height:254" coordorigin="1372,11106" coordsize="2,254">
              <v:shape style="position:absolute;left:1372;top:11106;width:2;height:254" coordorigin="1372,11106" coordsize="0,254" path="m1372,11360l1372,11106e" filled="f" stroked="t" strokeweight=".231056pt" strokecolor="#575757">
                <v:path arrowok="t"/>
              </v:shape>
            </v:group>
            <v:group style="position:absolute;left:1948;top:11120;width:2;height:3195" coordorigin="1948,11120" coordsize="2,3195">
              <v:shape style="position:absolute;left:1948;top:11120;width:2;height:3195" coordorigin="1948,11120" coordsize="0,3195" path="m1948,14316l1948,11120e" filled="f" stroked="t" strokeweight=".693168pt" strokecolor="#4F4F4F">
                <v:path arrowok="t"/>
              </v:shape>
            </v:group>
            <v:group style="position:absolute;left:7482;top:11116;width:2;height:4955" coordorigin="7482,11116" coordsize="2,4955">
              <v:shape style="position:absolute;left:7482;top:11116;width:2;height:4955" coordorigin="7482,11116" coordsize="0,4955" path="m7482,16071l7482,11116e" filled="f" stroked="t" strokeweight=".693168pt" strokecolor="#676767">
                <v:path arrowok="t"/>
              </v:shape>
            </v:group>
            <v:group style="position:absolute;left:665;top:11360;width:10841;height:2" coordorigin="665,11360" coordsize="10841,2">
              <v:shape style="position:absolute;left:665;top:11360;width:10841;height:2" coordorigin="665,11360" coordsize="10841,0" path="m665,11360l11507,11360e" filled="f" stroked="t" strokeweight=".693168pt" strokecolor="#646464">
                <v:path arrowok="t"/>
              </v:shape>
            </v:group>
            <v:group style="position:absolute;left:1372;top:11346;width:2;height:499" coordorigin="1372,11346" coordsize="2,499">
              <v:shape style="position:absolute;left:1372;top:11346;width:2;height:499" coordorigin="1372,11346" coordsize="0,499" path="m1372,11845l1372,11346e" filled="f" stroked="t" strokeweight=".231056pt" strokecolor="#2F2F2F">
                <v:path arrowok="t"/>
              </v:shape>
            </v:group>
            <v:group style="position:absolute;left:1372;top:11845;width:2;height:1445" coordorigin="1372,11845" coordsize="2,1445">
              <v:shape style="position:absolute;left:1372;top:11845;width:2;height:1445" coordorigin="1372,11845" coordsize="0,1445" path="m1372,13290l1372,11845e" filled="f" stroked="t" strokeweight=".231056pt" strokecolor="#000000">
                <v:path arrowok="t"/>
              </v:shape>
            </v:group>
            <v:group style="position:absolute;left:3868;top:12410;width:2;height:254" coordorigin="3868,12410" coordsize="2,254">
              <v:shape style="position:absolute;left:3868;top:12410;width:2;height:254" coordorigin="3868,12410" coordsize="0,254" path="m3868,12664l3868,12410e" filled="f" stroked="t" strokeweight="1.155280pt" strokecolor="#3F4490">
                <v:path arrowok="t"/>
              </v:shape>
            </v:group>
            <v:group style="position:absolute;left:11500;top:12593;width:2;height:579" coordorigin="11500,12593" coordsize="2,579">
              <v:shape style="position:absolute;left:11500;top:12593;width:2;height:579" coordorigin="11500,12593" coordsize="0,579" path="m11500,13172l11500,12593e" filled="f" stroked="t" strokeweight=".693168pt" strokecolor="#6B6B6B">
                <v:path arrowok="t"/>
              </v:shape>
            </v:group>
            <v:group style="position:absolute;left:670;top:13473;width:707;height:2" coordorigin="670,13473" coordsize="707,2">
              <v:shape style="position:absolute;left:670;top:13473;width:707;height:2" coordorigin="670,13473" coordsize="707,0" path="m670,13473l1377,13473e" filled="f" stroked="t" strokeweight=".231056pt" strokecolor="#707070">
                <v:path arrowok="t"/>
              </v:shape>
            </v:group>
            <v:group style="position:absolute;left:1372;top:13290;width:2;height:188" coordorigin="1372,13290" coordsize="2,188">
              <v:shape style="position:absolute;left:1372;top:13290;width:2;height:188" coordorigin="1372,13290" coordsize="0,188" path="m1372,13478l1372,13290e" filled="f" stroked="t" strokeweight=".231056pt" strokecolor="#6B6B6B">
                <v:path arrowok="t"/>
              </v:shape>
            </v:group>
            <v:group style="position:absolute;left:1372;top:13473;width:573;height:2" coordorigin="1372,13473" coordsize="573,2">
              <v:shape style="position:absolute;left:1372;top:13473;width:573;height:2" coordorigin="1372,13473" coordsize="573,0" path="m1372,13473l1945,13473e" filled="f" stroked="t" strokeweight=".231056pt" strokecolor="#444444">
                <v:path arrowok="t"/>
              </v:shape>
            </v:group>
            <v:group style="position:absolute;left:1932;top:13473;width:323;height:2" coordorigin="1932,13473" coordsize="323,2">
              <v:shape style="position:absolute;left:1932;top:13473;width:323;height:2" coordorigin="1932,13473" coordsize="323,0" path="m1932,13473l2255,13473e" filled="f" stroked="t" strokeweight=".231056pt" strokecolor="#575757">
                <v:path arrowok="t"/>
              </v:shape>
            </v:group>
            <v:group style="position:absolute;left:2255;top:13473;width:351;height:2" coordorigin="2255,13473" coordsize="351,2">
              <v:shape style="position:absolute;left:2255;top:13473;width:351;height:2" coordorigin="2255,13473" coordsize="351,0" path="m2255,13473l2606,13473e" filled="f" stroked="t" strokeweight=".231056pt" strokecolor="#7C7C7C">
                <v:path arrowok="t"/>
              </v:shape>
            </v:group>
            <v:group style="position:absolute;left:1372;top:13473;width:2;height:2593" coordorigin="1372,13473" coordsize="2,2593">
              <v:shape style="position:absolute;left:1372;top:13473;width:2;height:2593" coordorigin="1372,13473" coordsize="0,2593" path="m1372,16066l1372,13473e" filled="f" stroked="t" strokeweight=".231056pt" strokecolor="#000000">
                <v:path arrowok="t"/>
              </v:shape>
            </v:group>
            <v:group style="position:absolute;left:11500;top:13610;width:2;height:706" coordorigin="11500,13610" coordsize="2,706">
              <v:shape style="position:absolute;left:11500;top:13610;width:2;height:706" coordorigin="11500,13610" coordsize="0,706" path="m11500,14316l11500,13610e" filled="f" stroked="t" strokeweight=".693168pt" strokecolor="#646464">
                <v:path arrowok="t"/>
              </v:shape>
            </v:group>
            <v:group style="position:absolute;left:1950;top:14259;width:2;height:198" coordorigin="1950,14259" coordsize="2,198">
              <v:shape style="position:absolute;left:1950;top:14259;width:2;height:198" coordorigin="1950,14259" coordsize="0,198" path="m1950,14457l1950,14259e" filled="f" stroked="t" strokeweight=".462112pt" strokecolor="#3F3F3F">
                <v:path arrowok="t"/>
              </v:shape>
            </v:group>
            <v:group style="position:absolute;left:9117;top:14259;width:2;height:198" coordorigin="9117,14259" coordsize="2,198">
              <v:shape style="position:absolute;left:9117;top:14259;width:2;height:198" coordorigin="9117,14259" coordsize="0,198" path="m9117,14457l9117,14259e" filled="f" stroked="t" strokeweight="1.155280pt" strokecolor="#3B38AF">
                <v:path arrowok="t"/>
              </v:shape>
            </v:group>
            <v:group style="position:absolute;left:1950;top:14400;width:2;height:249" coordorigin="1950,14400" coordsize="2,249">
              <v:shape style="position:absolute;left:1950;top:14400;width:2;height:249" coordorigin="1950,14400" coordsize="0,249" path="m1950,14650l1950,14400e" filled="f" stroked="t" strokeweight=".693168pt" strokecolor="#575757">
                <v:path arrowok="t"/>
              </v:shape>
            </v:group>
            <v:group style="position:absolute;left:11500;top:14400;width:2;height:249" coordorigin="11500,14400" coordsize="2,249">
              <v:shape style="position:absolute;left:11500;top:14400;width:2;height:249" coordorigin="11500,14400" coordsize="0,249" path="m11500,14650l11500,14400e" filled="f" stroked="t" strokeweight=".693168pt" strokecolor="#606060">
                <v:path arrowok="t"/>
              </v:shape>
            </v:group>
            <v:group style="position:absolute;left:1950;top:14593;width:2;height:132" coordorigin="1950,14593" coordsize="2,132">
              <v:shape style="position:absolute;left:1950;top:14593;width:2;height:132" coordorigin="1950,14593" coordsize="0,132" path="m1950,14725l1950,14593e" filled="f" stroked="t" strokeweight=".462112pt" strokecolor="#343434">
                <v:path arrowok="t"/>
              </v:shape>
            </v:group>
            <v:group style="position:absolute;left:9074;top:14608;width:2;height:94" coordorigin="9074,14608" coordsize="2,94">
              <v:shape style="position:absolute;left:9074;top:14608;width:2;height:94" coordorigin="9074,14608" coordsize="0,94" path="m9074,14702l9074,14608e" filled="f" stroked="t" strokeweight="1.617391pt" strokecolor="#2B38A8">
                <v:path arrowok="t"/>
              </v:shape>
            </v:group>
            <v:group style="position:absolute;left:1950;top:14669;width:2;height:1412" coordorigin="1950,14669" coordsize="2,1412">
              <v:shape style="position:absolute;left:1950;top:14669;width:2;height:1412" coordorigin="1950,14669" coordsize="0,1412" path="m1950,16081l1950,14669e" filled="f" stroked="t" strokeweight=".693168pt" strokecolor="#545454">
                <v:path arrowok="t"/>
              </v:shape>
            </v:group>
            <v:group style="position:absolute;left:11500;top:14777;width:2;height:339" coordorigin="11500,14777" coordsize="2,339">
              <v:shape style="position:absolute;left:11500;top:14777;width:2;height:339" coordorigin="11500,14777" coordsize="0,339" path="m11500,15116l11500,14777e" filled="f" stroked="t" strokeweight=".693168pt" strokecolor="#676767">
                <v:path arrowok="t"/>
              </v:shape>
            </v:group>
            <v:group style="position:absolute;left:670;top:16076;width:1613;height:2" coordorigin="670,16076" coordsize="1613,2">
              <v:shape style="position:absolute;left:670;top:16076;width:1613;height:2" coordorigin="670,16076" coordsize="1613,0" path="m670,16076l2283,16076e" filled="f" stroked="t" strokeweight=".693168pt" strokecolor="#676767">
                <v:path arrowok="t"/>
              </v:shape>
            </v:group>
            <v:group style="position:absolute;left:7491;top:15059;width:2;height:1012" coordorigin="7491,15059" coordsize="2,1012">
              <v:shape style="position:absolute;left:7491;top:15059;width:2;height:1012" coordorigin="7491,15059" coordsize="0,1012" path="m7491,16071l7491,15059e" filled="f" stroked="t" strokeweight=".693168pt" strokecolor="#6B6B6B">
                <v:path arrowok="t"/>
              </v:shape>
            </v:group>
            <v:group style="position:absolute;left:7445;top:16064;width:411;height:2" coordorigin="7445,16064" coordsize="411,2">
              <v:shape style="position:absolute;left:7445;top:16064;width:411;height:2" coordorigin="7445,16064" coordsize="411,0" path="m7445,16064l7856,16064e" filled="f" stroked="t" strokeweight=".462112pt" strokecolor="#575757">
                <v:path arrowok="t"/>
              </v:shape>
            </v:group>
            <v:group style="position:absolute;left:2227;top:16069;width:9251;height:2" coordorigin="2227,16069" coordsize="9251,2">
              <v:shape style="position:absolute;left:2227;top:16069;width:9251;height:2" coordorigin="2227,16069" coordsize="9251,0" path="m2227,16069l11479,16069e" filled="f" stroked="t" strokeweight=".693168pt" strokecolor="#6B6B6B">
                <v:path arrowok="t"/>
              </v:shape>
            </v:group>
            <v:group style="position:absolute;left:9067;top:16062;width:157;height:2" coordorigin="9067,16062" coordsize="157,2">
              <v:shape style="position:absolute;left:9067;top:16062;width:157;height:2" coordorigin="9067,16062" coordsize="157,0" path="m9067,16062l9224,16062e" filled="f" stroked="t" strokeweight=".462112pt" strokecolor="#575757">
                <v:path arrowok="t"/>
              </v:shape>
            </v:group>
            <v:group style="position:absolute;left:10589;top:1505;width:2;height:273" coordorigin="10589,1505" coordsize="2,273">
              <v:shape style="position:absolute;left:10589;top:1505;width:2;height:273" coordorigin="10589,1505" coordsize="0,273" path="m10589,1505l10589,1778,10589,1505xe" filled="t" fillcolor="#D4DBDB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8"/>
        </w:rPr>
      </w:r>
      <w:r>
        <w:rPr>
          <w:rFonts w:ascii="Arial" w:hAnsi="Arial" w:cs="Arial" w:eastAsia="Arial"/>
          <w:sz w:val="23"/>
          <w:szCs w:val="23"/>
          <w:color w:val="757577"/>
          <w:spacing w:val="-16"/>
          <w:w w:val="126"/>
          <w:position w:val="4"/>
        </w:rPr>
        <w:t>I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73"/>
          <w:position w:val="4"/>
        </w:rPr>
        <w:t>t</w:t>
      </w:r>
      <w:r>
        <w:rPr>
          <w:rFonts w:ascii="Arial" w:hAnsi="Arial" w:cs="Arial" w:eastAsia="Arial"/>
          <w:sz w:val="23"/>
          <w:szCs w:val="23"/>
          <w:color w:val="5B5B5D"/>
          <w:spacing w:val="12"/>
          <w:w w:val="73"/>
          <w:position w:val="4"/>
        </w:rPr>
        <w:t>f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6"/>
          <w:position w:val="4"/>
        </w:rPr>
        <w:t>aiye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100"/>
          <w:position w:val="4"/>
        </w:rPr>
      </w:r>
      <w:r>
        <w:rPr>
          <w:rFonts w:ascii="Arial" w:hAnsi="Arial" w:cs="Arial" w:eastAsia="Arial"/>
          <w:sz w:val="24"/>
          <w:szCs w:val="24"/>
          <w:color w:val="3F4677"/>
          <w:spacing w:val="-50"/>
          <w:w w:val="105"/>
          <w:position w:val="4"/>
        </w:rPr>
        <w:t>!</w:t>
      </w:r>
      <w:r>
        <w:rPr>
          <w:rFonts w:ascii="Arial" w:hAnsi="Arial" w:cs="Arial" w:eastAsia="Arial"/>
          <w:sz w:val="21"/>
          <w:szCs w:val="21"/>
          <w:color w:val="5D648E"/>
          <w:spacing w:val="0"/>
          <w:w w:val="53"/>
          <w:position w:val="4"/>
        </w:rPr>
        <w:t>""</w:t>
      </w:r>
      <w:r>
        <w:rPr>
          <w:rFonts w:ascii="Arial" w:hAnsi="Arial" w:cs="Arial" w:eastAsia="Arial"/>
          <w:sz w:val="21"/>
          <w:szCs w:val="21"/>
          <w:color w:val="5D648E"/>
          <w:spacing w:val="14"/>
          <w:w w:val="53"/>
          <w:position w:val="4"/>
        </w:rPr>
        <w:t>"</w:t>
      </w:r>
      <w:r>
        <w:rPr>
          <w:rFonts w:ascii="Arial" w:hAnsi="Arial" w:cs="Arial" w:eastAsia="Arial"/>
          <w:sz w:val="21"/>
          <w:szCs w:val="21"/>
          <w:color w:val="5B5B5D"/>
          <w:spacing w:val="0"/>
          <w:w w:val="87"/>
          <w:position w:val="4"/>
        </w:rPr>
        <w:t>mi</w:t>
      </w:r>
      <w:r>
        <w:rPr>
          <w:rFonts w:ascii="Arial" w:hAnsi="Arial" w:cs="Arial" w:eastAsia="Arial"/>
          <w:sz w:val="21"/>
          <w:szCs w:val="21"/>
          <w:color w:val="5B5B5D"/>
          <w:spacing w:val="-8"/>
          <w:w w:val="87"/>
          <w:position w:val="4"/>
        </w:rPr>
        <w:t>r</w:t>
      </w:r>
      <w:r>
        <w:rPr>
          <w:rFonts w:ascii="Arial" w:hAnsi="Arial" w:cs="Arial" w:eastAsia="Arial"/>
          <w:sz w:val="21"/>
          <w:szCs w:val="21"/>
          <w:color w:val="ACAFAF"/>
          <w:spacing w:val="0"/>
          <w:w w:val="99"/>
          <w:position w:val="4"/>
        </w:rPr>
        <w:t>ı</w:t>
      </w:r>
      <w:r>
        <w:rPr>
          <w:rFonts w:ascii="Arial" w:hAnsi="Arial" w:cs="Arial" w:eastAsia="Arial"/>
          <w:sz w:val="21"/>
          <w:szCs w:val="21"/>
          <w:color w:val="ACAFA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ACAFAF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ltf.Şöföıii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2" w:lineRule="atLeast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C1C3C6"/>
          <w:spacing w:val="0"/>
          <w:w w:val="50"/>
        </w:rPr>
        <w:t>...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7" w:lineRule="atLeas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C1C3C6"/>
          <w:spacing w:val="0"/>
          <w:w w:val="153"/>
        </w:rPr>
        <w:t>.</w:t>
      </w:r>
      <w:r>
        <w:rPr>
          <w:rFonts w:ascii="Arial" w:hAnsi="Arial" w:cs="Arial" w:eastAsia="Arial"/>
          <w:sz w:val="18"/>
          <w:szCs w:val="18"/>
          <w:color w:val="C1C3C6"/>
          <w:spacing w:val="-45"/>
          <w:w w:val="15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CAFAF"/>
          <w:spacing w:val="0"/>
          <w:w w:val="51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60" w:right="320"/>
          <w:cols w:num="3" w:equalWidth="0">
            <w:col w:w="5790" w:space="2791"/>
            <w:col w:w="106" w:space="199"/>
            <w:col w:w="2154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Sz w:w="11920" w:h="16840"/>
          <w:pgMar w:top="680" w:bottom="280" w:left="80" w:right="60"/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2" w:lineRule="auto"/>
        <w:ind w:left="596" w:right="945" w:firstLine="13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83"/>
        </w:rPr>
        <w:t>..</w:t>
      </w:r>
      <w:r>
        <w:rPr>
          <w:rFonts w:ascii="Arial" w:hAnsi="Arial" w:cs="Arial" w:eastAsia="Arial"/>
          <w:sz w:val="15"/>
          <w:szCs w:val="15"/>
          <w:color w:val="383838"/>
          <w:spacing w:val="17"/>
          <w:w w:val="83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1"/>
          <w:w w:val="102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</w:rPr>
        <w:t>Z,MIR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</w:rPr>
        <w:t>BUYUKŞEHIR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74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47" w:lineRule="auto"/>
        <w:ind w:left="639" w:right="498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-38" w:right="460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1383" w:right="580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w w:val="9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9" w:lineRule="auto"/>
        <w:ind w:left="2004" w:right="5797" w:firstLine="-828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BUdirinı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555" w:right="62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7"/>
          <w:w w:val="25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MENEMEN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564" w:right="62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-MENEMEN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7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12" w:lineRule="exact"/>
        <w:ind w:left="60" w:right="4509"/>
        <w:jc w:val="center"/>
        <w:tabs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3.724274pt;margin-top:12.546307pt;width:32.977684pt;height:24pt;mso-position-horizontal-relative:page;mso-position-vertical-relative:paragraph;z-index:-1355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626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6266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626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626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2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8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90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6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000000"/>
          <w:position w:val="1"/>
        </w:rPr>
        <w:t>Betonann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0000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000000"/>
          <w:position w:val="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0000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u w:val="single" w:color="0000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4"/>
          <w:w w:val="100"/>
          <w:u w:val="single" w:color="000000"/>
          <w:position w:val="1"/>
        </w:rPr>
        <w:t>A</w:t>
      </w:r>
      <w:r>
        <w:rPr>
          <w:rFonts w:ascii="Arial" w:hAnsi="Arial" w:cs="Arial" w:eastAsia="Arial"/>
          <w:sz w:val="15"/>
          <w:szCs w:val="15"/>
          <w:color w:val="383838"/>
          <w:spacing w:val="4"/>
          <w:w w:val="100"/>
          <w:u w:val="single" w:color="000000"/>
          <w:position w:val="1"/>
        </w:rPr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u w:val="single" w:color="000000"/>
          <w:position w:val="1"/>
        </w:rPr>
        <w:t>hşap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u w:val="single" w:color="000000"/>
          <w:position w:val="1"/>
        </w:rPr>
        <w:t>  </w:t>
      </w:r>
      <w:r>
        <w:rPr>
          <w:rFonts w:ascii="Arial" w:hAnsi="Arial" w:cs="Arial" w:eastAsia="Arial"/>
          <w:sz w:val="15"/>
          <w:szCs w:val="15"/>
          <w:color w:val="383838"/>
          <w:spacing w:val="33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6266"/>
          <w:spacing w:val="0"/>
          <w:w w:val="103"/>
          <w:u w:val="single" w:color="000000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D6266"/>
          <w:spacing w:val="0"/>
          <w:w w:val="103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D6266"/>
          <w:spacing w:val="0"/>
          <w:w w:val="103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D6266"/>
          <w:spacing w:val="2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7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Dige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58"/>
          <w:position w:val="1"/>
        </w:rPr>
        <w:t>1--</w:t>
      </w:r>
      <w:r>
        <w:rPr>
          <w:rFonts w:ascii="Arial" w:hAnsi="Arial" w:cs="Arial" w:eastAsia="Arial"/>
          <w:sz w:val="21"/>
          <w:szCs w:val="21"/>
          <w:color w:val="282828"/>
          <w:spacing w:val="-23"/>
          <w:w w:val="158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5D6266"/>
          <w:spacing w:val="0"/>
          <w:w w:val="357"/>
          <w:position w:val="1"/>
        </w:rPr>
        <w:t>----</w:t>
      </w:r>
      <w:r>
        <w:rPr>
          <w:rFonts w:ascii="Arial" w:hAnsi="Arial" w:cs="Arial" w:eastAsia="Arial"/>
          <w:sz w:val="21"/>
          <w:szCs w:val="21"/>
          <w:color w:val="5D6266"/>
          <w:spacing w:val="26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60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383838"/>
          <w:spacing w:val="-120"/>
          <w:w w:val="36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D6266"/>
          <w:spacing w:val="0"/>
          <w:w w:val="360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5D6266"/>
          <w:spacing w:val="-120"/>
          <w:w w:val="36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60"/>
          <w:position w:val="1"/>
        </w:rPr>
        <w:t>----</w:t>
      </w:r>
      <w:r>
        <w:rPr>
          <w:rFonts w:ascii="Arial" w:hAnsi="Arial" w:cs="Arial" w:eastAsia="Arial"/>
          <w:sz w:val="21"/>
          <w:szCs w:val="21"/>
          <w:color w:val="383838"/>
          <w:spacing w:val="-134"/>
          <w:w w:val="36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D6266"/>
          <w:spacing w:val="0"/>
          <w:w w:val="362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5D6266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62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383838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D6266"/>
          <w:spacing w:val="0"/>
          <w:w w:val="221"/>
          <w:position w:val="1"/>
        </w:rPr>
        <w:t>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004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B5B5B6"/>
          <w:spacing w:val="0"/>
          <w:w w:val="55"/>
        </w:rPr>
        <w:t>1</w:t>
      </w:r>
      <w:r>
        <w:rPr>
          <w:rFonts w:ascii="Arial" w:hAnsi="Arial" w:cs="Arial" w:eastAsia="Arial"/>
          <w:sz w:val="13"/>
          <w:szCs w:val="13"/>
          <w:color w:val="B5B5B6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5B5B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  <w:cols w:num="2" w:equalWidth="0">
            <w:col w:w="2619" w:space="75"/>
            <w:col w:w="9086"/>
          </w:cols>
        </w:sectPr>
      </w:pPr>
      <w:rPr/>
    </w:p>
    <w:p>
      <w:pPr>
        <w:spacing w:before="62" w:after="0" w:line="284" w:lineRule="auto"/>
        <w:ind w:left="1814" w:right="5146" w:firstLine="-1704"/>
        <w:jc w:val="left"/>
        <w:tabs>
          <w:tab w:pos="1820" w:val="left"/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3"/>
        </w:rPr>
        <w:t>Sahibi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6266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D62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D62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f"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OKTAY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3" w:lineRule="exact"/>
        <w:ind w:left="1883" w:right="-20"/>
        <w:jc w:val="left"/>
        <w:tabs>
          <w:tab w:pos="386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6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8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12:30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12:38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</w:sectPr>
      </w:pPr>
      <w:rPr/>
    </w:p>
    <w:p>
      <w:pPr>
        <w:spacing w:before="0" w:after="0" w:line="219" w:lineRule="exact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15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Git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</w:rPr>
        <w:t>..: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OlayınGöıüldüğü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89" w:lineRule="auto"/>
        <w:ind w:left="2013" w:right="174" w:firstLine="-2009"/>
        <w:jc w:val="left"/>
        <w:tabs>
          <w:tab w:pos="2980" w:val="left"/>
          <w:tab w:pos="3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4"/>
        </w:rPr>
        <w:t>ArnçP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3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4"/>
        </w:rPr>
        <w:t>kuı:35EY618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5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2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24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2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63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2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50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24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4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2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2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24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144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2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112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24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1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2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4"/>
          <w:w w:val="4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24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89"/>
          <w:w w:val="4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04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7"/>
          <w:w w:val="4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9"/>
          <w:w w:val="4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59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5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20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4" w:lineRule="auto"/>
        <w:ind w:left="5" w:right="5345" w:firstLine="2009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30" w:lineRule="exact"/>
        <w:ind w:left="5" w:right="3707" w:firstLine="50"/>
        <w:jc w:val="left"/>
        <w:tabs>
          <w:tab w:pos="2000" w:val="left"/>
          <w:tab w:pos="4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7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YardımaGelenA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0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Söndüımede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  <w:cols w:num="2" w:equalWidth="0">
            <w:col w:w="1515" w:space="309"/>
            <w:col w:w="9956"/>
          </w:cols>
        </w:sectPr>
      </w:pPr>
      <w:rPr/>
    </w:p>
    <w:p>
      <w:pPr>
        <w:spacing w:before="0" w:after="0" w:line="238" w:lineRule="exact"/>
        <w:ind w:left="106" w:right="-71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16"/>
          <w:w w:val="65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2"/>
          <w:position w:val="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06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B5B5B6"/>
          <w:spacing w:val="0"/>
          <w:w w:val="54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23" w:after="0" w:line="240" w:lineRule="auto"/>
        <w:ind w:right="-70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5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5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7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1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2"/>
        </w:rPr>
        <w:t>!K.K.T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5D6266"/>
          <w:spacing w:val="0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  <w:cols w:num="3" w:equalWidth="0">
            <w:col w:w="2160" w:space="1653"/>
            <w:col w:w="2829" w:space="650"/>
            <w:col w:w="4488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</w:sectPr>
      </w:pPr>
      <w:rPr/>
    </w:p>
    <w:p>
      <w:pPr>
        <w:spacing w:before="34" w:after="0" w:line="241" w:lineRule="auto"/>
        <w:ind w:left="125" w:right="-54" w:firstLine="-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onundaki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2"/>
        </w:rPr>
        <w:t>Hasar</w: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gelmemiştir.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araştırın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4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  <w:cols w:num="2" w:equalWidth="0">
            <w:col w:w="1293" w:space="583"/>
            <w:col w:w="9904"/>
          </w:cols>
        </w:sectPr>
      </w:pPr>
      <w:rPr/>
    </w:p>
    <w:p>
      <w:pPr>
        <w:spacing w:before="0" w:after="0" w:line="229" w:lineRule="exact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4"/>
        </w:rPr>
        <w:t>!YangınÇıkı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4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8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2"/>
        </w:rPr>
        <w:t>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9" w:lineRule="auto"/>
        <w:ind w:left="120" w:right="5164"/>
        <w:jc w:val="left"/>
        <w:tabs>
          <w:tab w:pos="1800" w:val="left"/>
          <w:tab w:pos="5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8"/>
        </w:rPr>
        <w:t>Sirkcli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20"/>
          <w:w w:val="108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Bedeli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7" w:lineRule="exact"/>
        <w:ind w:left="12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1"/>
        </w:rPr>
        <w:t>K</w:t>
      </w:r>
      <w:r>
        <w:rPr>
          <w:rFonts w:ascii="Arial" w:hAnsi="Arial" w:cs="Arial" w:eastAsia="Arial"/>
          <w:sz w:val="20"/>
          <w:szCs w:val="20"/>
          <w:color w:val="383838"/>
          <w:spacing w:val="4"/>
          <w:w w:val="11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3"/>
        </w:rPr>
        <w:t>me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6" w:after="0" w:line="301" w:lineRule="exact"/>
        <w:ind w:left="172" w:right="-20"/>
        <w:jc w:val="left"/>
        <w:tabs>
          <w:tab w:pos="720" w:val="left"/>
          <w:tab w:pos="486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3"/>
          <w:position w:val="-2"/>
        </w:rPr>
        <w:t>esli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5"/>
          <w:w w:val="216"/>
          <w:position w:val="-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86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75"/>
          <w:w w:val="120"/>
          <w:position w:val="-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  <w:position w:val="-2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79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77"/>
          <w:w w:val="79"/>
          <w:position w:val="-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6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u w:val="single" w:color="373737"/>
          <w:position w:val="-2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63"/>
          <w:u w:val="single" w:color="37373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63"/>
          <w:position w:val="-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08"/>
          <w:position w:val="-2"/>
        </w:rPr>
        <w:t>-r</w:t>
      </w:r>
      <w:r>
        <w:rPr>
          <w:rFonts w:ascii="Courier New" w:hAnsi="Courier New" w:cs="Courier New" w:eastAsia="Courier New"/>
          <w:sz w:val="31"/>
          <w:szCs w:val="31"/>
          <w:color w:val="5D6266"/>
          <w:spacing w:val="0"/>
          <w:w w:val="148"/>
          <w:position w:val="-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D6266"/>
          <w:spacing w:val="38"/>
          <w:w w:val="148"/>
          <w:position w:val="-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38"/>
          <w:w w:val="108"/>
          <w:position w:val="-2"/>
        </w:rPr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8"/>
          <w:emboss/>
          <w:position w:val="-2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8"/>
          <w:emboss/>
          <w:position w:val="-2"/>
        </w:rPr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8"/>
          <w:position w:val="-2"/>
        </w:rPr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8"/>
          <w:position w:val="-2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0"/>
          <w:position w:val="-2"/>
        </w:rPr>
        <w:tab/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8"/>
          <w:position w:val="-2"/>
        </w:rPr>
        <w:t>----------------------------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129" w:right="-20"/>
        <w:jc w:val="left"/>
        <w:tabs>
          <w:tab w:pos="1800" w:val="left"/>
          <w:tab w:pos="2620" w:val="left"/>
          <w:tab w:pos="5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9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Dönilşü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1"/>
        </w:rPr>
        <w:t>rTariiJ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!Saati: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13:10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</w:sectPr>
      </w:pPr>
      <w:rPr/>
    </w:p>
    <w:p>
      <w:pPr>
        <w:spacing w:before="13" w:after="0" w:line="226" w:lineRule="exact"/>
        <w:ind w:left="110" w:right="-70"/>
        <w:jc w:val="left"/>
        <w:tabs>
          <w:tab w:pos="960" w:val="left"/>
          <w:tab w:pos="3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0"/>
          <w:szCs w:val="10"/>
          <w:color w:val="B5B5B6"/>
          <w:spacing w:val="0"/>
          <w:w w:val="54"/>
          <w:position w:val="-1"/>
        </w:rPr>
        <w:t>1</w:t>
      </w:r>
      <w:r>
        <w:rPr>
          <w:rFonts w:ascii="Arial" w:hAnsi="Arial" w:cs="Arial" w:eastAsia="Arial"/>
          <w:sz w:val="10"/>
          <w:szCs w:val="10"/>
          <w:color w:val="B5B5B6"/>
          <w:spacing w:val="0"/>
          <w:w w:val="54"/>
          <w:position w:val="-1"/>
        </w:rPr>
        <w:t>    </w:t>
      </w:r>
      <w:r>
        <w:rPr>
          <w:rFonts w:ascii="Arial" w:hAnsi="Arial" w:cs="Arial" w:eastAsia="Arial"/>
          <w:sz w:val="10"/>
          <w:szCs w:val="10"/>
          <w:color w:val="B5B5B6"/>
          <w:spacing w:val="9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-1"/>
        </w:rPr>
        <w:t>ÖlüYaralıpiDENEKİP: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MenemenGrub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-1"/>
        </w:rPr>
        <w:t>!.Posta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8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  <w:cols w:num="2" w:equalWidth="0">
            <w:col w:w="5233" w:space="3107"/>
            <w:col w:w="3440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99" w:lineRule="exact"/>
        <w:ind w:left="238" w:right="-20"/>
        <w:jc w:val="left"/>
        <w:rPr>
          <w:rFonts w:ascii="Times New Roman" w:hAnsi="Times New Roman" w:cs="Times New Roman" w:eastAsia="Times New Roman"/>
          <w:sz w:val="92"/>
          <w:szCs w:val="9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G;ım;,,e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92"/>
          <w:szCs w:val="92"/>
          <w:color w:val="343866"/>
          <w:spacing w:val="0"/>
          <w:w w:val="42"/>
        </w:rPr>
        <w:t>;</w:t>
      </w:r>
      <w:r>
        <w:rPr>
          <w:rFonts w:ascii="Times New Roman" w:hAnsi="Times New Roman" w:cs="Times New Roman" w:eastAsia="Times New Roman"/>
          <w:sz w:val="92"/>
          <w:szCs w:val="92"/>
          <w:color w:val="343866"/>
          <w:spacing w:val="-111"/>
          <w:w w:val="42"/>
        </w:rPr>
        <w:t>:</w:t>
      </w:r>
      <w:r>
        <w:rPr>
          <w:rFonts w:ascii="Times New Roman" w:hAnsi="Times New Roman" w:cs="Times New Roman" w:eastAsia="Times New Roman"/>
          <w:sz w:val="92"/>
          <w:szCs w:val="92"/>
          <w:color w:val="363B90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92"/>
          <w:szCs w:val="92"/>
          <w:color w:val="343866"/>
          <w:spacing w:val="0"/>
          <w:w w:val="65"/>
        </w:rPr>
        <w:t>C</w:t>
      </w:r>
      <w:r>
        <w:rPr>
          <w:rFonts w:ascii="Times New Roman" w:hAnsi="Times New Roman" w:cs="Times New Roman" w:eastAsia="Times New Roman"/>
          <w:sz w:val="92"/>
          <w:szCs w:val="92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3"/>
          <w:w w:val="124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5D6266"/>
          <w:spacing w:val="3"/>
          <w:w w:val="130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5D6266"/>
          <w:spacing w:val="0"/>
          <w:w w:val="121"/>
        </w:rPr>
        <w:t>ŞEK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23" w:lineRule="exact"/>
        <w:ind w:left="98" w:right="41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D6266"/>
          <w:spacing w:val="0"/>
          <w:w w:val="129"/>
        </w:rPr>
        <w:t>Itfaiy</w:t>
      </w:r>
      <w:r>
        <w:rPr>
          <w:rFonts w:ascii="Arial" w:hAnsi="Arial" w:cs="Arial" w:eastAsia="Arial"/>
          <w:sz w:val="19"/>
          <w:szCs w:val="19"/>
          <w:color w:val="5D6266"/>
          <w:spacing w:val="0"/>
          <w:w w:val="129"/>
        </w:rPr>
        <w:t>e</w:t>
      </w:r>
      <w:r>
        <w:rPr>
          <w:rFonts w:ascii="Arial" w:hAnsi="Arial" w:cs="Arial" w:eastAsia="Arial"/>
          <w:sz w:val="19"/>
          <w:szCs w:val="19"/>
          <w:color w:val="5D6266"/>
          <w:spacing w:val="-4"/>
          <w:w w:val="129"/>
        </w:rPr>
        <w:t> </w:t>
      </w:r>
      <w:r>
        <w:rPr>
          <w:rFonts w:ascii="Arial" w:hAnsi="Arial" w:cs="Arial" w:eastAsia="Arial"/>
          <w:sz w:val="19"/>
          <w:szCs w:val="19"/>
          <w:color w:val="5D6266"/>
          <w:spacing w:val="0"/>
          <w:w w:val="111"/>
        </w:rPr>
        <w:t>Kuze</w:t>
      </w:r>
      <w:r>
        <w:rPr>
          <w:rFonts w:ascii="Arial" w:hAnsi="Arial" w:cs="Arial" w:eastAsia="Arial"/>
          <w:sz w:val="19"/>
          <w:szCs w:val="19"/>
          <w:color w:val="5D6266"/>
          <w:spacing w:val="0"/>
          <w:w w:val="111"/>
        </w:rPr>
        <w:t>y</w:t>
      </w:r>
      <w:r>
        <w:rPr>
          <w:rFonts w:ascii="Arial" w:hAnsi="Arial" w:cs="Arial" w:eastAsia="Arial"/>
          <w:sz w:val="19"/>
          <w:szCs w:val="19"/>
          <w:color w:val="5D6266"/>
          <w:spacing w:val="32"/>
          <w:w w:val="111"/>
        </w:rPr>
        <w:t> </w:t>
      </w:r>
      <w:r>
        <w:rPr>
          <w:rFonts w:ascii="Arial" w:hAnsi="Arial" w:cs="Arial" w:eastAsia="Arial"/>
          <w:sz w:val="20"/>
          <w:szCs w:val="20"/>
          <w:color w:val="5D6266"/>
          <w:spacing w:val="0"/>
          <w:w w:val="111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-37" w:right="-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83838"/>
          <w:w w:val="145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6266"/>
          <w:spacing w:val="0"/>
          <w:w w:val="206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D6266"/>
          <w:spacing w:val="-38"/>
          <w:w w:val="2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626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1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39" w:lineRule="exact"/>
        <w:ind w:left="260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343866"/>
          <w:spacing w:val="-140"/>
          <w:w w:val="174"/>
          <w:position w:val="-19"/>
        </w:rPr>
        <w:t>:</w:t>
      </w:r>
      <w:r>
        <w:rPr>
          <w:rFonts w:ascii="Times New Roman" w:hAnsi="Times New Roman" w:cs="Times New Roman" w:eastAsia="Times New Roman"/>
          <w:sz w:val="144"/>
          <w:szCs w:val="144"/>
          <w:color w:val="383838"/>
          <w:spacing w:val="0"/>
          <w:w w:val="22"/>
          <w:position w:val="-19"/>
        </w:rPr>
        <w:t>ÖS</w:t>
      </w:r>
      <w:r>
        <w:rPr>
          <w:rFonts w:ascii="Times New Roman" w:hAnsi="Times New Roman" w:cs="Times New Roman" w:eastAsia="Times New Roman"/>
          <w:sz w:val="144"/>
          <w:szCs w:val="144"/>
          <w:color w:val="383838"/>
          <w:spacing w:val="-326"/>
          <w:w w:val="21"/>
          <w:position w:val="-19"/>
        </w:rPr>
        <w:t>E</w:t>
      </w:r>
      <w:r>
        <w:rPr>
          <w:rFonts w:ascii="Times New Roman" w:hAnsi="Times New Roman" w:cs="Times New Roman" w:eastAsia="Times New Roman"/>
          <w:sz w:val="37"/>
          <w:szCs w:val="37"/>
          <w:color w:val="1A2656"/>
          <w:spacing w:val="0"/>
          <w:w w:val="143"/>
          <w:position w:val="64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8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484" w:right="29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626687"/>
          <w:w w:val="89"/>
        </w:rPr>
        <w:t>-c.</w:t>
      </w:r>
      <w:r>
        <w:rPr>
          <w:rFonts w:ascii="Arial" w:hAnsi="Arial" w:cs="Arial" w:eastAsia="Arial"/>
          <w:sz w:val="15"/>
          <w:szCs w:val="15"/>
          <w:color w:val="626687"/>
          <w:spacing w:val="-20"/>
          <w:w w:val="89"/>
        </w:rPr>
        <w:t>.</w:t>
      </w:r>
      <w:r>
        <w:rPr>
          <w:rFonts w:ascii="Arial" w:hAnsi="Arial" w:cs="Arial" w:eastAsia="Arial"/>
          <w:sz w:val="15"/>
          <w:szCs w:val="15"/>
          <w:color w:val="42497E"/>
          <w:spacing w:val="0"/>
          <w:w w:val="53"/>
        </w:rPr>
        <w:t>&lt;</w:t>
      </w:r>
      <w:r>
        <w:rPr>
          <w:rFonts w:ascii="Arial" w:hAnsi="Arial" w:cs="Arial" w:eastAsia="Arial"/>
          <w:sz w:val="15"/>
          <w:szCs w:val="15"/>
          <w:color w:val="42497E"/>
          <w:spacing w:val="-2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97A0CD"/>
          <w:spacing w:val="0"/>
          <w:w w:val="303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52" w:after="0" w:line="230" w:lineRule="exact"/>
        <w:ind w:left="714" w:right="93" w:firstLine="-30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</w:rPr>
        <w:t>ÖmerOKTAY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2" w:lineRule="exact"/>
        <w:ind w:left="2333" w:right="1992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83838"/>
          <w:spacing w:val="0"/>
          <w:w w:val="70"/>
          <w:position w:val="-1"/>
        </w:rPr>
        <w:t>2</w:t>
      </w:r>
      <w:r>
        <w:rPr>
          <w:rFonts w:ascii="Arial" w:hAnsi="Arial" w:cs="Arial" w:eastAsia="Arial"/>
          <w:sz w:val="27"/>
          <w:szCs w:val="27"/>
          <w:color w:val="383838"/>
          <w:spacing w:val="20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70"/>
          <w:position w:val="-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28"/>
          <w:w w:val="7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49"/>
          <w:position w:val="-1"/>
        </w:rPr>
        <w:t>Mayı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49"/>
          <w:position w:val="-1"/>
        </w:rPr>
        <w:t>s</w:t>
      </w:r>
      <w:r>
        <w:rPr>
          <w:rFonts w:ascii="Arial" w:hAnsi="Arial" w:cs="Arial" w:eastAsia="Arial"/>
          <w:sz w:val="27"/>
          <w:szCs w:val="27"/>
          <w:color w:val="383838"/>
          <w:spacing w:val="36"/>
          <w:w w:val="49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70"/>
          <w:position w:val="-1"/>
        </w:rPr>
        <w:t>20i7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426" w:right="19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  <w:position w:val="-3"/>
        </w:rPr>
        <w:t>  </w:t>
      </w:r>
      <w:r>
        <w:rPr>
          <w:rFonts w:ascii="Arial" w:hAnsi="Arial" w:cs="Arial" w:eastAsia="Arial"/>
          <w:sz w:val="19"/>
          <w:szCs w:val="19"/>
          <w:color w:val="4D4D4D"/>
          <w:spacing w:val="33"/>
          <w:w w:val="83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2"/>
          <w:w w:val="83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2QU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132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9"/>
          <w:w w:val="132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66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73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B5B5B6"/>
          <w:w w:val="93"/>
          <w:position w:val="1"/>
        </w:rPr>
        <w:t>.,</w:t>
      </w:r>
      <w:r>
        <w:rPr>
          <w:rFonts w:ascii="Arial" w:hAnsi="Arial" w:cs="Arial" w:eastAsia="Arial"/>
          <w:sz w:val="19"/>
          <w:szCs w:val="19"/>
          <w:color w:val="B5B5B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6266"/>
          <w:spacing w:val="-28"/>
          <w:w w:val="87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0"/>
          <w:w w:val="52"/>
          <w:i/>
          <w:position w:val="1"/>
        </w:rPr>
        <w:t>'"'"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-1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6266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5D626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6266"/>
          <w:spacing w:val="0"/>
          <w:w w:val="100"/>
          <w:position w:val="1"/>
        </w:rPr>
        <w:t>':"</w:t>
      </w:r>
      <w:r>
        <w:rPr>
          <w:rFonts w:ascii="Times New Roman" w:hAnsi="Times New Roman" w:cs="Times New Roman" w:eastAsia="Times New Roman"/>
          <w:sz w:val="8"/>
          <w:szCs w:val="8"/>
          <w:color w:val="5D6266"/>
          <w:spacing w:val="0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8"/>
          <w:szCs w:val="8"/>
          <w:color w:val="5D626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6"/>
          <w:w w:val="47"/>
          <w:position w:val="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-7"/>
          <w:w w:val="231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939389"/>
          <w:spacing w:val="-13"/>
          <w:w w:val="102"/>
          <w:position w:val="1"/>
        </w:rPr>
        <w:t>.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79"/>
          <w:position w:val="1"/>
        </w:rPr>
        <w:t>,</w:t>
      </w:r>
      <w:r>
        <w:rPr>
          <w:rFonts w:ascii="Arial" w:hAnsi="Arial" w:cs="Arial" w:eastAsia="Arial"/>
          <w:sz w:val="15"/>
          <w:szCs w:val="15"/>
          <w:color w:val="383838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-42"/>
          <w:w w:val="170"/>
          <w:position w:val="1"/>
        </w:rPr>
        <w:t>,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91"/>
          <w:position w:val="1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2" w:after="0" w:line="187" w:lineRule="exact"/>
        <w:ind w:left="2074" w:right="155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2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  <w:position w:val="-4"/>
        </w:rPr>
        <w:t>tfaiy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9"/>
          <w:w w:val="92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11"/>
          <w:w w:val="238"/>
          <w:position w:val="-4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5"/>
          <w:position w:val="-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0"/>
          <w:w w:val="72"/>
          <w:position w:val="-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299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4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9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6266"/>
          <w:spacing w:val="-1"/>
          <w:w w:val="194"/>
          <w:position w:val="-4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0"/>
          <w:w w:val="144"/>
          <w:position w:val="-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68"/>
          <w:position w:val="-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4"/>
          <w:w w:val="16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5B6"/>
          <w:spacing w:val="0"/>
          <w:w w:val="100"/>
          <w:position w:val="-4"/>
        </w:rPr>
        <w:t>'·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298" w:right="-20"/>
        <w:jc w:val="left"/>
        <w:tabs>
          <w:tab w:pos="3600" w:val="left"/>
          <w:tab w:pos="39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shape style="position:absolute;margin-left:425.279999pt;margin-top:6.413548pt;width:108.480003pt;height:68.160004pt;mso-position-horizontal-relative:page;mso-position-vertical-relative:paragraph;z-index:-13553" type="#_x0000_t75">
            <v:imagedata r:id="rId13" o:title=""/>
          </v:shape>
        </w:pict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1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100"/>
          <w:position w:val="-6"/>
        </w:rPr>
      </w:r>
      <w:r>
        <w:rPr>
          <w:rFonts w:ascii="Arial" w:hAnsi="Arial" w:cs="Arial" w:eastAsia="Arial"/>
          <w:sz w:val="9"/>
          <w:szCs w:val="9"/>
          <w:color w:val="4D4D4D"/>
          <w:spacing w:val="0"/>
          <w:w w:val="172"/>
          <w:position w:val="-6"/>
        </w:rPr>
        <w:t>.</w:t>
      </w:r>
      <w:r>
        <w:rPr>
          <w:rFonts w:ascii="Arial" w:hAnsi="Arial" w:cs="Arial" w:eastAsia="Arial"/>
          <w:sz w:val="9"/>
          <w:szCs w:val="9"/>
          <w:color w:val="4D4D4D"/>
          <w:spacing w:val="-33"/>
          <w:w w:val="172"/>
          <w:position w:val="-6"/>
        </w:rPr>
        <w:t> </w:t>
      </w:r>
      <w:r>
        <w:rPr>
          <w:rFonts w:ascii="Arial" w:hAnsi="Arial" w:cs="Arial" w:eastAsia="Arial"/>
          <w:sz w:val="9"/>
          <w:szCs w:val="9"/>
          <w:color w:val="4D4D4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9"/>
          <w:szCs w:val="9"/>
          <w:color w:val="4D4D4D"/>
          <w:spacing w:val="0"/>
          <w:w w:val="100"/>
          <w:position w:val="-6"/>
        </w:rPr>
      </w:r>
      <w:r>
        <w:rPr>
          <w:rFonts w:ascii="Arial" w:hAnsi="Arial" w:cs="Arial" w:eastAsia="Arial"/>
          <w:sz w:val="27"/>
          <w:szCs w:val="27"/>
          <w:color w:val="49599E"/>
          <w:spacing w:val="-55"/>
          <w:w w:val="100"/>
          <w:position w:val="-6"/>
        </w:rPr>
        <w:t>:</w:t>
      </w:r>
      <w:r>
        <w:rPr>
          <w:rFonts w:ascii="Arial" w:hAnsi="Arial" w:cs="Arial" w:eastAsia="Arial"/>
          <w:sz w:val="27"/>
          <w:szCs w:val="27"/>
          <w:color w:val="B5B5B6"/>
          <w:spacing w:val="0"/>
          <w:w w:val="100"/>
          <w:position w:val="-6"/>
        </w:rPr>
        <w:t>·</w:t>
      </w:r>
      <w:r>
        <w:rPr>
          <w:rFonts w:ascii="Arial" w:hAnsi="Arial" w:cs="Arial" w:eastAsia="Arial"/>
          <w:sz w:val="27"/>
          <w:szCs w:val="27"/>
          <w:color w:val="B5B5B6"/>
          <w:spacing w:val="-15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82B8AF"/>
          <w:spacing w:val="-8"/>
          <w:w w:val="47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97A0CD"/>
          <w:spacing w:val="-35"/>
          <w:w w:val="94"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939389"/>
          <w:spacing w:val="0"/>
          <w:w w:val="172"/>
          <w:position w:val="-6"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459" w:lineRule="exact"/>
        <w:ind w:right="-20"/>
        <w:jc w:val="left"/>
        <w:tabs>
          <w:tab w:pos="560" w:val="left"/>
          <w:tab w:pos="3320" w:val="left"/>
          <w:tab w:pos="3560" w:val="left"/>
          <w:tab w:pos="39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3"/>
          <w:szCs w:val="23"/>
          <w:color w:val="ACA8CA"/>
          <w:w w:val="102"/>
          <w:position w:val="13"/>
        </w:rPr>
        <w:t>.</w:t>
      </w:r>
      <w:r>
        <w:rPr>
          <w:rFonts w:ascii="Arial" w:hAnsi="Arial" w:cs="Arial" w:eastAsia="Arial"/>
          <w:sz w:val="23"/>
          <w:szCs w:val="23"/>
          <w:color w:val="ACA8CA"/>
          <w:spacing w:val="-39"/>
          <w:w w:val="100"/>
          <w:position w:val="13"/>
        </w:rPr>
        <w:t> </w:t>
      </w:r>
      <w:r>
        <w:rPr>
          <w:rFonts w:ascii="Arial" w:hAnsi="Arial" w:cs="Arial" w:eastAsia="Arial"/>
          <w:sz w:val="41"/>
          <w:szCs w:val="41"/>
          <w:color w:val="49599E"/>
          <w:spacing w:val="0"/>
          <w:w w:val="51"/>
          <w:position w:val="13"/>
        </w:rPr>
        <w:t>---</w:t>
      </w:r>
      <w:r>
        <w:rPr>
          <w:rFonts w:ascii="Arial" w:hAnsi="Arial" w:cs="Arial" w:eastAsia="Arial"/>
          <w:sz w:val="41"/>
          <w:szCs w:val="41"/>
          <w:color w:val="49599E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41"/>
          <w:szCs w:val="41"/>
          <w:color w:val="49599E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55"/>
          <w:szCs w:val="55"/>
          <w:color w:val="49599E"/>
          <w:spacing w:val="0"/>
          <w:w w:val="239"/>
          <w:position w:val="-3"/>
        </w:rPr>
        <w:t>-</w:t>
      </w:r>
      <w:r>
        <w:rPr>
          <w:rFonts w:ascii="Times New Roman" w:hAnsi="Times New Roman" w:cs="Times New Roman" w:eastAsia="Times New Roman"/>
          <w:sz w:val="55"/>
          <w:szCs w:val="55"/>
          <w:color w:val="49599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49599E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AF99E2"/>
          <w:spacing w:val="0"/>
          <w:w w:val="100"/>
          <w:position w:val="12"/>
        </w:rPr>
        <w:t>'</w:t>
      </w:r>
      <w:r>
        <w:rPr>
          <w:rFonts w:ascii="Arial" w:hAnsi="Arial" w:cs="Arial" w:eastAsia="Arial"/>
          <w:sz w:val="11"/>
          <w:szCs w:val="11"/>
          <w:color w:val="AF99E2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1"/>
          <w:szCs w:val="11"/>
          <w:color w:val="AF99E2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1"/>
          <w:szCs w:val="11"/>
          <w:color w:val="B5B5B6"/>
          <w:spacing w:val="0"/>
          <w:w w:val="350"/>
          <w:position w:val="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5B5B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5B5B6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B5B5B6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8"/>
          <w:szCs w:val="28"/>
          <w:color w:val="B5B5B6"/>
          <w:spacing w:val="49"/>
          <w:w w:val="100"/>
          <w:position w:val="3"/>
        </w:rPr>
        <w:t> </w:t>
      </w:r>
      <w:r>
        <w:rPr>
          <w:rFonts w:ascii="Arial" w:hAnsi="Arial" w:cs="Arial" w:eastAsia="Arial"/>
          <w:sz w:val="31"/>
          <w:szCs w:val="31"/>
          <w:color w:val="939389"/>
          <w:spacing w:val="0"/>
          <w:w w:val="51"/>
          <w:position w:val="12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3689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5B5B6"/>
          <w:spacing w:val="0"/>
          <w:w w:val="240"/>
          <w:position w:val="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5B5B6"/>
          <w:spacing w:val="-32"/>
          <w:w w:val="24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D6266"/>
          <w:spacing w:val="0"/>
          <w:w w:val="135"/>
          <w:position w:val="1"/>
        </w:rPr>
        <w:t>Cil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  <w:cols w:num="4" w:equalWidth="0">
            <w:col w:w="796" w:space="942"/>
            <w:col w:w="2204" w:space="271"/>
            <w:col w:w="1763" w:space="236"/>
            <w:col w:w="5568"/>
          </w:cols>
        </w:sectPr>
      </w:pPr>
      <w:rPr/>
    </w:p>
    <w:p>
      <w:pPr>
        <w:spacing w:before="0" w:after="0" w:line="194" w:lineRule="exact"/>
        <w:ind w:left="217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8.64pt;margin-top:38.400024pt;width:579.06349pt;height:786.424728pt;mso-position-horizontal-relative:page;mso-position-vertical-relative:page;z-index:-13554" coordorigin="173,768" coordsize="11581,15728">
            <v:shape style="position:absolute;left:6125;top:2074;width:1037;height:749" type="#_x0000_t75">
              <v:imagedata r:id="rId14" o:title=""/>
            </v:shape>
            <v:shape style="position:absolute;left:8890;top:768;width:806;height:960" type="#_x0000_t75">
              <v:imagedata r:id="rId15" o:title=""/>
            </v:shape>
            <v:group style="position:absolute;left:190;top:818;width:9200;height:2" coordorigin="190,818" coordsize="9200,2">
              <v:shape style="position:absolute;left:190;top:818;width:9200;height:2" coordorigin="190,818" coordsize="9200,0" path="m190,818l9391,818e" filled="f" stroked="t" strokeweight=".713954pt" strokecolor="#5B5B5B">
                <v:path arrowok="t"/>
              </v:shape>
              <v:shape style="position:absolute;left:173;top:2074;width:4186;height:1056" type="#_x0000_t75">
                <v:imagedata r:id="rId16" o:title=""/>
              </v:shape>
            </v:group>
            <v:group style="position:absolute;left:1890;top:813;width:2;height:1281" coordorigin="1890,813" coordsize="2,1281">
              <v:shape style="position:absolute;left:1890;top:813;width:2;height:1281" coordorigin="1890,813" coordsize="0,1281" path="m1890,2094l1890,813e" filled="f" stroked="t" strokeweight=".713954pt" strokecolor="#878787">
                <v:path arrowok="t"/>
              </v:shape>
            </v:group>
            <v:group style="position:absolute;left:8113;top:813;width:2;height:1320" coordorigin="8113,813" coordsize="2,1320">
              <v:shape style="position:absolute;left:8113;top:813;width:2;height:1320" coordorigin="8113,813" coordsize="0,1320" path="m8113,2132l8113,813e" filled="f" stroked="t" strokeweight=".951939pt" strokecolor="#575757">
                <v:path arrowok="t"/>
              </v:shape>
            </v:group>
            <v:group style="position:absolute;left:3912;top:2125;width:2189;height:2" coordorigin="3912,2125" coordsize="2189,2">
              <v:shape style="position:absolute;left:3912;top:2125;width:2189;height:2" coordorigin="3912,2125" coordsize="2189,0" path="m3912,2125l6102,2125e" filled="f" stroked="t" strokeweight=".47597pt" strokecolor="#545454">
                <v:path arrowok="t"/>
              </v:shape>
            </v:group>
            <v:group style="position:absolute;left:3208;top:2367;width:2894;height:2" coordorigin="3208,2367" coordsize="2894,2">
              <v:shape style="position:absolute;left:3208;top:2367;width:2894;height:2" coordorigin="3208,2367" coordsize="2894,0" path="m3208,2367l6102,2367e" filled="f" stroked="t" strokeweight=".713954pt" strokecolor="#5B5B5B">
                <v:path arrowok="t"/>
              </v:shape>
            </v:group>
            <v:group style="position:absolute;left:4293;top:2603;width:1809;height:2" coordorigin="4293,2603" coordsize="1809,2">
              <v:shape style="position:absolute;left:4293;top:2603;width:1809;height:2" coordorigin="4293,2603" coordsize="1809,0" path="m4293,2603l6102,2603e" filled="f" stroked="t" strokeweight=".713954pt" strokecolor="#5B5B5B">
                <v:path arrowok="t"/>
              </v:shape>
            </v:group>
            <v:group style="position:absolute;left:11699;top:803;width:2;height:2405" coordorigin="11699,803" coordsize="2,2405">
              <v:shape style="position:absolute;left:11699;top:803;width:2;height:2405" coordorigin="11699,803" coordsize="0,2405" path="m11699,3208l11699,803e" filled="f" stroked="t" strokeweight=".713954pt" strokecolor="#777777">
                <v:path arrowok="t"/>
              </v:shape>
            </v:group>
            <v:group style="position:absolute;left:3765;top:2845;width:7944;height:2" coordorigin="3765,2845" coordsize="7944,2">
              <v:shape style="position:absolute;left:3765;top:2845;width:7944;height:2" coordorigin="3765,2845" coordsize="7944,0" path="m3765,2845l11709,2845e" filled="f" stroked="t" strokeweight=".713954pt" strokecolor="#5B5B5B">
                <v:path arrowok="t"/>
              </v:shape>
            </v:group>
            <v:group style="position:absolute;left:3655;top:3084;width:8058;height:2" coordorigin="3655,3084" coordsize="8058,2">
              <v:shape style="position:absolute;left:3655;top:3084;width:8058;height:2" coordorigin="3655,3084" coordsize="8058,0" path="m3655,3084l11714,3084e" filled="f" stroked="t" strokeweight=".713954pt" strokecolor="#5B5B5B">
                <v:path arrowok="t"/>
              </v:shape>
            </v:group>
            <v:group style="position:absolute;left:195;top:3323;width:11518;height:2" coordorigin="195,3323" coordsize="11518,2">
              <v:shape style="position:absolute;left:195;top:3323;width:11518;height:2" coordorigin="195,3323" coordsize="11518,0" path="m195,3323l11714,3323e" filled="f" stroked="t" strokeweight=".713954pt" strokecolor="#5B5B5B">
                <v:path arrowok="t"/>
              </v:shape>
            </v:group>
            <v:group style="position:absolute;left:2849;top:3313;width:2;height:760" coordorigin="2849,3313" coordsize="2,760">
              <v:shape style="position:absolute;left:2849;top:3313;width:2;height:760" coordorigin="2849,3313" coordsize="0,760" path="m2849,4073l2849,3313e" filled="f" stroked="t" strokeweight=".951939pt" strokecolor="#5B5B5B">
                <v:path arrowok="t"/>
              </v:shape>
            </v:group>
            <v:group style="position:absolute;left:5954;top:3313;width:2;height:755" coordorigin="5954,3313" coordsize="2,755">
              <v:shape style="position:absolute;left:5954;top:3313;width:2;height:755" coordorigin="5954,3313" coordsize="0,755" path="m5954,4069l5954,3313e" filled="f" stroked="t" strokeweight=".713954pt" strokecolor="#4F4F4F">
                <v:path arrowok="t"/>
              </v:shape>
            </v:group>
            <v:group style="position:absolute;left:11711;top:3131;width:2;height:6296" coordorigin="11711,3131" coordsize="2,6296">
              <v:shape style="position:absolute;left:11711;top:3131;width:2;height:6296" coordorigin="11711,3131" coordsize="0,6296" path="m11711,9428l11711,3131e" filled="f" stroked="t" strokeweight=".713954pt" strokecolor="#7C7C7C">
                <v:path arrowok="t"/>
              </v:shape>
            </v:group>
            <v:group style="position:absolute;left:190;top:4059;width:11518;height:2" coordorigin="190,4059" coordsize="11518,2">
              <v:shape style="position:absolute;left:190;top:4059;width:11518;height:2" coordorigin="190,4059" coordsize="11518,0" path="m190,4059l11709,4059e" filled="f" stroked="t" strokeweight=".713954pt" strokecolor="#545454">
                <v:path arrowok="t"/>
              </v:shape>
            </v:group>
            <v:group style="position:absolute;left:1897;top:4054;width:2;height:12435" coordorigin="1897,4054" coordsize="2,12435">
              <v:shape style="position:absolute;left:1897;top:4054;width:2;height:12435" coordorigin="1897,4054" coordsize="0,12435" path="m1897,16489l1897,4054e" filled="f" stroked="t" strokeweight=".713954pt" strokecolor="#4F4F4F">
                <v:path arrowok="t"/>
              </v:shape>
            </v:group>
            <v:group style="position:absolute;left:190;top:4336;width:11523;height:2" coordorigin="190,4336" coordsize="11523,2">
              <v:shape style="position:absolute;left:190;top:4336;width:11523;height:2" coordorigin="190,4336" coordsize="11523,0" path="m190,4336l11714,4336e" filled="f" stroked="t" strokeweight=".713954pt" strokecolor="#5B5B5B">
                <v:path arrowok="t"/>
              </v:shape>
            </v:group>
            <v:group style="position:absolute;left:1880;top:4575;width:9838;height:2" coordorigin="1880,4575" coordsize="9838,2">
              <v:shape style="position:absolute;left:1880;top:4575;width:9838;height:2" coordorigin="1880,4575" coordsize="9838,0" path="m1880,4575l11718,4575e" filled="f" stroked="t" strokeweight=".713954pt" strokecolor="#5B5B5B">
                <v:path arrowok="t"/>
              </v:shape>
            </v:group>
            <v:group style="position:absolute;left:3896;top:4571;width:2;height:2223" coordorigin="3896,4571" coordsize="2,2223">
              <v:shape style="position:absolute;left:3896;top:4571;width:2;height:2223" coordorigin="3896,4571" coordsize="0,2223" path="m3896,6794l3896,4571e" filled="f" stroked="t" strokeweight=".713954pt" strokecolor="#484848">
                <v:path arrowok="t"/>
              </v:shape>
            </v:group>
            <v:group style="position:absolute;left:3889;top:5304;width:7830;height:2" coordorigin="3889,5304" coordsize="7830,2">
              <v:shape style="position:absolute;left:3889;top:5304;width:7830;height:2" coordorigin="3889,5304" coordsize="7830,0" path="m3889,5304l11718,5304e" filled="f" stroked="t" strokeweight=".713954pt" strokecolor="#5B5B5B">
                <v:path arrowok="t"/>
              </v:shape>
            </v:group>
            <v:group style="position:absolute;left:3884;top:5546;width:7839;height:2" coordorigin="3884,5546" coordsize="7839,2">
              <v:shape style="position:absolute;left:3884;top:5546;width:7839;height:2" coordorigin="3884,5546" coordsize="7839,0" path="m3884,5546l11723,5546e" filled="f" stroked="t" strokeweight=".713954pt" strokecolor="#5B5B5B">
                <v:path arrowok="t"/>
              </v:shape>
            </v:group>
            <v:group style="position:absolute;left:186;top:6029;width:11533;height:2" coordorigin="186,6029" coordsize="11533,2">
              <v:shape style="position:absolute;left:186;top:6029;width:11533;height:2" coordorigin="186,6029" coordsize="11533,0" path="m186,6029l11718,6029e" filled="f" stroked="t" strokeweight=".713954pt" strokecolor="#5B5B5B">
                <v:path arrowok="t"/>
              </v:shape>
            </v:group>
            <v:group style="position:absolute;left:1885;top:5785;width:9834;height:2" coordorigin="1885,5785" coordsize="9834,2">
              <v:shape style="position:absolute;left:1885;top:5785;width:9834;height:2" coordorigin="1885,5785" coordsize="9834,0" path="m1885,5785l11718,5785e" filled="f" stroked="t" strokeweight=".713954pt" strokecolor="#5B5B5B">
                <v:path arrowok="t"/>
              </v:shape>
            </v:group>
            <v:group style="position:absolute;left:6797;top:6024;width:2;height:770" coordorigin="6797,6024" coordsize="2,770">
              <v:shape style="position:absolute;left:6797;top:6024;width:2;height:770" coordorigin="6797,6024" coordsize="0,770" path="m6797,6794l6797,6024e" filled="f" stroked="t" strokeweight=".47597pt" strokecolor="#444444">
                <v:path arrowok="t"/>
              </v:shape>
            </v:group>
            <v:group style="position:absolute;left:1880;top:6500;width:9838;height:2" coordorigin="1880,6500" coordsize="9838,2">
              <v:shape style="position:absolute;left:1880;top:6500;width:9838;height:2" coordorigin="1880,6500" coordsize="9838,0" path="m1880,6500l11718,6500e" filled="f" stroked="t" strokeweight=".713954pt" strokecolor="#5B5B5B">
                <v:path arrowok="t"/>
              </v:shape>
            </v:group>
            <v:group style="position:absolute;left:1880;top:6789;width:9843;height:2" coordorigin="1880,6789" coordsize="9843,2">
              <v:shape style="position:absolute;left:1880;top:6789;width:9843;height:2" coordorigin="1880,6789" coordsize="9843,0" path="m1880,6789l11723,6789e" filled="f" stroked="t" strokeweight=".713954pt" strokecolor="#5B5B5B">
                <v:path arrowok="t"/>
              </v:shape>
            </v:group>
            <v:group style="position:absolute;left:190;top:7028;width:11528;height:2" coordorigin="190,7028" coordsize="11528,2">
              <v:shape style="position:absolute;left:190;top:7028;width:11528;height:2" coordorigin="190,7028" coordsize="11528,0" path="m190,7028l11718,7028e" filled="f" stroked="t" strokeweight=".713954pt" strokecolor="#5B5B5B">
                <v:path arrowok="t"/>
              </v:shape>
            </v:group>
            <v:group style="position:absolute;left:190;top:7501;width:11528;height:2" coordorigin="190,7501" coordsize="11528,2">
              <v:shape style="position:absolute;left:190;top:7501;width:11528;height:2" coordorigin="190,7501" coordsize="11528,0" path="m190,7501l11718,7501e" filled="f" stroked="t" strokeweight=".713954pt" strokecolor="#606060">
                <v:path arrowok="t"/>
              </v:shape>
              <v:shape style="position:absolute;left:3917;top:8064;width:2016;height:211" type="#_x0000_t75">
                <v:imagedata r:id="rId17" o:title=""/>
              </v:shape>
            </v:group>
            <v:group style="position:absolute;left:3896;top:7492;width:2;height:765" coordorigin="3896,7492" coordsize="2,765">
              <v:shape style="position:absolute;left:3896;top:7492;width:2;height:765" coordorigin="3896,7492" coordsize="0,765" path="m3896,8257l3896,7492e" filled="f" stroked="t" strokeweight=".951939pt" strokecolor="#4F4F4F">
                <v:path arrowok="t"/>
              </v:shape>
            </v:group>
            <v:group style="position:absolute;left:3889;top:7740;width:7834;height:2" coordorigin="3889,7740" coordsize="7834,2">
              <v:shape style="position:absolute;left:3889;top:7740;width:7834;height:2" coordorigin="3889,7740" coordsize="7834,0" path="m3889,7740l11723,7740e" filled="f" stroked="t" strokeweight=".713954pt" strokecolor="#606060">
                <v:path arrowok="t"/>
              </v:shape>
            </v:group>
            <v:group style="position:absolute;left:3889;top:8008;width:7834;height:2" coordorigin="3889,8008" coordsize="7834,2">
              <v:shape style="position:absolute;left:3889;top:8008;width:7834;height:2" coordorigin="3889,8008" coordsize="7834,0" path="m3889,8008l11723,8008e" filled="f" stroked="t" strokeweight=".713954pt" strokecolor="#606060">
                <v:path arrowok="t"/>
              </v:shape>
            </v:group>
            <v:group style="position:absolute;left:186;top:8249;width:11538;height:2" coordorigin="186,8249" coordsize="11538,2">
              <v:shape style="position:absolute;left:186;top:8249;width:11538;height:2" coordorigin="186,8249" coordsize="11538,0" path="m186,8249l11723,8249e" filled="f" stroked="t" strokeweight=".713954pt" strokecolor="#5B5B5B">
                <v:path arrowok="t"/>
              </v:shape>
            </v:group>
            <v:group style="position:absolute;left:1357;top:11226;width:2;height:5264" coordorigin="1357,11226" coordsize="2,5264">
              <v:shape style="position:absolute;left:1357;top:11226;width:2;height:5264" coordorigin="1357,11226" coordsize="0,5264" path="m1357,16489l1357,11226e" filled="f" stroked="t" strokeweight=".713954pt" strokecolor="#4F4F4F">
                <v:path arrowok="t"/>
              </v:shape>
            </v:group>
            <v:group style="position:absolute;left:190;top:13788;width:1713;height:2" coordorigin="190,13788" coordsize="1713,2">
              <v:shape style="position:absolute;left:190;top:13788;width:1713;height:2" coordorigin="190,13788" coordsize="1713,0" path="m190,13788l1904,13788e" filled="f" stroked="t" strokeweight=".713954pt" strokecolor="#707070">
                <v:path arrowok="t"/>
              </v:shape>
            </v:group>
            <v:group style="position:absolute;left:195;top:9184;width:11533;height:2" coordorigin="195,9184" coordsize="11533,2">
              <v:shape style="position:absolute;left:195;top:9184;width:11533;height:2" coordorigin="195,9184" coordsize="11533,0" path="m195,9184l11728,9184e" filled="f" stroked="t" strokeweight=".713954pt" strokecolor="#676767">
                <v:path arrowok="t"/>
              </v:shape>
            </v:group>
            <v:group style="position:absolute;left:6361;top:11226;width:2;height:5254" coordorigin="6361,11226" coordsize="2,5254">
              <v:shape style="position:absolute;left:6361;top:11226;width:2;height:5254" coordorigin="6361,11226" coordsize="0,5254" path="m6361,16480l6361,11226e" filled="f" stroked="t" strokeweight=".713954pt" strokecolor="#646467">
                <v:path arrowok="t"/>
              </v:shape>
            </v:group>
            <v:group style="position:absolute;left:11730;top:9294;width:2;height:7190" coordorigin="11730,9294" coordsize="2,7190">
              <v:shape style="position:absolute;left:11730;top:9294;width:2;height:7190" coordorigin="11730,9294" coordsize="0,7190" path="m11730,16485l11730,9294e" filled="f" stroked="t" strokeweight=".713954pt" strokecolor="#777777">
                <v:path arrowok="t"/>
              </v:shape>
            </v:group>
            <v:group style="position:absolute;left:195;top:10026;width:11538;height:2" coordorigin="195,10026" coordsize="11538,2">
              <v:shape style="position:absolute;left:195;top:10026;width:11538;height:2" coordorigin="195,10026" coordsize="11538,0" path="m195,10026l11733,10026e" filled="f" stroked="t" strokeweight=".713954pt" strokecolor="#606060">
                <v:path arrowok="t"/>
              </v:shape>
            </v:group>
            <v:group style="position:absolute;left:190;top:10269;width:11542;height:2" coordorigin="190,10269" coordsize="11542,2">
              <v:shape style="position:absolute;left:190;top:10269;width:11542;height:2" coordorigin="190,10269" coordsize="11542,0" path="m190,10269l11733,10269e" filled="f" stroked="t" strokeweight=".713954pt" strokecolor="#606060">
                <v:path arrowok="t"/>
              </v:shape>
            </v:group>
            <v:group style="position:absolute;left:190;top:10508;width:11538;height:2" coordorigin="190,10508" coordsize="11538,2">
              <v:shape style="position:absolute;left:190;top:10508;width:11538;height:2" coordorigin="190,10508" coordsize="11538,0" path="m190,10508l11728,10508e" filled="f" stroked="t" strokeweight=".713954pt" strokecolor="#606060">
                <v:path arrowok="t"/>
              </v:shape>
            </v:group>
            <v:group style="position:absolute;left:186;top:11230;width:11547;height:2" coordorigin="186,11230" coordsize="11547,2">
              <v:shape style="position:absolute;left:186;top:11230;width:11547;height:2" coordorigin="186,11230" coordsize="11547,0" path="m186,11230l11733,11230e" filled="f" stroked="t" strokeweight=".713954pt" strokecolor="#606060">
                <v:path arrowok="t"/>
              </v:shape>
            </v:group>
            <v:group style="position:absolute;left:186;top:11704;width:11547;height:2" coordorigin="186,11704" coordsize="11547,2">
              <v:shape style="position:absolute;left:186;top:11704;width:11547;height:2" coordorigin="186,11704" coordsize="11547,0" path="m186,11704l11733,11704e" filled="f" stroked="t" strokeweight=".713954pt" strokecolor="#606060">
                <v:path arrowok="t"/>
              </v:shape>
            </v:group>
            <v:group style="position:absolute;left:1014;top:11230;width:2;height:5254" coordorigin="1014,11230" coordsize="2,5254">
              <v:shape style="position:absolute;left:1014;top:11230;width:2;height:5254" coordorigin="1014,11230" coordsize="0,5254" path="m1014,16485l1014,11230e" filled="f" stroked="t" strokeweight=".713954pt" strokecolor="#4F4F4F">
                <v:path arrowok="t"/>
              </v:shape>
            </v:group>
            <v:group style="position:absolute;left:4260;top:13387;width:2342;height:2" coordorigin="4260,13387" coordsize="2342,2">
              <v:shape style="position:absolute;left:4260;top:13387;width:2342;height:2" coordorigin="4260,13387" coordsize="2342,0" path="m4260,13387l6602,13387e" filled="f" stroked="t" strokeweight="3.093803pt" strokecolor="#7080AF">
                <v:path arrowok="t"/>
              </v:shape>
            </v:group>
            <v:group style="position:absolute;left:205;top:16475;width:11542;height:2" coordorigin="205,16475" coordsize="11542,2">
              <v:shape style="position:absolute;left:205;top:16475;width:11542;height:2" coordorigin="205,16475" coordsize="11542,0" path="m205,16475l11747,16475e" filled="f" stroked="t" strokeweight=".713954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D4D4D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-17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Bölg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10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60"/>
        </w:sectPr>
      </w:pPr>
      <w:rPr/>
    </w:p>
    <w:p>
      <w:pPr>
        <w:spacing w:before="66" w:after="0" w:line="221" w:lineRule="auto"/>
        <w:ind w:left="613" w:right="-148" w:firstLine="-5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161818"/>
          <w:spacing w:val="-419"/>
          <w:w w:val="177"/>
          <w:b/>
          <w:bCs/>
          <w:i/>
          <w:position w:val="13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6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9" w:right="439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581" w:right="449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-36" w:right="40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061" w:right="512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60" w:bottom="280" w:left="320" w:right="80"/>
          <w:cols w:num="2" w:equalWidth="0">
            <w:col w:w="1654" w:space="2124"/>
            <w:col w:w="7742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6.450243" w:type="dxa"/>
      </w:tblPr>
      <w:tblGrid/>
      <w:tr>
        <w:trPr>
          <w:trHeight w:val="220" w:hRule="exact"/>
        </w:trPr>
        <w:tc>
          <w:tcPr>
            <w:tcW w:w="1073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0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7"/>
                <w:w w:val="98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62626"/>
                <w:spacing w:val="0"/>
                <w:w w:val="4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62626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69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02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97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02" w:lineRule="exact"/>
              <w:ind w:left="46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w w:val="80"/>
                <w:position w:val="-1"/>
              </w:rPr>
              <w:t>!Bi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61818"/>
                <w:spacing w:val="0"/>
                <w:w w:val="4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61818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1"/>
                <w:position w:val="-1"/>
              </w:rPr>
              <w:t>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44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02" w:lineRule="exact"/>
              <w:ind w:left="34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161818"/>
                <w:spacing w:val="-11"/>
                <w:w w:val="95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95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12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12.05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10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single" w:sz="5.711632" w:space="0" w:color="5B5B5B"/>
            </w:tcBorders>
          </w:tcPr>
          <w:p>
            <w:pPr>
              <w:spacing w:before="0" w:after="0" w:line="206" w:lineRule="exact"/>
              <w:ind w:left="19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1073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199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92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7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69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199" w:lineRule="exact"/>
              <w:ind w:left="19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E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D5D5E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97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199" w:lineRule="exact"/>
              <w:ind w:left="464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92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5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  <w:position w:val="-1"/>
              </w:rPr>
              <w:t>3078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44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34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92"/>
              </w:rPr>
              <w:t>IBildirim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4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10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single" w:sz="5.711632" w:space="0" w:color="5B5B5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40" w:bottom="280" w:left="320" w:right="80"/>
        </w:sectPr>
      </w:pPr>
      <w:rPr/>
    </w:p>
    <w:p>
      <w:pPr>
        <w:spacing w:before="0" w:after="0" w:line="194" w:lineRule="exact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Hatboy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564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9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5"/>
          <w:w w:val="11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51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-25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1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Hatboy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564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Karsısı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60" w:lineRule="auto"/>
        <w:ind w:left="146" w:right="339"/>
        <w:jc w:val="left"/>
        <w:tabs>
          <w:tab w:pos="1360" w:val="left"/>
          <w:tab w:pos="3700" w:val="left"/>
          <w:tab w:pos="3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:Ç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5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6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6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2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Bcıonarnıe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-4"/>
        </w:rPr>
        <w:t>Ahş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u w:val="single" w:color="000000"/>
          <w:position w:val="-4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right="327"/>
        <w:jc w:val="right"/>
        <w:tabs>
          <w:tab w:pos="58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363636"/>
          <w:w w:val="44"/>
          <w:position w:val="-9"/>
        </w:rPr>
        <w:t>ı</w:t>
      </w:r>
      <w:r>
        <w:rPr>
          <w:rFonts w:ascii="Arial" w:hAnsi="Arial" w:cs="Arial" w:eastAsia="Arial"/>
          <w:sz w:val="48"/>
          <w:szCs w:val="48"/>
          <w:color w:val="363636"/>
          <w:w w:val="100"/>
          <w:position w:val="-9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44"/>
          <w:position w:val="-9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84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0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2" w:lineRule="exact"/>
        <w:ind w:left="-34" w:right="715"/>
        <w:jc w:val="center"/>
        <w:tabs>
          <w:tab w:pos="560" w:val="left"/>
          <w:tab w:pos="1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96"/>
          <w:position w:val="-1"/>
        </w:rPr>
        <w:t>Çel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23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-1"/>
        </w:rPr>
        <w:t>.............................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7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01"/>
          <w:position w:val="-1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-1"/>
          <w:w w:val="10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4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1"/>
          <w:position w:val="-1"/>
        </w:rPr>
        <w:t>...........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0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00"/>
          <w:position w:val="-1"/>
        </w:rPr>
        <w:t>...................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9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  <w:position w:val="-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-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14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81"/>
        </w:rPr>
        <w:t>!Ya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86"/>
        </w:rPr>
        <w:t>n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49"/>
        </w:rPr>
        <w:t>ı</w:t>
      </w:r>
      <w:r>
        <w:rPr>
          <w:rFonts w:ascii="Arial" w:hAnsi="Arial" w:cs="Arial" w:eastAsia="Arial"/>
          <w:sz w:val="18"/>
          <w:szCs w:val="18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6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94"/>
          <w:i/>
        </w:rPr>
        <w:t>1</w:t>
      </w:r>
      <w:r>
        <w:rPr>
          <w:rFonts w:ascii="Arial" w:hAnsi="Arial" w:cs="Arial" w:eastAsia="Arial"/>
          <w:sz w:val="23"/>
          <w:szCs w:val="23"/>
          <w:color w:val="363636"/>
          <w:spacing w:val="-15"/>
          <w:w w:val="94"/>
          <w:i/>
        </w:rPr>
        <w:t>2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77"/>
          <w:i/>
        </w:rPr>
        <w:t>.</w:t>
      </w:r>
      <w:r>
        <w:rPr>
          <w:rFonts w:ascii="Arial" w:hAnsi="Arial" w:cs="Arial" w:eastAsia="Arial"/>
          <w:sz w:val="23"/>
          <w:szCs w:val="23"/>
          <w:color w:val="5D5D5E"/>
          <w:spacing w:val="-20"/>
          <w:w w:val="77"/>
          <w:i/>
        </w:rPr>
        <w:t>.</w:t>
      </w:r>
      <w:r>
        <w:rPr>
          <w:rFonts w:ascii="Arial" w:hAnsi="Arial" w:cs="Arial" w:eastAsia="Arial"/>
          <w:sz w:val="23"/>
          <w:szCs w:val="23"/>
          <w:color w:val="363636"/>
          <w:spacing w:val="-28"/>
          <w:w w:val="94"/>
          <w:i/>
        </w:rPr>
        <w:t>1</w:t>
      </w:r>
      <w:r>
        <w:rPr>
          <w:rFonts w:ascii="Arial" w:hAnsi="Arial" w:cs="Arial" w:eastAsia="Arial"/>
          <w:sz w:val="23"/>
          <w:szCs w:val="23"/>
          <w:color w:val="5D5D5E"/>
          <w:spacing w:val="-35"/>
          <w:w w:val="117"/>
          <w:i/>
        </w:rPr>
        <w:t>0</w:t>
      </w:r>
      <w:r>
        <w:rPr>
          <w:rFonts w:ascii="Arial" w:hAnsi="Arial" w:cs="Arial" w:eastAsia="Arial"/>
          <w:sz w:val="23"/>
          <w:szCs w:val="23"/>
          <w:color w:val="262F95"/>
          <w:spacing w:val="0"/>
          <w:w w:val="130"/>
          <w:i/>
        </w:rPr>
        <w:t>.{</w:t>
      </w:r>
      <w:r>
        <w:rPr>
          <w:rFonts w:ascii="Arial" w:hAnsi="Arial" w:cs="Arial" w:eastAsia="Arial"/>
          <w:sz w:val="23"/>
          <w:szCs w:val="23"/>
          <w:color w:val="262F95"/>
          <w:spacing w:val="0"/>
          <w:w w:val="131"/>
          <w:i/>
        </w:rPr>
        <w:t>)</w:t>
      </w:r>
      <w:r>
        <w:rPr>
          <w:rFonts w:ascii="Arial" w:hAnsi="Arial" w:cs="Arial" w:eastAsia="Arial"/>
          <w:sz w:val="23"/>
          <w:szCs w:val="23"/>
          <w:color w:val="262F95"/>
          <w:spacing w:val="0"/>
          <w:w w:val="130"/>
          <w:i/>
        </w:rPr>
        <w:t>/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2" w:equalWidth="0">
            <w:col w:w="5513" w:space="131"/>
            <w:col w:w="5876"/>
          </w:cols>
        </w:sectPr>
      </w:pPr>
      <w:rPr/>
    </w:p>
    <w:p>
      <w:pPr>
        <w:spacing w:before="0" w:after="0" w:line="270" w:lineRule="exact"/>
        <w:ind w:left="151" w:right="-20"/>
        <w:jc w:val="left"/>
        <w:tabs>
          <w:tab w:pos="2220" w:val="left"/>
          <w:tab w:pos="5800" w:val="left"/>
          <w:tab w:pos="98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  <w:position w:val="-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45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0"/>
        </w:rPr>
        <w:t>Kir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8"/>
          <w:w w:val="97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151891"/>
          <w:spacing w:val="0"/>
          <w:w w:val="100"/>
          <w:i/>
          <w:position w:val="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0" w:after="0" w:line="203" w:lineRule="exact"/>
        <w:ind w:left="218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:Kena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-1"/>
        </w:rPr>
        <w:t>KILIÇTA_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6"/>
          <w:w w:val="88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51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5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36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12:06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12.09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tLeast"/>
        <w:ind w:right="4406" w:firstLine="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3" w:equalWidth="0">
            <w:col w:w="607" w:space="1576"/>
            <w:col w:w="1803" w:space="772"/>
            <w:col w:w="6762"/>
          </w:cols>
        </w:sectPr>
      </w:pPr>
      <w:rPr/>
    </w:p>
    <w:p>
      <w:pPr>
        <w:spacing w:before="8" w:after="0" w:line="240" w:lineRule="auto"/>
        <w:ind w:left="2203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3" w:lineRule="auto"/>
        <w:ind w:left="2198" w:right="2616" w:firstLine="-2070"/>
        <w:jc w:val="left"/>
        <w:tabs>
          <w:tab w:pos="224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!Yardımcı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Gitmişse</w:t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8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14" w:lineRule="exact"/>
        <w:ind w:left="93" w:right="2679"/>
        <w:jc w:val="center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Dunım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4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6" w:right="-68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Söndürnıe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:söndürnıede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165" w:lineRule="exact"/>
        <w:ind w:right="-67"/>
        <w:jc w:val="left"/>
        <w:tabs>
          <w:tab w:pos="1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  <w:position w:val="-4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6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22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707" w:right="693"/>
        <w:jc w:val="center"/>
        <w:tabs>
          <w:tab w:pos="18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69" w:lineRule="exact"/>
        <w:ind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8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2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68"/>
          <w:position w:val="-3"/>
        </w:rPr>
        <w:t>02</w:t>
      </w:r>
      <w:r>
        <w:rPr>
          <w:rFonts w:ascii="Arial" w:hAnsi="Arial" w:cs="Arial" w:eastAsia="Arial"/>
          <w:sz w:val="17"/>
          <w:szCs w:val="17"/>
          <w:color w:val="494949"/>
          <w:spacing w:val="-22"/>
          <w:w w:val="16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-20"/>
        <w:jc w:val="left"/>
        <w:tabs>
          <w:tab w:pos="15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5D5D5E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5D5D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5D5D5E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3" w:equalWidth="0">
            <w:col w:w="4037" w:space="717"/>
            <w:col w:w="2738" w:space="751"/>
            <w:col w:w="3277"/>
          </w:cols>
        </w:sectPr>
      </w:pPr>
      <w:rPr/>
    </w:p>
    <w:p>
      <w:pPr>
        <w:spacing w:before="0" w:after="0" w:line="184" w:lineRule="exact"/>
        <w:ind w:left="1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Hasartyol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7" w:lineRule="exact"/>
        <w:ind w:left="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06" w:lineRule="exact"/>
        <w:ind w:left="3" w:right="71" w:firstLine="-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onıştum1ada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sönınemi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utuşturnıası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2" w:equalWidth="0">
            <w:col w:w="1627" w:space="600"/>
            <w:col w:w="9293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</w:sectPr>
      </w:pPr>
      <w:rPr/>
    </w:p>
    <w:p>
      <w:pPr>
        <w:spacing w:before="36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7" w:lineRule="auto"/>
        <w:ind w:left="146" w:right="-51" w:firstLine="4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8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3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E"/>
          <w:w w:val="92"/>
        </w:rPr>
        <w:t>Fv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a,i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DönUşil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!Tarih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4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2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  <w:position w:val="-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7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89"/>
        </w:rPr>
        <w:t>jBedeli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ISaali: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7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11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  <w:position w:val="-1"/>
        </w:rPr>
        <w:t>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3" w:equalWidth="0">
            <w:col w:w="1650" w:space="533"/>
            <w:col w:w="1443" w:space="2484"/>
            <w:col w:w="5410"/>
          </w:cols>
        </w:sectPr>
      </w:pPr>
      <w:rPr/>
    </w:p>
    <w:p>
      <w:pPr>
        <w:spacing w:before="12" w:after="0" w:line="240" w:lineRule="auto"/>
        <w:ind w:left="508" w:right="-67"/>
        <w:jc w:val="left"/>
        <w:tabs>
          <w:tab w:pos="1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5D5D5E"/>
          <w:spacing w:val="-12"/>
          <w:w w:val="118"/>
        </w:rPr>
        <w:t>;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18"/>
        </w:rPr>
        <w:t>a</w:t>
      </w:r>
      <w:r>
        <w:rPr>
          <w:rFonts w:ascii="Arial" w:hAnsi="Arial" w:cs="Arial" w:eastAsia="Arial"/>
          <w:sz w:val="13"/>
          <w:szCs w:val="13"/>
          <w:color w:val="363636"/>
          <w:spacing w:val="-42"/>
          <w:w w:val="118"/>
        </w:rPr>
        <w:t> 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-1"/>
        </w:rPr>
        <w:t>k:;iDE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3" w:equalWidth="0">
            <w:col w:w="1301" w:space="249"/>
            <w:col w:w="3376" w:space="3840"/>
            <w:col w:w="2754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</w:sectPr>
      </w:pPr>
      <w:rPr/>
    </w:p>
    <w:p>
      <w:pPr>
        <w:spacing w:before="36" w:after="0" w:line="240" w:lineRule="auto"/>
        <w:ind w:left="23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91" w:lineRule="exact"/>
        <w:ind w:right="484"/>
        <w:jc w:val="right"/>
        <w:rPr>
          <w:rFonts w:ascii="Times New Roman" w:hAnsi="Times New Roman" w:cs="Times New Roman" w:eastAsia="Times New Roman"/>
          <w:sz w:val="70"/>
          <w:szCs w:val="70"/>
        </w:rPr>
      </w:pPr>
      <w:rPr/>
      <w:r>
        <w:rPr>
          <w:rFonts w:ascii="Arial" w:hAnsi="Arial" w:cs="Arial" w:eastAsia="Arial"/>
          <w:sz w:val="74"/>
          <w:szCs w:val="74"/>
          <w:color w:val="262D69"/>
          <w:spacing w:val="-44"/>
          <w:w w:val="56"/>
          <w:i/>
          <w:position w:val="-6"/>
        </w:rPr>
        <w:t>u</w:t>
      </w:r>
      <w:r>
        <w:rPr>
          <w:rFonts w:ascii="Times New Roman" w:hAnsi="Times New Roman" w:cs="Times New Roman" w:eastAsia="Times New Roman"/>
          <w:sz w:val="70"/>
          <w:szCs w:val="70"/>
          <w:color w:val="262D69"/>
          <w:spacing w:val="0"/>
          <w:w w:val="165"/>
          <w:position w:val="-6"/>
        </w:rPr>
        <w:t>d</w:t>
      </w:r>
      <w:r>
        <w:rPr>
          <w:rFonts w:ascii="Times New Roman" w:hAnsi="Times New Roman" w:cs="Times New Roman" w:eastAsia="Times New Roman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2601" w:right="421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Arial" w:hAnsi="Arial" w:cs="Arial" w:eastAsia="Arial"/>
          <w:sz w:val="45"/>
          <w:szCs w:val="45"/>
          <w:color w:val="3D4275"/>
          <w:spacing w:val="0"/>
          <w:w w:val="74"/>
          <w:i/>
          <w:position w:val="-2"/>
        </w:rPr>
        <w:t>f</w:t>
      </w:r>
      <w:r>
        <w:rPr>
          <w:rFonts w:ascii="Arial" w:hAnsi="Arial" w:cs="Arial" w:eastAsia="Arial"/>
          <w:sz w:val="45"/>
          <w:szCs w:val="45"/>
          <w:color w:val="3D4275"/>
          <w:spacing w:val="-25"/>
          <w:w w:val="74"/>
          <w:i/>
          <w:position w:val="-2"/>
        </w:rPr>
        <w:t>.</w:t>
      </w:r>
      <w:r>
        <w:rPr>
          <w:rFonts w:ascii="Arial" w:hAnsi="Arial" w:cs="Arial" w:eastAsia="Arial"/>
          <w:sz w:val="45"/>
          <w:szCs w:val="45"/>
          <w:color w:val="747577"/>
          <w:spacing w:val="0"/>
          <w:w w:val="74"/>
          <w:i/>
          <w:position w:val="-2"/>
        </w:rPr>
        <w:t>.</w:t>
      </w:r>
      <w:r>
        <w:rPr>
          <w:rFonts w:ascii="Arial" w:hAnsi="Arial" w:cs="Arial" w:eastAsia="Arial"/>
          <w:sz w:val="45"/>
          <w:szCs w:val="45"/>
          <w:color w:val="747577"/>
          <w:spacing w:val="64"/>
          <w:w w:val="7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3D4275"/>
          <w:spacing w:val="0"/>
          <w:w w:val="45"/>
          <w:i/>
          <w:position w:val="-2"/>
        </w:rPr>
        <w:t>IJJJ/</w:t>
      </w:r>
      <w:r>
        <w:rPr>
          <w:rFonts w:ascii="Times New Roman" w:hAnsi="Times New Roman" w:cs="Times New Roman" w:eastAsia="Times New Roman"/>
          <w:sz w:val="42"/>
          <w:szCs w:val="42"/>
          <w:color w:val="3D4275"/>
          <w:spacing w:val="-157"/>
          <w:w w:val="45"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42"/>
          <w:szCs w:val="42"/>
          <w:color w:val="747577"/>
          <w:spacing w:val="0"/>
          <w:w w:val="80"/>
          <w:i/>
          <w:position w:val="-2"/>
        </w:rPr>
        <w:t>TL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364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25"/>
          <w:szCs w:val="25"/>
          <w:color w:val="8C8C8C"/>
          <w:w w:val="94"/>
        </w:rPr>
        <w:t>.</w:t>
      </w:r>
      <w:r>
        <w:rPr>
          <w:rFonts w:ascii="Arial" w:hAnsi="Arial" w:cs="Arial" w:eastAsia="Arial"/>
          <w:sz w:val="25"/>
          <w:szCs w:val="25"/>
          <w:color w:val="8C8C8C"/>
          <w:spacing w:val="-5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47577"/>
          <w:spacing w:val="0"/>
          <w:w w:val="215"/>
        </w:rPr>
        <w:t>A</w:t>
      </w:r>
      <w:r>
        <w:rPr>
          <w:rFonts w:ascii="Arial" w:hAnsi="Arial" w:cs="Arial" w:eastAsia="Arial"/>
          <w:sz w:val="25"/>
          <w:szCs w:val="25"/>
          <w:color w:val="747577"/>
          <w:spacing w:val="-61"/>
          <w:w w:val="215"/>
        </w:rPr>
        <w:t> </w:t>
      </w:r>
      <w:r>
        <w:rPr>
          <w:rFonts w:ascii="Arial" w:hAnsi="Arial" w:cs="Arial" w:eastAsia="Arial"/>
          <w:sz w:val="32"/>
          <w:szCs w:val="32"/>
          <w:color w:val="5D5D5E"/>
          <w:spacing w:val="0"/>
          <w:w w:val="78"/>
        </w:rPr>
        <w:t>!</w:t>
      </w:r>
      <w:r>
        <w:rPr>
          <w:rFonts w:ascii="Arial" w:hAnsi="Arial" w:cs="Arial" w:eastAsia="Arial"/>
          <w:sz w:val="32"/>
          <w:szCs w:val="32"/>
          <w:color w:val="5D5D5E"/>
          <w:spacing w:val="-45"/>
          <w:w w:val="79"/>
        </w:rPr>
        <w:t>m</w:t>
      </w:r>
      <w:r>
        <w:rPr>
          <w:rFonts w:ascii="Arial" w:hAnsi="Arial" w:cs="Arial" w:eastAsia="Arial"/>
          <w:sz w:val="32"/>
          <w:szCs w:val="32"/>
          <w:color w:val="AFAFB1"/>
          <w:spacing w:val="-35"/>
          <w:w w:val="89"/>
        </w:rPr>
        <w:t>·</w:t>
      </w:r>
      <w:r>
        <w:rPr>
          <w:rFonts w:ascii="Arial" w:hAnsi="Arial" w:cs="Arial" w:eastAsia="Arial"/>
          <w:sz w:val="32"/>
          <w:szCs w:val="32"/>
          <w:color w:val="5D5D5E"/>
          <w:spacing w:val="0"/>
          <w:w w:val="77"/>
        </w:rPr>
        <w:t>[l&amp;llf&amp;tblJ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0" w:after="0" w:line="184" w:lineRule="exact"/>
        <w:ind w:left="236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D5D5E"/>
          <w:spacing w:val="-8"/>
          <w:w w:val="142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1"/>
        </w:rPr>
        <w:t>tf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2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-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E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5D5D5E"/>
          <w:spacing w:val="-17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5D5D5E"/>
          <w:spacing w:val="0"/>
          <w:w w:val="100"/>
        </w:rPr>
        <w:t>I\O</w:t>
      </w:r>
      <w:r>
        <w:rPr>
          <w:rFonts w:ascii="Arial" w:hAnsi="Arial" w:cs="Arial" w:eastAsia="Arial"/>
          <w:sz w:val="19"/>
          <w:szCs w:val="19"/>
          <w:color w:val="5D5D5E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E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E"/>
          <w:spacing w:val="0"/>
          <w:w w:val="100"/>
        </w:rPr>
        <w:t>me</w:t>
      </w:r>
      <w:r>
        <w:rPr>
          <w:rFonts w:ascii="Arial" w:hAnsi="Arial" w:cs="Arial" w:eastAsia="Arial"/>
          <w:sz w:val="19"/>
          <w:szCs w:val="19"/>
          <w:color w:val="5D5D5E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E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E"/>
          <w:spacing w:val="0"/>
          <w:w w:val="116"/>
        </w:rPr>
        <w:t>6lıme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2" w:lineRule="exact"/>
        <w:ind w:left="232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0"/>
        </w:rPr>
        <w:t>1.Post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0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31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0"/>
        </w:rPr>
        <w:t>Grupla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0"/>
        </w:rPr>
        <w:t>r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12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7"/>
          <w:position w:val="-10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5" w:right="-8"/>
        <w:jc w:val="center"/>
        <w:rPr>
          <w:rFonts w:ascii="Times New Roman" w:hAnsi="Times New Roman" w:cs="Times New Roman" w:eastAsia="Times New Roman"/>
          <w:sz w:val="68"/>
          <w:szCs w:val="68"/>
        </w:rPr>
      </w:pPr>
      <w:rPr/>
      <w:r>
        <w:rPr>
          <w:rFonts w:ascii="Times New Roman" w:hAnsi="Times New Roman" w:cs="Times New Roman" w:eastAsia="Times New Roman"/>
          <w:sz w:val="68"/>
          <w:szCs w:val="68"/>
          <w:color w:val="3D4275"/>
          <w:spacing w:val="0"/>
          <w:w w:val="171"/>
          <w:i/>
        </w:rPr>
        <w:t>/tft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</w:rPr>
      </w:r>
    </w:p>
    <w:p>
      <w:pPr>
        <w:spacing w:before="0" w:after="0" w:line="200" w:lineRule="exact"/>
        <w:ind w:left="66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KILIÇTAŞ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89" w:right="5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57" w:lineRule="exact"/>
        <w:ind w:right="-73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FAFB1"/>
          <w:spacing w:val="0"/>
          <w:w w:val="80"/>
          <w:position w:val="-1"/>
        </w:rPr>
        <w:t>,..</w:t>
      </w:r>
      <w:r>
        <w:rPr>
          <w:rFonts w:ascii="Arial" w:hAnsi="Arial" w:cs="Arial" w:eastAsia="Arial"/>
          <w:sz w:val="8"/>
          <w:szCs w:val="8"/>
          <w:color w:val="AFAFB1"/>
          <w:spacing w:val="14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0"/>
          <w:w w:val="47"/>
          <w:position w:val="-8"/>
        </w:rPr>
        <w:t>"·-.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13"/>
          <w:w w:val="47"/>
          <w:position w:val="-8"/>
        </w:rPr>
        <w:t> </w:t>
      </w:r>
      <w:r>
        <w:rPr>
          <w:rFonts w:ascii="Arial" w:hAnsi="Arial" w:cs="Arial" w:eastAsia="Arial"/>
          <w:sz w:val="8"/>
          <w:szCs w:val="8"/>
          <w:color w:val="494949"/>
          <w:spacing w:val="0"/>
          <w:w w:val="291"/>
          <w:position w:val="-1"/>
        </w:rPr>
        <w:t>·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6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1"/>
          <w:w w:val="6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0"/>
          <w:i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0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26"/>
          <w:w w:val="60"/>
          <w:i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</w:rPr>
        <w:t>MaYı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</w:rPr>
        <w:t>s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9"/>
          <w:w w:val="5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3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76" w:after="0" w:line="240" w:lineRule="auto"/>
        <w:ind w:left="2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shape style="position:absolute;margin-left:428.160004pt;margin-top:26.407848pt;width:127.68pt;height:82.559998pt;mso-position-horizontal-relative:page;mso-position-vertical-relative:paragraph;z-index:-13550" type="#_x0000_t75">
            <v:imagedata r:id="rId18" o:title=""/>
          </v:shape>
        </w:pic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45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5D5D5E"/>
          <w:spacing w:val="0"/>
          <w:w w:val="85"/>
          <w:i/>
        </w:rPr>
        <w:t>1</w:t>
      </w:r>
      <w:r>
        <w:rPr>
          <w:rFonts w:ascii="Arial" w:hAnsi="Arial" w:cs="Arial" w:eastAsia="Arial"/>
          <w:sz w:val="17"/>
          <w:szCs w:val="17"/>
          <w:color w:val="5D5D5E"/>
          <w:spacing w:val="-10"/>
          <w:w w:val="85"/>
          <w:i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</w:rPr>
        <w:t>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6" w:lineRule="exact"/>
        <w:ind w:left="1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52"/>
          <w:i/>
          <w:position w:val="-8"/>
        </w:rPr>
        <w:t>r.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52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6"/>
          <w:w w:val="52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27"/>
          <w:w w:val="73"/>
          <w:position w:val="-8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42"/>
          <w:position w:val="-8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8"/>
          <w:w w:val="94"/>
          <w:position w:val="-8"/>
        </w:rPr>
        <w:t>-</w:t>
      </w:r>
      <w:r>
        <w:rPr>
          <w:rFonts w:ascii="Arial" w:hAnsi="Arial" w:cs="Arial" w:eastAsia="Arial"/>
          <w:sz w:val="8"/>
          <w:szCs w:val="8"/>
          <w:color w:val="363636"/>
          <w:spacing w:val="-10"/>
          <w:w w:val="236"/>
          <w:position w:val="-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40"/>
          <w:position w:val="-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42"/>
          <w:position w:val="-8"/>
        </w:rPr>
        <w:t>-·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18"/>
          <w:w w:val="42"/>
          <w:position w:val="-8"/>
        </w:rPr>
        <w:t>·</w:t>
      </w:r>
      <w:r>
        <w:rPr>
          <w:rFonts w:ascii="Arial" w:hAnsi="Arial" w:cs="Arial" w:eastAsia="Arial"/>
          <w:sz w:val="8"/>
          <w:szCs w:val="8"/>
          <w:color w:val="363636"/>
          <w:spacing w:val="-17"/>
          <w:w w:val="127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42"/>
          <w:position w:val="-8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4" w:equalWidth="0">
            <w:col w:w="4323" w:space="265"/>
            <w:col w:w="1556" w:space="2333"/>
            <w:col w:w="340" w:space="174"/>
            <w:col w:w="25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38" w:lineRule="exact"/>
        <w:ind w:left="2498" w:right="-86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8C8C8C"/>
          <w:w w:val="77"/>
          <w:position w:val="1"/>
        </w:rPr>
        <w:t>Abd</w:t>
      </w:r>
      <w:r>
        <w:rPr>
          <w:rFonts w:ascii="Courier New" w:hAnsi="Courier New" w:cs="Courier New" w:eastAsia="Courier New"/>
          <w:sz w:val="31"/>
          <w:szCs w:val="31"/>
          <w:color w:val="8C8C8C"/>
          <w:spacing w:val="-43"/>
          <w:w w:val="77"/>
          <w:position w:val="1"/>
        </w:rPr>
        <w:t>a</w:t>
      </w:r>
      <w:r>
        <w:rPr>
          <w:rFonts w:ascii="Courier New" w:hAnsi="Courier New" w:cs="Courier New" w:eastAsia="Courier New"/>
          <w:sz w:val="31"/>
          <w:szCs w:val="31"/>
          <w:color w:val="8C8C8C"/>
          <w:spacing w:val="-144"/>
          <w:w w:val="87"/>
          <w:position w:val="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C8C8C"/>
          <w:spacing w:val="-20"/>
          <w:w w:val="77"/>
          <w:position w:val="1"/>
        </w:rPr>
        <w:t>T</w:t>
      </w:r>
      <w:r>
        <w:rPr>
          <w:rFonts w:ascii="Courier New" w:hAnsi="Courier New" w:cs="Courier New" w:eastAsia="Courier New"/>
          <w:sz w:val="31"/>
          <w:szCs w:val="31"/>
          <w:color w:val="8C8C8C"/>
          <w:spacing w:val="0"/>
          <w:w w:val="87"/>
          <w:position w:val="1"/>
        </w:rPr>
        <w:t>T</w:t>
      </w:r>
      <w:r>
        <w:rPr>
          <w:rFonts w:ascii="Courier New" w:hAnsi="Courier New" w:cs="Courier New" w:eastAsia="Courier New"/>
          <w:sz w:val="31"/>
          <w:szCs w:val="31"/>
          <w:color w:val="8C8C8C"/>
          <w:spacing w:val="-34"/>
          <w:w w:val="87"/>
          <w:position w:val="1"/>
        </w:rPr>
        <w:t>O</w:t>
      </w:r>
      <w:r>
        <w:rPr>
          <w:rFonts w:ascii="Courier New" w:hAnsi="Courier New" w:cs="Courier New" w:eastAsia="Courier New"/>
          <w:sz w:val="31"/>
          <w:szCs w:val="31"/>
          <w:color w:val="5D5D5E"/>
          <w:spacing w:val="0"/>
          <w:w w:val="73"/>
          <w:position w:val="1"/>
        </w:rPr>
        <w:t>PÇU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13" w:right="-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55.360001pt;margin-top:-33.238316pt;width:57.599998pt;height:34.560001pt;mso-position-horizontal-relative:page;mso-position-vertical-relative:paragraph;z-index:-13551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ÖKTEN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61" w:lineRule="exact"/>
        <w:ind w:left="342" w:right="2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1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-4"/>
          <w:w w:val="11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FAFB1"/>
          <w:spacing w:val="-14"/>
          <w:w w:val="87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65"/>
        </w:rPr>
        <w:t>,.,.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E"/>
          <w:spacing w:val="-3"/>
          <w:w w:val="47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-27"/>
          <w:w w:val="9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FAFB1"/>
          <w:spacing w:val="0"/>
          <w:w w:val="62"/>
        </w:rPr>
        <w:t>-·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3" w:equalWidth="0">
            <w:col w:w="3899" w:space="888"/>
            <w:col w:w="1152" w:space="2765"/>
            <w:col w:w="2816"/>
          </w:cols>
        </w:sectPr>
      </w:pPr>
      <w:rPr/>
    </w:p>
    <w:p>
      <w:pPr>
        <w:spacing w:before="0" w:after="0" w:line="631" w:lineRule="exact"/>
        <w:ind w:right="-20"/>
        <w:jc w:val="righ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/>
        <w:pict>
          <v:group style="position:absolute;margin-left:21.537626pt;margin-top:37.412205pt;width:565.689895pt;height:773.786956pt;mso-position-horizontal-relative:page;mso-position-vertical-relative:page;z-index:-13549" coordorigin="431,748" coordsize="11314,15476">
            <v:group style="position:absolute;left:447;top:772;width:11271;height:2" coordorigin="447,772" coordsize="11271,2">
              <v:shape style="position:absolute;left:447;top:772;width:11271;height:2" coordorigin="447,772" coordsize="11271,0" path="m447,772l11718,772e" filled="f" stroked="t" strokeweight=".713954pt" strokecolor="#545454">
                <v:path arrowok="t"/>
              </v:shape>
            </v:group>
            <v:group style="position:absolute;left:447;top:765;width:2;height:15442" coordorigin="447,765" coordsize="2,15442">
              <v:shape style="position:absolute;left:447;top:765;width:2;height:15442" coordorigin="447,765" coordsize="0,15442" path="m447,16207l447,765e" filled="f" stroked="t" strokeweight=".713954pt" strokecolor="#4F4F4F">
                <v:path arrowok="t"/>
              </v:shape>
            </v:group>
            <v:group style="position:absolute;left:2501;top:770;width:2;height:1511" coordorigin="2501,770" coordsize="2,1511">
              <v:shape style="position:absolute;left:2501;top:770;width:2;height:1511" coordorigin="2501,770" coordsize="0,1511" path="m2501,2280l2501,770e" filled="f" stroked="t" strokeweight=".713954pt" strokecolor="#484848">
                <v:path arrowok="t"/>
              </v:shape>
            </v:group>
            <v:group style="position:absolute;left:443;top:2919;width:11285;height:2" coordorigin="443,2919" coordsize="11285,2">
              <v:shape style="position:absolute;left:443;top:2919;width:11285;height:2" coordorigin="443,2919" coordsize="11285,0" path="m443,2919l11728,2919e" filled="f" stroked="t" strokeweight=".713954pt" strokecolor="#545454">
                <v:path arrowok="t"/>
              </v:shape>
            </v:group>
            <v:group style="position:absolute;left:443;top:3134;width:11285;height:2" coordorigin="443,3134" coordsize="11285,2">
              <v:shape style="position:absolute;left:443;top:3134;width:11285;height:2" coordorigin="443,3134" coordsize="11285,0" path="m443,3134l11728,3134e" filled="f" stroked="t" strokeweight=".713954pt" strokecolor="#575757">
                <v:path arrowok="t"/>
              </v:shape>
            </v:group>
            <v:group style="position:absolute;left:9291;top:760;width:2;height:1511" coordorigin="9291,760" coordsize="2,1511">
              <v:shape style="position:absolute;left:9291;top:760;width:2;height:1511" coordorigin="9291,760" coordsize="0,1511" path="m9291,2271l9291,760e" filled="f" stroked="t" strokeweight=".713954pt" strokecolor="#575757">
                <v:path arrowok="t"/>
              </v:shape>
            </v:group>
            <v:group style="position:absolute;left:11718;top:755;width:2;height:3361" coordorigin="11718,755" coordsize="2,3361">
              <v:shape style="position:absolute;left:11718;top:755;width:2;height:3361" coordorigin="11718,755" coordsize="0,3361" path="m11718,4116l11718,755e" filled="f" stroked="t" strokeweight=".713954pt" strokecolor="#5B5B5B">
                <v:path arrowok="t"/>
              </v:shape>
            </v:group>
            <v:group style="position:absolute;left:2504;top:4107;width:2;height:12100" coordorigin="2504,4107" coordsize="2,12100">
              <v:shape style="position:absolute;left:2504;top:4107;width:2;height:12100" coordorigin="2504,4107" coordsize="0,12100" path="m2504,16207l2504,4107e" filled="f" stroked="t" strokeweight=".713954pt" strokecolor="#4F4F4F">
                <v:path arrowok="t"/>
              </v:shape>
            </v:group>
            <v:group style="position:absolute;left:4003;top:3371;width:2;height:755" coordorigin="4003,3371" coordsize="2,755">
              <v:shape style="position:absolute;left:4003;top:3371;width:2;height:755" coordorigin="4003,3371" coordsize="0,755" path="m4003,4126l4003,3371e" filled="f" stroked="t" strokeweight=".713954pt" strokecolor="#4F4F4F">
                <v:path arrowok="t"/>
              </v:shape>
            </v:group>
            <v:group style="position:absolute;left:7116;top:3371;width:2;height:755" coordorigin="7116,3371" coordsize="2,755">
              <v:shape style="position:absolute;left:7116;top:3371;width:2;height:755" coordorigin="7116,3371" coordsize="0,755" path="m7116,4126l7116,3371e" filled="f" stroked="t" strokeweight=".713954pt" strokecolor="#545454">
                <v:path arrowok="t"/>
              </v:shape>
            </v:group>
            <v:group style="position:absolute;left:447;top:4114;width:11280;height:2" coordorigin="447,4114" coordsize="11280,2">
              <v:shape style="position:absolute;left:447;top:4114;width:11280;height:2" coordorigin="447,4114" coordsize="11280,0" path="m447,4114l11728,4114e" filled="f" stroked="t" strokeweight=".713954pt" strokecolor="#4F4F4F">
                <v:path arrowok="t"/>
              </v:shape>
            </v:group>
            <v:group style="position:absolute;left:443;top:3378;width:11285;height:2" coordorigin="443,3378" coordsize="11285,2">
              <v:shape style="position:absolute;left:443;top:3378;width:11285;height:2" coordorigin="443,3378" coordsize="11285,0" path="m443,3378l11728,3378e" filled="f" stroked="t" strokeweight=".713954pt" strokecolor="#545454">
                <v:path arrowok="t"/>
              </v:shape>
            </v:group>
            <v:group style="position:absolute;left:447;top:4394;width:11280;height:2" coordorigin="447,4394" coordsize="11280,2">
              <v:shape style="position:absolute;left:447;top:4394;width:11280;height:2" coordorigin="447,4394" coordsize="11280,0" path="m447,4394l11728,4394e" filled="f" stroked="t" strokeweight=".713954pt" strokecolor="#545454">
                <v:path arrowok="t"/>
              </v:shape>
            </v:group>
            <v:group style="position:absolute;left:11728;top:4379;width:2;height:11838" coordorigin="11728,4379" coordsize="2,11838">
              <v:shape style="position:absolute;left:11728;top:4379;width:2;height:11838" coordorigin="11728,4379" coordsize="0,11838" path="m11728,16217l11728,4379e" filled="f" stroked="t" strokeweight=".713954pt" strokecolor="#5B5B5B">
                <v:path arrowok="t"/>
              </v:shape>
            </v:group>
            <v:group style="position:absolute;left:2489;top:4614;width:9239;height:2" coordorigin="2489,4614" coordsize="9239,2">
              <v:shape style="position:absolute;left:2489;top:4614;width:9239;height:2" coordorigin="2489,4614" coordsize="9239,0" path="m2489,4614l11728,4614e" filled="f" stroked="t" strokeweight=".713954pt" strokecolor="#545454">
                <v:path arrowok="t"/>
              </v:shape>
            </v:group>
            <v:group style="position:absolute;left:5060;top:4609;width:2;height:2075" coordorigin="5060,4609" coordsize="2,2075">
              <v:shape style="position:absolute;left:5060;top:4609;width:2;height:2075" coordorigin="5060,4609" coordsize="0,2075" path="m5060,6684l5060,4609e" filled="f" stroked="t" strokeweight=".713954pt" strokecolor="#484848">
                <v:path arrowok="t"/>
              </v:shape>
            </v:group>
            <v:group style="position:absolute;left:5050;top:5096;width:6683;height:2" coordorigin="5050,5096" coordsize="6683,2">
              <v:shape style="position:absolute;left:5050;top:5096;width:6683;height:2" coordorigin="5050,5096" coordsize="6683,0" path="m5050,5096l11733,5096e" filled="f" stroked="t" strokeweight=".713954pt" strokecolor="#747474">
                <v:path arrowok="t"/>
              </v:shape>
            </v:group>
            <v:group style="position:absolute;left:5045;top:5340;width:6687;height:2" coordorigin="5045,5340" coordsize="6687,2">
              <v:shape style="position:absolute;left:5045;top:5340;width:6687;height:2" coordorigin="5045,5340" coordsize="6687,0" path="m5045,5340l11733,5340e" filled="f" stroked="t" strokeweight=".713954pt" strokecolor="#575757">
                <v:path arrowok="t"/>
              </v:shape>
            </v:group>
            <v:group style="position:absolute;left:5055;top:5579;width:6673;height:2" coordorigin="5055,5579" coordsize="6673,2">
              <v:shape style="position:absolute;left:5055;top:5579;width:6673;height:2" coordorigin="5055,5579" coordsize="6673,0" path="m5055,5579l11728,5579e" filled="f" stroked="t" strokeweight=".713954pt" strokecolor="#545454">
                <v:path arrowok="t"/>
              </v:shape>
            </v:group>
            <v:group style="position:absolute;left:2494;top:5799;width:9234;height:2" coordorigin="2494,5799" coordsize="9234,2">
              <v:shape style="position:absolute;left:2494;top:5799;width:9234;height:2" coordorigin="2494,5799" coordsize="9234,0" path="m2494,5799l11728,5799e" filled="f" stroked="t" strokeweight=".713954pt" strokecolor="#545454">
                <v:path arrowok="t"/>
              </v:shape>
            </v:group>
            <v:group style="position:absolute;left:7972;top:6024;width:2;height:660" coordorigin="7972,6024" coordsize="2,660">
              <v:shape style="position:absolute;left:7972;top:6024;width:2;height:660" coordorigin="7972,6024" coordsize="0,660" path="m7972,6684l7972,6024e" filled="f" stroked="t" strokeweight=".951939pt" strokecolor="#646464">
                <v:path arrowok="t"/>
              </v:shape>
            </v:group>
            <v:group style="position:absolute;left:443;top:6029;width:11285;height:2" coordorigin="443,6029" coordsize="11285,2">
              <v:shape style="position:absolute;left:443;top:6029;width:11285;height:2" coordorigin="443,6029" coordsize="11285,0" path="m443,6029l11728,6029e" filled="f" stroked="t" strokeweight=".713954pt" strokecolor="#575757">
                <v:path arrowok="t"/>
              </v:shape>
            </v:group>
            <v:group style="position:absolute;left:2499;top:6457;width:9234;height:2" coordorigin="2499,6457" coordsize="9234,2">
              <v:shape style="position:absolute;left:2499;top:6457;width:9234;height:2" coordorigin="2499,6457" coordsize="9234,0" path="m2499,6457l11733,6457e" filled="f" stroked="t" strokeweight=".713954pt" strokecolor="#545454">
                <v:path arrowok="t"/>
              </v:shape>
            </v:group>
            <v:group style="position:absolute;left:2499;top:6674;width:9234;height:2" coordorigin="2499,6674" coordsize="9234,2">
              <v:shape style="position:absolute;left:2499;top:6674;width:9234;height:2" coordorigin="2499,6674" coordsize="9234,0" path="m2499,6674l11733,6674e" filled="f" stroked="t" strokeweight=".713954pt" strokecolor="#575757">
                <v:path arrowok="t"/>
              </v:shape>
            </v:group>
            <v:group style="position:absolute;left:443;top:6894;width:11290;height:2" coordorigin="443,6894" coordsize="11290,2">
              <v:shape style="position:absolute;left:443;top:6894;width:11290;height:2" coordorigin="443,6894" coordsize="11290,0" path="m443,6894l11733,6894e" filled="f" stroked="t" strokeweight=".713954pt" strokecolor="#545454">
                <v:path arrowok="t"/>
              </v:shape>
            </v:group>
            <v:group style="position:absolute;left:438;top:7525;width:11300;height:2" coordorigin="438,7525" coordsize="11300,2">
              <v:shape style="position:absolute;left:438;top:7525;width:11300;height:2" coordorigin="438,7525" coordsize="11300,0" path="m438,7525l11737,7525e" filled="f" stroked="t" strokeweight=".713954pt" strokecolor="#575757">
                <v:path arrowok="t"/>
              </v:shape>
            </v:group>
            <v:group style="position:absolute;left:5062;top:7516;width:2;height:679" coordorigin="5062,7516" coordsize="2,679">
              <v:shape style="position:absolute;left:5062;top:7516;width:2;height:679" coordorigin="5062,7516" coordsize="0,679" path="m5062,8194l5062,7516e" filled="f" stroked="t" strokeweight=".713954pt" strokecolor="#5B5B5B">
                <v:path arrowok="t"/>
              </v:shape>
            </v:group>
            <v:group style="position:absolute;left:5055;top:7750;width:6683;height:2" coordorigin="5055,7750" coordsize="6683,2">
              <v:shape style="position:absolute;left:5055;top:7750;width:6683;height:2" coordorigin="5055,7750" coordsize="6683,0" path="m5055,7750l11737,7750e" filled="f" stroked="t" strokeweight=".713954pt" strokecolor="#575757">
                <v:path arrowok="t"/>
              </v:shape>
            </v:group>
            <v:group style="position:absolute;left:5050;top:7965;width:6683;height:2" coordorigin="5050,7965" coordsize="6683,2">
              <v:shape style="position:absolute;left:5050;top:7965;width:6683;height:2" coordorigin="5050,7965" coordsize="6683,0" path="m5050,7965l11733,7965e" filled="f" stroked="t" strokeweight=".713954pt" strokecolor="#545454">
                <v:path arrowok="t"/>
              </v:shape>
            </v:group>
            <v:group style="position:absolute;left:443;top:8185;width:11290;height:2" coordorigin="443,8185" coordsize="11290,2">
              <v:shape style="position:absolute;left:443;top:8185;width:11290;height:2" coordorigin="443,8185" coordsize="11290,0" path="m443,8185l11733,8185e" filled="f" stroked="t" strokeweight=".713954pt" strokecolor="#545454">
                <v:path arrowok="t"/>
              </v:shape>
            </v:group>
            <v:group style="position:absolute;left:438;top:8802;width:11295;height:2" coordorigin="438,8802" coordsize="11295,2">
              <v:shape style="position:absolute;left:438;top:8802;width:11295;height:2" coordorigin="438,8802" coordsize="11295,0" path="m438,8802l11733,8802e" filled="f" stroked="t" strokeweight=".713954pt" strokecolor="#545454">
                <v:path arrowok="t"/>
              </v:shape>
            </v:group>
            <v:group style="position:absolute;left:443;top:9691;width:11290;height:2" coordorigin="443,9691" coordsize="11290,2">
              <v:shape style="position:absolute;left:443;top:9691;width:11290;height:2" coordorigin="443,9691" coordsize="11290,0" path="m443,9691l11733,9691e" filled="f" stroked="t" strokeweight=".713954pt" strokecolor="#545454">
                <v:path arrowok="t"/>
              </v:shape>
            </v:group>
            <v:group style="position:absolute;left:443;top:10030;width:11290;height:2" coordorigin="443,10030" coordsize="11290,2">
              <v:shape style="position:absolute;left:443;top:10030;width:11290;height:2" coordorigin="443,10030" coordsize="11290,0" path="m443,10030l11733,10030e" filled="f" stroked="t" strokeweight=".713954pt" strokecolor="#575757">
                <v:path arrowok="t"/>
              </v:shape>
            </v:group>
            <v:group style="position:absolute;left:438;top:10265;width:11300;height:2" coordorigin="438,10265" coordsize="11300,2">
              <v:shape style="position:absolute;left:438;top:10265;width:11300;height:2" coordorigin="438,10265" coordsize="11300,0" path="m438,10265l11737,10265e" filled="f" stroked="t" strokeweight=".713954pt" strokecolor="#4F5454">
                <v:path arrowok="t"/>
              </v:shape>
            </v:group>
            <v:group style="position:absolute;left:438;top:10743;width:11300;height:2" coordorigin="438,10743" coordsize="11300,2">
              <v:shape style="position:absolute;left:438;top:10743;width:11300;height:2" coordorigin="438,10743" coordsize="11300,0" path="m438,10743l11737,10743e" filled="f" stroked="t" strokeweight=".713954pt" strokecolor="#5B5B5B">
                <v:path arrowok="t"/>
              </v:shape>
            </v:group>
            <v:group style="position:absolute;left:1825;top:10958;width:2;height:5245" coordorigin="1825,10958" coordsize="2,5245">
              <v:shape style="position:absolute;left:1825;top:10958;width:2;height:5245" coordorigin="1825,10958" coordsize="0,5245" path="m1825,16203l1825,10958e" filled="f" stroked="t" strokeweight=".713954pt" strokecolor="#4F4F4F">
                <v:path arrowok="t"/>
              </v:shape>
            </v:group>
            <v:group style="position:absolute;left:443;top:11204;width:11295;height:2" coordorigin="443,11204" coordsize="11295,2">
              <v:shape style="position:absolute;left:443;top:11204;width:11295;height:2" coordorigin="443,11204" coordsize="11295,0" path="m443,11204l11737,11204e" filled="f" stroked="t" strokeweight=".713954pt" strokecolor="#5B5B5B">
                <v:path arrowok="t"/>
              </v:shape>
            </v:group>
            <v:group style="position:absolute;left:443;top:13277;width:2066;height:2" coordorigin="443,13277" coordsize="2066,2">
              <v:shape style="position:absolute;left:443;top:13277;width:2066;height:2" coordorigin="443,13277" coordsize="2066,0" path="m443,13277l2508,13277e" filled="f" stroked="t" strokeweight=".713954pt" strokecolor="#4B4B4B">
                <v:path arrowok="t"/>
              </v:shape>
            </v:group>
            <v:group style="position:absolute;left:443;top:16203;width:11295;height:2" coordorigin="443,16203" coordsize="11295,2">
              <v:shape style="position:absolute;left:443;top:16203;width:11295;height:2" coordorigin="443,16203" coordsize="11295,0" path="m443,16203l11737,16203e" filled="f" stroked="t" strokeweight=".713954pt" strokecolor="#646464">
                <v:path arrowok="t"/>
              </v:shape>
            </v:group>
            <v:group style="position:absolute;left:1238;top:10982;width:2;height:5221" coordorigin="1238,10982" coordsize="2,5221">
              <v:shape style="position:absolute;left:1238;top:10982;width:2;height:5221" coordorigin="1238,10982" coordsize="0,5221" path="m1238,16203l1238,10982e" filled="f" stroked="t" strokeweight=".713954pt" strokecolor="#4F4F4F">
                <v:path arrowok="t"/>
              </v:shape>
            </v:group>
            <v:group style="position:absolute;left:7525;top:10953;width:2;height:5264" coordorigin="7525,10953" coordsize="2,5264">
              <v:shape style="position:absolute;left:7525;top:10953;width:2;height:5264" coordorigin="7525,10953" coordsize="0,5264" path="m7525,16217l7525,10953e" filled="f" stroked="t" strokeweight=".713954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747577"/>
          <w:spacing w:val="0"/>
          <w:w w:val="100"/>
          <w:position w:val="30"/>
        </w:rPr>
        <w:t>Itfaiy</w:t>
      </w:r>
      <w:r>
        <w:rPr>
          <w:rFonts w:ascii="Arial" w:hAnsi="Arial" w:cs="Arial" w:eastAsia="Arial"/>
          <w:sz w:val="21"/>
          <w:szCs w:val="21"/>
          <w:color w:val="747577"/>
          <w:spacing w:val="0"/>
          <w:w w:val="100"/>
          <w:position w:val="30"/>
        </w:rPr>
        <w:t>e</w:t>
      </w:r>
      <w:r>
        <w:rPr>
          <w:rFonts w:ascii="Arial" w:hAnsi="Arial" w:cs="Arial" w:eastAsia="Arial"/>
          <w:sz w:val="21"/>
          <w:szCs w:val="21"/>
          <w:color w:val="747577"/>
          <w:spacing w:val="-23"/>
          <w:w w:val="100"/>
          <w:position w:val="30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262F95"/>
          <w:spacing w:val="0"/>
          <w:w w:val="82"/>
          <w:position w:val="1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747577"/>
          <w:w w:val="360"/>
        </w:rPr>
        <w:t>A</w:t>
      </w:r>
      <w:r>
        <w:rPr>
          <w:rFonts w:ascii="Arial" w:hAnsi="Arial" w:cs="Arial" w:eastAsia="Arial"/>
          <w:sz w:val="21"/>
          <w:szCs w:val="21"/>
          <w:color w:val="747577"/>
          <w:spacing w:val="-5"/>
          <w:w w:val="361"/>
        </w:rPr>
        <w:t>m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95"/>
        </w:rPr>
        <w:t>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80"/>
          <w:cols w:num="2" w:equalWidth="0">
            <w:col w:w="3272" w:space="177"/>
            <w:col w:w="8071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exact"/>
        <w:ind w:left="35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916458pt;margin-top:-12.161079pt;width:38.764322pt;height:41.5pt;mso-position-horizontal-relative:page;mso-position-vertical-relative:paragraph;z-index:-13547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1F1F1F"/>
                      <w:spacing w:val="0"/>
                      <w:w w:val="16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3712" w:right="-20"/>
        <w:jc w:val="left"/>
        <w:tabs>
          <w:tab w:pos="1000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1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1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Arial" w:hAnsi="Arial" w:cs="Arial" w:eastAsia="Arial"/>
          <w:sz w:val="36"/>
          <w:szCs w:val="36"/>
          <w:color w:val="797979"/>
          <w:spacing w:val="0"/>
          <w:w w:val="72"/>
          <w:position w:val="-7"/>
        </w:rPr>
        <w:t>-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800" w:bottom="280" w:left="220" w:right="260"/>
        </w:sectPr>
      </w:pPr>
      <w:rPr/>
    </w:p>
    <w:p>
      <w:pPr>
        <w:spacing w:before="0" w:after="0" w:line="153" w:lineRule="exact"/>
        <w:ind w:left="816" w:right="23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IZ</w:t>
      </w:r>
      <w:r>
        <w:rPr>
          <w:rFonts w:ascii="Arial" w:hAnsi="Arial" w:cs="Arial" w:eastAsia="Arial"/>
          <w:sz w:val="15"/>
          <w:szCs w:val="15"/>
          <w:color w:val="343434"/>
          <w:spacing w:val="-1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9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7" w:lineRule="exact"/>
        <w:ind w:left="549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2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  <w:cols w:num="2" w:equalWidth="0">
            <w:col w:w="1602" w:space="1616"/>
            <w:col w:w="8222"/>
          </w:cols>
        </w:sectPr>
      </w:pPr>
      <w:rPr/>
    </w:p>
    <w:p>
      <w:pPr>
        <w:spacing w:before="0" w:after="0" w:line="234" w:lineRule="exact"/>
        <w:ind w:left="628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106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2" w:right="-20"/>
        <w:jc w:val="left"/>
        <w:tabs>
          <w:tab w:pos="1780" w:val="left"/>
          <w:tab w:pos="3080" w:val="left"/>
          <w:tab w:pos="54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6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6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10" w:right="-20"/>
        <w:jc w:val="left"/>
        <w:tabs>
          <w:tab w:pos="1780" w:val="left"/>
          <w:tab w:pos="3080" w:val="left"/>
          <w:tab w:pos="44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:Kayıt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7"/>
          <w:w w:val="10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"/>
        </w:rPr>
        <w:t>3077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1"/>
        </w:rPr>
        <w:t>lB_ilcliJim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0" w:lineRule="auto"/>
        <w:ind w:left="110" w:right="6838" w:firstLine="14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Kaynakla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2364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No:48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iDoı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7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Kaynakla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2364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No:48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10" w:right="-20"/>
        <w:jc w:val="left"/>
        <w:tabs>
          <w:tab w:pos="1720" w:val="left"/>
          <w:tab w:pos="43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:'!_angı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1F1F1F"/>
          <w:spacing w:val="-18"/>
          <w:w w:val="178"/>
        </w:rPr>
        <w:t>i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99"/>
        </w:rPr>
        <w:t>şyeri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5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4" w:lineRule="exact"/>
        <w:ind w:left="110" w:right="-20"/>
        <w:jc w:val="left"/>
        <w:tabs>
          <w:tab w:pos="334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rtangı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7"/>
          <w:position w:val="1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:Yapını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3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Meskcn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363" w:right="-20"/>
        <w:jc w:val="left"/>
        <w:tabs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962036pt;margin-top:2.811153pt;width:58.295792pt;height:25.737732pt;mso-position-horizontal-relative:page;mso-position-vertical-relative:paragraph;z-index:-13546" type="#_x0000_t202" filled="f" stroked="f">
            <v:textbox inset="0,0,0,0">
              <w:txbxContent>
                <w:p>
                  <w:pPr>
                    <w:spacing w:before="0" w:after="0" w:line="515" w:lineRule="exact"/>
                    <w:ind w:right="-117"/>
                    <w:jc w:val="left"/>
                    <w:tabs>
                      <w:tab w:pos="108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4343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3B3B5"/>
                      <w:spacing w:val="0"/>
                      <w:w w:val="51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Bctonarrnc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Çelik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3702" w:right="-20"/>
        <w:jc w:val="left"/>
        <w:tabs>
          <w:tab w:pos="4740" w:val="left"/>
          <w:tab w:pos="57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5"/>
        </w:rPr>
        <w:t>X</w:t>
      </w:r>
      <w:r>
        <w:rPr>
          <w:rFonts w:ascii="Arial" w:hAnsi="Arial" w:cs="Arial" w:eastAsia="Arial"/>
          <w:sz w:val="16"/>
          <w:szCs w:val="16"/>
          <w:color w:val="343434"/>
          <w:spacing w:val="-37"/>
          <w:w w:val="100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35"/>
          <w:szCs w:val="35"/>
          <w:color w:val="4B4B4B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4B4B4B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5"/>
          <w:szCs w:val="35"/>
          <w:color w:val="4B4B4B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35"/>
          <w:szCs w:val="35"/>
          <w:color w:val="343434"/>
          <w:spacing w:val="0"/>
          <w:w w:val="53"/>
          <w:b/>
          <w:bCs/>
          <w:position w:val="4"/>
        </w:rPr>
        <w:t>ı</w:t>
      </w:r>
      <w:r>
        <w:rPr>
          <w:rFonts w:ascii="Arial" w:hAnsi="Arial" w:cs="Arial" w:eastAsia="Arial"/>
          <w:sz w:val="35"/>
          <w:szCs w:val="35"/>
          <w:color w:val="343434"/>
          <w:spacing w:val="-47"/>
          <w:w w:val="53"/>
          <w:b/>
          <w:bCs/>
          <w:position w:val="4"/>
        </w:rPr>
        <w:t> </w:t>
      </w:r>
      <w:r>
        <w:rPr>
          <w:rFonts w:ascii="Arial" w:hAnsi="Arial" w:cs="Arial" w:eastAsia="Arial"/>
          <w:sz w:val="35"/>
          <w:szCs w:val="35"/>
          <w:color w:val="343434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35"/>
          <w:szCs w:val="35"/>
          <w:color w:val="343434"/>
          <w:spacing w:val="0"/>
          <w:w w:val="100"/>
          <w:b/>
          <w:bCs/>
          <w:position w:val="4"/>
        </w:rPr>
      </w:r>
      <w:r>
        <w:rPr>
          <w:rFonts w:ascii="Arial" w:hAnsi="Arial" w:cs="Arial" w:eastAsia="Arial"/>
          <w:sz w:val="41"/>
          <w:szCs w:val="41"/>
          <w:color w:val="B3B3B5"/>
          <w:spacing w:val="16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10"/>
        </w:rPr>
        <w:t>:12:19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69" w:right="-20"/>
        <w:jc w:val="left"/>
        <w:tabs>
          <w:tab w:pos="212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:Necdet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ÖZBEK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lAnıiri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SELÇUK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083" w:right="-20"/>
        <w:jc w:val="left"/>
        <w:tabs>
          <w:tab w:pos="45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12:01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</w:sectPr>
      </w:pPr>
      <w:rPr/>
    </w:p>
    <w:p>
      <w:pPr>
        <w:spacing w:before="9" w:after="0" w:line="240" w:lineRule="auto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372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  <w:cols w:num="2" w:equalWidth="0">
            <w:col w:w="578" w:space="1504"/>
            <w:col w:w="9358"/>
          </w:cols>
        </w:sectPr>
      </w:pPr>
      <w:rPr/>
    </w:p>
    <w:p>
      <w:pPr>
        <w:spacing w:before="9" w:after="0" w:line="232" w:lineRule="auto"/>
        <w:ind w:left="4607" w:right="4263" w:firstLine="-4497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1F1F1F"/>
          <w:spacing w:val="-10"/>
          <w:w w:val="1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305" w:lineRule="exact"/>
        <w:ind w:left="119" w:right="-20"/>
        <w:jc w:val="left"/>
        <w:tabs>
          <w:tab w:pos="208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97979"/>
          <w:spacing w:val="0"/>
          <w:w w:val="201"/>
          <w:position w:val="-5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79797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79797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119" w:right="-20"/>
        <w:jc w:val="left"/>
        <w:tabs>
          <w:tab w:pos="740" w:val="left"/>
          <w:tab w:pos="45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3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0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5"/>
        </w:rPr>
        <w:t>Eki_l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5"/>
        </w:rPr>
        <w:t>)_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119" w:right="72" w:firstLine="-9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Tarafımızea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çalışması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69" w:right="404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söndüıilcü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10" w:right="-20"/>
        <w:jc w:val="left"/>
        <w:tabs>
          <w:tab w:pos="532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3"/>
        </w:rPr>
        <w:t>Köpli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-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3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5373" w:right="3252"/>
        <w:jc w:val="center"/>
        <w:tabs>
          <w:tab w:pos="6420" w:val="left"/>
          <w:tab w:pos="79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2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34" w:right="7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,zemi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kattaki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büro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taınamen,plasti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kaplamaiaı·ı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kattaki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bürc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87"/>
        <w:jc w:val="righ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Söııdilnne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6"/>
          <w:w w:val="144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çerisiı,de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4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klima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ünitesi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0"/>
          <w:w w:val="102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split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klima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televizyo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fak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cihazı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top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yazıcı,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103"/>
        <w:jc w:val="righ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69"/>
          <w:b/>
          <w:bCs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nuhteli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soyunma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kavnılmak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kattaki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camlaı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kırılma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fabrikanı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tamamı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083" w:right="650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20" w:right="26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zarar-ziy_an: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Eşyada:5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Toplam:20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5" w:lineRule="auto"/>
        <w:ind w:left="80" w:right="94" w:firstLine="2062"/>
        <w:jc w:val="righ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m2'li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konstrüksiyo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çatılı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PZTORO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Gıda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isimli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sakatat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işleme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fabrikasını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yükleme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kapısmda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duvara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sabitlenmi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elektik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neticesinde;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trafosunda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kiıne,darbe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aşır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50" w:lineRule="auto"/>
        <w:ind w:left="2078" w:right="57" w:firstLine="-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!}riı,kleume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oluşması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kablc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izo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elerini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önündeki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büro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arasındaki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kaplama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malzeıneş_iııe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220" w:right="260"/>
        </w:sectPr>
      </w:pPr>
      <w:rPr/>
    </w:p>
    <w:p>
      <w:pPr>
        <w:spacing w:before="0" w:after="0" w:line="239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67"/>
          <w:position w:val="1"/>
        </w:rPr>
        <w:t>Siğ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68"/>
          <w:position w:val="1"/>
        </w:rPr>
        <w:t>.,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16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1"/>
        </w:rPr>
        <w:t>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14" w:lineRule="exact"/>
        <w:ind w:left="19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0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w w:val="85"/>
        </w:rPr>
        <w:t>!Şir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Öğrenilemedi.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  <w:cols w:num="2" w:equalWidth="0">
            <w:col w:w="1549" w:space="519"/>
            <w:col w:w="9372"/>
          </w:cols>
        </w:sectPr>
      </w:pPr>
      <w:rPr/>
    </w:p>
    <w:p>
      <w:pPr>
        <w:spacing w:before="23" w:after="0" w:line="250" w:lineRule="auto"/>
        <w:ind w:left="110" w:right="7304" w:firstLine="5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Necdet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ÖZBE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"[cslim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9" w:right="-20"/>
        <w:jc w:val="left"/>
        <w:tabs>
          <w:tab w:pos="206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[_ari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:14.05.2017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ısaati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13:15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04" w:right="-20"/>
        <w:jc w:val="left"/>
        <w:tabs>
          <w:tab w:pos="940" w:val="left"/>
          <w:tab w:pos="14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Toro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219" w:right="-20"/>
        <w:jc w:val="left"/>
        <w:tabs>
          <w:tab w:pos="4700" w:val="left"/>
          <w:tab w:pos="86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5"/>
          <w:b/>
          <w:bCs/>
          <w:position w:val="1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11"/>
          <w:w w:val="75"/>
          <w:b/>
          <w:bCs/>
          <w:position w:val="1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  <w:b/>
          <w:bCs/>
          <w:i/>
          <w:position w:val="10"/>
        </w:rPr>
        <w:t>1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  <w:b/>
          <w:bCs/>
          <w:i/>
          <w:position w:val="1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15"/>
          <w:w w:val="51"/>
          <w:b/>
          <w:bCs/>
          <w:i/>
          <w:position w:val="10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51"/>
          <w:position w:val="10"/>
        </w:rPr>
        <w:t>\Jıa11s</w:t>
      </w:r>
      <w:r>
        <w:rPr>
          <w:rFonts w:ascii="Arial" w:hAnsi="Arial" w:cs="Arial" w:eastAsia="Arial"/>
          <w:sz w:val="22"/>
          <w:szCs w:val="22"/>
          <w:color w:val="343434"/>
          <w:spacing w:val="24"/>
          <w:w w:val="51"/>
          <w:position w:val="1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8"/>
          <w:b/>
          <w:bCs/>
          <w:position w:val="10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4" w:after="0" w:line="118" w:lineRule="exact"/>
        <w:ind w:left="4902" w:right="55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20" w:right="26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itfaiycci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950" w:lineRule="exact"/>
        <w:ind w:right="-260"/>
        <w:jc w:val="left"/>
        <w:rPr>
          <w:rFonts w:ascii="Times New Roman" w:hAnsi="Times New Roman" w:cs="Times New Roman" w:eastAsia="Times New Roman"/>
          <w:sz w:val="112"/>
          <w:szCs w:val="1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1"/>
          <w:szCs w:val="81"/>
          <w:color w:val="797979"/>
          <w:spacing w:val="-97"/>
          <w:w w:val="41"/>
          <w:position w:val="-55"/>
        </w:rPr>
        <w:t>A</w:t>
      </w:r>
      <w:r>
        <w:rPr>
          <w:rFonts w:ascii="Times New Roman" w:hAnsi="Times New Roman" w:cs="Times New Roman" w:eastAsia="Times New Roman"/>
          <w:sz w:val="81"/>
          <w:szCs w:val="81"/>
          <w:color w:val="797979"/>
          <w:spacing w:val="0"/>
          <w:w w:val="38"/>
          <w:position w:val="-55"/>
        </w:rPr>
        <w:t>n</w:t>
      </w:r>
      <w:r>
        <w:rPr>
          <w:rFonts w:ascii="Times New Roman" w:hAnsi="Times New Roman" w:cs="Times New Roman" w:eastAsia="Times New Roman"/>
          <w:sz w:val="81"/>
          <w:szCs w:val="81"/>
          <w:color w:val="797979"/>
          <w:spacing w:val="-145"/>
          <w:w w:val="100"/>
          <w:position w:val="-55"/>
        </w:rPr>
        <w:t> </w:t>
      </w:r>
      <w:r>
        <w:rPr>
          <w:rFonts w:ascii="Times New Roman" w:hAnsi="Times New Roman" w:cs="Times New Roman" w:eastAsia="Times New Roman"/>
          <w:sz w:val="81"/>
          <w:szCs w:val="81"/>
          <w:color w:val="494D72"/>
          <w:spacing w:val="0"/>
          <w:w w:val="48"/>
          <w:position w:val="-55"/>
        </w:rPr>
        <w:t>/</w:t>
      </w:r>
      <w:r>
        <w:rPr>
          <w:rFonts w:ascii="Times New Roman" w:hAnsi="Times New Roman" w:cs="Times New Roman" w:eastAsia="Times New Roman"/>
          <w:sz w:val="81"/>
          <w:szCs w:val="81"/>
          <w:color w:val="494D72"/>
          <w:spacing w:val="-27"/>
          <w:w w:val="48"/>
          <w:position w:val="-55"/>
        </w:rPr>
        <w:t>l</w:t>
      </w:r>
      <w:r>
        <w:rPr>
          <w:rFonts w:ascii="Times New Roman" w:hAnsi="Times New Roman" w:cs="Times New Roman" w:eastAsia="Times New Roman"/>
          <w:sz w:val="112"/>
          <w:szCs w:val="112"/>
          <w:color w:val="343B7C"/>
          <w:spacing w:val="-183"/>
          <w:w w:val="45"/>
          <w:i/>
          <w:position w:val="-14"/>
        </w:rPr>
        <w:t>'</w:t>
      </w:r>
      <w:r>
        <w:rPr>
          <w:rFonts w:ascii="Times New Roman" w:hAnsi="Times New Roman" w:cs="Times New Roman" w:eastAsia="Times New Roman"/>
          <w:sz w:val="81"/>
          <w:szCs w:val="81"/>
          <w:color w:val="494D72"/>
          <w:spacing w:val="-203"/>
          <w:w w:val="49"/>
          <w:position w:val="-55"/>
        </w:rPr>
        <w:t>u</w:t>
      </w:r>
      <w:r>
        <w:rPr>
          <w:rFonts w:ascii="Times New Roman" w:hAnsi="Times New Roman" w:cs="Times New Roman" w:eastAsia="Times New Roman"/>
          <w:sz w:val="112"/>
          <w:szCs w:val="112"/>
          <w:color w:val="343B7C"/>
          <w:spacing w:val="0"/>
          <w:w w:val="45"/>
          <w:i/>
          <w:position w:val="-14"/>
        </w:rPr>
        <w:t>tk</w:t>
      </w:r>
      <w:r>
        <w:rPr>
          <w:rFonts w:ascii="Times New Roman" w:hAnsi="Times New Roman" w:cs="Times New Roman" w:eastAsia="Times New Roman"/>
          <w:sz w:val="112"/>
          <w:szCs w:val="112"/>
          <w:color w:val="000000"/>
          <w:spacing w:val="0"/>
          <w:w w:val="100"/>
          <w:position w:val="0"/>
        </w:rPr>
      </w:r>
    </w:p>
    <w:p>
      <w:pPr>
        <w:spacing w:before="0" w:after="0" w:line="485" w:lineRule="exact"/>
        <w:ind w:left="233" w:right="1723"/>
        <w:jc w:val="center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343B7C"/>
          <w:w w:val="213"/>
          <w:i/>
        </w:rPr>
        <w:t>C</w:t>
      </w:r>
      <w:r>
        <w:rPr>
          <w:rFonts w:ascii="Arial" w:hAnsi="Arial" w:cs="Arial" w:eastAsia="Arial"/>
          <w:sz w:val="46"/>
          <w:szCs w:val="46"/>
          <w:color w:val="343B7C"/>
          <w:spacing w:val="13"/>
          <w:w w:val="212"/>
          <w:i/>
        </w:rPr>
        <w:t>\</w:t>
      </w:r>
      <w:r>
        <w:rPr>
          <w:rFonts w:ascii="Arial" w:hAnsi="Arial" w:cs="Arial" w:eastAsia="Arial"/>
          <w:sz w:val="46"/>
          <w:szCs w:val="46"/>
          <w:color w:val="242D5D"/>
          <w:spacing w:val="0"/>
          <w:w w:val="89"/>
          <w:i/>
        </w:rPr>
        <w:t>(</w:t>
      </w:r>
      <w:r>
        <w:rPr>
          <w:rFonts w:ascii="Arial" w:hAnsi="Arial" w:cs="Arial" w:eastAsia="Arial"/>
          <w:sz w:val="46"/>
          <w:szCs w:val="46"/>
          <w:color w:val="242D5D"/>
          <w:spacing w:val="0"/>
          <w:w w:val="88"/>
          <w:i/>
        </w:rPr>
        <w:t>'</w:t>
      </w:r>
      <w:r>
        <w:rPr>
          <w:rFonts w:ascii="Arial" w:hAnsi="Arial" w:cs="Arial" w:eastAsia="Arial"/>
          <w:sz w:val="46"/>
          <w:szCs w:val="46"/>
          <w:color w:val="242D5D"/>
          <w:spacing w:val="0"/>
          <w:w w:val="100"/>
          <w:i/>
        </w:rPr>
        <w:tab/>
      </w:r>
      <w:r>
        <w:rPr>
          <w:rFonts w:ascii="Arial" w:hAnsi="Arial" w:cs="Arial" w:eastAsia="Arial"/>
          <w:sz w:val="46"/>
          <w:szCs w:val="46"/>
          <w:color w:val="242D5D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i/>
          <w:position w:val="10"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i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38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6" w:after="0" w:line="269" w:lineRule="exact"/>
        <w:ind w:left="-42" w:right="1323"/>
        <w:jc w:val="center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79742pt;margin-top:-16.045229pt;width:2.885352pt;height:56pt;mso-position-horizontal-relative:page;mso-position-vertical-relative:paragraph;z-index:-13545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Arial" w:hAnsi="Arial" w:cs="Arial" w:eastAsia="Arial"/>
                      <w:sz w:val="112"/>
                      <w:szCs w:val="112"/>
                    </w:rPr>
                  </w:pPr>
                  <w:rPr/>
                  <w:r>
                    <w:rPr>
                      <w:rFonts w:ascii="Arial" w:hAnsi="Arial" w:cs="Arial" w:eastAsia="Arial"/>
                      <w:sz w:val="112"/>
                      <w:szCs w:val="112"/>
                      <w:color w:val="4B4B4B"/>
                      <w:spacing w:val="-287"/>
                      <w:w w:val="6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7"/>
          <w:w w:val="94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D9E"/>
          <w:spacing w:val="0"/>
          <w:w w:val="304"/>
          <w:position w:val="-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D9E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D9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  <w:position w:val="4"/>
        </w:rPr>
        <w:t>lt.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2"/>
          <w:position w:val="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  <w:position w:val="4"/>
        </w:rPr>
        <w:t>aiYe;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  <w:position w:val="4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3886" w:right="2683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B3B3B5"/>
          <w:spacing w:val="0"/>
          <w:w w:val="105"/>
          <w:position w:val="-14"/>
        </w:rPr>
        <w:t>,.·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20" w:right="260"/>
          <w:cols w:num="3" w:equalWidth="0">
            <w:col w:w="671" w:space="1511"/>
            <w:col w:w="1084" w:space="1172"/>
            <w:col w:w="7002"/>
          </w:cols>
        </w:sectPr>
      </w:pPr>
      <w:rPr/>
    </w:p>
    <w:p>
      <w:pPr>
        <w:spacing w:before="68" w:after="0" w:line="14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position w:val="-6"/>
        </w:rPr>
        <w:t>İtf.Çv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1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1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108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45"/>
          <w:szCs w:val="45"/>
          <w:color w:val="797979"/>
          <w:w w:val="51"/>
          <w:i/>
          <w:position w:val="-19"/>
        </w:rPr>
        <w:t>.</w:t>
      </w:r>
      <w:r>
        <w:rPr>
          <w:rFonts w:ascii="Arial" w:hAnsi="Arial" w:cs="Arial" w:eastAsia="Arial"/>
          <w:sz w:val="45"/>
          <w:szCs w:val="45"/>
          <w:color w:val="797979"/>
          <w:spacing w:val="-61"/>
          <w:w w:val="100"/>
          <w:i/>
          <w:position w:val="-19"/>
        </w:rPr>
        <w:t> </w:t>
      </w:r>
      <w:r>
        <w:rPr>
          <w:rFonts w:ascii="Arial" w:hAnsi="Arial" w:cs="Arial" w:eastAsia="Arial"/>
          <w:sz w:val="45"/>
          <w:szCs w:val="45"/>
          <w:color w:val="9EA0A0"/>
          <w:spacing w:val="-115"/>
          <w:w w:val="59"/>
          <w:i/>
          <w:position w:val="-19"/>
        </w:rPr>
        <w:t>:</w:t>
      </w:r>
      <w:r>
        <w:rPr>
          <w:rFonts w:ascii="Arial" w:hAnsi="Arial" w:cs="Arial" w:eastAsia="Arial"/>
          <w:sz w:val="45"/>
          <w:szCs w:val="45"/>
          <w:color w:val="797979"/>
          <w:spacing w:val="-85"/>
          <w:w w:val="76"/>
          <w:position w:val="-19"/>
        </w:rPr>
        <w:t>,</w:t>
      </w:r>
      <w:r>
        <w:rPr>
          <w:rFonts w:ascii="Arial" w:hAnsi="Arial" w:cs="Arial" w:eastAsia="Arial"/>
          <w:sz w:val="15"/>
          <w:szCs w:val="15"/>
          <w:color w:val="8E9090"/>
          <w:spacing w:val="0"/>
          <w:w w:val="137"/>
          <w:i/>
          <w:position w:val="-2"/>
        </w:rPr>
        <w:t>f</w:t>
      </w:r>
      <w:r>
        <w:rPr>
          <w:rFonts w:ascii="Arial" w:hAnsi="Arial" w:cs="Arial" w:eastAsia="Arial"/>
          <w:sz w:val="15"/>
          <w:szCs w:val="15"/>
          <w:color w:val="8E9090"/>
          <w:spacing w:val="-30"/>
          <w:w w:val="100"/>
          <w:i/>
          <w:position w:val="-2"/>
        </w:rPr>
        <w:t> </w:t>
      </w:r>
      <w:r>
        <w:rPr>
          <w:rFonts w:ascii="Arial" w:hAnsi="Arial" w:cs="Arial" w:eastAsia="Arial"/>
          <w:sz w:val="45"/>
          <w:szCs w:val="45"/>
          <w:color w:val="797979"/>
          <w:spacing w:val="-52"/>
          <w:w w:val="76"/>
          <w:position w:val="-19"/>
        </w:rPr>
        <w:t>,</w:t>
      </w:r>
      <w:r>
        <w:rPr>
          <w:rFonts w:ascii="Arial" w:hAnsi="Arial" w:cs="Arial" w:eastAsia="Arial"/>
          <w:sz w:val="19"/>
          <w:szCs w:val="19"/>
          <w:color w:val="9EA0A0"/>
          <w:spacing w:val="0"/>
          <w:w w:val="108"/>
          <w:i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9EA0A0"/>
          <w:spacing w:val="-59"/>
          <w:w w:val="108"/>
          <w:i/>
          <w:position w:val="-2"/>
        </w:rPr>
        <w:t>·</w:t>
      </w:r>
      <w:r>
        <w:rPr>
          <w:rFonts w:ascii="Arial" w:hAnsi="Arial" w:cs="Arial" w:eastAsia="Arial"/>
          <w:sz w:val="45"/>
          <w:szCs w:val="45"/>
          <w:color w:val="626464"/>
          <w:spacing w:val="-90"/>
          <w:w w:val="107"/>
          <w:b/>
          <w:bCs/>
          <w:position w:val="-19"/>
        </w:rPr>
        <w:t>t</w:t>
      </w:r>
      <w:r>
        <w:rPr>
          <w:rFonts w:ascii="Arial" w:hAnsi="Arial" w:cs="Arial" w:eastAsia="Arial"/>
          <w:sz w:val="19"/>
          <w:szCs w:val="19"/>
          <w:color w:val="9EA0A0"/>
          <w:spacing w:val="0"/>
          <w:w w:val="108"/>
          <w:i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9EA0A0"/>
          <w:spacing w:val="-24"/>
          <w:w w:val="100"/>
          <w:i/>
          <w:position w:val="-2"/>
        </w:rPr>
        <w:t> </w:t>
      </w:r>
      <w:r>
        <w:rPr>
          <w:rFonts w:ascii="Arial" w:hAnsi="Arial" w:cs="Arial" w:eastAsia="Arial"/>
          <w:sz w:val="45"/>
          <w:szCs w:val="45"/>
          <w:color w:val="626464"/>
          <w:spacing w:val="-24"/>
          <w:w w:val="106"/>
          <w:b/>
          <w:bCs/>
          <w:position w:val="-19"/>
        </w:rPr>
      </w:r>
      <w:r>
        <w:rPr>
          <w:rFonts w:ascii="Arial" w:hAnsi="Arial" w:cs="Arial" w:eastAsia="Arial"/>
          <w:sz w:val="45"/>
          <w:szCs w:val="45"/>
          <w:color w:val="626464"/>
          <w:spacing w:val="0"/>
          <w:w w:val="106"/>
          <w:emboss/>
          <w:b/>
          <w:bCs/>
          <w:position w:val="-19"/>
        </w:rPr>
        <w:t>.</w:t>
      </w:r>
      <w:r>
        <w:rPr>
          <w:rFonts w:ascii="Arial" w:hAnsi="Arial" w:cs="Arial" w:eastAsia="Arial"/>
          <w:sz w:val="45"/>
          <w:szCs w:val="45"/>
          <w:color w:val="626464"/>
          <w:spacing w:val="0"/>
          <w:w w:val="106"/>
          <w:b/>
          <w:bCs/>
          <w:position w:val="-19"/>
        </w:rPr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25" w:after="0" w:line="191" w:lineRule="exact"/>
        <w:ind w:right="-20"/>
        <w:jc w:val="left"/>
        <w:tabs>
          <w:tab w:pos="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42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-47"/>
          <w:w w:val="142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42"/>
          <w:position w:val="-2"/>
        </w:rPr>
        <w:t>"'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  <w:cols w:num="3" w:equalWidth="0">
            <w:col w:w="5733" w:space="2366"/>
            <w:col w:w="624" w:space="522"/>
            <w:col w:w="2195"/>
          </w:cols>
        </w:sectPr>
      </w:pPr>
      <w:rPr/>
    </w:p>
    <w:p>
      <w:pPr>
        <w:spacing w:before="0" w:after="0" w:line="429" w:lineRule="exact"/>
        <w:ind w:left="2186" w:right="-20"/>
        <w:jc w:val="left"/>
        <w:tabs>
          <w:tab w:pos="8260" w:val="left"/>
          <w:tab w:pos="95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9"/>
          <w:szCs w:val="19"/>
          <w:color w:val="343434"/>
          <w:w w:val="112"/>
        </w:rPr>
        <w:t>Itf</w:t>
      </w:r>
      <w:r>
        <w:rPr>
          <w:rFonts w:ascii="Arial" w:hAnsi="Arial" w:cs="Arial" w:eastAsia="Arial"/>
          <w:sz w:val="19"/>
          <w:szCs w:val="19"/>
          <w:color w:val="343434"/>
          <w:spacing w:val="4"/>
          <w:w w:val="113"/>
        </w:rPr>
        <w:t>a</w:t>
      </w:r>
      <w:r>
        <w:rPr>
          <w:rFonts w:ascii="Arial" w:hAnsi="Arial" w:cs="Arial" w:eastAsia="Arial"/>
          <w:sz w:val="19"/>
          <w:szCs w:val="19"/>
          <w:color w:val="797979"/>
          <w:spacing w:val="-10"/>
          <w:w w:val="169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7"/>
        </w:rPr>
        <w:t>ye</w:t>
      </w:r>
      <w:r>
        <w:rPr>
          <w:rFonts w:ascii="Arial" w:hAnsi="Arial" w:cs="Arial" w:eastAsia="Arial"/>
          <w:sz w:val="19"/>
          <w:szCs w:val="19"/>
          <w:color w:val="343434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43434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9797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2"/>
        </w:rPr>
        <w:t>l</w:t>
      </w:r>
      <w:r>
        <w:rPr>
          <w:rFonts w:ascii="Arial" w:hAnsi="Arial" w:cs="Arial" w:eastAsia="Arial"/>
          <w:sz w:val="19"/>
          <w:szCs w:val="19"/>
          <w:color w:val="343434"/>
          <w:spacing w:val="-6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45"/>
          <w:szCs w:val="45"/>
          <w:color w:val="9EA0A0"/>
          <w:spacing w:val="-7"/>
          <w:w w:val="166"/>
          <w:position w:val="-2"/>
        </w:rPr>
        <w:t>,</w:t>
      </w:r>
      <w:r>
        <w:rPr>
          <w:rFonts w:ascii="Times New Roman" w:hAnsi="Times New Roman" w:cs="Times New Roman" w:eastAsia="Times New Roman"/>
          <w:sz w:val="45"/>
          <w:szCs w:val="45"/>
          <w:color w:val="494D72"/>
          <w:spacing w:val="0"/>
          <w:w w:val="117"/>
          <w:position w:val="-2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4B4B4B"/>
          <w:spacing w:val="-84"/>
          <w:w w:val="51"/>
          <w:position w:val="-2"/>
        </w:rPr>
        <w:t>·</w:t>
      </w:r>
      <w:r>
        <w:rPr>
          <w:rFonts w:ascii="Times New Roman" w:hAnsi="Times New Roman" w:cs="Times New Roman" w:eastAsia="Times New Roman"/>
          <w:sz w:val="45"/>
          <w:szCs w:val="45"/>
          <w:color w:val="B3B3B5"/>
          <w:spacing w:val="0"/>
          <w:w w:val="16"/>
          <w:position w:val="-2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B3B3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B3B3B5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1F1F1F"/>
          <w:spacing w:val="13"/>
          <w:w w:val="50"/>
          <w:position w:val="-2"/>
        </w:rPr>
        <w:t>·</w:t>
      </w:r>
      <w:r>
        <w:rPr>
          <w:rFonts w:ascii="Arial" w:hAnsi="Arial" w:cs="Arial" w:eastAsia="Arial"/>
          <w:sz w:val="38"/>
          <w:szCs w:val="38"/>
          <w:color w:val="626464"/>
          <w:spacing w:val="0"/>
          <w:w w:val="34"/>
          <w:position w:val="-2"/>
        </w:rPr>
        <w:t>w</w:t>
      </w:r>
      <w:r>
        <w:rPr>
          <w:rFonts w:ascii="Arial" w:hAnsi="Arial" w:cs="Arial" w:eastAsia="Arial"/>
          <w:sz w:val="38"/>
          <w:szCs w:val="38"/>
          <w:color w:val="626464"/>
          <w:spacing w:val="15"/>
          <w:w w:val="33"/>
          <w:position w:val="-2"/>
        </w:rPr>
        <w:t>.</w:t>
      </w:r>
      <w:r>
        <w:rPr>
          <w:rFonts w:ascii="Arial" w:hAnsi="Arial" w:cs="Arial" w:eastAsia="Arial"/>
          <w:sz w:val="38"/>
          <w:szCs w:val="38"/>
          <w:color w:val="8E9090"/>
          <w:spacing w:val="-75"/>
          <w:w w:val="69"/>
          <w:position w:val="-2"/>
        </w:rPr>
        <w:t>,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320"/>
          <w:position w:val="-2"/>
        </w:rPr>
        <w:t>: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15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5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</w:sectPr>
      </w:pPr>
      <w:rPr/>
    </w:p>
    <w:p>
      <w:pPr>
        <w:spacing w:before="0" w:after="0" w:line="403" w:lineRule="exact"/>
        <w:ind w:left="3283" w:right="-157"/>
        <w:jc w:val="left"/>
        <w:tabs>
          <w:tab w:pos="8240" w:val="left"/>
          <w:tab w:pos="88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970245pt;margin-top:5.993207pt;width:5.4315pt;height:12.5pt;mso-position-horizontal-relative:page;mso-position-vertical-relative:paragraph;z-index:-13544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3B3B5"/>
                      <w:spacing w:val="0"/>
                      <w:w w:val="68"/>
                      <w:i/>
                    </w:rPr>
                    <w:t>·r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9"/>
          <w:szCs w:val="59"/>
          <w:color w:val="1A1F7E"/>
          <w:spacing w:val="0"/>
          <w:w w:val="100"/>
          <w:position w:val="-18"/>
        </w:rPr>
        <w:t>'</w:t>
      </w:r>
      <w:r>
        <w:rPr>
          <w:rFonts w:ascii="Arial" w:hAnsi="Arial" w:cs="Arial" w:eastAsia="Arial"/>
          <w:sz w:val="59"/>
          <w:szCs w:val="59"/>
          <w:color w:val="1A1F7E"/>
          <w:spacing w:val="-152"/>
          <w:w w:val="100"/>
          <w:position w:val="-18"/>
        </w:rPr>
        <w:t> </w:t>
      </w:r>
      <w:r>
        <w:rPr>
          <w:rFonts w:ascii="Arial" w:hAnsi="Arial" w:cs="Arial" w:eastAsia="Arial"/>
          <w:sz w:val="59"/>
          <w:szCs w:val="59"/>
          <w:color w:val="1A1F7E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59"/>
          <w:szCs w:val="59"/>
          <w:color w:val="1A1F7E"/>
          <w:spacing w:val="0"/>
          <w:w w:val="100"/>
          <w:position w:val="-18"/>
        </w:rPr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134"/>
          <w:position w:val="15"/>
        </w:rPr>
        <w:t>'</w:t>
      </w:r>
      <w:r>
        <w:rPr>
          <w:rFonts w:ascii="Arial" w:hAnsi="Arial" w:cs="Arial" w:eastAsia="Arial"/>
          <w:sz w:val="14"/>
          <w:szCs w:val="14"/>
          <w:color w:val="8E9090"/>
          <w:spacing w:val="-18"/>
          <w:w w:val="134"/>
          <w:position w:val="15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9EA0A0"/>
          <w:spacing w:val="0"/>
          <w:w w:val="55"/>
          <w:position w:val="0"/>
        </w:rPr>
        <w:t>,.</w:t>
      </w:r>
      <w:r>
        <w:rPr>
          <w:rFonts w:ascii="Times New Roman" w:hAnsi="Times New Roman" w:cs="Times New Roman" w:eastAsia="Times New Roman"/>
          <w:sz w:val="25"/>
          <w:szCs w:val="25"/>
          <w:color w:val="9EA0A0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EA0A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EA0A0"/>
          <w:spacing w:val="-5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EA0A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EA0A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2"/>
          <w:w w:val="128"/>
          <w:position w:val="0"/>
        </w:rPr>
        <w:t>·</w:t>
      </w:r>
      <w:r>
        <w:rPr>
          <w:rFonts w:ascii="Arial" w:hAnsi="Arial" w:cs="Arial" w:eastAsia="Arial"/>
          <w:sz w:val="17"/>
          <w:szCs w:val="17"/>
          <w:color w:val="B3B3B5"/>
          <w:spacing w:val="0"/>
          <w:w w:val="202"/>
          <w:position w:val="15"/>
        </w:rPr>
        <w:t>,</w:t>
      </w:r>
      <w:r>
        <w:rPr>
          <w:rFonts w:ascii="Arial" w:hAnsi="Arial" w:cs="Arial" w:eastAsia="Arial"/>
          <w:sz w:val="17"/>
          <w:szCs w:val="17"/>
          <w:color w:val="B3B3B5"/>
          <w:spacing w:val="11"/>
          <w:w w:val="202"/>
          <w:position w:val="15"/>
        </w:rPr>
        <w:t>,</w:t>
      </w:r>
      <w:r>
        <w:rPr>
          <w:rFonts w:ascii="Arial" w:hAnsi="Arial" w:cs="Arial" w:eastAsia="Arial"/>
          <w:sz w:val="41"/>
          <w:szCs w:val="41"/>
          <w:color w:val="9EA0A0"/>
          <w:spacing w:val="-65"/>
          <w:w w:val="125"/>
          <w:position w:val="1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E9090"/>
          <w:spacing w:val="0"/>
          <w:w w:val="244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0"/>
          <w:w w:val="52"/>
          <w:position w:val="-2"/>
        </w:rPr>
        <w:t>..,.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0"/>
          <w:w w:val="52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20"/>
          <w:w w:val="52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9EA0A0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9EA0A0"/>
          <w:spacing w:val="6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7"/>
          <w:i/>
          <w:position w:val="-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33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97979"/>
          <w:spacing w:val="0"/>
          <w:w w:val="189"/>
          <w:i/>
          <w:position w:val="1"/>
        </w:rPr>
        <w:t>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  <w:cols w:num="2" w:equalWidth="0">
            <w:col w:w="9364" w:space="135"/>
            <w:col w:w="1941"/>
          </w:cols>
        </w:sectPr>
      </w:pPr>
      <w:rPr/>
    </w:p>
    <w:p>
      <w:pPr>
        <w:spacing w:before="7" w:after="0" w:line="6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260757pt;margin-top:5.286516pt;width:57.238474pt;height:16.0pt;mso-position-horizontal-relative:page;mso-position-vertical-relative:paragraph;z-index:-13543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797979"/>
                      <w:spacing w:val="-35"/>
                      <w:w w:val="87"/>
                    </w:rPr>
                    <w:t>: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4B4B4B"/>
                      <w:spacing w:val="-60"/>
                      <w:w w:val="58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97979"/>
                      <w:spacing w:val="0"/>
                      <w:w w:val="64"/>
                    </w:rPr>
                    <w:t>:o.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97979"/>
                      <w:spacing w:val="-59"/>
                      <w:w w:val="65"/>
                    </w:rPr>
                    <w:t>d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EA0A0"/>
                      <w:spacing w:val="0"/>
                      <w:w w:val="79"/>
                    </w:rPr>
                    <w:t>: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EA0A0"/>
                      <w:spacing w:val="0"/>
                      <w:w w:val="80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EA0A0"/>
                      <w:spacing w:val="-4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EA0A0"/>
                      <w:spacing w:val="0"/>
                      <w:w w:val="82"/>
                    </w:rPr>
                    <w:t>....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EA0A0"/>
                      <w:spacing w:val="-64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97979"/>
                      <w:spacing w:val="0"/>
                      <w:w w:val="81"/>
                    </w:rPr>
                    <w:t>çL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3"/>
        </w:rPr>
        <w:t>enol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3"/>
        </w:rPr>
        <w:t>ŞAH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2"/>
          <w:position w:val="-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52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EA0A0"/>
          <w:w w:val="154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EA0A0"/>
          <w:spacing w:val="-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i/>
          <w:position w:val="-8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3"/>
          <w:w w:val="100"/>
          <w:i/>
          <w:position w:val="-8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position w:val="-10"/>
        </w:rPr>
        <w:t>.'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position w:val="-1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21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54"/>
          <w:position w:val="-10"/>
        </w:rPr>
        <w:t>:·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54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7"/>
          <w:w w:val="54"/>
          <w:position w:val="-10"/>
        </w:rPr>
        <w:t> </w:t>
      </w:r>
      <w:r>
        <w:rPr>
          <w:rFonts w:ascii="Arial" w:hAnsi="Arial" w:cs="Arial" w:eastAsia="Arial"/>
          <w:sz w:val="11"/>
          <w:szCs w:val="11"/>
          <w:color w:val="797979"/>
          <w:spacing w:val="-6"/>
          <w:w w:val="120"/>
          <w:position w:val="-10"/>
        </w:rPr>
        <w:t>;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254"/>
          <w:position w:val="-10"/>
        </w:rPr>
        <w:t>)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  <w:cols w:num="2" w:equalWidth="0">
            <w:col w:w="5836" w:space="2806"/>
            <w:col w:w="2798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4.950633pt;margin-top:43.145004pt;width:563.415201pt;height:785.574941pt;mso-position-horizontal-relative:page;mso-position-vertical-relative:page;z-index:-13548" coordorigin="299,863" coordsize="11268,15711">
            <v:group style="position:absolute;left:1888;top:898;width:424;height:2" coordorigin="1888,898" coordsize="424,2">
              <v:shape style="position:absolute;left:1888;top:898;width:424;height:2" coordorigin="1888,898" coordsize="424,0" path="m1888,898l2312,898e" filled="f" stroked="t" strokeweight=".470886pt" strokecolor="#747474">
                <v:path arrowok="t"/>
              </v:shape>
            </v:group>
            <v:group style="position:absolute;left:2289;top:889;width:2;height:723" coordorigin="2289,889" coordsize="2,723">
              <v:shape style="position:absolute;left:2289;top:889;width:2;height:723" coordorigin="2289,889" coordsize="0,723" path="m2289,1612l2289,889e" filled="f" stroked="t" strokeweight=".706329pt" strokecolor="#808080">
                <v:path arrowok="t"/>
              </v:shape>
            </v:group>
            <v:group style="position:absolute;left:315;top:896;width:7388;height:2" coordorigin="315,896" coordsize="7388,2">
              <v:shape style="position:absolute;left:315;top:896;width:7388;height:2" coordorigin="315,896" coordsize="7388,0" path="m315,896l7704,896e" filled="f" stroked="t" strokeweight=".706329pt" strokecolor="#838383">
                <v:path arrowok="t"/>
              </v:shape>
            </v:group>
            <v:group style="position:absolute;left:8151;top:879;width:259;height:2" coordorigin="8151,879" coordsize="259,2">
              <v:shape style="position:absolute;left:8151;top:879;width:259;height:2" coordorigin="8151,879" coordsize="259,0" path="m8151,879l8410,879e" filled="f" stroked="t" strokeweight=".470886pt" strokecolor="#6B6B6B">
                <v:path arrowok="t"/>
              </v:shape>
            </v:group>
            <v:group style="position:absolute;left:315;top:884;width:11231;height:2" coordorigin="315,884" coordsize="11231,2">
              <v:shape style="position:absolute;left:315;top:884;width:11231;height:2" coordorigin="315,884" coordsize="11231,0" path="m315,884l11546,884e" filled="f" stroked="t" strokeweight=".706329pt" strokecolor="#838383">
                <v:path arrowok="t"/>
              </v:shape>
            </v:group>
            <v:group style="position:absolute;left:8975;top:875;width:2;height:1493" coordorigin="8975,875" coordsize="2,1493">
              <v:shape style="position:absolute;left:8975;top:875;width:2;height:1493" coordorigin="8975,875" coordsize="0,1493" path="m8975,2367l8975,875e" filled="f" stroked="t" strokeweight=".706329pt" strokecolor="#4F4F4F">
                <v:path arrowok="t"/>
              </v:shape>
            </v:group>
            <v:group style="position:absolute;left:8933;top:879;width:231;height:2" coordorigin="8933,879" coordsize="231,2">
              <v:shape style="position:absolute;left:8933;top:879;width:231;height:2" coordorigin="8933,879" coordsize="231,0" path="m8933,879l9163,879e" filled="f" stroked="t" strokeweight=".470886pt" strokecolor="#6B6B6B">
                <v:path arrowok="t"/>
              </v:shape>
            </v:group>
            <v:group style="position:absolute;left:11546;top:870;width:2;height:15697" coordorigin="11546,870" coordsize="2,15697">
              <v:shape style="position:absolute;left:11546;top:870;width:2;height:15697" coordorigin="11546,870" coordsize="0,15697" path="m11546,16567l11546,870e" filled="f" stroked="t" strokeweight=".706329pt" strokecolor="#646464">
                <v:path arrowok="t"/>
              </v:shape>
            </v:group>
            <v:group style="position:absolute;left:11541;top:870;width:2;height:742" coordorigin="11541,870" coordsize="2,742">
              <v:shape style="position:absolute;left:11541;top:870;width:2;height:742" coordorigin="11541,870" coordsize="0,742" path="m11541,1612l11541,870e" filled="f" stroked="t" strokeweight=".470886pt" strokecolor="#606060">
                <v:path arrowok="t"/>
              </v:shape>
            </v:group>
            <v:group style="position:absolute;left:2289;top:1555;width:2;height:837" coordorigin="2289,1555" coordsize="2,837">
              <v:shape style="position:absolute;left:2289;top:1555;width:2;height:837" coordorigin="2289,1555" coordsize="0,837" path="m2289,2391l2289,1555e" filled="f" stroked="t" strokeweight=".941772pt" strokecolor="#707070">
                <v:path arrowok="t"/>
              </v:shape>
            </v:group>
            <v:group style="position:absolute;left:2293;top:1688;width:2;height:228" coordorigin="2293,1688" coordsize="2,228">
              <v:shape style="position:absolute;left:2293;top:1688;width:2;height:228" coordorigin="2293,1688" coordsize="0,228" path="m2293,1916l2293,1688e" filled="f" stroked="t" strokeweight=".706329pt" strokecolor="#878787">
                <v:path arrowok="t"/>
              </v:shape>
            </v:group>
            <v:group style="position:absolute;left:8977;top:1312;width:2;height:604" coordorigin="8977,1312" coordsize="2,604">
              <v:shape style="position:absolute;left:8977;top:1312;width:2;height:604" coordorigin="8977,1312" coordsize="0,604" path="m8977,1916l8977,1312e" filled="f" stroked="t" strokeweight=".706329pt" strokecolor="#4B4B4B">
                <v:path arrowok="t"/>
              </v:shape>
            </v:group>
            <v:group style="position:absolute;left:315;top:2375;width:3089;height:2" coordorigin="315,2375" coordsize="3089,2">
              <v:shape style="position:absolute;left:315;top:2375;width:3089;height:2" coordorigin="315,2375" coordsize="3089,0" path="m315,2375l3405,2375e" filled="f" stroked="t" strokeweight=".941772pt" strokecolor="#4F4F4F">
                <v:path arrowok="t"/>
              </v:shape>
            </v:group>
            <v:group style="position:absolute;left:3348;top:2372;width:235;height:2" coordorigin="3348,2372" coordsize="235,2">
              <v:shape style="position:absolute;left:3348;top:2372;width:235;height:2" coordorigin="3348,2372" coordsize="235,0" path="m3348,2372l3583,2372e" filled="f" stroked="t" strokeweight=".470886pt" strokecolor="#1C1C1C">
                <v:path arrowok="t"/>
              </v:shape>
            </v:group>
            <v:group style="position:absolute;left:3527;top:2367;width:4681;height:2" coordorigin="3527,2367" coordsize="4681,2">
              <v:shape style="position:absolute;left:3527;top:2367;width:4681;height:2" coordorigin="3527,2367" coordsize="4681,0" path="m3527,2367l8208,2367e" filled="f" stroked="t" strokeweight=".706329pt" strokecolor="#4F4F4F">
                <v:path arrowok="t"/>
              </v:shape>
            </v:group>
            <v:group style="position:absolute;left:8151;top:2363;width:259;height:2" coordorigin="8151,2363" coordsize="259,2">
              <v:shape style="position:absolute;left:8151;top:2363;width:259;height:2" coordorigin="8151,2363" coordsize="259,0" path="m8151,2363l8410,2363e" filled="f" stroked="t" strokeweight=".470886pt" strokecolor="#1F1F1F">
                <v:path arrowok="t"/>
              </v:shape>
            </v:group>
            <v:group style="position:absolute;left:8354;top:2360;width:3202;height:2" coordorigin="8354,2360" coordsize="3202,2">
              <v:shape style="position:absolute;left:8354;top:2360;width:3202;height:2" coordorigin="8354,2360" coordsize="3202,0" path="m8354,2360l11556,2360e" filled="f" stroked="t" strokeweight=".941772pt" strokecolor="#4F4F4F">
                <v:path arrowok="t"/>
              </v:shape>
            </v:group>
            <v:group style="position:absolute;left:320;top:2610;width:1719;height:2" coordorigin="320,2610" coordsize="1719,2">
              <v:shape style="position:absolute;left:320;top:2610;width:1719;height:2" coordorigin="320,2610" coordsize="1719,0" path="m320,2610l2039,2610e" filled="f" stroked="t" strokeweight=".706329pt" strokecolor="#4F4F4F">
                <v:path arrowok="t"/>
              </v:shape>
            </v:group>
            <v:group style="position:absolute;left:1417;top:2603;width:7746;height:2" coordorigin="1417,2603" coordsize="7746,2">
              <v:shape style="position:absolute;left:1417;top:2603;width:7746;height:2" coordorigin="1417,2603" coordsize="7746,0" path="m1417,2603l9163,2603e" filled="f" stroked="t" strokeweight=".706329pt" strokecolor="#4B4B4B">
                <v:path arrowok="t"/>
              </v:shape>
            </v:group>
            <v:group style="position:absolute;left:9107;top:2596;width:363;height:2" coordorigin="9107,2596" coordsize="363,2">
              <v:shape style="position:absolute;left:9107;top:2596;width:363;height:2" coordorigin="9107,2596" coordsize="363,0" path="m9107,2596l9470,2596e" filled="f" stroked="t" strokeweight=".470886pt" strokecolor="#2B2B2B">
                <v:path arrowok="t"/>
              </v:shape>
            </v:group>
            <v:group style="position:absolute;left:9413;top:2596;width:2138;height:2" coordorigin="9413,2596" coordsize="2138,2">
              <v:shape style="position:absolute;left:9413;top:2596;width:2138;height:2" coordorigin="9413,2596" coordsize="2138,0" path="m9413,2596l11551,2596e" filled="f" stroked="t" strokeweight=".706329pt" strokecolor="#545454">
                <v:path arrowok="t"/>
              </v:shape>
            </v:group>
            <v:group style="position:absolute;left:320;top:2840;width:11235;height:2" coordorigin="320,2840" coordsize="11235,2">
              <v:shape style="position:absolute;left:320;top:2840;width:11235;height:2" coordorigin="320,2840" coordsize="11235,0" path="m320,2840l11556,2840e" filled="f" stroked="t" strokeweight=".706329pt" strokecolor="#838383">
                <v:path arrowok="t"/>
              </v:shape>
            </v:group>
            <v:group style="position:absolute;left:9107;top:2833;width:363;height:2" coordorigin="9107,2833" coordsize="363,2">
              <v:shape style="position:absolute;left:9107;top:2833;width:363;height:2" coordorigin="9107,2833" coordsize="363,0" path="m9107,2833l9470,2833e" filled="f" stroked="t" strokeweight=".470886pt" strokecolor="#707070">
                <v:path arrowok="t"/>
              </v:shape>
            </v:group>
            <v:group style="position:absolute;left:315;top:3088;width:1629;height:2" coordorigin="315,3088" coordsize="1629,2">
              <v:shape style="position:absolute;left:315;top:3088;width:1629;height:2" coordorigin="315,3088" coordsize="1629,0" path="m315,3088l1945,3088e" filled="f" stroked="t" strokeweight=".706329pt" strokecolor="#4B4B4B">
                <v:path arrowok="t"/>
              </v:shape>
            </v:group>
            <v:group style="position:absolute;left:1074;top:3076;width:10482;height:2" coordorigin="1074,3076" coordsize="10482,2">
              <v:shape style="position:absolute;left:1074;top:3076;width:10482;height:2" coordorigin="1074,3076" coordsize="10482,0" path="m1074,3076l11556,3076e" filled="f" stroked="t" strokeweight=".706329pt" strokecolor="#4B4B4B">
                <v:path arrowok="t"/>
              </v:shape>
            </v:group>
            <v:group style="position:absolute;left:330;top:3033;width:2;height:319" coordorigin="330,3033" coordsize="2,319">
              <v:shape style="position:absolute;left:330;top:3033;width:2;height:319" coordorigin="330,3033" coordsize="0,319" path="m330,3351l330,3033e" filled="f" stroked="t" strokeweight=".470886pt" strokecolor="#646464">
                <v:path arrowok="t"/>
              </v:shape>
            </v:group>
            <v:group style="position:absolute;left:320;top:3323;width:6235;height:2" coordorigin="320,3323" coordsize="6235,2">
              <v:shape style="position:absolute;left:320;top:3323;width:6235;height:2" coordorigin="320,3323" coordsize="6235,0" path="m320,3323l6555,3323e" filled="f" stroked="t" strokeweight=".941772pt" strokecolor="#4B4B4B">
                <v:path arrowok="t"/>
              </v:shape>
            </v:group>
            <v:group style="position:absolute;left:6498;top:3321;width:348;height:2" coordorigin="6498,3321" coordsize="348,2">
              <v:shape style="position:absolute;left:6498;top:3321;width:348;height:2" coordorigin="6498,3321" coordsize="348,0" path="m6498,3321l6847,3321e" filled="f" stroked="t" strokeweight=".706329pt" strokecolor="#383838">
                <v:path arrowok="t"/>
              </v:shape>
            </v:group>
            <v:group style="position:absolute;left:6621;top:3321;width:4930;height:2" coordorigin="6621,3321" coordsize="4930,2">
              <v:shape style="position:absolute;left:6621;top:3321;width:4930;height:2" coordorigin="6621,3321" coordsize="4930,0" path="m6621,3321l11551,3321e" filled="f" stroked="t" strokeweight=".941772pt" strokecolor="#4B4B4B">
                <v:path arrowok="t"/>
              </v:shape>
            </v:group>
            <v:group style="position:absolute;left:320;top:3563;width:3084;height:2" coordorigin="320,3563" coordsize="3084,2">
              <v:shape style="position:absolute;left:320;top:3563;width:3084;height:2" coordorigin="320,3563" coordsize="3084,0" path="m320,3563l3405,3563e" filled="f" stroked="t" strokeweight=".941772pt" strokecolor="#4B4B4B">
                <v:path arrowok="t"/>
              </v:shape>
            </v:group>
            <v:group style="position:absolute;left:3348;top:3561;width:235;height:2" coordorigin="3348,3561" coordsize="235,2">
              <v:shape style="position:absolute;left:3348;top:3561;width:235;height:2" coordorigin="3348,3561" coordsize="235,0" path="m3348,3561l3583,3561e" filled="f" stroked="t" strokeweight=".470886pt" strokecolor="#383838">
                <v:path arrowok="t"/>
              </v:shape>
            </v:group>
            <v:group style="position:absolute;left:3489;top:3558;width:2887;height:2" coordorigin="3489,3558" coordsize="2887,2">
              <v:shape style="position:absolute;left:3489;top:3558;width:2887;height:2" coordorigin="3489,3558" coordsize="2887,0" path="m3489,3558l6376,3558e" filled="f" stroked="t" strokeweight=".941772pt" strokecolor="#4F4F4F">
                <v:path arrowok="t"/>
              </v:shape>
            </v:group>
            <v:group style="position:absolute;left:6319;top:3558;width:527;height:2" coordorigin="6319,3558" coordsize="527,2">
              <v:shape style="position:absolute;left:6319;top:3558;width:527;height:2" coordorigin="6319,3558" coordsize="527,0" path="m6319,3558l6847,3558e" filled="f" stroked="t" strokeweight=".470886pt" strokecolor="#383838">
                <v:path arrowok="t"/>
              </v:shape>
            </v:group>
            <v:group style="position:absolute;left:6790;top:3556;width:4765;height:2" coordorigin="6790,3556" coordsize="4765,2">
              <v:shape style="position:absolute;left:6790;top:3556;width:4765;height:2" coordorigin="6790,3556" coordsize="4765,0" path="m6790,3556l11556,3556e" filled="f" stroked="t" strokeweight=".706329pt" strokecolor="#4B4B4B">
                <v:path arrowok="t"/>
              </v:shape>
            </v:group>
            <v:group style="position:absolute;left:6828;top:3546;width:2;height:285" coordorigin="6828,3546" coordsize="2,285">
              <v:shape style="position:absolute;left:6828;top:3546;width:2;height:285" coordorigin="6828,3546" coordsize="0,285" path="m6828,3832l6828,3546e" filled="f" stroked="t" strokeweight=".941772pt" strokecolor="#676767">
                <v:path arrowok="t"/>
              </v:shape>
            </v:group>
            <v:group style="position:absolute;left:6814;top:3803;width:2152;height:2" coordorigin="6814,3803" coordsize="2152,2">
              <v:shape style="position:absolute;left:6814;top:3803;width:2152;height:2" coordorigin="6814,3803" coordsize="2152,0" path="m6814,3803l8966,3803e" filled="f" stroked="t" strokeweight=".706329pt" strokecolor="#484848">
                <v:path arrowok="t"/>
              </v:shape>
            </v:group>
            <v:group style="position:absolute;left:8966;top:3803;width:1926;height:2" coordorigin="8966,3803" coordsize="1926,2">
              <v:shape style="position:absolute;left:8966;top:3803;width:1926;height:2" coordorigin="8966,3803" coordsize="1926,0" path="m8966,3803l10892,3803e" filled="f" stroked="t" strokeweight=".235443pt" strokecolor="#000000">
                <v:path arrowok="t"/>
              </v:shape>
            </v:group>
            <v:group style="position:absolute;left:10892;top:3803;width:650;height:2" coordorigin="10892,3803" coordsize="650,2">
              <v:shape style="position:absolute;left:10892;top:3803;width:650;height:2" coordorigin="10892,3803" coordsize="650,0" path="m10892,3803l11541,3803e" filled="f" stroked="t" strokeweight=".235443pt" strokecolor="#777777">
                <v:path arrowok="t"/>
              </v:shape>
            </v:group>
            <v:group style="position:absolute;left:6828;top:3546;width:2;height:780" coordorigin="6828,3546" coordsize="2,780">
              <v:shape style="position:absolute;left:6828;top:3546;width:2;height:780" coordorigin="6828,3546" coordsize="0,780" path="m6828,4326l6828,3546e" filled="f" stroked="t" strokeweight=".470886pt" strokecolor="#5B5B5B">
                <v:path arrowok="t"/>
              </v:shape>
            </v:group>
            <v:group style="position:absolute;left:3555;top:4005;width:1931;height:2" coordorigin="3555,4005" coordsize="1931,2">
              <v:shape style="position:absolute;left:3555;top:4005;width:1931;height:2" coordorigin="3555,4005" coordsize="1931,0" path="m3555,4005l5486,4005e" filled="f" stroked="t" strokeweight=".706329pt" strokecolor="#808080">
                <v:path arrowok="t"/>
              </v:shape>
            </v:group>
            <v:group style="position:absolute;left:3562;top:3546;width:2;height:780" coordorigin="3562,3546" coordsize="2,780">
              <v:shape style="position:absolute;left:3562;top:3546;width:2;height:780" coordorigin="3562,3546" coordsize="0,780" path="m3562,4326l3562,3546e" filled="f" stroked="t" strokeweight=".941772pt" strokecolor="#4F4F4F">
                <v:path arrowok="t"/>
              </v:shape>
            </v:group>
            <v:group style="position:absolute;left:320;top:4317;width:612;height:2" coordorigin="320,4317" coordsize="612,2">
              <v:shape style="position:absolute;left:320;top:4317;width:612;height:2" coordorigin="320,4317" coordsize="612,0" path="m320,4317l932,4317e" filled="f" stroked="t" strokeweight=".941772pt" strokecolor="#575757">
                <v:path arrowok="t"/>
              </v:shape>
            </v:group>
            <v:group style="position:absolute;left:2543;top:4317;width:593;height:2" coordorigin="2543,4317" coordsize="593,2">
              <v:shape style="position:absolute;left:2543;top:4317;width:593;height:2" coordorigin="2543,4317" coordsize="593,0" path="m2543,4317l3136,4317e" filled="f" stroked="t" strokeweight=".941772pt" strokecolor="#4B4B4B">
                <v:path arrowok="t"/>
              </v:shape>
            </v:group>
            <v:group style="position:absolute;left:768;top:4314;width:10788;height:2" coordorigin="768,4314" coordsize="10788,2">
              <v:shape style="position:absolute;left:768;top:4314;width:10788;height:2" coordorigin="768,4314" coordsize="10788,0" path="m768,4314l11556,4314e" filled="f" stroked="t" strokeweight=".941772pt" strokecolor="#484848">
                <v:path arrowok="t"/>
              </v:shape>
            </v:group>
            <v:group style="position:absolute;left:6818;top:4012;width:2;height:304" coordorigin="6818,4012" coordsize="2,304">
              <v:shape style="position:absolute;left:6818;top:4012;width:2;height:304" coordorigin="6818,4012" coordsize="0,304" path="m6818,4317l6818,4012e" filled="f" stroked="t" strokeweight=".706329pt" strokecolor="#575757">
                <v:path arrowok="t"/>
              </v:shape>
            </v:group>
            <v:group style="position:absolute;left:2289;top:4312;width:2;height:385" coordorigin="2289,4312" coordsize="2,385">
              <v:shape style="position:absolute;left:2289;top:4312;width:2;height:385" coordorigin="2289,4312" coordsize="0,385" path="m2289,4697l2289,4312e" filled="f" stroked="t" strokeweight=".706329pt" strokecolor="#3F3F3F">
                <v:path arrowok="t"/>
              </v:shape>
            </v:group>
            <v:group style="position:absolute;left:315;top:4585;width:11235;height:2" coordorigin="315,4585" coordsize="11235,2">
              <v:shape style="position:absolute;left:315;top:4585;width:11235;height:2" coordorigin="315,4585" coordsize="11235,0" path="m315,4585l11551,4585e" filled="f" stroked="t" strokeweight=".941772pt" strokecolor="#4B4B4B">
                <v:path arrowok="t"/>
              </v:shape>
            </v:group>
            <v:group style="position:absolute;left:2291;top:4540;width:2;height:585" coordorigin="2291,4540" coordsize="2,585">
              <v:shape style="position:absolute;left:2291;top:4540;width:2;height:585" coordorigin="2291,4540" coordsize="0,585" path="m2291,5125l2291,4540e" filled="f" stroked="t" strokeweight=".941772pt" strokecolor="#575757">
                <v:path arrowok="t"/>
              </v:shape>
            </v:group>
            <v:group style="position:absolute;left:2279;top:4825;width:9281;height:2" coordorigin="2279,4825" coordsize="9281,2">
              <v:shape style="position:absolute;left:2279;top:4825;width:9281;height:2" coordorigin="2279,4825" coordsize="9281,0" path="m2279,4825l11560,4825e" filled="f" stroked="t" strokeweight=".706329pt" strokecolor="#838383">
                <v:path arrowok="t"/>
              </v:shape>
            </v:group>
            <v:group style="position:absolute;left:8099;top:4825;width:311;height:2" coordorigin="8099,4825" coordsize="311,2">
              <v:shape style="position:absolute;left:8099;top:4825;width:311;height:2" coordorigin="8099,4825" coordsize="311,0" path="m8099,4825l8410,4825e" filled="f" stroked="t" strokeweight=".470886pt" strokecolor="#6B6B6B">
                <v:path arrowok="t"/>
              </v:shape>
            </v:group>
            <v:group style="position:absolute;left:4803;top:4820;width:2;height:1013" coordorigin="4803,4820" coordsize="2,1013">
              <v:shape style="position:absolute;left:4803;top:4820;width:2;height:1013" coordorigin="4803,4820" coordsize="0,1013" path="m4803,5833l4803,4820e" filled="f" stroked="t" strokeweight=".941772pt" strokecolor="#4F4F4F">
                <v:path arrowok="t"/>
              </v:shape>
            </v:group>
            <v:group style="position:absolute;left:7591;top:4811;width:2;height:285" coordorigin="7591,4811" coordsize="2,285">
              <v:shape style="position:absolute;left:7591;top:4811;width:2;height:285" coordorigin="7591,4811" coordsize="0,285" path="m7591,5096l7591,4811e" filled="f" stroked="t" strokeweight=".235443pt" strokecolor="#5B5B5B">
                <v:path arrowok="t"/>
              </v:shape>
            </v:group>
            <v:group style="position:absolute;left:2289;top:5068;width:2;height:252" coordorigin="2289,5068" coordsize="2,252">
              <v:shape style="position:absolute;left:2289;top:5068;width:2;height:252" coordorigin="2289,5068" coordsize="0,252" path="m2289,5320l2289,5068e" filled="f" stroked="t" strokeweight=".470886pt" strokecolor="#343434">
                <v:path arrowok="t"/>
              </v:shape>
            </v:group>
            <v:group style="position:absolute;left:4798;top:5305;width:918;height:2" coordorigin="4798,5305" coordsize="918,2">
              <v:shape style="position:absolute;left:4798;top:5305;width:918;height:2" coordorigin="4798,5305" coordsize="918,0" path="m4798,5305l5717,5305e" filled="f" stroked="t" strokeweight=".706329pt" strokecolor="#838383">
                <v:path arrowok="t"/>
              </v:shape>
            </v:group>
            <v:group style="position:absolute;left:5660;top:5305;width:301;height:2" coordorigin="5660,5305" coordsize="301,2">
              <v:shape style="position:absolute;left:5660;top:5305;width:301;height:2" coordorigin="5660,5305" coordsize="301,0" path="m5660,5305l5961,5305e" filled="f" stroked="t" strokeweight=".470886pt" strokecolor="#707070">
                <v:path arrowok="t"/>
              </v:shape>
            </v:group>
            <v:group style="position:absolute;left:5905;top:5305;width:650;height:2" coordorigin="5905,5305" coordsize="650,2">
              <v:shape style="position:absolute;left:5905;top:5305;width:650;height:2" coordorigin="5905,5305" coordsize="650,0" path="m5905,5305l6555,5305e" filled="f" stroked="t" strokeweight=".706329pt" strokecolor="#878787">
                <v:path arrowok="t"/>
              </v:shape>
            </v:group>
            <v:group style="position:absolute;left:6498;top:5308;width:348;height:2" coordorigin="6498,5308" coordsize="348,2">
              <v:shape style="position:absolute;left:6498;top:5308;width:348;height:2" coordorigin="6498,5308" coordsize="348,0" path="m6498,5308l6847,5308e" filled="f" stroked="t" strokeweight=".470886pt" strokecolor="#6B6B6B">
                <v:path arrowok="t"/>
              </v:shape>
            </v:group>
            <v:group style="position:absolute;left:6790;top:5308;width:4761;height:2" coordorigin="6790,5308" coordsize="4761,2">
              <v:shape style="position:absolute;left:6790;top:5308;width:4761;height:2" coordorigin="6790,5308" coordsize="4761,0" path="m6790,5308l11551,5308e" filled="f" stroked="t" strokeweight=".706329pt" strokecolor="#878787">
                <v:path arrowok="t"/>
              </v:shape>
            </v:group>
            <v:group style="position:absolute;left:7591;top:5096;width:2;height:204" coordorigin="7591,5096" coordsize="2,204">
              <v:shape style="position:absolute;left:7591;top:5096;width:2;height:204" coordorigin="7591,5096" coordsize="0,204" path="m7591,5301l7591,5096e" filled="f" stroked="t" strokeweight=".235443pt" strokecolor="#A3A3A3">
                <v:path arrowok="t"/>
              </v:shape>
            </v:group>
            <v:group style="position:absolute;left:2289;top:5263;width:2;height:304" coordorigin="2289,5263" coordsize="2,304">
              <v:shape style="position:absolute;left:2289;top:5263;width:2;height:304" coordorigin="2289,5263" coordsize="0,304" path="m2289,5567l2289,5263e" filled="f" stroked="t" strokeweight=".706329pt" strokecolor="#3F3F3F">
                <v:path arrowok="t"/>
              </v:shape>
            </v:group>
            <v:group style="position:absolute;left:4794;top:5548;width:3414;height:2" coordorigin="4794,5548" coordsize="3414,2">
              <v:shape style="position:absolute;left:4794;top:5548;width:3414;height:2" coordorigin="4794,5548" coordsize="3414,0" path="m4794,5548l8208,5548e" filled="f" stroked="t" strokeweight=".706329pt" strokecolor="#4B4B4B">
                <v:path arrowok="t"/>
              </v:shape>
            </v:group>
            <v:group style="position:absolute;left:8151;top:5548;width:259;height:2" coordorigin="8151,5548" coordsize="259,2">
              <v:shape style="position:absolute;left:8151;top:5548;width:259;height:2" coordorigin="8151,5548" coordsize="259,0" path="m8151,5548l8410,5548e" filled="f" stroked="t" strokeweight=".470886pt" strokecolor="#282828">
                <v:path arrowok="t"/>
              </v:shape>
            </v:group>
            <v:group style="position:absolute;left:8354;top:5545;width:3202;height:2" coordorigin="8354,5545" coordsize="3202,2">
              <v:shape style="position:absolute;left:8354;top:5545;width:3202;height:2" coordorigin="8354,5545" coordsize="3202,0" path="m8354,5545l11556,5545e" filled="f" stroked="t" strokeweight=".941772pt" strokecolor="#4F4F4F">
                <v:path arrowok="t"/>
              </v:shape>
            </v:group>
            <v:group style="position:absolute;left:325;top:5510;width:2;height:323" coordorigin="325,5510" coordsize="2,323">
              <v:shape style="position:absolute;left:325;top:5510;width:2;height:323" coordorigin="325,5510" coordsize="0,323" path="m325,5833l325,5510e" filled="f" stroked="t" strokeweight=".470886pt" strokecolor="#4B4B4B">
                <v:path arrowok="t"/>
              </v:shape>
            </v:group>
            <v:group style="position:absolute;left:2289;top:5510;width:2;height:323" coordorigin="2289,5510" coordsize="2,323">
              <v:shape style="position:absolute;left:2289;top:5510;width:2;height:323" coordorigin="2289,5510" coordsize="0,323" path="m2289,5833l2289,5510e" filled="f" stroked="t" strokeweight=".941772pt" strokecolor="#545454">
                <v:path arrowok="t"/>
              </v:shape>
            </v:group>
            <v:group style="position:absolute;left:4798;top:5788;width:6757;height:2" coordorigin="4798,5788" coordsize="6757,2">
              <v:shape style="position:absolute;left:4798;top:5788;width:6757;height:2" coordorigin="4798,5788" coordsize="6757,0" path="m4798,5788l11556,5788e" filled="f" stroked="t" strokeweight=".706329pt" strokecolor="#838383">
                <v:path arrowok="t"/>
              </v:shape>
            </v:group>
            <v:group style="position:absolute;left:8151;top:5785;width:259;height:2" coordorigin="8151,5785" coordsize="259,2">
              <v:shape style="position:absolute;left:8151;top:5785;width:259;height:2" coordorigin="8151,5785" coordsize="259,0" path="m8151,5785l8410,5785e" filled="f" stroked="t" strokeweight=".470886pt" strokecolor="#646464">
                <v:path arrowok="t"/>
              </v:shape>
            </v:group>
            <v:group style="position:absolute;left:8937;top:5785;width:226;height:2" coordorigin="8937,5785" coordsize="226,2">
              <v:shape style="position:absolute;left:8937;top:5785;width:226;height:2" coordorigin="8937,5785" coordsize="226,0" path="m8937,5785l9163,5785e" filled="f" stroked="t" strokeweight=".470886pt" strokecolor="#6B6B6B">
                <v:path arrowok="t"/>
              </v:shape>
            </v:group>
            <v:group style="position:absolute;left:2289;top:5776;width:2;height:266" coordorigin="2289,5776" coordsize="2,266">
              <v:shape style="position:absolute;left:2289;top:5776;width:2;height:266" coordorigin="2289,5776" coordsize="0,266" path="m2289,6042l2289,5776e" filled="f" stroked="t" strokeweight=".470886pt" strokecolor="#2B2B2B">
                <v:path arrowok="t"/>
              </v:shape>
            </v:group>
            <v:group style="position:absolute;left:2284;top:6026;width:1361;height:2" coordorigin="2284,6026" coordsize="1361,2">
              <v:shape style="position:absolute;left:2284;top:6026;width:1361;height:2" coordorigin="2284,6026" coordsize="1361,0" path="m2284,6026l3645,6026e" filled="f" stroked="t" strokeweight=".941772pt" strokecolor="#545454">
                <v:path arrowok="t"/>
              </v:shape>
            </v:group>
            <v:group style="position:absolute;left:3527;top:6028;width:391;height:2" coordorigin="3527,6028" coordsize="391,2">
              <v:shape style="position:absolute;left:3527;top:6028;width:391;height:2" coordorigin="3527,6028" coordsize="391,0" path="m3527,6028l3918,6028e" filled="f" stroked="t" strokeweight=".470886pt" strokecolor="#2B2B2B">
                <v:path arrowok="t"/>
              </v:shape>
            </v:group>
            <v:group style="position:absolute;left:3861;top:6028;width:5302;height:2" coordorigin="3861,6028" coordsize="5302,2">
              <v:shape style="position:absolute;left:3861;top:6028;width:5302;height:2" coordorigin="3861,6028" coordsize="5302,0" path="m3861,6028l9163,6028e" filled="f" stroked="t" strokeweight=".706329pt" strokecolor="#4B4B4B">
                <v:path arrowok="t"/>
              </v:shape>
            </v:group>
            <v:group style="position:absolute;left:4803;top:5296;width:2;height:1203" coordorigin="4803,5296" coordsize="2,1203">
              <v:shape style="position:absolute;left:4803;top:5296;width:2;height:1203" coordorigin="4803,5296" coordsize="0,1203" path="m4803,6499l4803,5296e" filled="f" stroked="t" strokeweight=".706329pt" strokecolor="#4B4B4B">
                <v:path arrowok="t"/>
              </v:shape>
            </v:group>
            <v:group style="position:absolute;left:9107;top:6028;width:363;height:2" coordorigin="9107,6028" coordsize="363,2">
              <v:shape style="position:absolute;left:9107;top:6028;width:363;height:2" coordorigin="9107,6028" coordsize="363,0" path="m9107,6028l9470,6028e" filled="f" stroked="t" strokeweight=".470886pt" strokecolor="#282828">
                <v:path arrowok="t"/>
              </v:shape>
            </v:group>
            <v:group style="position:absolute;left:9413;top:6030;width:2138;height:2" coordorigin="9413,6030" coordsize="2138,2">
              <v:shape style="position:absolute;left:9413;top:6030;width:2138;height:2" coordorigin="9413,6030" coordsize="2138,0" path="m9413,6030l11551,6030e" filled="f" stroked="t" strokeweight=".941772pt" strokecolor="#4F4F4F">
                <v:path arrowok="t"/>
              </v:shape>
            </v:group>
            <v:group style="position:absolute;left:1027;top:6308;width:890;height:2" coordorigin="1027,6308" coordsize="890,2">
              <v:shape style="position:absolute;left:1027;top:6308;width:890;height:2" coordorigin="1027,6308" coordsize="890,0" path="m1027,6308l1917,6308e" filled="f" stroked="t" strokeweight=".235443pt" strokecolor="#000000">
                <v:path arrowok="t"/>
              </v:shape>
            </v:group>
            <v:group style="position:absolute;left:1917;top:6308;width:1973;height:2" coordorigin="1917,6308" coordsize="1973,2">
              <v:shape style="position:absolute;left:1917;top:6308;width:1973;height:2" coordorigin="1917,6308" coordsize="1973,0" path="m1917,6308l3890,6308e" filled="f" stroked="t" strokeweight=".235443pt" strokecolor="#5B5B5B">
                <v:path arrowok="t"/>
              </v:shape>
            </v:group>
            <v:group style="position:absolute;left:3890;top:6308;width:626;height:2" coordorigin="3890,6308" coordsize="626,2">
              <v:shape style="position:absolute;left:3890;top:6308;width:626;height:2" coordorigin="3890,6308" coordsize="626,0" path="m3890,6308l4516,6308e" filled="f" stroked="t" strokeweight=".235443pt" strokecolor="#000000">
                <v:path arrowok="t"/>
              </v:shape>
            </v:group>
            <v:group style="position:absolute;left:4516;top:6308;width:2708;height:2" coordorigin="4516,6308" coordsize="2708,2">
              <v:shape style="position:absolute;left:4516;top:6308;width:2708;height:2" coordorigin="4516,6308" coordsize="2708,0" path="m4516,6308l7223,6308e" filled="f" stroked="t" strokeweight=".235443pt" strokecolor="#575757">
                <v:path arrowok="t"/>
              </v:shape>
            </v:group>
            <v:group style="position:absolute;left:7223;top:6308;width:367;height:2" coordorigin="7223,6308" coordsize="367,2">
              <v:shape style="position:absolute;left:7223;top:6308;width:367;height:2" coordorigin="7223,6308" coordsize="367,0" path="m7223,6308l7591,6308e" filled="f" stroked="t" strokeweight=".235443pt" strokecolor="#000000">
                <v:path arrowok="t"/>
              </v:shape>
            </v:group>
            <v:group style="position:absolute;left:7591;top:6308;width:589;height:2" coordorigin="7591,6308" coordsize="589,2">
              <v:shape style="position:absolute;left:7591;top:6308;width:589;height:2" coordorigin="7591,6308" coordsize="589,0" path="m7591,6308l8179,6308e" filled="f" stroked="t" strokeweight=".235443pt" strokecolor="#444444">
                <v:path arrowok="t"/>
              </v:shape>
            </v:group>
            <v:group style="position:absolute;left:8179;top:6308;width:2712;height:2" coordorigin="8179,6308" coordsize="2712,2">
              <v:shape style="position:absolute;left:8179;top:6308;width:2712;height:2" coordorigin="8179,6308" coordsize="2712,0" path="m8179,6308l10892,6308e" filled="f" stroked="t" strokeweight=".235443pt" strokecolor="#000000">
                <v:path arrowok="t"/>
              </v:shape>
            </v:group>
            <v:group style="position:absolute;left:11198;top:6278;width:358;height:2" coordorigin="11198,6278" coordsize="358,2">
              <v:shape style="position:absolute;left:11198;top:6278;width:358;height:2" coordorigin="11198,6278" coordsize="358,0" path="m11198,6278l11556,6278e" filled="f" stroked="t" strokeweight=".235443pt" strokecolor="#909090">
                <v:path arrowok="t"/>
              </v:shape>
            </v:group>
            <v:group style="position:absolute;left:2289;top:5985;width:2;height:585" coordorigin="2289,5985" coordsize="2,585">
              <v:shape style="position:absolute;left:2289;top:5985;width:2;height:585" coordorigin="2289,5985" coordsize="0,585" path="m2289,6570l2289,5985e" filled="f" stroked="t" strokeweight=".706329pt" strokecolor="#484848">
                <v:path arrowok="t"/>
              </v:shape>
            </v:group>
            <v:group style="position:absolute;left:4805;top:5980;width:2;height:998" coordorigin="4805,5980" coordsize="2,998">
              <v:shape style="position:absolute;left:4805;top:5980;width:2;height:998" coordorigin="4805,5980" coordsize="0,998" path="m4805,6979l4805,5980e" filled="f" stroked="t" strokeweight=".941772pt" strokecolor="#4F4F4F">
                <v:path arrowok="t"/>
              </v:shape>
            </v:group>
            <v:group style="position:absolute;left:7591;top:6308;width:2;height:233" coordorigin="7591,6308" coordsize="2,233">
              <v:shape style="position:absolute;left:7591;top:6308;width:2;height:233" coordorigin="7591,6308" coordsize="0,233" path="m7591,6541l7591,6308e" filled="f" stroked="t" strokeweight=".235443pt" strokecolor="#000000">
                <v:path arrowok="t"/>
              </v:shape>
            </v:group>
            <v:group style="position:absolute;left:2289;top:6513;width:2;height:238" coordorigin="2289,6513" coordsize="2,238">
              <v:shape style="position:absolute;left:2289;top:6513;width:2;height:238" coordorigin="2289,6513" coordsize="0,238" path="m2289,6751l2289,6513e" filled="f" stroked="t" strokeweight=".470886pt" strokecolor="#1C1C1C">
                <v:path arrowok="t"/>
              </v:shape>
            </v:group>
            <v:group style="position:absolute;left:2284;top:6736;width:1121;height:2" coordorigin="2284,6736" coordsize="1121,2">
              <v:shape style="position:absolute;left:2284;top:6736;width:1121;height:2" coordorigin="2284,6736" coordsize="1121,0" path="m2284,6736l3405,6736e" filled="f" stroked="t" strokeweight=".706329pt" strokecolor="#4F4F4F">
                <v:path arrowok="t"/>
              </v:shape>
            </v:group>
            <v:group style="position:absolute;left:3348;top:6736;width:235;height:2" coordorigin="3348,6736" coordsize="235,2">
              <v:shape style="position:absolute;left:3348;top:6736;width:235;height:2" coordorigin="3348,6736" coordsize="235,0" path="m3348,6736l3583,6736e" filled="f" stroked="t" strokeweight=".470886pt" strokecolor="#282828">
                <v:path arrowok="t"/>
              </v:shape>
            </v:group>
            <v:group style="position:absolute;left:3527;top:6736;width:4681;height:2" coordorigin="3527,6736" coordsize="4681,2">
              <v:shape style="position:absolute;left:3527;top:6736;width:4681;height:2" coordorigin="3527,6736" coordsize="4681,0" path="m3527,6736l8208,6736e" filled="f" stroked="t" strokeweight=".941772pt" strokecolor="#4B4B4B">
                <v:path arrowok="t"/>
              </v:shape>
            </v:group>
            <v:group style="position:absolute;left:7591;top:6541;width:2;height:190" coordorigin="7591,6541" coordsize="2,190">
              <v:shape style="position:absolute;left:7591;top:6541;width:2;height:190" coordorigin="7591,6541" coordsize="0,190" path="m7591,6732l7591,6541e" filled="f" stroked="t" strokeweight=".235443pt" strokecolor="#1F1F1F">
                <v:path arrowok="t"/>
              </v:shape>
            </v:group>
            <v:group style="position:absolute;left:8151;top:6736;width:259;height:2" coordorigin="8151,6736" coordsize="259,2">
              <v:shape style="position:absolute;left:8151;top:6736;width:259;height:2" coordorigin="8151,6736" coordsize="259,0" path="m8151,6736l8410,6736e" filled="f" stroked="t" strokeweight=".470886pt" strokecolor="#343434">
                <v:path arrowok="t"/>
              </v:shape>
            </v:group>
            <v:group style="position:absolute;left:8354;top:6736;width:640;height:2" coordorigin="8354,6736" coordsize="640,2">
              <v:shape style="position:absolute;left:8354;top:6736;width:640;height:2" coordorigin="8354,6736" coordsize="640,0" path="m8354,6736l8994,6736e" filled="f" stroked="t" strokeweight=".941772pt" strokecolor="#575757">
                <v:path arrowok="t"/>
              </v:shape>
            </v:group>
            <v:group style="position:absolute;left:8937;top:6739;width:226;height:2" coordorigin="8937,6739" coordsize="226,2">
              <v:shape style="position:absolute;left:8937;top:6739;width:226;height:2" coordorigin="8937,6739" coordsize="226,0" path="m8937,6739l9163,6739e" filled="f" stroked="t" strokeweight=".470886pt" strokecolor="#383838">
                <v:path arrowok="t"/>
              </v:shape>
            </v:group>
            <v:group style="position:absolute;left:9079;top:6739;width:2472;height:2" coordorigin="9079,6739" coordsize="2472,2">
              <v:shape style="position:absolute;left:9079;top:6739;width:2472;height:2" coordorigin="9079,6739" coordsize="2472,0" path="m9079,6739l11551,6739e" filled="f" stroked="t" strokeweight=".941772pt" strokecolor="#4F4F4F">
                <v:path arrowok="t"/>
              </v:shape>
            </v:group>
            <v:group style="position:absolute;left:2289;top:6693;width:2;height:566" coordorigin="2289,6693" coordsize="2,566">
              <v:shape style="position:absolute;left:2289;top:6693;width:2;height:566" coordorigin="2289,6693" coordsize="0,566" path="m2289,7259l2289,6693e" filled="f" stroked="t" strokeweight=".706329pt" strokecolor="#4B4B4B">
                <v:path arrowok="t"/>
              </v:shape>
            </v:group>
            <v:group style="position:absolute;left:2279;top:6976;width:9281;height:2" coordorigin="2279,6976" coordsize="9281,2">
              <v:shape style="position:absolute;left:2279;top:6976;width:9281;height:2" coordorigin="2279,6976" coordsize="9281,0" path="m2279,6976l11560,6976e" filled="f" stroked="t" strokeweight=".706329pt" strokecolor="#838383">
                <v:path arrowok="t"/>
              </v:shape>
            </v:group>
            <v:group style="position:absolute;left:5905;top:6974;width:471;height:2" coordorigin="5905,6974" coordsize="471,2">
              <v:shape style="position:absolute;left:5905;top:6974;width:471;height:2" coordorigin="5905,6974" coordsize="471,0" path="m5905,6974l6376,6974e" filled="f" stroked="t" strokeweight=".470886pt" strokecolor="#747474">
                <v:path arrowok="t"/>
              </v:shape>
            </v:group>
            <v:group style="position:absolute;left:6790;top:6976;width:461;height:2" coordorigin="6790,6976" coordsize="461,2">
              <v:shape style="position:absolute;left:6790;top:6976;width:461;height:2" coordorigin="6790,6976" coordsize="461,0" path="m6790,6976l7252,6976e" filled="f" stroked="t" strokeweight=".470886pt" strokecolor="#707070">
                <v:path arrowok="t"/>
              </v:shape>
            </v:group>
            <v:group style="position:absolute;left:7591;top:6717;width:2;height:257" coordorigin="7591,6717" coordsize="2,257">
              <v:shape style="position:absolute;left:7591;top:6717;width:2;height:257" coordorigin="7591,6717" coordsize="0,257" path="m7591,6974l7591,6717e" filled="f" stroked="t" strokeweight=".235443pt" strokecolor="#3B3B3B">
                <v:path arrowok="t"/>
              </v:shape>
            </v:group>
            <v:group style="position:absolute;left:8151;top:6974;width:259;height:2" coordorigin="8151,6974" coordsize="259,2">
              <v:shape style="position:absolute;left:8151;top:6974;width:259;height:2" coordorigin="8151,6974" coordsize="259,0" path="m8151,6974l8410,6974e" filled="f" stroked="t" strokeweight=".470886pt" strokecolor="#747474">
                <v:path arrowok="t"/>
              </v:shape>
            </v:group>
            <v:group style="position:absolute;left:315;top:7209;width:1629;height:2" coordorigin="315,7209" coordsize="1629,2">
              <v:shape style="position:absolute;left:315;top:7209;width:1629;height:2" coordorigin="315,7209" coordsize="1629,0" path="m315,7209l1945,7209e" filled="f" stroked="t" strokeweight=".706329pt" strokecolor="#4B4B4B">
                <v:path arrowok="t"/>
              </v:shape>
            </v:group>
            <v:group style="position:absolute;left:1888;top:7214;width:424;height:2" coordorigin="1888,7214" coordsize="424,2">
              <v:shape style="position:absolute;left:1888;top:7214;width:424;height:2" coordorigin="1888,7214" coordsize="424,0" path="m1888,7214l2312,7214e" filled="f" stroked="t" strokeweight=".470886pt" strokecolor="#383838">
                <v:path arrowok="t"/>
              </v:shape>
            </v:group>
            <v:group style="position:absolute;left:2241;top:7214;width:9314;height:2" coordorigin="2241,7214" coordsize="9314,2">
              <v:shape style="position:absolute;left:2241;top:7214;width:9314;height:2" coordorigin="2241,7214" coordsize="9314,0" path="m2241,7214l11556,7214e" filled="f" stroked="t" strokeweight=".941772pt" strokecolor="#4B4B4B">
                <v:path arrowok="t"/>
              </v:shape>
            </v:group>
            <v:group style="position:absolute;left:8354;top:7212;width:1526;height:2" coordorigin="8354,7212" coordsize="1526,2">
              <v:shape style="position:absolute;left:8354;top:7212;width:1526;height:2" coordorigin="8354,7212" coordsize="1526,0" path="m8354,7212l9879,7212e" filled="f" stroked="t" strokeweight=".706329pt" strokecolor="#4F4F4F">
                <v:path arrowok="t"/>
              </v:shape>
            </v:group>
            <v:group style="position:absolute;left:323;top:2543;width:2;height:8348" coordorigin="323,2543" coordsize="2,8348">
              <v:shape style="position:absolute;left:323;top:2543;width:2;height:8348" coordorigin="323,2543" coordsize="0,8348" path="m323,10891l323,2543e" filled="f" stroked="t" strokeweight=".706329pt" strokecolor="#676767">
                <v:path arrowok="t"/>
              </v:shape>
            </v:group>
            <v:group style="position:absolute;left:2286;top:7188;width:2;height:309" coordorigin="2286,7188" coordsize="2,309">
              <v:shape style="position:absolute;left:2286;top:7188;width:2;height:309" coordorigin="2286,7188" coordsize="0,309" path="m2286,7497l2286,7188e" filled="f" stroked="t" strokeweight=".470886pt" strokecolor="#343434">
                <v:path arrowok="t"/>
              </v:shape>
            </v:group>
            <v:group style="position:absolute;left:311;top:7682;width:11245;height:2" coordorigin="311,7682" coordsize="11245,2">
              <v:shape style="position:absolute;left:311;top:7682;width:11245;height:2" coordorigin="311,7682" coordsize="11245,0" path="m311,7682l11556,7682e" filled="f" stroked="t" strokeweight=".941772pt" strokecolor="#4F4F4F">
                <v:path arrowok="t"/>
              </v:shape>
            </v:group>
            <v:group style="position:absolute;left:2286;top:7440;width:2;height:1483" coordorigin="2286,7440" coordsize="2,1483">
              <v:shape style="position:absolute;left:2286;top:7440;width:2;height:1483" coordorigin="2286,7440" coordsize="0,1483" path="m2286,8923l2286,7440e" filled="f" stroked="t" strokeweight=".941772pt" strokecolor="#4F4F4F">
                <v:path arrowok="t"/>
              </v:shape>
            </v:group>
            <v:group style="position:absolute;left:4798;top:7922;width:6757;height:2" coordorigin="4798,7922" coordsize="6757,2">
              <v:shape style="position:absolute;left:4798;top:7922;width:6757;height:2" coordorigin="4798,7922" coordsize="6757,0" path="m4798,7922l11556,7922e" filled="f" stroked="t" strokeweight=".706329pt" strokecolor="#838383">
                <v:path arrowok="t"/>
              </v:shape>
            </v:group>
            <v:group style="position:absolute;left:4798;top:8162;width:6753;height:2" coordorigin="4798,8162" coordsize="6753,2">
              <v:shape style="position:absolute;left:4798;top:8162;width:6753;height:2" coordorigin="4798,8162" coordsize="6753,0" path="m4798,8162l11551,8162e" filled="f" stroked="t" strokeweight=".706329pt" strokecolor="#4B4B4B">
                <v:path arrowok="t"/>
              </v:shape>
            </v:group>
            <v:group style="position:absolute;left:311;top:8393;width:2689;height:2" coordorigin="311,8393" coordsize="2689,2">
              <v:shape style="position:absolute;left:311;top:8393;width:2689;height:2" coordorigin="311,8393" coordsize="2689,0" path="m311,8393l3000,8393e" filled="f" stroked="t" strokeweight=".706329pt" strokecolor="#838383">
                <v:path arrowok="t"/>
              </v:shape>
            </v:group>
            <v:group style="position:absolute;left:1577;top:8395;width:367;height:2" coordorigin="1577,8395" coordsize="367,2">
              <v:shape style="position:absolute;left:1577;top:8395;width:367;height:2" coordorigin="1577,8395" coordsize="367,0" path="m1577,8395l1945,8395e" filled="f" stroked="t" strokeweight=".470886pt" strokecolor="#747474">
                <v:path arrowok="t"/>
              </v:shape>
            </v:group>
            <v:group style="position:absolute;left:2943;top:8395;width:301;height:2" coordorigin="2943,8395" coordsize="301,2">
              <v:shape style="position:absolute;left:2943;top:8395;width:301;height:2" coordorigin="2943,8395" coordsize="301,0" path="m2943,8395l3244,8395e" filled="f" stroked="t" strokeweight=".470886pt" strokecolor="#747474">
                <v:path arrowok="t"/>
              </v:shape>
            </v:group>
            <v:group style="position:absolute;left:3188;top:8395;width:396;height:2" coordorigin="3188,8395" coordsize="396,2">
              <v:shape style="position:absolute;left:3188;top:8395;width:396;height:2" coordorigin="3188,8395" coordsize="396,0" path="m3188,8395l3583,8395e" filled="f" stroked="t" strokeweight=".706329pt" strokecolor="#878787">
                <v:path arrowok="t"/>
              </v:shape>
            </v:group>
            <v:group style="position:absolute;left:3527;top:8395;width:391;height:2" coordorigin="3527,8395" coordsize="391,2">
              <v:shape style="position:absolute;left:3527;top:8395;width:391;height:2" coordorigin="3527,8395" coordsize="391,0" path="m3527,8395l3918,8395e" filled="f" stroked="t" strokeweight=".470886pt" strokecolor="#747474">
                <v:path arrowok="t"/>
              </v:shape>
            </v:group>
            <v:group style="position:absolute;left:3861;top:8400;width:7694;height:2" coordorigin="3861,8400" coordsize="7694,2">
              <v:shape style="position:absolute;left:3861;top:8400;width:7694;height:2" coordorigin="3861,8400" coordsize="7694,0" path="m3861,8400l11556,8400e" filled="f" stroked="t" strokeweight=".706329pt" strokecolor="#838383">
                <v:path arrowok="t"/>
              </v:shape>
            </v:group>
            <v:group style="position:absolute;left:4805;top:7673;width:2;height:732" coordorigin="4805,7673" coordsize="2,732">
              <v:shape style="position:absolute;left:4805;top:7673;width:2;height:732" coordorigin="4805,7673" coordsize="0,732" path="m4805,8405l4805,7673e" filled="f" stroked="t" strokeweight=".941772pt" strokecolor="#4F4F4F">
                <v:path arrowok="t"/>
              </v:shape>
            </v:group>
            <v:group style="position:absolute;left:2284;top:8757;width:2;height:380" coordorigin="2284,8757" coordsize="2,380">
              <v:shape style="position:absolute;left:2284;top:8757;width:2;height:380" coordorigin="2284,8757" coordsize="0,380" path="m2284,9137l2284,8757e" filled="f" stroked="t" strokeweight=".706329pt" strokecolor="#3B3B3B">
                <v:path arrowok="t"/>
              </v:shape>
            </v:group>
            <v:group style="position:absolute;left:11546;top:8852;width:2;height:2634" coordorigin="11546,8852" coordsize="2,2634">
              <v:shape style="position:absolute;left:11546;top:8852;width:2;height:2634" coordorigin="11546,8852" coordsize="0,2634" path="m11546,11485l11546,8852e" filled="f" stroked="t" strokeweight=".470886pt" strokecolor="#606060">
                <v:path arrowok="t"/>
              </v:shape>
            </v:group>
            <v:group style="position:absolute;left:315;top:9548;width:509;height:2" coordorigin="315,9548" coordsize="509,2">
              <v:shape style="position:absolute;left:315;top:9548;width:509;height:2" coordorigin="315,9548" coordsize="509,0" path="m315,9548l824,9548e" filled="f" stroked="t" strokeweight=".706329pt" strokecolor="#3B3B3B">
                <v:path arrowok="t"/>
              </v:shape>
            </v:group>
            <v:group style="position:absolute;left:702;top:9555;width:10849;height:2" coordorigin="702,9555" coordsize="10849,2">
              <v:shape style="position:absolute;left:702;top:9555;width:10849;height:2" coordorigin="702,9555" coordsize="10849,0" path="m702,9555l11551,9555e" filled="f" stroked="t" strokeweight=".941772pt" strokecolor="#4F4F4F">
                <v:path arrowok="t"/>
              </v:shape>
            </v:group>
            <v:group style="position:absolute;left:2284;top:9080;width:2;height:528" coordorigin="2284,9080" coordsize="2,528">
              <v:shape style="position:absolute;left:2284;top:9080;width:2;height:528" coordorigin="2284,9080" coordsize="0,528" path="m2284,9608l2284,9080e" filled="f" stroked="t" strokeweight=".941772pt" strokecolor="#4F4F4F">
                <v:path arrowok="t"/>
              </v:shape>
            </v:group>
            <v:group style="position:absolute;left:2284;top:9536;width:2;height:271" coordorigin="2284,9536" coordsize="2,271">
              <v:shape style="position:absolute;left:2284;top:9536;width:2;height:271" coordorigin="2284,9536" coordsize="0,271" path="m2284,9807l2284,9536e" filled="f" stroked="t" strokeweight=".470886pt" strokecolor="#343434">
                <v:path arrowok="t"/>
              </v:shape>
            </v:group>
            <v:group style="position:absolute;left:320;top:10021;width:2;height:280" coordorigin="320,10021" coordsize="2,280">
              <v:shape style="position:absolute;left:320;top:10021;width:2;height:280" coordorigin="320,10021" coordsize="0,280" path="m320,10302l320,10021e" filled="f" stroked="t" strokeweight=".470886pt" strokecolor="#4F4F4F">
                <v:path arrowok="t"/>
              </v:shape>
            </v:group>
            <v:group style="position:absolute;left:2284;top:9750;width:2;height:1236" coordorigin="2284,9750" coordsize="2,1236">
              <v:shape style="position:absolute;left:2284;top:9750;width:2;height:1236" coordorigin="2284,9750" coordsize="0,1236" path="m2284,10986l2284,9750e" filled="f" stroked="t" strokeweight=".706329pt" strokecolor="#4B4B4B">
                <v:path arrowok="t"/>
              </v:shape>
            </v:group>
            <v:group style="position:absolute;left:311;top:11174;width:1634;height:2" coordorigin="311,11174" coordsize="1634,2">
              <v:shape style="position:absolute;left:311;top:11174;width:1634;height:2" coordorigin="311,11174" coordsize="1634,0" path="m311,11174l1945,11174e" filled="f" stroked="t" strokeweight=".941772pt" strokecolor="#4F4F4F">
                <v:path arrowok="t"/>
              </v:shape>
            </v:group>
            <v:group style="position:absolute;left:1521;top:10943;width:9559;height:2" coordorigin="1521,10943" coordsize="9559,2">
              <v:shape style="position:absolute;left:1521;top:10943;width:9559;height:2" coordorigin="1521,10943" coordsize="9559,0" path="m1521,10943l11080,10943e" filled="f" stroked="t" strokeweight=".941772pt" strokecolor="#4F4F4F">
                <v:path arrowok="t"/>
              </v:shape>
            </v:group>
            <v:group style="position:absolute;left:10863;top:10951;width:687;height:2" coordorigin="10863,10951" coordsize="687,2">
              <v:shape style="position:absolute;left:10863;top:10951;width:687;height:2" coordorigin="10863,10951" coordsize="687,0" path="m10863,10951l11551,10951e" filled="f" stroked="t" strokeweight=".706329pt" strokecolor="#4F4F4F">
                <v:path arrowok="t"/>
              </v:shape>
            </v:group>
            <v:group style="position:absolute;left:1888;top:11176;width:424;height:2" coordorigin="1888,11176" coordsize="424,2">
              <v:shape style="position:absolute;left:1888;top:11176;width:424;height:2" coordorigin="1888,11176" coordsize="424,0" path="m1888,11176l2312,11176e" filled="f" stroked="t" strokeweight=".470886pt" strokecolor="#2F2F2F">
                <v:path arrowok="t"/>
              </v:shape>
            </v:group>
            <v:group style="position:absolute;left:2284;top:10915;width:2;height:290" coordorigin="2284,10915" coordsize="2,290">
              <v:shape style="position:absolute;left:2284;top:10915;width:2;height:290" coordorigin="2284,10915" coordsize="0,290" path="m2284,11205l2284,10915e" filled="f" stroked="t" strokeweight=".470886pt" strokecolor="#383838">
                <v:path arrowok="t"/>
              </v:shape>
            </v:group>
            <v:group style="position:absolute;left:2241;top:11181;width:9314;height:2" coordorigin="2241,11181" coordsize="9314,2">
              <v:shape style="position:absolute;left:2241;top:11181;width:9314;height:2" coordorigin="2241,11181" coordsize="9314,0" path="m2241,11181l11556,11181e" filled="f" stroked="t" strokeweight=".941772pt" strokecolor="#4F4F4F">
                <v:path arrowok="t"/>
              </v:shape>
            </v:group>
            <v:group style="position:absolute;left:315;top:11426;width:11240;height:2" coordorigin="315,11426" coordsize="11240,2">
              <v:shape style="position:absolute;left:315;top:11426;width:11240;height:2" coordorigin="315,11426" coordsize="11240,0" path="m315,11426l11556,11426e" filled="f" stroked="t" strokeweight=".941772pt" strokecolor="#4F4F4F">
                <v:path arrowok="t"/>
              </v:shape>
            </v:group>
            <v:group style="position:absolute;left:320;top:11381;width:2;height:304" coordorigin="320,11381" coordsize="2,304">
              <v:shape style="position:absolute;left:320;top:11381;width:2;height:304" coordorigin="320,11381" coordsize="0,304" path="m320,11685l320,11381e" filled="f" stroked="t" strokeweight=".470886pt" strokecolor="#4F4F4F">
                <v:path arrowok="t"/>
              </v:shape>
            </v:group>
            <v:group style="position:absolute;left:311;top:11894;width:7897;height:2" coordorigin="311,11894" coordsize="7897,2">
              <v:shape style="position:absolute;left:311;top:11894;width:7897;height:2" coordorigin="311,11894" coordsize="7897,0" path="m311,11894l8208,11894e" filled="f" stroked="t" strokeweight=".941772pt" strokecolor="#545454">
                <v:path arrowok="t"/>
              </v:shape>
            </v:group>
            <v:group style="position:absolute;left:8151;top:11899;width:259;height:2" coordorigin="8151,11899" coordsize="259,2">
              <v:shape style="position:absolute;left:8151;top:11899;width:259;height:2" coordorigin="8151,11899" coordsize="259,0" path="m8151,11899l8410,11899e" filled="f" stroked="t" strokeweight=".470886pt" strokecolor="#2B2B2B">
                <v:path arrowok="t"/>
              </v:shape>
            </v:group>
            <v:group style="position:absolute;left:8354;top:11901;width:3202;height:2" coordorigin="8354,11901" coordsize="3202,2">
              <v:shape style="position:absolute;left:8354;top:11901;width:3202;height:2" coordorigin="8354,11901" coordsize="3202,0" path="m8354,11901l11556,11901e" filled="f" stroked="t" strokeweight=".706329pt" strokecolor="#4F4F4F">
                <v:path arrowok="t"/>
              </v:shape>
            </v:group>
            <v:group style="position:absolute;left:315;top:12141;width:11240;height:2" coordorigin="315,12141" coordsize="11240,2">
              <v:shape style="position:absolute;left:315;top:12141;width:11240;height:2" coordorigin="315,12141" coordsize="11240,0" path="m315,12141l11556,12141e" filled="f" stroked="t" strokeweight=".941772pt" strokecolor="#4F4F4F">
                <v:path arrowok="t"/>
              </v:shape>
            </v:group>
            <v:group style="position:absolute;left:320;top:11371;width:2;height:1032" coordorigin="320,11371" coordsize="2,1032">
              <v:shape style="position:absolute;left:320;top:11371;width:2;height:1032" coordorigin="320,11371" coordsize="0,1032" path="m320,12403l320,11371e" filled="f" stroked="t" strokeweight=".706329pt" strokecolor="#646464">
                <v:path arrowok="t"/>
              </v:shape>
            </v:group>
            <v:group style="position:absolute;left:311;top:12374;width:6098;height:2" coordorigin="311,12374" coordsize="6098,2">
              <v:shape style="position:absolute;left:311;top:12374;width:6098;height:2" coordorigin="311,12374" coordsize="6098,0" path="m311,12374l6409,12374e" filled="f" stroked="t" strokeweight=".941772pt" strokecolor="#4F4F4F">
                <v:path arrowok="t"/>
              </v:shape>
            </v:group>
            <v:group style="position:absolute;left:1041;top:12127;width:2;height:970" coordorigin="1041,12127" coordsize="2,970">
              <v:shape style="position:absolute;left:1041;top:12127;width:2;height:970" coordorigin="1041,12127" coordsize="0,970" path="m1041,13097l1041,12127e" filled="f" stroked="t" strokeweight=".706329pt" strokecolor="#484848">
                <v:path arrowok="t"/>
              </v:shape>
            </v:group>
            <v:group style="position:absolute;left:1620;top:12127;width:2;height:276" coordorigin="1620,12127" coordsize="2,276">
              <v:shape style="position:absolute;left:1620;top:12127;width:2;height:276" coordorigin="1620,12127" coordsize="0,276" path="m1620,12403l1620,12127e" filled="f" stroked="t" strokeweight=".470886pt" strokecolor="#343434">
                <v:path arrowok="t"/>
              </v:shape>
            </v:group>
            <v:group style="position:absolute;left:6319;top:12377;width:235;height:2" coordorigin="6319,12377" coordsize="235,2">
              <v:shape style="position:absolute;left:6319;top:12377;width:235;height:2" coordorigin="6319,12377" coordsize="235,0" path="m6319,12377l6555,12377e" filled="f" stroked="t" strokeweight=".470886pt" strokecolor="#343434">
                <v:path arrowok="t"/>
              </v:shape>
            </v:group>
            <v:group style="position:absolute;left:6498;top:12382;width:5053;height:2" coordorigin="6498,12382" coordsize="5053,2">
              <v:shape style="position:absolute;left:6498;top:12382;width:5053;height:2" coordorigin="6498,12382" coordsize="5053,0" path="m6498,12382l11551,12382e" filled="f" stroked="t" strokeweight=".941772pt" strokecolor="#4F4F4F">
                <v:path arrowok="t"/>
              </v:shape>
            </v:group>
            <v:group style="position:absolute;left:11548;top:12108;width:2;height:295" coordorigin="11548,12108" coordsize="2,295">
              <v:shape style="position:absolute;left:11548;top:12108;width:2;height:295" coordorigin="11548,12108" coordsize="0,295" path="m11548,12403l11548,12108e" filled="f" stroked="t" strokeweight=".470886pt" strokecolor="#4F4F4F">
                <v:path arrowok="t"/>
              </v:shape>
            </v:group>
            <v:group style="position:absolute;left:1620;top:12332;width:2;height:561" coordorigin="1620,12332" coordsize="2,561">
              <v:shape style="position:absolute;left:1620;top:12332;width:2;height:561" coordorigin="1620,12332" coordsize="0,561" path="m1620,12893l1620,12332e" filled="f" stroked="t" strokeweight=".941772pt" strokecolor="#545454">
                <v:path arrowok="t"/>
              </v:shape>
            </v:group>
            <v:group style="position:absolute;left:7235;top:12137;width:2;height:1188" coordorigin="7235,12137" coordsize="2,1188">
              <v:shape style="position:absolute;left:7235;top:12137;width:2;height:1188" coordorigin="7235,12137" coordsize="0,1188" path="m7235,13325l7235,12137e" filled="f" stroked="t" strokeweight=".706329pt" strokecolor="#606060">
                <v:path arrowok="t"/>
              </v:shape>
            </v:group>
            <v:group style="position:absolute;left:320;top:12836;width:2;height:261" coordorigin="320,12836" coordsize="2,261">
              <v:shape style="position:absolute;left:320;top:12836;width:2;height:261" coordorigin="320,12836" coordsize="0,261" path="m320,13097l320,12836e" filled="f" stroked="t" strokeweight=".470886pt" strokecolor="#5B5B5B">
                <v:path arrowok="t"/>
              </v:shape>
            </v:group>
            <v:group style="position:absolute;left:1620;top:12836;width:2;height:261" coordorigin="1620,12836" coordsize="2,261">
              <v:shape style="position:absolute;left:1620;top:12836;width:2;height:261" coordorigin="1620,12836" coordsize="0,261" path="m1620,13097l1620,12836e" filled="f" stroked="t" strokeweight=".470886pt" strokecolor="#2B2B2B">
                <v:path arrowok="t"/>
              </v:shape>
            </v:group>
            <v:group style="position:absolute;left:11546;top:12797;width:2;height:299" coordorigin="11546,12797" coordsize="2,299">
              <v:shape style="position:absolute;left:11546;top:12797;width:2;height:299" coordorigin="11546,12797" coordsize="0,299" path="m11546,13097l11546,12797e" filled="f" stroked="t" strokeweight=".470886pt" strokecolor="#545454">
                <v:path arrowok="t"/>
              </v:shape>
            </v:group>
            <v:group style="position:absolute;left:1041;top:12702;width:2;height:1084" coordorigin="1041,12702" coordsize="2,1084">
              <v:shape style="position:absolute;left:1041;top:12702;width:2;height:1084" coordorigin="1041,12702" coordsize="0,1084" path="m1041,13786l1041,12702e" filled="f" stroked="t" strokeweight=".470886pt" strokecolor="#4F4F4F">
                <v:path arrowok="t"/>
              </v:shape>
            </v:group>
            <v:group style="position:absolute;left:1620;top:13040;width:2;height:494" coordorigin="1620,13040" coordsize="2,494">
              <v:shape style="position:absolute;left:1620;top:13040;width:2;height:494" coordorigin="1620,13040" coordsize="0,494" path="m1620,13534l1620,13040e" filled="f" stroked="t" strokeweight=".941772pt" strokecolor="#4F4F4F">
                <v:path arrowok="t"/>
              </v:shape>
            </v:group>
            <v:group style="position:absolute;left:2281;top:11134;width:2;height:4464" coordorigin="2281,11134" coordsize="2,4464">
              <v:shape style="position:absolute;left:2281;top:11134;width:2;height:4464" coordorigin="2281,11134" coordsize="0,4464" path="m2281,15598l2281,11134e" filled="f" stroked="t" strokeweight=".706329pt" strokecolor="#484848">
                <v:path arrowok="t"/>
              </v:shape>
            </v:group>
            <v:group style="position:absolute;left:4794;top:13506;width:1554;height:2" coordorigin="4794,13506" coordsize="1554,2">
              <v:shape style="position:absolute;left:4794;top:13506;width:1554;height:2" coordorigin="4794,13506" coordsize="1554,0" path="m4794,13506l6348,13506e" filled="f" stroked="t" strokeweight=".706329pt" strokecolor="#5764AC">
                <v:path arrowok="t"/>
              </v:shape>
            </v:group>
            <v:group style="position:absolute;left:1043;top:13268;width:2;height:618" coordorigin="1043,13268" coordsize="2,618">
              <v:shape style="position:absolute;left:1043;top:13268;width:2;height:618" coordorigin="1043,13268" coordsize="0,618" path="m1043,13886l1043,13268e" filled="f" stroked="t" strokeweight=".941772pt" strokecolor="#545454">
                <v:path arrowok="t"/>
              </v:shape>
            </v:group>
            <v:group style="position:absolute;left:2997;top:13449;width:2;height:570" coordorigin="2997,13449" coordsize="2,570">
              <v:shape style="position:absolute;left:2997;top:13449;width:2;height:570" coordorigin="2997,13449" coordsize="0,570" path="m2997,14019l2997,13449e" filled="f" stroked="t" strokeweight=".941772pt" strokecolor="#343F74">
                <v:path arrowok="t"/>
              </v:shape>
            </v:group>
            <v:group style="position:absolute;left:4516;top:13506;width:278;height:2" coordorigin="4516,13506" coordsize="278,2">
              <v:shape style="position:absolute;left:4516;top:13506;width:278;height:2" coordorigin="4516,13506" coordsize="278,0" path="m4516,13506l4794,13506e" filled="f" stroked="t" strokeweight=".706329pt" strokecolor="#9090DB">
                <v:path arrowok="t"/>
              </v:shape>
            </v:group>
            <v:group style="position:absolute;left:7238;top:13268;width:2;height:266" coordorigin="7238,13268" coordsize="2,266">
              <v:shape style="position:absolute;left:7238;top:13268;width:2;height:266" coordorigin="7238,13268" coordsize="0,266" path="m7238,13534l7238,13268e" filled="f" stroked="t" strokeweight=".470886pt" strokecolor="#4B4B4B">
                <v:path arrowok="t"/>
              </v:shape>
            </v:group>
            <v:group style="position:absolute;left:1617;top:13477;width:2;height:409" coordorigin="1617,13477" coordsize="2,409">
              <v:shape style="position:absolute;left:1617;top:13477;width:2;height:409" coordorigin="1617,13477" coordsize="0,409" path="m1617,13886l1617,13477e" filled="f" stroked="t" strokeweight=".470886pt" strokecolor="#3B3B3B">
                <v:path arrowok="t"/>
              </v:shape>
            </v:group>
            <v:group style="position:absolute;left:2988;top:13458;width:2;height:428" coordorigin="2988,13458" coordsize="2,428">
              <v:shape style="position:absolute;left:2988;top:13458;width:2;height:428" coordorigin="2988,13458" coordsize="0,428" path="m2988,13886l2988,13458e" filled="f" stroked="t" strokeweight="1.883544pt" strokecolor="#343F77">
                <v:path arrowok="t"/>
              </v:shape>
            </v:group>
            <v:group style="position:absolute;left:7238;top:13477;width:2;height:409" coordorigin="7238,13477" coordsize="2,409">
              <v:shape style="position:absolute;left:7238;top:13477;width:2;height:409" coordorigin="7238,13477" coordsize="0,409" path="m7238,13886l7238,13477e" filled="f" stroked="t" strokeweight=".941772pt" strokecolor="#6B6B6B">
                <v:path arrowok="t"/>
              </v:shape>
            </v:group>
            <v:group style="position:absolute;left:1041;top:13829;width:2;height:200" coordorigin="1041,13829" coordsize="2,200">
              <v:shape style="position:absolute;left:1041;top:13829;width:2;height:200" coordorigin="1041,13829" coordsize="0,200" path="m1041,14029l1041,13829e" filled="f" stroked="t" strokeweight=".470886pt" strokecolor="#1C1C1C">
                <v:path arrowok="t"/>
              </v:shape>
            </v:group>
            <v:group style="position:absolute;left:7238;top:13829;width:2;height:200" coordorigin="7238,13829" coordsize="2,200">
              <v:shape style="position:absolute;left:7238;top:13829;width:2;height:200" coordorigin="7238,13829" coordsize="0,200" path="m7238,14029l7238,13829e" filled="f" stroked="t" strokeweight=".470886pt" strokecolor="#4F4F4F">
                <v:path arrowok="t"/>
              </v:shape>
            </v:group>
            <v:group style="position:absolute;left:1041;top:13972;width:2;height:157" coordorigin="1041,13972" coordsize="2,157">
              <v:shape style="position:absolute;left:1041;top:13972;width:2;height:157" coordorigin="1041,13972" coordsize="0,157" path="m1041,14129l1041,13972e" filled="f" stroked="t" strokeweight=".470886pt" strokecolor="#383838">
                <v:path arrowok="t"/>
              </v:shape>
            </v:group>
            <v:group style="position:absolute;left:7238;top:13972;width:2;height:157" coordorigin="7238,13972" coordsize="2,157">
              <v:shape style="position:absolute;left:7238;top:13972;width:2;height:157" coordorigin="7238,13972" coordsize="0,157" path="m7238,14129l7238,13972e" filled="f" stroked="t" strokeweight=".470886pt" strokecolor="#3B3B3B">
                <v:path arrowok="t"/>
              </v:shape>
            </v:group>
            <v:group style="position:absolute;left:311;top:14347;width:1304;height:2" coordorigin="311,14347" coordsize="1304,2">
              <v:shape style="position:absolute;left:311;top:14347;width:1304;height:2" coordorigin="311,14347" coordsize="1304,0" path="m311,14347l1615,14347e" filled="f" stroked="t" strokeweight=".235443pt" strokecolor="#4F4F4F">
                <v:path arrowok="t"/>
              </v:shape>
            </v:group>
            <v:group style="position:absolute;left:320;top:2058;width:2;height:14495" coordorigin="320,2058" coordsize="2,14495">
              <v:shape style="position:absolute;left:320;top:2058;width:2;height:14495" coordorigin="320,2058" coordsize="0,14495" path="m320,16553l320,2058e" filled="f" stroked="t" strokeweight=".706329pt" strokecolor="#6B6B6B">
                <v:path arrowok="t"/>
              </v:shape>
            </v:group>
            <v:group style="position:absolute;left:1041;top:14072;width:2;height:485" coordorigin="1041,14072" coordsize="2,485">
              <v:shape style="position:absolute;left:1041;top:14072;width:2;height:485" coordorigin="1041,14072" coordsize="0,485" path="m1041,14556l1041,14072e" filled="f" stroked="t" strokeweight=".941772pt" strokecolor="#4F4F4F">
                <v:path arrowok="t"/>
              </v:shape>
            </v:group>
            <v:group style="position:absolute;left:1617;top:13739;width:2;height:1250" coordorigin="1617,13739" coordsize="2,1250">
              <v:shape style="position:absolute;left:1617;top:13739;width:2;height:1250" coordorigin="1617,13739" coordsize="0,1250" path="m1617,14989l1617,13739e" filled="f" stroked="t" strokeweight=".941772pt" strokecolor="#4F4F4F">
                <v:path arrowok="t"/>
              </v:shape>
            </v:group>
            <v:group style="position:absolute;left:1601;top:14347;width:315;height:2" coordorigin="1601,14347" coordsize="315,2">
              <v:shape style="position:absolute;left:1601;top:14347;width:315;height:2" coordorigin="1601,14347" coordsize="315,0" path="m1601,14347l1917,14347e" filled="f" stroked="t" strokeweight=".235443pt" strokecolor="#2B2B2B">
                <v:path arrowok="t"/>
              </v:shape>
            </v:group>
            <v:group style="position:absolute;left:1917;top:14347;width:367;height:2" coordorigin="1917,14347" coordsize="367,2">
              <v:shape style="position:absolute;left:1917;top:14347;width:367;height:2" coordorigin="1917,14347" coordsize="367,0" path="m1917,14347l2284,14347e" filled="f" stroked="t" strokeweight=".235443pt" strokecolor="#444444">
                <v:path arrowok="t"/>
              </v:shape>
            </v:group>
            <v:group style="position:absolute;left:7238;top:14072;width:2;height:485" coordorigin="7238,14072" coordsize="2,485">
              <v:shape style="position:absolute;left:7238;top:14072;width:2;height:485" coordorigin="7238,14072" coordsize="0,485" path="m7238,14556l7238,14072e" filled="f" stroked="t" strokeweight=".941772pt" strokecolor="#676767">
                <v:path arrowok="t"/>
              </v:shape>
            </v:group>
            <v:group style="position:absolute;left:1041;top:14499;width:2;height:285" coordorigin="1041,14499" coordsize="2,285">
              <v:shape style="position:absolute;left:1041;top:14499;width:2;height:285" coordorigin="1041,14499" coordsize="0,285" path="m1041,14785l1041,14499e" filled="f" stroked="t" strokeweight=".470886pt" strokecolor="#282828">
                <v:path arrowok="t"/>
              </v:shape>
            </v:group>
            <v:group style="position:absolute;left:7238;top:14499;width:2;height:285" coordorigin="7238,14499" coordsize="2,285">
              <v:shape style="position:absolute;left:7238;top:14499;width:2;height:285" coordorigin="7238,14499" coordsize="0,285" path="m7238,14785l7238,14499e" filled="f" stroked="t" strokeweight=".470886pt" strokecolor="#484848">
                <v:path arrowok="t"/>
              </v:shape>
            </v:group>
            <v:group style="position:absolute;left:1041;top:14728;width:2;height:490" coordorigin="1041,14728" coordsize="2,490">
              <v:shape style="position:absolute;left:1041;top:14728;width:2;height:490" coordorigin="1041,14728" coordsize="0,490" path="m1041,15217l1041,14728e" filled="f" stroked="t" strokeweight=".706329pt" strokecolor="#4F4F4F">
                <v:path arrowok="t"/>
              </v:shape>
            </v:group>
            <v:group style="position:absolute;left:7238;top:14728;width:2;height:661" coordorigin="7238,14728" coordsize="2,661">
              <v:shape style="position:absolute;left:7238;top:14728;width:2;height:661" coordorigin="7238,14728" coordsize="0,661" path="m7238,15388l7238,14728e" filled="f" stroked="t" strokeweight=".706329pt" strokecolor="#646464">
                <v:path arrowok="t"/>
              </v:shape>
            </v:group>
            <v:group style="position:absolute;left:11551;top:14728;width:2;height:261" coordorigin="11551,14728" coordsize="2,261">
              <v:shape style="position:absolute;left:11551;top:14728;width:2;height:261" coordorigin="11551,14728" coordsize="0,261" path="m11551,14989l11551,14728e" filled="f" stroked="t" strokeweight=".470886pt" strokecolor="#545454">
                <v:path arrowok="t"/>
              </v:shape>
            </v:group>
            <v:group style="position:absolute;left:1620;top:14932;width:2;height:223" coordorigin="1620,14932" coordsize="2,223">
              <v:shape style="position:absolute;left:1620;top:14932;width:2;height:223" coordorigin="1620,14932" coordsize="0,223" path="m1620,15155l1620,14932e" filled="f" stroked="t" strokeweight=".470886pt" strokecolor="#282828">
                <v:path arrowok="t"/>
              </v:shape>
            </v:group>
            <v:group style="position:absolute;left:318;top:14932;width:2;height:285" coordorigin="318,14932" coordsize="2,285">
              <v:shape style="position:absolute;left:318;top:14932;width:2;height:285" coordorigin="318,14932" coordsize="0,285" path="m318,15217l318,14932e" filled="f" stroked="t" strokeweight=".470886pt" strokecolor="#5B5B5B">
                <v:path arrowok="t"/>
              </v:shape>
            </v:group>
            <v:group style="position:absolute;left:1041;top:15160;width:2;height:228" coordorigin="1041,15160" coordsize="2,228">
              <v:shape style="position:absolute;left:1041;top:15160;width:2;height:228" coordorigin="1041,15160" coordsize="0,228" path="m1041,15388l1041,15160e" filled="f" stroked="t" strokeweight=".470886pt" strokecolor="#282828">
                <v:path arrowok="t"/>
              </v:shape>
            </v:group>
            <v:group style="position:absolute;left:1038;top:15331;width:2;height:266" coordorigin="1038,15331" coordsize="2,266">
              <v:shape style="position:absolute;left:1038;top:15331;width:2;height:266" coordorigin="1038,15331" coordsize="0,266" path="m1038,15598l1038,15331e" filled="f" stroked="t" strokeweight=".706329pt" strokecolor="#3F3F3F">
                <v:path arrowok="t"/>
              </v:shape>
            </v:group>
            <v:group style="position:absolute;left:7238;top:15331;width:2;height:266" coordorigin="7238,15331" coordsize="2,266">
              <v:shape style="position:absolute;left:7238;top:15331;width:2;height:266" coordorigin="7238,15331" coordsize="0,266" path="m7238,15598l7238,15331e" filled="f" stroked="t" strokeweight=".470886pt" strokecolor="#4B4B4B">
                <v:path arrowok="t"/>
              </v:shape>
            </v:group>
            <v:group style="position:absolute;left:1617;top:15098;width:2;height:1464" coordorigin="1617,15098" coordsize="2,1464">
              <v:shape style="position:absolute;left:1617;top:15098;width:2;height:1464" coordorigin="1617,15098" coordsize="0,1464" path="m1617,16563l1617,15098e" filled="f" stroked="t" strokeweight=".941772pt" strokecolor="#545454">
                <v:path arrowok="t"/>
              </v:shape>
            </v:group>
            <v:group style="position:absolute;left:2279;top:14942;width:2;height:1260" coordorigin="2279,14942" coordsize="2,1260">
              <v:shape style="position:absolute;left:2279;top:14942;width:2;height:1260" coordorigin="2279,14942" coordsize="0,1260" path="m2279,16201l2279,14942e" filled="f" stroked="t" strokeweight=".470886pt" strokecolor="#4B4B4B">
                <v:path arrowok="t"/>
              </v:shape>
            </v:group>
            <v:group style="position:absolute;left:7238;top:15517;width:2;height:1046" coordorigin="7238,15517" coordsize="2,1046">
              <v:shape style="position:absolute;left:7238;top:15517;width:2;height:1046" coordorigin="7238,15517" coordsize="0,1046" path="m7238,16563l7238,15517e" filled="f" stroked="t" strokeweight=".706329pt" strokecolor="#676767">
                <v:path arrowok="t"/>
              </v:shape>
            </v:group>
            <v:group style="position:absolute;left:306;top:16555;width:11245;height:2" coordorigin="306,16555" coordsize="11245,2">
              <v:shape style="position:absolute;left:306;top:16555;width:11245;height:2" coordorigin="306,16555" coordsize="11245,0" path="m306,16555l11551,16555e" filled="f" stroked="t" strokeweight=".706329pt" strokecolor="#8C8C8C">
                <v:path arrowok="t"/>
              </v:shape>
            </v:group>
            <v:group style="position:absolute;left:1038;top:15474;width:2;height:1089" coordorigin="1038,15474" coordsize="2,1089">
              <v:shape style="position:absolute;left:1038;top:15474;width:2;height:1089" coordorigin="1038,15474" coordsize="0,1089" path="m1038,16563l1038,15474e" filled="f" stroked="t" strokeweight=".706329pt" strokecolor="#545454">
                <v:path arrowok="t"/>
              </v:shape>
            </v:group>
            <v:group style="position:absolute;left:1888;top:16553;width:424;height:2" coordorigin="1888,16553" coordsize="424,2">
              <v:shape style="position:absolute;left:1888;top:16553;width:424;height:2" coordorigin="1888,16553" coordsize="424,0" path="m1888,16553l2312,16553e" filled="f" stroked="t" strokeweight=".470886pt" strokecolor="#808080">
                <v:path arrowok="t"/>
              </v:shape>
            </v:group>
            <v:group style="position:absolute;left:2279;top:15750;width:2;height:813" coordorigin="2279,15750" coordsize="2,813">
              <v:shape style="position:absolute;left:2279;top:15750;width:2;height:813" coordorigin="2279,15750" coordsize="0,813" path="m2279,16563l2279,15750e" filled="f" stroked="t" strokeweight=".706329pt" strokecolor="#4F4F4F">
                <v:path arrowok="t"/>
              </v:shape>
            </v:group>
            <v:group style="position:absolute;left:3348;top:16553;width:235;height:2" coordorigin="3348,16553" coordsize="235,2">
              <v:shape style="position:absolute;left:3348;top:16553;width:235;height:2" coordorigin="3348,16553" coordsize="235,0" path="m3348,16553l3583,16553e" filled="f" stroked="t" strokeweight=".470886pt" strokecolor="#707070">
                <v:path arrowok="t"/>
              </v:shape>
            </v:group>
            <v:group style="position:absolute;left:6319;top:16558;width:235;height:2" coordorigin="6319,16558" coordsize="235,2">
              <v:shape style="position:absolute;left:6319;top:16558;width:235;height:2" coordorigin="6319,16558" coordsize="235,0" path="m6319,16558l6555,16558e" filled="f" stroked="t" strokeweight=".470886pt" strokecolor="#747474">
                <v:path arrowok="t"/>
              </v:shape>
            </v:group>
            <v:group style="position:absolute;left:9107;top:16558;width:363;height:2" coordorigin="9107,16558" coordsize="363,2">
              <v:shape style="position:absolute;left:9107;top:16558;width:363;height:2" coordorigin="9107,16558" coordsize="363,0" path="m9107,16558l9470,16558e" filled="f" stroked="t" strokeweight=".470886pt" strokecolor="#7C777C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1" w:right="-179"/>
        <w:jc w:val="left"/>
        <w:tabs>
          <w:tab w:pos="2440" w:val="left"/>
          <w:tab w:pos="3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3"/>
        </w:rPr>
        <w:t>laik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0"/>
          <w:position w:val="0"/>
        </w:rPr>
        <w:t>m</w:t>
      </w:r>
      <w:r>
        <w:rPr>
          <w:rFonts w:ascii="Arial" w:hAnsi="Arial" w:cs="Arial" w:eastAsia="Arial"/>
          <w:sz w:val="22"/>
          <w:szCs w:val="22"/>
          <w:color w:val="343434"/>
          <w:spacing w:val="-6"/>
          <w:w w:val="80"/>
          <w:position w:val="0"/>
        </w:rPr>
        <w:t>a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0"/>
          <w:position w:val="0"/>
        </w:rPr>
        <w:t>ıye</w:t>
      </w:r>
      <w:r>
        <w:rPr>
          <w:rFonts w:ascii="Arial" w:hAnsi="Arial" w:cs="Arial" w:eastAsia="Arial"/>
          <w:sz w:val="22"/>
          <w:szCs w:val="22"/>
          <w:color w:val="343434"/>
          <w:spacing w:val="-47"/>
          <w:w w:val="8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5D6280"/>
          <w:spacing w:val="0"/>
          <w:w w:val="353"/>
          <w:position w:val="0"/>
        </w:rPr>
        <w:t>r</w:t>
      </w:r>
      <w:r>
        <w:rPr>
          <w:rFonts w:ascii="Arial" w:hAnsi="Arial" w:cs="Arial" w:eastAsia="Arial"/>
          <w:sz w:val="18"/>
          <w:szCs w:val="18"/>
          <w:color w:val="5D6280"/>
          <w:spacing w:val="-9"/>
          <w:w w:val="353"/>
          <w:position w:val="0"/>
        </w:rPr>
        <w:t>-</w:t>
      </w:r>
      <w:r>
        <w:rPr>
          <w:rFonts w:ascii="Arial" w:hAnsi="Arial" w:cs="Arial" w:eastAsia="Arial"/>
          <w:sz w:val="18"/>
          <w:szCs w:val="18"/>
          <w:color w:val="797979"/>
          <w:spacing w:val="0"/>
          <w:w w:val="71"/>
          <w:position w:val="0"/>
        </w:rPr>
        <w:t>...</w:t>
      </w:r>
      <w:r>
        <w:rPr>
          <w:rFonts w:ascii="Arial" w:hAnsi="Arial" w:cs="Arial" w:eastAsia="Arial"/>
          <w:sz w:val="18"/>
          <w:szCs w:val="18"/>
          <w:color w:val="797979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9EA0A0"/>
          <w:spacing w:val="0"/>
          <w:w w:val="45"/>
          <w:position w:val="0"/>
        </w:rPr>
        <w:t>r</w:t>
      </w:r>
      <w:r>
        <w:rPr>
          <w:rFonts w:ascii="Arial" w:hAnsi="Arial" w:cs="Arial" w:eastAsia="Arial"/>
          <w:sz w:val="16"/>
          <w:szCs w:val="16"/>
          <w:color w:val="9EA0A0"/>
          <w:spacing w:val="-13"/>
          <w:w w:val="44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797979"/>
          <w:spacing w:val="-8"/>
          <w:w w:val="149"/>
          <w:position w:val="0"/>
        </w:rPr>
        <w:t>N</w:t>
      </w:r>
      <w:r>
        <w:rPr>
          <w:rFonts w:ascii="Arial" w:hAnsi="Arial" w:cs="Arial" w:eastAsia="Arial"/>
          <w:sz w:val="16"/>
          <w:szCs w:val="16"/>
          <w:color w:val="797979"/>
          <w:spacing w:val="-33"/>
          <w:w w:val="148"/>
          <w:position w:val="0"/>
        </w:rPr>
        <w:t>ı</w:t>
      </w:r>
      <w:r>
        <w:rPr>
          <w:rFonts w:ascii="Arial" w:hAnsi="Arial" w:cs="Arial" w:eastAsia="Arial"/>
          <w:sz w:val="16"/>
          <w:szCs w:val="16"/>
          <w:color w:val="797979"/>
          <w:spacing w:val="0"/>
          <w:w w:val="123"/>
          <w:position w:val="0"/>
        </w:rPr>
        <w:t>e</w:t>
      </w:r>
      <w:r>
        <w:rPr>
          <w:rFonts w:ascii="Arial" w:hAnsi="Arial" w:cs="Arial" w:eastAsia="Arial"/>
          <w:sz w:val="16"/>
          <w:szCs w:val="16"/>
          <w:color w:val="797979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79"/>
          <w:position w:val="0"/>
        </w:rPr>
        <w:t>A</w:t>
      </w:r>
      <w:r>
        <w:rPr>
          <w:rFonts w:ascii="Arial" w:hAnsi="Arial" w:cs="Arial" w:eastAsia="Arial"/>
          <w:sz w:val="22"/>
          <w:szCs w:val="22"/>
          <w:color w:val="626464"/>
          <w:spacing w:val="4"/>
          <w:w w:val="80"/>
          <w:position w:val="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626464"/>
          <w:spacing w:val="0"/>
          <w:w w:val="53"/>
          <w:position w:val="0"/>
        </w:rPr>
        <w:t>ır&lt;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1F1F1F"/>
          <w:w w:val="59"/>
          <w:position w:val="-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3"/>
        </w:rPr>
        <w:t>tf.Eri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6"/>
          <w:szCs w:val="26"/>
          <w:color w:val="C6C6CD"/>
          <w:spacing w:val="0"/>
          <w:w w:val="84"/>
          <w:position w:val="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C6C6CD"/>
          <w:spacing w:val="-6"/>
          <w:w w:val="84"/>
          <w:position w:val="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97979"/>
          <w:spacing w:val="11"/>
          <w:w w:val="84"/>
          <w:position w:val="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0"/>
          <w:w w:val="56"/>
          <w:position w:val="10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2"/>
          <w:w w:val="51"/>
          <w:position w:val="10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B3B3B5"/>
          <w:spacing w:val="0"/>
          <w:w w:val="61"/>
          <w:position w:val="10"/>
        </w:rPr>
        <w:t>,.,.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60"/>
          <w:cols w:num="2" w:equalWidth="0">
            <w:col w:w="4495" w:space="705"/>
            <w:col w:w="6240"/>
          </w:cols>
        </w:sectPr>
      </w:pPr>
      <w:rPr/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7" w:lineRule="auto"/>
        <w:ind w:left="3809" w:right="4379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482296pt;margin-top:-7.528494pt;width:23.434201pt;height:45pt;mso-position-horizontal-relative:page;mso-position-vertical-relative:paragraph;z-index:-13533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D2D2D"/>
                      <w:spacing w:val="0"/>
                      <w:w w:val="187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894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624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565552pt;margin-top:7.565279pt;width:46.769702pt;height:7.5pt;mso-position-horizontal-relative:page;mso-position-vertical-relative:paragraph;z-index:-1353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0"/>
                      <w:w w:val="106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6"/>
        </w:rPr>
        <w:t>BÜYÜKSEHIR</w:t>
      </w:r>
      <w:r>
        <w:rPr>
          <w:rFonts w:ascii="Arial" w:hAnsi="Arial" w:cs="Arial" w:eastAsia="Arial"/>
          <w:sz w:val="15"/>
          <w:szCs w:val="15"/>
          <w:color w:val="2D2D2D"/>
          <w:spacing w:val="-3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205742" w:type="dxa"/>
      </w:tblPr>
      <w:tblGrid/>
      <w:tr>
        <w:trPr>
          <w:trHeight w:val="239" w:hRule="exact"/>
        </w:trPr>
        <w:tc>
          <w:tcPr>
            <w:tcW w:w="1194" w:type="dxa"/>
            <w:tcBorders>
              <w:top w:val="single" w:sz="7.594256" w:space="0" w:color="4B4B4B"/>
              <w:bottom w:val="single" w:sz="7.59425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5" w:type="dxa"/>
            <w:tcBorders>
              <w:top w:val="single" w:sz="7.594256" w:space="0" w:color="4B4B4B"/>
              <w:bottom w:val="single" w:sz="7.59425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6" w:lineRule="exact"/>
              <w:ind w:left="19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35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20"/>
              </w:rPr>
              <w:t>14/05/2017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single" w:sz="7.594256" w:space="0" w:color="4B4B4B"/>
              <w:bottom w:val="single" w:sz="7.59425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1" w:lineRule="exact"/>
              <w:ind w:left="3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2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1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637" w:type="dxa"/>
            <w:tcBorders>
              <w:top w:val="single" w:sz="7.594256" w:space="0" w:color="4B4B4B"/>
              <w:bottom w:val="single" w:sz="7.594256" w:space="0" w:color="4B4B4B"/>
              <w:left w:val="nil" w:sz="6" w:space="0" w:color="auto"/>
              <w:right w:val="single" w:sz="7.594256" w:space="0" w:color="4B4B4B"/>
            </w:tcBorders>
          </w:tcPr>
          <w:p>
            <w:pPr>
              <w:spacing w:before="13" w:after="0" w:line="206" w:lineRule="exact"/>
              <w:ind w:left="462" w:right="-20"/>
              <w:jc w:val="left"/>
              <w:tabs>
                <w:tab w:pos="760" w:val="left"/>
                <w:tab w:pos="28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0"/>
                <w:position w:val="-1"/>
              </w:rPr>
              <w:t>l13ildirim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7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"/>
                <w:w w:val="100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9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46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5"/>
                <w:position w:val="-1"/>
              </w:rPr>
              <w:t>trel: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194" w:type="dxa"/>
            <w:tcBorders>
              <w:top w:val="single" w:sz="7.594256" w:space="0" w:color="4B4B4B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5" w:type="dxa"/>
            <w:tcBorders>
              <w:top w:val="single" w:sz="7.594256" w:space="0" w:color="4B4B4B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41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9"/>
              </w:rPr>
              <w:t>14/05/2017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single" w:sz="7.594256" w:space="0" w:color="4B4B4B"/>
              <w:bottom w:val="single" w:sz="7.59425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3" w:lineRule="exact"/>
              <w:ind w:left="3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637" w:type="dxa"/>
            <w:tcBorders>
              <w:top w:val="single" w:sz="7.594256" w:space="0" w:color="4B4B4B"/>
              <w:bottom w:val="nil" w:sz="6" w:space="0" w:color="auto"/>
              <w:left w:val="nil" w:sz="6" w:space="0" w:color="auto"/>
              <w:right w:val="single" w:sz="7.594256" w:space="0" w:color="4B4B4B"/>
            </w:tcBorders>
          </w:tcPr>
          <w:p>
            <w:pPr>
              <w:spacing w:before="9" w:after="0" w:line="240" w:lineRule="auto"/>
              <w:ind w:left="163" w:right="-20"/>
              <w:jc w:val="left"/>
              <w:tabs>
                <w:tab w:pos="7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3076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8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4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8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1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Çiçekli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3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Cicekli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3" w:right="-20"/>
        <w:jc w:val="left"/>
        <w:tabs>
          <w:tab w:pos="1660" w:val="left"/>
          <w:tab w:pos="46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>TUrU</w:t>
      </w:r>
      <w:r>
        <w:rPr>
          <w:rFonts w:ascii="Arial" w:hAnsi="Arial" w:cs="Arial" w:eastAsia="Arial"/>
          <w:sz w:val="15"/>
          <w:szCs w:val="15"/>
          <w:color w:val="3B3B3B"/>
          <w:spacing w:val="-1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1" w:lineRule="exact"/>
        <w:ind w:left="149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7"/>
          <w:w w:val="8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240" w:right="140"/>
        </w:sectPr>
      </w:pPr>
      <w:rPr/>
    </w:p>
    <w:p>
      <w:pPr>
        <w:spacing w:before="0" w:after="0" w:line="56" w:lineRule="exact"/>
        <w:ind w:left="365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1"/>
        </w:rPr>
        <w:t>Beıonarnıe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-11"/>
        </w:rPr>
        <w:t>Kaı;\i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1"/>
        </w:rPr>
        <w:t>Alısa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  <w:position w:val="-1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1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-11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2" w:equalWidth="0">
            <w:col w:w="5981" w:space="187"/>
            <w:col w:w="5372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730" w:lineRule="atLeast"/>
        <w:ind w:left="149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34" w:lineRule="exact"/>
        <w:ind w:left="2302" w:right="-20"/>
        <w:jc w:val="left"/>
        <w:tabs>
          <w:tab w:pos="2900" w:val="left"/>
          <w:tab w:pos="3400" w:val="left"/>
          <w:tab w:pos="388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2D2D2D"/>
          <w:spacing w:val="-68"/>
          <w:w w:val="53"/>
          <w:position w:val="1"/>
        </w:rPr>
        <w:t> </w:t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2D2D2D"/>
          <w:spacing w:val="-56"/>
          <w:w w:val="53"/>
          <w:position w:val="1"/>
        </w:rPr>
        <w:t> </w:t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44"/>
          <w:szCs w:val="44"/>
          <w:color w:val="757577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75757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757577"/>
          <w:spacing w:val="0"/>
          <w:w w:val="100"/>
          <w:position w:val="1"/>
        </w:rPr>
      </w:r>
      <w:r>
        <w:rPr>
          <w:rFonts w:ascii="Arial" w:hAnsi="Arial" w:cs="Arial" w:eastAsia="Arial"/>
          <w:sz w:val="52"/>
          <w:szCs w:val="52"/>
          <w:color w:val="757577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52"/>
          <w:szCs w:val="52"/>
          <w:color w:val="75757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52"/>
          <w:szCs w:val="52"/>
          <w:color w:val="75757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5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5"/>
        </w:rPr>
        <w:t>07:55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Htiseyi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ŞANLI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lA.miri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1" w:lineRule="auto"/>
        <w:ind w:right="2396" w:firstLine="9"/>
        <w:jc w:val="left"/>
        <w:tabs>
          <w:tab w:pos="260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07:47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07:54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2" w:equalWidth="0">
            <w:col w:w="1193" w:space="968"/>
            <w:col w:w="9379"/>
          </w:cols>
        </w:sectPr>
      </w:pPr>
      <w:rPr/>
    </w:p>
    <w:p>
      <w:pPr>
        <w:spacing w:before="0" w:after="0" w:line="238" w:lineRule="exact"/>
        <w:ind w:left="154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2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2"/>
          <w:position w:val="-1"/>
        </w:rPr>
        <w:t>ektr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8"/>
          <w:w w:val="10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07" w:right="46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181" w:right="4221" w:firstLine="2544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49" w:right="-20"/>
        <w:jc w:val="left"/>
        <w:tabs>
          <w:tab w:pos="58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'ncı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1"/>
        </w:rPr>
        <w:t>Per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6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</w:sectPr>
      </w:pPr>
      <w:rPr/>
    </w:p>
    <w:p>
      <w:pPr>
        <w:spacing w:before="29" w:after="0" w:line="240" w:lineRule="auto"/>
        <w:ind w:left="14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2" w:equalWidth="0">
            <w:col w:w="1589" w:space="573"/>
            <w:col w:w="9378"/>
          </w:cols>
        </w:sectPr>
      </w:pPr>
      <w:rPr/>
    </w:p>
    <w:p>
      <w:pPr>
        <w:spacing w:before="19" w:after="0" w:line="188" w:lineRule="exact"/>
        <w:ind w:left="149" w:right="-20"/>
        <w:jc w:val="left"/>
        <w:tabs>
          <w:tab w:pos="472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4"/>
          <w:position w:val="-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7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6623" w:right="-20"/>
        <w:jc w:val="left"/>
        <w:tabs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1A1A1A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1A1A1A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1A1A1A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78" w:lineRule="exact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746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2001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Citroe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Xara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</w:sectPr>
      </w:pPr>
      <w:rPr/>
    </w:p>
    <w:p>
      <w:pPr>
        <w:spacing w:before="24" w:after="0" w:line="240" w:lineRule="auto"/>
        <w:ind w:left="14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!zara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gelmiştir.Yangında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hareket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görülmti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7" w:lineRule="auto"/>
        <w:ind w:left="54" w:right="59" w:firstLine="-5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!olu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estelesyo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2" w:equalWidth="0">
            <w:col w:w="1863" w:space="299"/>
            <w:col w:w="9378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7" w:lineRule="auto"/>
        <w:ind w:left="217" w:right="2876" w:firstLine="-67"/>
        <w:jc w:val="left"/>
        <w:tabs>
          <w:tab w:pos="21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7"/>
        </w:rPr>
        <w:t>:Ö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"/>
          <w:w w:val="10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renile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2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güvenli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görevlilerine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8" w:lineRule="exact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2D2D2D"/>
          <w:spacing w:val="-172"/>
          <w:w w:val="131"/>
          <w:position w:val="-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1"/>
          <w:position w:val="5"/>
        </w:rPr>
        <w:t>EcP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3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1"/>
          <w:position w:val="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3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1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</w:sectPr>
      </w:pPr>
      <w:rPr/>
    </w:p>
    <w:p>
      <w:pPr>
        <w:spacing w:before="0" w:after="0" w:line="195" w:lineRule="exact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Ekıuıll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5052"/>
          <w:w w:val="92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646669"/>
          <w:spacing w:val="-6"/>
          <w:w w:val="11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46669"/>
          <w:spacing w:val="2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08:15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4" w:equalWidth="0">
            <w:col w:w="1345" w:space="835"/>
            <w:col w:w="406" w:space="163"/>
            <w:col w:w="1081" w:space="2242"/>
            <w:col w:w="5468"/>
          </w:cols>
        </w:sectPr>
      </w:pPr>
      <w:rPr/>
    </w:p>
    <w:p>
      <w:pPr>
        <w:spacing w:before="19" w:after="0" w:line="224" w:lineRule="exact"/>
        <w:ind w:left="244" w:right="-20"/>
        <w:jc w:val="left"/>
        <w:tabs>
          <w:tab w:pos="1040" w:val="left"/>
          <w:tab w:pos="154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</w:sectPr>
      </w:pPr>
      <w:rPr/>
    </w:p>
    <w:p>
      <w:pPr>
        <w:spacing w:before="40" w:after="0" w:line="240" w:lineRule="auto"/>
        <w:ind w:left="2328" w:right="-73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9" w:lineRule="exact"/>
        <w:ind w:right="30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" w:lineRule="exact"/>
        <w:ind w:left="50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259331pt;margin-top:.335582pt;width:295.139222pt;height:52.5pt;mso-position-horizontal-relative:page;mso-position-vertical-relative:paragraph;z-index:-13531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tabs>
                      <w:tab w:pos="4220" w:val="left"/>
                    </w:tabs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2D2D2D"/>
                      <w:spacing w:val="-3"/>
                      <w:w w:val="100"/>
                      <w:i/>
                      <w:position w:val="4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2D2D2D"/>
                      <w:spacing w:val="0"/>
                      <w:w w:val="100"/>
                      <w:i/>
                      <w:position w:val="49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2D2D2D"/>
                      <w:spacing w:val="0"/>
                      <w:w w:val="100"/>
                      <w:i/>
                      <w:position w:val="4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2D2D2D"/>
                      <w:spacing w:val="0"/>
                      <w:w w:val="100"/>
                      <w:i/>
                      <w:position w:val="49"/>
                    </w:rPr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B4672"/>
                      <w:spacing w:val="0"/>
                      <w:w w:val="131"/>
                      <w:i/>
                      <w:position w:val="-1"/>
                    </w:rPr>
                    <w:t>()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B4672"/>
                      <w:spacing w:val="-164"/>
                      <w:w w:val="130"/>
                      <w:i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525D9C"/>
                      <w:spacing w:val="0"/>
                      <w:w w:val="207"/>
                      <w:i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8"/>
          <w:position w:val="-10"/>
        </w:rPr>
        <w:t>"ü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89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5"/>
          <w:position w:val="-4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13"/>
          <w:w w:val="65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5"/>
          <w:position w:val="-4"/>
        </w:rPr>
        <w:t>6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27"/>
          <w:w w:val="6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5"/>
          <w:position w:val="-4"/>
        </w:rPr>
        <w:t>MaYIS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65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5"/>
          <w:position w:val="-4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2" w:equalWidth="0">
            <w:col w:w="6293" w:space="2533"/>
            <w:col w:w="2714"/>
          </w:cols>
        </w:sectPr>
      </w:pPr>
      <w:rPr/>
    </w:p>
    <w:p>
      <w:pPr>
        <w:spacing w:before="33" w:after="0" w:line="240" w:lineRule="auto"/>
        <w:ind w:left="548" w:right="-69"/>
        <w:jc w:val="left"/>
        <w:tabs>
          <w:tab w:pos="8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D2D2D"/>
          <w:spacing w:val="1"/>
          <w:w w:val="100"/>
          <w:position w:val="2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position w:val="2"/>
        </w:rPr>
        <w:t>IJ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32"/>
          <w:w w:val="8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584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835407pt;margin-top:10.22615pt;width:9.096424pt;height:9.050769pt;mso-position-horizontal-relative:page;mso-position-vertical-relative:paragraph;z-index:-13530" type="#_x0000_t202" filled="f" stroked="f">
            <v:textbox inset="0,0,0,0">
              <w:txbxContent>
                <w:p>
                  <w:pPr>
                    <w:spacing w:before="0" w:after="0" w:line="181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D2D2D"/>
                      <w:spacing w:val="-19"/>
                      <w:w w:val="10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D2D2D"/>
                      <w:spacing w:val="0"/>
                      <w:w w:val="111"/>
                    </w:rPr>
                    <w:t>._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878989"/>
          <w:spacing w:val="-8"/>
          <w:w w:val="115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30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3B3B3B"/>
          <w:spacing w:val="-66"/>
          <w:w w:val="13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130"/>
          <w:position w:val="-1"/>
        </w:rPr>
        <w:t>UR-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935" w:right="-20"/>
        <w:jc w:val="left"/>
        <w:tabs>
          <w:tab w:pos="3360" w:val="left"/>
          <w:tab w:pos="4060" w:val="left"/>
          <w:tab w:pos="86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66"/>
          <w:position w:val="-10"/>
        </w:rPr>
        <w:t>r.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66"/>
          <w:position w:val="-10"/>
        </w:rPr>
        <w:t>Yı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66"/>
          <w:position w:val="-10"/>
        </w:rPr>
        <w:t>   </w:t>
      </w:r>
      <w:r>
        <w:rPr>
          <w:rFonts w:ascii="Arial" w:hAnsi="Arial" w:cs="Arial" w:eastAsia="Arial"/>
          <w:sz w:val="20"/>
          <w:szCs w:val="20"/>
          <w:color w:val="2D2D2D"/>
          <w:spacing w:val="7"/>
          <w:w w:val="66"/>
          <w:position w:val="-1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1A1D5B"/>
          <w:spacing w:val="0"/>
          <w:w w:val="82"/>
          <w:position w:val="-10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1A1D5B"/>
          <w:spacing w:val="-13"/>
          <w:w w:val="81"/>
          <w:position w:val="-10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1A1A1A"/>
          <w:spacing w:val="0"/>
          <w:w w:val="55"/>
          <w:position w:val="-1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1A1A1A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1A1A1A"/>
          <w:spacing w:val="0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4F5052"/>
          <w:spacing w:val="-9"/>
          <w:w w:val="162"/>
          <w:position w:val="-10"/>
        </w:rPr>
        <w:t>i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1"/>
          <w:position w:val="-10"/>
        </w:rPr>
        <w:t>r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ltfaiy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8"/>
          <w:position w:val="-1"/>
        </w:rPr>
        <w:t>Bi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37"/>
          <w:w w:val="89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AEAFAF"/>
          <w:spacing w:val="-28"/>
          <w:w w:val="84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C9C9E"/>
          <w:spacing w:val="0"/>
          <w:w w:val="174"/>
          <w:position w:val="-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2" w:equalWidth="0">
            <w:col w:w="9752" w:space="75"/>
            <w:col w:w="1713"/>
          </w:cols>
        </w:sectPr>
      </w:pPr>
      <w:rPr/>
    </w:p>
    <w:p>
      <w:pPr>
        <w:spacing w:before="0" w:after="0" w:line="556" w:lineRule="exact"/>
        <w:ind w:right="1405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67.429672pt;margin-top:10.038138pt;width:2.373206pt;height:26.132112pt;mso-position-horizontal-relative:page;mso-position-vertical-relative:paragraph;z-index:-13541" coordorigin="3349,201" coordsize="47,523">
            <v:group style="position:absolute;left:3387;top:210;width:2;height:344" coordorigin="3387,210" coordsize="2,344">
              <v:shape style="position:absolute;left:3387;top:210;width:2;height:344" coordorigin="3387,210" coordsize="0,344" path="m3387,554l3387,210e" filled="f" stroked="t" strokeweight=".949282pt" strokecolor="#2B38B8">
                <v:path arrowok="t"/>
              </v:shape>
            </v:group>
            <v:group style="position:absolute;left:3360;top:253;width:2;height:458" coordorigin="3360,253" coordsize="2,458">
              <v:shape style="position:absolute;left:3360;top:253;width:2;height:458" coordorigin="3360,253" coordsize="0,458" path="m3360,712l3360,253e" filled="f" stroked="t" strokeweight="1.186603pt" strokecolor="#2B34A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1.399048pt;margin-top:3.951818pt;width:1.898565pt;height:27.92449pt;mso-position-horizontal-relative:page;mso-position-vertical-relative:paragraph;z-index:-13540" coordorigin="3828,79" coordsize="38,558">
            <v:group style="position:absolute;left:3840;top:91;width:2;height:301" coordorigin="3840,91" coordsize="2,301">
              <v:shape style="position:absolute;left:3840;top:91;width:2;height:301" coordorigin="3840,91" coordsize="0,301" path="m3840,392l3840,91e" filled="f" stroked="t" strokeweight="1.186603pt" strokecolor="#1F2F83">
                <v:path arrowok="t"/>
              </v:shape>
            </v:group>
            <v:group style="position:absolute;left:3864;top:363;width:2;height:272" coordorigin="3864,363" coordsize="2,272">
              <v:shape style="position:absolute;left:3864;top:363;width:2;height:272" coordorigin="3864,363" coordsize="0,272" path="m3864,635l3864,363e" filled="f" stroked="t" strokeweight=".237321pt" strokecolor="#2F388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1.221069pt;margin-top:6.693477pt;width:.1pt;height:12.890145pt;mso-position-horizontal-relative:page;mso-position-vertical-relative:paragraph;z-index:-13539" coordorigin="10024,134" coordsize="2,258">
            <v:shape style="position:absolute;left:10024;top:134;width:2;height:258" coordorigin="10024,134" coordsize="0,258" path="m10024,392l10024,134e" filled="f" stroked="t" strokeweight=".949282pt" strokecolor="#2B2FA0">
              <v:path arrowok="t"/>
            </v:shape>
          </v:group>
          <w10:wrap type="none"/>
        </w:pict>
      </w:r>
      <w:r>
        <w:rPr/>
        <w:pict>
          <v:group style="position:absolute;margin-left:158.174164pt;margin-top:21.257339pt;width:2.135885pt;height:26.729571pt;mso-position-horizontal-relative:page;mso-position-vertical-relative:paragraph;z-index:-13538" coordorigin="3163,425" coordsize="43,535">
            <v:group style="position:absolute;left:3197;top:435;width:2;height:229" coordorigin="3197,435" coordsize="2,229">
              <v:shape style="position:absolute;left:3197;top:435;width:2;height:229" coordorigin="3197,435" coordsize="0,229" path="m3197,664l3197,435e" filled="f" stroked="t" strokeweight=".949282pt" strokecolor="#3434AF">
                <v:path arrowok="t"/>
              </v:shape>
            </v:group>
            <v:group style="position:absolute;left:3173;top:540;width:2;height:411" coordorigin="3173,540" coordsize="2,411">
              <v:shape style="position:absolute;left:3173;top:540;width:2;height:411" coordorigin="3173,540" coordsize="0,411" path="m3173,950l3173,540e" filled="f" stroked="t" strokeweight=".949282pt" strokecolor="#2B2BB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6.005753pt;margin-top:17.320763pt;width:29.427752pt;height:95.59567pt;mso-position-horizontal-relative:page;mso-position-vertical-relative:paragraph;z-index:-13537" coordorigin="3320,346" coordsize="589,1912">
            <v:group style="position:absolute;left:3740;top:363;width:2;height:272" coordorigin="3740,363" coordsize="2,272">
              <v:shape style="position:absolute;left:3740;top:363;width:2;height:272" coordorigin="3740,363" coordsize="0,272" path="m3740,635l3740,363e" filled="f" stroked="t" strokeweight="1.661244pt" strokecolor="#2F2BA0">
                <v:path arrowok="t"/>
              </v:shape>
            </v:group>
            <v:group style="position:absolute;left:3740;top:635;width:2;height:578" coordorigin="3740,635" coordsize="2,578">
              <v:shape style="position:absolute;left:3740;top:635;width:2;height:578" coordorigin="3740,635" coordsize="0,578" path="m3740,1213l3740,635e" filled="f" stroked="t" strokeweight=".237321pt" strokecolor="#000000">
                <v:path arrowok="t"/>
              </v:shape>
            </v:group>
            <v:group style="position:absolute;left:3773;top:1184;width:2;height:396" coordorigin="3773,1184" coordsize="2,396">
              <v:shape style="position:absolute;left:3773;top:1184;width:2;height:396" coordorigin="3773,1184" coordsize="0,396" path="m3773,1580l3773,1184e" filled="f" stroked="t" strokeweight="1.423923pt" strokecolor="#384883">
                <v:path arrowok="t"/>
              </v:shape>
            </v:group>
            <v:group style="position:absolute;left:3740;top:1423;width:2;height:143" coordorigin="3740,1423" coordsize="2,143">
              <v:shape style="position:absolute;left:3740;top:1423;width:2;height:143" coordorigin="3740,1423" coordsize="0,143" path="m3740,1566l3740,1423e" filled="f" stroked="t" strokeweight="3.322488pt" strokecolor="#3F5483">
                <v:path arrowok="t"/>
              </v:shape>
            </v:group>
            <v:group style="position:absolute;left:3341;top:1611;width:242;height:2" coordorigin="3341,1611" coordsize="242,2">
              <v:shape style="position:absolute;left:3341;top:1611;width:242;height:2" coordorigin="3341,1611" coordsize="242,0" path="m3341,1611l3584,1611e" filled="f" stroked="t" strokeweight="2.135885pt" strokecolor="#4B546B">
                <v:path arrowok="t"/>
              </v:shape>
            </v:group>
            <v:group style="position:absolute;left:3536;top:1580;width:356;height:2" coordorigin="3536,1580" coordsize="356,2">
              <v:shape style="position:absolute;left:3536;top:1580;width:356;height:2" coordorigin="3536,1580" coordsize="356,0" path="m3536,1580l3892,1580e" filled="f" stroked="t" strokeweight="1.661244pt" strokecolor="#3F4877">
                <v:path arrowok="t"/>
              </v:shape>
            </v:group>
            <v:group style="position:absolute;left:3740;top:1566;width:2;height:401" coordorigin="3740,1566" coordsize="2,401">
              <v:shape style="position:absolute;left:3740;top:1566;width:2;height:401" coordorigin="3740,1566" coordsize="0,401" path="m3740,1967l3740,1566e" filled="f" stroked="t" strokeweight="5.695694pt" strokecolor="#384470">
                <v:path arrowok="t"/>
              </v:shape>
            </v:group>
            <v:group style="position:absolute;left:3690;top:1967;width:100;height:181" coordorigin="3690,1967" coordsize="100,181">
              <v:shape style="position:absolute;left:3690;top:1967;width:100;height:181" coordorigin="3690,1967" coordsize="100,181" path="m3690,1967l3790,1967,3790,2149,3690,2149,3690,1967xe" filled="t" fillcolor="#5464A0" stroked="f">
                <v:path arrowok="t"/>
                <v:fill/>
              </v:shape>
            </v:group>
            <v:group style="position:absolute;left:3693;top:2120;width:2;height:134" coordorigin="3693,2120" coordsize="2,134">
              <v:shape style="position:absolute;left:3693;top:2120;width:2;height:134" coordorigin="3693,2120" coordsize="0,134" path="m3693,2254l3693,2120e" filled="f" stroked="t" strokeweight=".474641pt" strokecolor="#939CB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554077pt;margin-top:8.801394pt;width:11.048514pt;height:4.5pt;mso-position-horizontal-relative:page;mso-position-vertical-relative:paragraph;z-index:-13529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C9C9E"/>
                      <w:spacing w:val="0"/>
                      <w:w w:val="46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C9C9E"/>
                      <w:spacing w:val="-14"/>
                      <w:w w:val="46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C9C9E"/>
                      <w:spacing w:val="0"/>
                      <w:w w:val="109"/>
                    </w:rPr>
                    <w:t>ıt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9C9C9E"/>
          <w:w w:val="68"/>
          <w:position w:val="31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5"/>
          <w:w w:val="67"/>
          <w:position w:val="31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BFC1BF"/>
          <w:spacing w:val="0"/>
          <w:w w:val="120"/>
          <w:position w:val="3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BFC1BF"/>
          <w:spacing w:val="0"/>
          <w:w w:val="100"/>
          <w:position w:val="31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BFC1BF"/>
          <w:spacing w:val="14"/>
          <w:w w:val="100"/>
          <w:position w:val="3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FC1BF"/>
          <w:spacing w:val="0"/>
          <w:w w:val="210"/>
          <w:position w:val="31"/>
        </w:rPr>
        <w:t>·'</w:t>
      </w:r>
      <w:r>
        <w:rPr>
          <w:rFonts w:ascii="Times New Roman" w:hAnsi="Times New Roman" w:cs="Times New Roman" w:eastAsia="Times New Roman"/>
          <w:sz w:val="12"/>
          <w:szCs w:val="12"/>
          <w:color w:val="BFC1BF"/>
          <w:spacing w:val="-27"/>
          <w:w w:val="210"/>
          <w:position w:val="3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0"/>
          <w:w w:val="210"/>
          <w:position w:val="3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-28"/>
          <w:w w:val="210"/>
          <w:position w:val="31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646669"/>
          <w:spacing w:val="-174"/>
          <w:w w:val="68"/>
          <w:position w:val="-14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0"/>
          <w:w w:val="110"/>
          <w:position w:val="3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0"/>
          <w:w w:val="100"/>
          <w:position w:val="31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1"/>
          <w:w w:val="100"/>
          <w:position w:val="31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646669"/>
          <w:spacing w:val="-96"/>
          <w:w w:val="69"/>
          <w:position w:val="-1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65"/>
          <w:position w:val="3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-1"/>
          <w:w w:val="65"/>
          <w:position w:val="3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-15"/>
          <w:w w:val="41"/>
          <w:position w:val="31"/>
        </w:rPr>
        <w:t>"</w:t>
      </w:r>
      <w:r>
        <w:rPr>
          <w:rFonts w:ascii="Times New Roman" w:hAnsi="Times New Roman" w:cs="Times New Roman" w:eastAsia="Times New Roman"/>
          <w:sz w:val="73"/>
          <w:szCs w:val="73"/>
          <w:color w:val="646669"/>
          <w:spacing w:val="-183"/>
          <w:w w:val="68"/>
          <w:position w:val="-14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40"/>
          <w:position w:val="31"/>
        </w:rPr>
        <w:t>",:":_;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-18"/>
          <w:w w:val="100"/>
          <w:position w:val="31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808CBD"/>
          <w:spacing w:val="25"/>
          <w:w w:val="30"/>
          <w:position w:val="-14"/>
        </w:rPr>
        <w:t>.</w:t>
      </w:r>
      <w:r>
        <w:rPr>
          <w:rFonts w:ascii="Times New Roman" w:hAnsi="Times New Roman" w:cs="Times New Roman" w:eastAsia="Times New Roman"/>
          <w:sz w:val="73"/>
          <w:szCs w:val="73"/>
          <w:color w:val="878989"/>
          <w:spacing w:val="0"/>
          <w:w w:val="13"/>
          <w:position w:val="-14"/>
        </w:rPr>
        <w:t>\</w:t>
      </w:r>
      <w:r>
        <w:rPr>
          <w:rFonts w:ascii="Times New Roman" w:hAnsi="Times New Roman" w:cs="Times New Roman" w:eastAsia="Times New Roman"/>
          <w:sz w:val="73"/>
          <w:szCs w:val="73"/>
          <w:color w:val="878989"/>
          <w:spacing w:val="-7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AEAFAF"/>
          <w:spacing w:val="0"/>
          <w:w w:val="36"/>
          <w:position w:val="-14"/>
        </w:rPr>
        <w:t>.</w:t>
      </w:r>
      <w:r>
        <w:rPr>
          <w:rFonts w:ascii="Times New Roman" w:hAnsi="Times New Roman" w:cs="Times New Roman" w:eastAsia="Times New Roman"/>
          <w:sz w:val="73"/>
          <w:szCs w:val="73"/>
          <w:color w:val="AEAFAF"/>
          <w:spacing w:val="-11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0"/>
          <w:w w:val="160"/>
          <w:position w:val="3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72" w:lineRule="atLeast"/>
        <w:ind w:right="740"/>
        <w:jc w:val="right"/>
        <w:rPr>
          <w:rFonts w:ascii="Times New Roman" w:hAnsi="Times New Roman" w:cs="Times New Roman" w:eastAsia="Times New Roman"/>
          <w:sz w:val="84"/>
          <w:szCs w:val="84"/>
        </w:rPr>
      </w:pPr>
      <w:rPr/>
      <w:r>
        <w:rPr/>
        <w:pict>
          <v:group style="position:absolute;margin-left:474.596405pt;margin-top:16.92248pt;width:.1pt;height:12.788819pt;mso-position-horizontal-relative:page;mso-position-vertical-relative:paragraph;z-index:-13535" coordorigin="9492,338" coordsize="2,256">
            <v:shape style="position:absolute;left:9492;top:338;width:2;height:256" coordorigin="9492,338" coordsize="0,256" path="m9492,594l9492,338e" filled="f" stroked="t" strokeweight="2.30875pt" strokecolor="#C6CFCD">
              <v:path arrowok="t"/>
            </v:shape>
          </v:group>
          <w10:wrap type="none"/>
        </w:pict>
      </w:r>
      <w:r>
        <w:rPr/>
        <w:pict>
          <v:group style="position:absolute;margin-left:494.163635pt;margin-top:16.92248pt;width:.1pt;height:12.788819pt;mso-position-horizontal-relative:page;mso-position-vertical-relative:paragraph;z-index:-13534" coordorigin="9883,338" coordsize="2,256">
            <v:shape style="position:absolute;left:9883;top:338;width:2;height:256" coordorigin="9883,338" coordsize="0,256" path="m9883,594l9883,338e" filled="f" stroked="t" strokeweight="2.409355pt" strokecolor="#C6CFC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773209pt;margin-top:25.125248pt;width:332.330131pt;height:44.5pt;mso-position-horizontal-relative:page;mso-position-vertical-relative:paragraph;z-index:-13528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tabs>
                      <w:tab w:pos="5460" w:val="left"/>
                      <w:tab w:pos="5980" w:val="left"/>
                    </w:tabs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B4672"/>
                      <w:spacing w:val="0"/>
                      <w:w w:val="79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B4672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B4672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F5052"/>
                      <w:spacing w:val="-49"/>
                      <w:w w:val="83"/>
                      <w:i/>
                      <w:position w:val="43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57577"/>
                      <w:spacing w:val="0"/>
                      <w:w w:val="159"/>
                      <w:i/>
                      <w:position w:val="4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57577"/>
                      <w:spacing w:val="-41"/>
                      <w:w w:val="100"/>
                      <w:i/>
                      <w:position w:val="4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EAFAF"/>
                      <w:spacing w:val="0"/>
                      <w:w w:val="94"/>
                      <w:i/>
                      <w:position w:val="4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EAFAF"/>
                      <w:spacing w:val="-52"/>
                      <w:w w:val="100"/>
                      <w:i/>
                      <w:position w:val="4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0"/>
                      <w:w w:val="83"/>
                      <w:i/>
                      <w:position w:val="4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0"/>
                      <w:w w:val="100"/>
                      <w:i/>
                      <w:position w:val="4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0"/>
                      <w:w w:val="100"/>
                      <w:i/>
                      <w:position w:val="43"/>
                    </w:rPr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AEAFAF"/>
                      <w:spacing w:val="-19"/>
                      <w:w w:val="77"/>
                      <w:position w:val="43"/>
                    </w:rPr>
                    <w:t>·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3B3B3B"/>
                      <w:spacing w:val="0"/>
                      <w:w w:val="44"/>
                      <w:position w:val="43"/>
                    </w:rPr>
                    <w:t>MÜcf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3B3B3B"/>
                      <w:spacing w:val="-35"/>
                      <w:w w:val="45"/>
                      <w:position w:val="43"/>
                    </w:rPr>
                    <w:t>ü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878989"/>
                      <w:spacing w:val="16"/>
                      <w:w w:val="60"/>
                      <w:position w:val="43"/>
                    </w:rPr>
                    <w:t>'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4F5052"/>
                      <w:spacing w:val="0"/>
                      <w:w w:val="246"/>
                      <w:position w:val="43"/>
                    </w:rPr>
                    <w:t>j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4"/>
          <w:szCs w:val="84"/>
          <w:color w:val="11188C"/>
          <w:spacing w:val="0"/>
          <w:w w:val="58"/>
          <w:i/>
        </w:rPr>
        <w:t>'1</w:t>
      </w:r>
      <w:r>
        <w:rPr>
          <w:rFonts w:ascii="Times New Roman" w:hAnsi="Times New Roman" w:cs="Times New Roman" w:eastAsia="Times New Roman"/>
          <w:sz w:val="84"/>
          <w:szCs w:val="84"/>
          <w:color w:val="000000"/>
          <w:spacing w:val="0"/>
          <w:w w:val="100"/>
        </w:rPr>
      </w:r>
    </w:p>
    <w:p>
      <w:pPr>
        <w:spacing w:before="0" w:after="0" w:line="957" w:lineRule="atLeast"/>
        <w:ind w:right="227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C9C9E"/>
          <w:spacing w:val="0"/>
          <w:w w:val="72"/>
        </w:rPr>
        <w:t>to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37" w:after="0" w:line="256" w:lineRule="exact"/>
        <w:ind w:left="5048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3"/>
        </w:rPr>
        <w:t>UzeyirEMRE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4F5052"/>
          <w:spacing w:val="0"/>
          <w:w w:val="100"/>
          <w:position w:val="-8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color w:val="4F5052"/>
          <w:spacing w:val="0"/>
          <w:w w:val="100"/>
          <w:position w:val="-8"/>
        </w:rPr>
        <w:t>ü</w:t>
      </w:r>
      <w:r>
        <w:rPr>
          <w:rFonts w:ascii="Times New Roman" w:hAnsi="Times New Roman" w:cs="Times New Roman" w:eastAsia="Times New Roman"/>
          <w:sz w:val="31"/>
          <w:szCs w:val="31"/>
          <w:color w:val="4F5052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C9C9E"/>
          <w:spacing w:val="0"/>
          <w:w w:val="113"/>
          <w:position w:val="-8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73" w:lineRule="atLeast"/>
        <w:ind w:left="5437" w:right="-20"/>
        <w:jc w:val="left"/>
        <w:tabs>
          <w:tab w:pos="8440" w:val="left"/>
          <w:tab w:pos="9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BFC1BF"/>
          <w:spacing w:val="0"/>
          <w:w w:val="146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FC1BF"/>
          <w:spacing w:val="12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9"/>
          <w:spacing w:val="0"/>
          <w:w w:val="100"/>
          <w:position w:val="0"/>
        </w:rPr>
        <w:t>-'</w:t>
      </w:r>
      <w:r>
        <w:rPr>
          <w:rFonts w:ascii="Times New Roman" w:hAnsi="Times New Roman" w:cs="Times New Roman" w:eastAsia="Times New Roman"/>
          <w:sz w:val="19"/>
          <w:szCs w:val="19"/>
          <w:color w:val="646669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3"/>
          <w:position w:val="0"/>
        </w:rPr>
        <w:t>ltt&lt;fl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3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C1B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FC1B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FC1B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878989"/>
          <w:spacing w:val="0"/>
          <w:w w:val="64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78989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7898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0"/>
          <w:w w:val="73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44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4F5052"/>
          <w:spacing w:val="0"/>
          <w:w w:val="58"/>
          <w:position w:val="0"/>
        </w:rPr>
        <w:t>ve</w:t>
      </w:r>
      <w:r>
        <w:rPr>
          <w:rFonts w:ascii="Arial" w:hAnsi="Arial" w:cs="Arial" w:eastAsia="Arial"/>
          <w:sz w:val="27"/>
          <w:szCs w:val="27"/>
          <w:color w:val="4F505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83"/>
          <w:position w:val="0"/>
        </w:rPr>
        <w:t>Aci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17"/>
          <w:w w:val="8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2403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6"/>
          <w:szCs w:val="16"/>
          <w:color w:val="9C9C9E"/>
          <w:spacing w:val="0"/>
          <w:w w:val="75"/>
          <w:position w:val="-3"/>
        </w:rPr>
        <w:t>t</w:t>
      </w:r>
      <w:r>
        <w:rPr>
          <w:rFonts w:ascii="Arial" w:hAnsi="Arial" w:cs="Arial" w:eastAsia="Arial"/>
          <w:sz w:val="16"/>
          <w:szCs w:val="16"/>
          <w:color w:val="9C9C9E"/>
          <w:spacing w:val="0"/>
          <w:w w:val="75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9C9C9E"/>
          <w:spacing w:val="18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F5052"/>
          <w:spacing w:val="0"/>
          <w:w w:val="75"/>
          <w:position w:val="-3"/>
        </w:rPr>
        <w:t>'Mmfah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right="1405"/>
        <w:jc w:val="right"/>
        <w:tabs>
          <w:tab w:pos="2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78989"/>
          <w:w w:val="90"/>
          <w:position w:val="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78989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78989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AEAFAF"/>
          <w:spacing w:val="0"/>
          <w:w w:val="58"/>
          <w:position w:val="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AEAFAF"/>
          <w:spacing w:val="0"/>
          <w:w w:val="58"/>
          <w:position w:val="1"/>
        </w:rPr>
        <w:t>     </w:t>
      </w:r>
      <w:r>
        <w:rPr>
          <w:rFonts w:ascii="Times New Roman" w:hAnsi="Times New Roman" w:cs="Times New Roman" w:eastAsia="Times New Roman"/>
          <w:sz w:val="15"/>
          <w:szCs w:val="15"/>
          <w:color w:val="AEAFAF"/>
          <w:spacing w:val="10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58"/>
          <w:position w:val="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58"/>
          <w:position w:val="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13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46669"/>
          <w:spacing w:val="9"/>
          <w:w w:val="173"/>
          <w:position w:val="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100"/>
          <w:position w:val="1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-23"/>
          <w:w w:val="90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85"/>
          <w:position w:val="1"/>
        </w:rPr>
        <w:t>;r:</w:t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-29"/>
          <w:w w:val="86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F5052"/>
          <w:spacing w:val="0"/>
          <w:w w:val="35"/>
          <w:position w:val="1"/>
        </w:rPr>
        <w:t>:..</w:t>
      </w:r>
      <w:r>
        <w:rPr>
          <w:rFonts w:ascii="Times New Roman" w:hAnsi="Times New Roman" w:cs="Times New Roman" w:eastAsia="Times New Roman"/>
          <w:sz w:val="15"/>
          <w:szCs w:val="15"/>
          <w:color w:val="4F505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4F5052"/>
          <w:spacing w:val="-18"/>
          <w:w w:val="100"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3B3B3B"/>
          <w:spacing w:val="0"/>
          <w:w w:val="289"/>
          <w:position w:val="1"/>
        </w:rPr>
        <w:t>&gt;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240" w:right="140"/>
        </w:sectPr>
      </w:pPr>
      <w:rPr/>
    </w:p>
    <w:p>
      <w:pPr>
        <w:spacing w:before="0" w:after="0" w:line="92" w:lineRule="exact"/>
        <w:ind w:right="-20"/>
        <w:jc w:val="right"/>
        <w:rPr>
          <w:rFonts w:ascii="Arial" w:hAnsi="Arial" w:cs="Arial" w:eastAsia="Arial"/>
          <w:sz w:val="86"/>
          <w:szCs w:val="86"/>
        </w:rPr>
      </w:pPr>
      <w:rPr/>
      <w:r>
        <w:rPr>
          <w:rFonts w:ascii="Arial" w:hAnsi="Arial" w:cs="Arial" w:eastAsia="Arial"/>
          <w:sz w:val="86"/>
          <w:szCs w:val="86"/>
          <w:color w:val="2A3664"/>
          <w:spacing w:val="0"/>
          <w:w w:val="51"/>
          <w:i/>
          <w:position w:val="-67"/>
        </w:rPr>
        <w:t>CYF!J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right="-52"/>
        <w:jc w:val="left"/>
        <w:tabs>
          <w:tab w:pos="44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C9C9E"/>
          <w:spacing w:val="0"/>
          <w:w w:val="198"/>
        </w:rPr>
        <w:t>)</w:t>
      </w:r>
      <w:r>
        <w:rPr>
          <w:rFonts w:ascii="Arial" w:hAnsi="Arial" w:cs="Arial" w:eastAsia="Arial"/>
          <w:sz w:val="8"/>
          <w:szCs w:val="8"/>
          <w:color w:val="9C9C9E"/>
          <w:spacing w:val="0"/>
          <w:w w:val="198"/>
        </w:rPr>
        <w:t>'</w:t>
      </w:r>
      <w:r>
        <w:rPr>
          <w:rFonts w:ascii="Arial" w:hAnsi="Arial" w:cs="Arial" w:eastAsia="Arial"/>
          <w:sz w:val="8"/>
          <w:szCs w:val="8"/>
          <w:color w:val="9C9C9E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9C9C9E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AEAFAF"/>
          <w:spacing w:val="0"/>
          <w:w w:val="100"/>
        </w:rPr>
        <w:t>f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65" w:lineRule="exact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100"/>
        </w:rPr>
        <w:t>'O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FC1BF"/>
          <w:spacing w:val="0"/>
          <w:w w:val="160"/>
        </w:rPr>
        <w:t>fo</w:t>
      </w:r>
      <w:r>
        <w:rPr>
          <w:rFonts w:ascii="Times New Roman" w:hAnsi="Times New Roman" w:cs="Times New Roman" w:eastAsia="Times New Roman"/>
          <w:sz w:val="5"/>
          <w:szCs w:val="5"/>
          <w:color w:val="BFC1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BFC1BF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9C9C9E"/>
          <w:spacing w:val="0"/>
          <w:w w:val="160"/>
        </w:rPr>
        <w:t>Pa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3" w:equalWidth="0">
            <w:col w:w="6185" w:space="2622"/>
            <w:col w:w="478" w:space="201"/>
            <w:col w:w="2054"/>
          </w:cols>
        </w:sectPr>
      </w:pPr>
      <w:rPr/>
    </w:p>
    <w:p>
      <w:pPr>
        <w:spacing w:before="0" w:after="0" w:line="114" w:lineRule="exact"/>
        <w:ind w:right="1359"/>
        <w:jc w:val="right"/>
        <w:tabs>
          <w:tab w:pos="720" w:val="left"/>
          <w:tab w:pos="11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C9C9E"/>
          <w:spacing w:val="0"/>
          <w:w w:val="100"/>
          <w:position w:val="-2"/>
        </w:rPr>
        <w:t>"·</w:t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C9C9E"/>
          <w:spacing w:val="15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55"/>
          <w:position w:val="-2"/>
        </w:rPr>
        <w:t>.•</w:t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55"/>
          <w:position w:val="-2"/>
        </w:rPr>
        <w:t>   </w:t>
      </w:r>
      <w:r>
        <w:rPr>
          <w:rFonts w:ascii="Arial" w:hAnsi="Arial" w:cs="Arial" w:eastAsia="Arial"/>
          <w:sz w:val="14"/>
          <w:szCs w:val="14"/>
          <w:color w:val="9C9C9E"/>
          <w:spacing w:val="17"/>
          <w:w w:val="55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757577"/>
          <w:spacing w:val="0"/>
          <w:w w:val="41"/>
          <w:position w:val="-2"/>
        </w:rPr>
        <w:t>"""</w:t>
      </w:r>
      <w:r>
        <w:rPr>
          <w:rFonts w:ascii="Arial" w:hAnsi="Arial" w:cs="Arial" w:eastAsia="Arial"/>
          <w:sz w:val="14"/>
          <w:szCs w:val="14"/>
          <w:color w:val="75757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757577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59"/>
          <w:position w:val="-2"/>
        </w:rPr>
        <w:t>"'</w:t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82"/>
          <w:position w:val="-2"/>
        </w:rPr>
        <w:t>'·•</w:t>
      </w:r>
      <w:r>
        <w:rPr>
          <w:rFonts w:ascii="Arial" w:hAnsi="Arial" w:cs="Arial" w:eastAsia="Arial"/>
          <w:sz w:val="14"/>
          <w:szCs w:val="14"/>
          <w:color w:val="9C9C9E"/>
          <w:spacing w:val="0"/>
          <w:w w:val="82"/>
          <w:position w:val="-2"/>
        </w:rPr>
        <w:t>   </w:t>
      </w:r>
      <w:r>
        <w:rPr>
          <w:rFonts w:ascii="Arial" w:hAnsi="Arial" w:cs="Arial" w:eastAsia="Arial"/>
          <w:sz w:val="14"/>
          <w:szCs w:val="14"/>
          <w:color w:val="9C9C9E"/>
          <w:spacing w:val="8"/>
          <w:w w:val="82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F5052"/>
          <w:spacing w:val="-4"/>
          <w:w w:val="124"/>
          <w:i/>
          <w:position w:val="-2"/>
        </w:rPr>
        <w:t>I</w:t>
      </w:r>
      <w:r>
        <w:rPr>
          <w:rFonts w:ascii="Arial" w:hAnsi="Arial" w:cs="Arial" w:eastAsia="Arial"/>
          <w:sz w:val="14"/>
          <w:szCs w:val="14"/>
          <w:color w:val="757577"/>
          <w:spacing w:val="0"/>
          <w:w w:val="139"/>
          <w:i/>
          <w:position w:val="-2"/>
        </w:rPr>
        <w:t>f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right="1428"/>
        <w:jc w:val="right"/>
        <w:tabs>
          <w:tab w:pos="6060" w:val="left"/>
          <w:tab w:pos="67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F5052"/>
          <w:w w:val="76"/>
          <w:position w:val="-16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F5052"/>
          <w:spacing w:val="15"/>
          <w:w w:val="76"/>
          <w:position w:val="-16"/>
        </w:rPr>
        <w:t>b</w:t>
      </w:r>
      <w:r>
        <w:rPr>
          <w:rFonts w:ascii="Arial" w:hAnsi="Arial" w:cs="Arial" w:eastAsia="Arial"/>
          <w:sz w:val="21"/>
          <w:szCs w:val="21"/>
          <w:color w:val="3B4672"/>
          <w:spacing w:val="0"/>
          <w:w w:val="135"/>
          <w:position w:val="-16"/>
        </w:rPr>
        <w:t>.i.</w:t>
      </w:r>
      <w:r>
        <w:rPr>
          <w:rFonts w:ascii="Arial" w:hAnsi="Arial" w:cs="Arial" w:eastAsia="Arial"/>
          <w:sz w:val="21"/>
          <w:szCs w:val="21"/>
          <w:color w:val="3B4672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1"/>
          <w:szCs w:val="21"/>
          <w:color w:val="3B4672"/>
          <w:spacing w:val="0"/>
          <w:w w:val="100"/>
          <w:position w:val="-16"/>
        </w:rPr>
      </w:r>
      <w:r>
        <w:rPr>
          <w:rFonts w:ascii="Arial" w:hAnsi="Arial" w:cs="Arial" w:eastAsia="Arial"/>
          <w:sz w:val="11"/>
          <w:szCs w:val="11"/>
          <w:color w:val="BFC1BF"/>
          <w:spacing w:val="0"/>
          <w:w w:val="428"/>
          <w:position w:val="-4"/>
        </w:rPr>
        <w:t>'</w:t>
      </w:r>
      <w:r>
        <w:rPr>
          <w:rFonts w:ascii="Arial" w:hAnsi="Arial" w:cs="Arial" w:eastAsia="Arial"/>
          <w:sz w:val="11"/>
          <w:szCs w:val="11"/>
          <w:color w:val="BFC1BF"/>
          <w:spacing w:val="2"/>
          <w:w w:val="428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9C9C9E"/>
          <w:spacing w:val="0"/>
          <w:w w:val="150"/>
          <w:position w:val="-4"/>
        </w:rPr>
        <w:t>\</w:t>
      </w:r>
      <w:r>
        <w:rPr>
          <w:rFonts w:ascii="Arial" w:hAnsi="Arial" w:cs="Arial" w:eastAsia="Arial"/>
          <w:sz w:val="11"/>
          <w:szCs w:val="11"/>
          <w:color w:val="9C9C9E"/>
          <w:spacing w:val="0"/>
          <w:w w:val="151"/>
          <w:position w:val="-4"/>
        </w:rPr>
        <w:t>l</w:t>
      </w:r>
      <w:r>
        <w:rPr>
          <w:rFonts w:ascii="Arial" w:hAnsi="Arial" w:cs="Arial" w:eastAsia="Arial"/>
          <w:sz w:val="11"/>
          <w:szCs w:val="11"/>
          <w:color w:val="9C9C9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1"/>
          <w:szCs w:val="11"/>
          <w:color w:val="9C9C9E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4F5052"/>
          <w:spacing w:val="-12"/>
          <w:w w:val="182"/>
          <w:position w:val="-4"/>
        </w:rPr>
        <w:t>1</w:t>
      </w:r>
      <w:r>
        <w:rPr>
          <w:rFonts w:ascii="Arial" w:hAnsi="Arial" w:cs="Arial" w:eastAsia="Arial"/>
          <w:sz w:val="14"/>
          <w:szCs w:val="14"/>
          <w:color w:val="878989"/>
          <w:spacing w:val="0"/>
          <w:w w:val="59"/>
          <w:position w:val="-5"/>
        </w:rPr>
        <w:t>·</w:t>
      </w:r>
      <w:r>
        <w:rPr>
          <w:rFonts w:ascii="Arial" w:hAnsi="Arial" w:cs="Arial" w:eastAsia="Arial"/>
          <w:sz w:val="14"/>
          <w:szCs w:val="14"/>
          <w:color w:val="878989"/>
          <w:spacing w:val="-20"/>
          <w:w w:val="59"/>
          <w:position w:val="-5"/>
        </w:rPr>
        <w:t>-</w:t>
      </w:r>
      <w:r>
        <w:rPr>
          <w:rFonts w:ascii="Arial" w:hAnsi="Arial" w:cs="Arial" w:eastAsia="Arial"/>
          <w:sz w:val="14"/>
          <w:szCs w:val="14"/>
          <w:color w:val="4F5052"/>
          <w:spacing w:val="-10"/>
          <w:w w:val="101"/>
          <w:position w:val="-5"/>
        </w:rPr>
        <w:t>.</w:t>
      </w:r>
      <w:r>
        <w:rPr>
          <w:rFonts w:ascii="Arial" w:hAnsi="Arial" w:cs="Arial" w:eastAsia="Arial"/>
          <w:sz w:val="20"/>
          <w:szCs w:val="20"/>
          <w:color w:val="4F5052"/>
          <w:spacing w:val="0"/>
          <w:w w:val="181"/>
          <w:position w:val="-4"/>
        </w:rPr>
        <w:t>'"'\/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240" w:right="140"/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38" w:lineRule="exac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F5052"/>
          <w:w w:val="88"/>
          <w:position w:val="-15"/>
        </w:rPr>
        <w:t>ltf;</w:t>
      </w:r>
      <w:r>
        <w:rPr>
          <w:rFonts w:ascii="Arial" w:hAnsi="Arial" w:cs="Arial" w:eastAsia="Arial"/>
          <w:sz w:val="28"/>
          <w:szCs w:val="28"/>
          <w:color w:val="4F5052"/>
          <w:w w:val="89"/>
          <w:position w:val="-15"/>
        </w:rPr>
        <w:t>j</w:t>
      </w:r>
      <w:r>
        <w:rPr>
          <w:rFonts w:ascii="Arial" w:hAnsi="Arial" w:cs="Arial" w:eastAsia="Arial"/>
          <w:sz w:val="28"/>
          <w:szCs w:val="28"/>
          <w:color w:val="000000"/>
          <w:w w:val="100"/>
          <w:position w:val="0"/>
        </w:rPr>
      </w:r>
    </w:p>
    <w:p>
      <w:pPr>
        <w:spacing w:before="0" w:after="0" w:line="313" w:lineRule="exact"/>
        <w:ind w:right="-118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4F5052"/>
          <w:w w:val="78"/>
          <w:i/>
          <w:position w:val="-17"/>
        </w:rPr>
        <w:t>an</w:t>
      </w:r>
      <w:r>
        <w:rPr>
          <w:rFonts w:ascii="Times New Roman" w:hAnsi="Times New Roman" w:cs="Times New Roman" w:eastAsia="Times New Roman"/>
          <w:sz w:val="31"/>
          <w:szCs w:val="31"/>
          <w:color w:val="4F5052"/>
          <w:spacing w:val="-44"/>
          <w:w w:val="100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646669"/>
          <w:spacing w:val="-16"/>
          <w:w w:val="42"/>
          <w:position w:val="-17"/>
        </w:rPr>
        <w:t>T</w:t>
      </w:r>
      <w:r>
        <w:rPr>
          <w:rFonts w:ascii="Times New Roman" w:hAnsi="Times New Roman" w:cs="Times New Roman" w:eastAsia="Times New Roman"/>
          <w:sz w:val="52"/>
          <w:szCs w:val="52"/>
          <w:color w:val="3B3B3B"/>
          <w:spacing w:val="0"/>
          <w:w w:val="43"/>
          <w:position w:val="-17"/>
        </w:rPr>
        <w:t>OP</w:t>
      </w:r>
      <w:r>
        <w:rPr>
          <w:rFonts w:ascii="Times New Roman" w:hAnsi="Times New Roman" w:cs="Times New Roman" w:eastAsia="Times New Roman"/>
          <w:sz w:val="52"/>
          <w:szCs w:val="52"/>
          <w:color w:val="3B3B3B"/>
          <w:spacing w:val="-82"/>
          <w:w w:val="42"/>
          <w:position w:val="-17"/>
        </w:rPr>
        <w:t>Ç</w:t>
      </w:r>
      <w:r>
        <w:rPr>
          <w:rFonts w:ascii="Times New Roman" w:hAnsi="Times New Roman" w:cs="Times New Roman" w:eastAsia="Times New Roman"/>
          <w:sz w:val="52"/>
          <w:szCs w:val="52"/>
          <w:color w:val="3B4672"/>
          <w:spacing w:val="0"/>
          <w:w w:val="92"/>
          <w:position w:val="-17"/>
        </w:rPr>
        <w:t>o/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878989"/>
          <w:w w:val="163"/>
          <w:i/>
        </w:rPr>
        <w:t>n</w:t>
      </w:r>
      <w:r>
        <w:rPr>
          <w:rFonts w:ascii="Times New Roman" w:hAnsi="Times New Roman" w:cs="Times New Roman" w:eastAsia="Times New Roman"/>
          <w:sz w:val="10"/>
          <w:szCs w:val="10"/>
          <w:color w:val="878989"/>
          <w:spacing w:val="-14"/>
          <w:w w:val="163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F5052"/>
          <w:spacing w:val="0"/>
          <w:w w:val="107"/>
          <w:i/>
        </w:rPr>
        <w:t>v</w:t>
      </w:r>
      <w:r>
        <w:rPr>
          <w:rFonts w:ascii="Times New Roman" w:hAnsi="Times New Roman" w:cs="Times New Roman" w:eastAsia="Times New Roman"/>
          <w:sz w:val="10"/>
          <w:szCs w:val="10"/>
          <w:color w:val="4F5052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F5052"/>
          <w:spacing w:val="0"/>
          <w:w w:val="108"/>
          <w:i/>
        </w:rPr>
        <w:t>•.o</w:t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131"/>
        </w:rPr>
        <w:t>,,_..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40"/>
          <w:cols w:num="3" w:equalWidth="0">
            <w:col w:w="2993" w:space="811"/>
            <w:col w:w="1164" w:space="4157"/>
            <w:col w:w="2415"/>
          </w:cols>
        </w:sectPr>
      </w:pPr>
      <w:rPr/>
    </w:p>
    <w:p>
      <w:pPr>
        <w:spacing w:before="0" w:after="0" w:line="303" w:lineRule="exact"/>
        <w:ind w:left="562" w:right="-84"/>
        <w:jc w:val="left"/>
        <w:tabs>
          <w:tab w:pos="38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7.561722pt;margin-top:43.684654pt;width:567.196185pt;height:766.840793pt;mso-position-horizontal-relative:page;mso-position-vertical-relative:page;z-index:-13542" coordorigin="351,874" coordsize="11344,15337">
            <v:group style="position:absolute;left:356;top:888;width:309;height:2" coordorigin="356,888" coordsize="309,2">
              <v:shape style="position:absolute;left:356;top:888;width:309;height:2" coordorigin="356,888" coordsize="309,0" path="m356,888l664,888e" filled="f" stroked="t" strokeweight=".474641pt" strokecolor="#3F3F3F">
                <v:path arrowok="t"/>
              </v:shape>
            </v:group>
            <v:group style="position:absolute;left:375;top:878;width:2;height:387" coordorigin="375,878" coordsize="2,387">
              <v:shape style="position:absolute;left:375;top:878;width:2;height:387" coordorigin="375,878" coordsize="0,387" path="m375,1265l375,878e" filled="f" stroked="t" strokeweight=".474641pt" strokecolor="#484848">
                <v:path arrowok="t"/>
              </v:shape>
            </v:group>
            <v:group style="position:absolute;left:608;top:895;width:11031;height:2" coordorigin="608,895" coordsize="11031,2">
              <v:shape style="position:absolute;left:608;top:895;width:11031;height:2" coordorigin="608,895" coordsize="11031,0" path="m608,895l11638,895e" filled="f" stroked="t" strokeweight=".711962pt" strokecolor="#545454">
                <v:path arrowok="t"/>
              </v:shape>
            </v:group>
            <v:group style="position:absolute;left:2397;top:888;width:2;height:1184" coordorigin="2397,888" coordsize="2,1184">
              <v:shape style="position:absolute;left:2397;top:888;width:2;height:1184" coordorigin="2397,888" coordsize="0,1184" path="m2397,2072l2397,888e" filled="f" stroked="t" strokeweight=".711962pt" strokecolor="#383838">
                <v:path arrowok="t"/>
              </v:shape>
            </v:group>
            <v:group style="position:absolute;left:2349;top:893;width:498;height:2" coordorigin="2349,893" coordsize="498,2">
              <v:shape style="position:absolute;left:2349;top:893;width:498;height:2" coordorigin="2349,893" coordsize="498,0" path="m2349,893l2848,893e" filled="f" stroked="t" strokeweight=".474641pt" strokecolor="#2F2F2F">
                <v:path arrowok="t"/>
              </v:shape>
            </v:group>
            <v:group style="position:absolute;left:3712;top:893;width:180;height:2" coordorigin="3712,893" coordsize="180,2">
              <v:shape style="position:absolute;left:3712;top:893;width:180;height:2" coordorigin="3712,893" coordsize="180,0" path="m3712,893l3892,893e" filled="f" stroked="t" strokeweight=".474641pt" strokecolor="#282828">
                <v:path arrowok="t"/>
              </v:shape>
            </v:group>
            <v:group style="position:absolute;left:7727;top:898;width:631;height:2" coordorigin="7727,898" coordsize="631,2">
              <v:shape style="position:absolute;left:7727;top:898;width:631;height:2" coordorigin="7727,898" coordsize="631,0" path="m7727,898l8358,898e" filled="f" stroked="t" strokeweight=".474641pt" strokecolor="#383838">
                <v:path arrowok="t"/>
              </v:shape>
            </v:group>
            <v:group style="position:absolute;left:9153;top:893;width:2;height:1184" coordorigin="9153,893" coordsize="2,1184">
              <v:shape style="position:absolute;left:9153;top:893;width:2;height:1184" coordorigin="9153,893" coordsize="0,1184" path="m9153,2077l9153,893e" filled="f" stroked="t" strokeweight=".949282pt" strokecolor="#444444">
                <v:path arrowok="t"/>
              </v:shape>
            </v:group>
            <v:group style="position:absolute;left:9873;top:902;width:812;height:2" coordorigin="9873,902" coordsize="812,2">
              <v:shape style="position:absolute;left:9873;top:902;width:812;height:2" coordorigin="9873,902" coordsize="812,0" path="m9873,902l10684,902e" filled="f" stroked="t" strokeweight=".949282pt" strokecolor="#777777">
                <v:path arrowok="t"/>
              </v:shape>
            </v:group>
            <v:group style="position:absolute;left:10233;top:902;width:1405;height:2" coordorigin="10233,902" coordsize="1405,2">
              <v:shape style="position:absolute;left:10233;top:902;width:1405;height:2" coordorigin="10233,902" coordsize="1405,0" path="m10233,902l11638,902e" filled="f" stroked="t" strokeweight=".711962pt" strokecolor="#5B5B5B">
                <v:path arrowok="t"/>
              </v:shape>
            </v:group>
            <v:group style="position:absolute;left:11636;top:893;width:2;height:4091" coordorigin="11636,893" coordsize="2,4091">
              <v:shape style="position:absolute;left:11636;top:893;width:2;height:4091" coordorigin="11636,893" coordsize="0,4091" path="m11636,4984l11636,893e" filled="f" stroked="t" strokeweight=".949282pt" strokecolor="#4B4B4B">
                <v:path arrowok="t"/>
              </v:shape>
            </v:group>
            <v:group style="position:absolute;left:377;top:1208;width:2;height:883" coordorigin="377,1208" coordsize="2,883">
              <v:shape style="position:absolute;left:377;top:1208;width:2;height:883" coordorigin="377,1208" coordsize="0,883" path="m377,2091l377,1208e" filled="f" stroked="t" strokeweight=".949282pt" strokecolor="#6B6B6B">
                <v:path arrowok="t"/>
              </v:shape>
            </v:group>
            <v:group style="position:absolute;left:380;top:2019;width:2;height:793" coordorigin="380,2019" coordsize="2,793">
              <v:shape style="position:absolute;left:380;top:2019;width:2;height:793" coordorigin="380,2019" coordsize="0,793" path="m380,2812l380,2019e" filled="f" stroked="t" strokeweight=".949282pt" strokecolor="#444444">
                <v:path arrowok="t"/>
              </v:shape>
            </v:group>
            <v:group style="position:absolute;left:375;top:2781;width:2929;height:2" coordorigin="375,2781" coordsize="2929,2">
              <v:shape style="position:absolute;left:375;top:2781;width:2929;height:2" coordorigin="375,2781" coordsize="2929,0" path="m375,2781l3304,2781e" filled="f" stroked="t" strokeweight=".949282pt" strokecolor="#484848">
                <v:path arrowok="t"/>
              </v:shape>
            </v:group>
            <v:group style="position:absolute;left:3341;top:2779;width:427;height:2" coordorigin="3341,2779" coordsize="427,2">
              <v:shape style="position:absolute;left:3341;top:2779;width:427;height:2" coordorigin="3341,2779" coordsize="427,0" path="m3341,2779l3769,2779e" filled="f" stroked="t" strokeweight=".711962pt" strokecolor="#343434">
                <v:path arrowok="t"/>
              </v:shape>
            </v:group>
            <v:group style="position:absolute;left:3683;top:2783;width:4713;height:2" coordorigin="3683,2783" coordsize="4713,2">
              <v:shape style="position:absolute;left:3683;top:2783;width:4713;height:2" coordorigin="3683,2783" coordsize="4713,0" path="m3683,2783l8396,2783e" filled="f" stroked="t" strokeweight=".949282pt" strokecolor="#4B4B4B">
                <v:path arrowok="t"/>
              </v:shape>
            </v:group>
            <v:group style="position:absolute;left:8301;top:2786;width:342;height:2" coordorigin="8301,2786" coordsize="342,2">
              <v:shape style="position:absolute;left:8301;top:2786;width:342;height:2" coordorigin="8301,2786" coordsize="342,0" path="m8301,2786l8643,2786e" filled="f" stroked="t" strokeweight=".474641pt" strokecolor="#2F2F2F">
                <v:path arrowok="t"/>
              </v:shape>
            </v:group>
            <v:group style="position:absolute;left:8586;top:2786;width:1509;height:2" coordorigin="8586,2786" coordsize="1509,2">
              <v:shape style="position:absolute;left:8586;top:2786;width:1509;height:2" coordorigin="8586,2786" coordsize="1509,0" path="m8586,2786l10096,2786e" filled="f" stroked="t" strokeweight=".949282pt" strokecolor="#4B4B4B">
                <v:path arrowok="t"/>
              </v:shape>
            </v:group>
            <v:group style="position:absolute;left:9986;top:2786;width:304;height:2" coordorigin="9986,2786" coordsize="304,2">
              <v:shape style="position:absolute;left:9986;top:2786;width:304;height:2" coordorigin="9986,2786" coordsize="304,0" path="m9986,2786l10290,2786e" filled="f" stroked="t" strokeweight=".474641pt" strokecolor="#2B2B2B">
                <v:path arrowok="t"/>
              </v:shape>
            </v:group>
            <v:group style="position:absolute;left:10233;top:2788;width:1414;height:2" coordorigin="10233,2788" coordsize="1414,2">
              <v:shape style="position:absolute;left:10233;top:2788;width:1414;height:2" coordorigin="10233,2788" coordsize="1414,0" path="m10233,2788l11648,2788e" filled="f" stroked="t" strokeweight=".711962pt" strokecolor="#484848">
                <v:path arrowok="t"/>
              </v:shape>
            </v:group>
            <v:group style="position:absolute;left:375;top:3027;width:9915;height:2" coordorigin="375,3027" coordsize="9915,2">
              <v:shape style="position:absolute;left:375;top:3027;width:9915;height:2" coordorigin="375,3027" coordsize="9915,0" path="m375,3027l10290,3027e" filled="f" stroked="t" strokeweight=".949282pt" strokecolor="#484848">
                <v:path arrowok="t"/>
              </v:shape>
            </v:group>
            <v:group style="position:absolute;left:380;top:2740;width:2;height:549" coordorigin="380,2740" coordsize="2,549">
              <v:shape style="position:absolute;left:380;top:2740;width:2;height:549" coordorigin="380,2740" coordsize="0,549" path="m380,3289l380,2740e" filled="f" stroked="t" strokeweight=".474641pt" strokecolor="#1F1F1F">
                <v:path arrowok="t"/>
              </v:shape>
            </v:group>
            <v:group style="position:absolute;left:10233;top:3029;width:1410;height:2" coordorigin="10233,3029" coordsize="1410,2">
              <v:shape style="position:absolute;left:10233;top:3029;width:1410;height:2" coordorigin="10233,3029" coordsize="1410,0" path="m10233,3029l11643,3029e" filled="f" stroked="t" strokeweight=".711962pt" strokecolor="#484848">
                <v:path arrowok="t"/>
              </v:shape>
            </v:group>
            <v:group style="position:absolute;left:375;top:3263;width:11268;height:2" coordorigin="375,3263" coordsize="11268,2">
              <v:shape style="position:absolute;left:375;top:3263;width:11268;height:2" coordorigin="375,3263" coordsize="11268,0" path="m375,3263l11643,3263e" filled="f" stroked="t" strokeweight=".949282pt" strokecolor="#484848">
                <v:path arrowok="t"/>
              </v:shape>
            </v:group>
            <v:group style="position:absolute;left:3875;top:3256;width:2;height:950" coordorigin="3875,3256" coordsize="2,950">
              <v:shape style="position:absolute;left:3875;top:3256;width:2;height:950" coordorigin="3875,3256" coordsize="0,950" path="m3875,4206l3875,3256e" filled="f" stroked="t" strokeweight=".949282pt" strokecolor="#444444">
                <v:path arrowok="t"/>
              </v:shape>
            </v:group>
            <v:group style="position:absolute;left:3873;top:3688;width:2387;height:2" coordorigin="3873,3688" coordsize="2387,2">
              <v:shape style="position:absolute;left:3873;top:3688;width:2387;height:2" coordorigin="3873,3688" coordsize="2387,0" path="m3873,3688l6261,3688e" filled="f" stroked="t" strokeweight=".711962pt" strokecolor="#606060">
                <v:path arrowok="t"/>
              </v:shape>
            </v:group>
            <v:group style="position:absolute;left:6204;top:3686;width:365;height:2" coordorigin="6204,3686" coordsize="365,2">
              <v:shape style="position:absolute;left:6204;top:3686;width:365;height:2" coordorigin="6204,3686" coordsize="365,0" path="m6204,3686l6569,3686e" filled="f" stroked="t" strokeweight=".474641pt" strokecolor="#A3A3A3">
                <v:path arrowok="t"/>
              </v:shape>
            </v:group>
            <v:group style="position:absolute;left:6778;top:3681;width:209;height:2" coordorigin="6778,3681" coordsize="209,2">
              <v:shape style="position:absolute;left:6778;top:3681;width:209;height:2" coordorigin="6778,3681" coordsize="209,0" path="m6778,3681l6987,3681e" filled="f" stroked="t" strokeweight=".949282pt" strokecolor="#ACACAC">
                <v:path arrowok="t"/>
              </v:shape>
            </v:group>
            <v:group style="position:absolute;left:6977;top:3251;width:2;height:955" coordorigin="6977,3251" coordsize="2,955">
              <v:shape style="position:absolute;left:6977;top:3251;width:2;height:955" coordorigin="6977,3251" coordsize="0,955" path="m6977,4206l6977,3251e" filled="f" stroked="t" strokeweight=".949282pt" strokecolor="#444444">
                <v:path arrowok="t"/>
              </v:shape>
            </v:group>
            <v:group style="position:absolute;left:3868;top:3989;width:1761;height:2" coordorigin="3868,3989" coordsize="1761,2">
              <v:shape style="position:absolute;left:3868;top:3989;width:1761;height:2" coordorigin="3868,3989" coordsize="1761,0" path="m3868,3989l5629,3989e" filled="f" stroked="t" strokeweight=".949282pt" strokecolor="#484848">
                <v:path arrowok="t"/>
              </v:shape>
            </v:group>
            <v:group style="position:absolute;left:5572;top:3984;width:750;height:2" coordorigin="5572,3984" coordsize="750,2">
              <v:shape style="position:absolute;left:5572;top:3984;width:750;height:2" coordorigin="5572,3984" coordsize="750,0" path="m5572,3984l6322,3984e" filled="f" stroked="t" strokeweight=".711962pt" strokecolor="#747474">
                <v:path arrowok="t"/>
              </v:shape>
            </v:group>
            <v:group style="position:absolute;left:5833;top:3986;width:1125;height:2" coordorigin="5833,3986" coordsize="1125,2">
              <v:shape style="position:absolute;left:5833;top:3986;width:1125;height:2" coordorigin="5833,3986" coordsize="1125,0" path="m5833,3986l6958,3986e" filled="f" stroked="t" strokeweight=".711962pt" strokecolor="#8C8C8C">
                <v:path arrowok="t"/>
              </v:shape>
            </v:group>
            <v:group style="position:absolute;left:6778;top:3982;width:209;height:2" coordorigin="6778,3982" coordsize="209,2">
              <v:shape style="position:absolute;left:6778;top:3982;width:209;height:2" coordorigin="6778,3982" coordsize="209,0" path="m6778,3982l6987,3982e" filled="f" stroked="t" strokeweight=".474641pt" strokecolor="#707070">
                <v:path arrowok="t"/>
              </v:shape>
            </v:group>
            <v:group style="position:absolute;left:377;top:3218;width:2;height:1513" coordorigin="377,3218" coordsize="2,1513">
              <v:shape style="position:absolute;left:377;top:3218;width:2;height:1513" coordorigin="377,3218" coordsize="0,1513" path="m377,4731l377,3218e" filled="f" stroked="t" strokeweight=".949282pt" strokecolor="#3F3F3F">
                <v:path arrowok="t"/>
              </v:shape>
            </v:group>
            <v:group style="position:absolute;left:365;top:4194;width:3033;height:2" coordorigin="365,4194" coordsize="3033,2">
              <v:shape style="position:absolute;left:365;top:4194;width:3033;height:2" coordorigin="365,4194" coordsize="3033,0" path="m365,4194l3398,4194e" filled="f" stroked="t" strokeweight=".949282pt" strokecolor="#484848">
                <v:path arrowok="t"/>
              </v:shape>
            </v:group>
            <v:group style="position:absolute;left:3341;top:4196;width:242;height:2" coordorigin="3341,4196" coordsize="242,2">
              <v:shape style="position:absolute;left:3341;top:4196;width:242;height:2" coordorigin="3341,4196" coordsize="242,0" path="m3341,4196l3584,4196e" filled="f" stroked="t" strokeweight=".474641pt" strokecolor="#282828">
                <v:path arrowok="t"/>
              </v:shape>
            </v:group>
            <v:group style="position:absolute;left:3527;top:4196;width:242;height:2" coordorigin="3527,4196" coordsize="242,2">
              <v:shape style="position:absolute;left:3527;top:4196;width:242;height:2" coordorigin="3527,4196" coordsize="242,0" path="m3527,4196l3769,4196e" filled="f" stroked="t" strokeweight=".474641pt" strokecolor="#080808">
                <v:path arrowok="t"/>
              </v:shape>
            </v:group>
            <v:group style="position:absolute;left:3712;top:4196;width:1253;height:2" coordorigin="3712,4196" coordsize="1253,2">
              <v:shape style="position:absolute;left:3712;top:4196;width:1253;height:2" coordorigin="3712,4196" coordsize="1253,0" path="m3712,4196l4965,4196e" filled="f" stroked="t" strokeweight=".949282pt" strokecolor="#4B4B4B">
                <v:path arrowok="t"/>
              </v:shape>
            </v:group>
            <v:group style="position:absolute;left:4908;top:4196;width:721;height:2" coordorigin="4908,4196" coordsize="721,2">
              <v:shape style="position:absolute;left:4908;top:4196;width:721;height:2" coordorigin="4908,4196" coordsize="721,0" path="m4908,4196l5629,4196e" filled="f" stroked="t" strokeweight=".711962pt" strokecolor="#343434">
                <v:path arrowok="t"/>
              </v:shape>
            </v:group>
            <v:group style="position:absolute;left:5572;top:4201;width:6075;height:2" coordorigin="5572,4201" coordsize="6075,2">
              <v:shape style="position:absolute;left:5572;top:4201;width:6075;height:2" coordorigin="5572,4201" coordsize="6075,0" path="m5572,4201l11648,4201e" filled="f" stroked="t" strokeweight=".949282pt" strokecolor="#4B4B4B">
                <v:path arrowok="t"/>
              </v:shape>
            </v:group>
            <v:group style="position:absolute;left:365;top:4471;width:9013;height:2" coordorigin="365,4471" coordsize="9013,2">
              <v:shape style="position:absolute;left:365;top:4471;width:9013;height:2" coordorigin="365,4471" coordsize="9013,0" path="m365,4471l9379,4471e" filled="f" stroked="t" strokeweight=".949282pt" strokecolor="#4B4B4B">
                <v:path arrowok="t"/>
              </v:shape>
            </v:group>
            <v:group style="position:absolute;left:9308;top:4473;width:736;height:2" coordorigin="9308,4473" coordsize="736,2">
              <v:shape style="position:absolute;left:9308;top:4473;width:736;height:2" coordorigin="9308,4473" coordsize="736,0" path="m9308,4473l10043,4473e" filled="f" stroked="t" strokeweight=".474641pt" strokecolor="#2F2F2F">
                <v:path arrowok="t"/>
              </v:shape>
            </v:group>
            <v:group style="position:absolute;left:9944;top:4473;width:1709;height:2" coordorigin="9944,4473" coordsize="1709,2">
              <v:shape style="position:absolute;left:9944;top:4473;width:1709;height:2" coordorigin="9944,4473" coordsize="1709,0" path="m9944,4473l11652,4473e" filled="f" stroked="t" strokeweight=".711962pt" strokecolor="#4B4B4B">
                <v:path arrowok="t"/>
              </v:shape>
            </v:group>
            <v:group style="position:absolute;left:2395;top:4192;width:2;height:793" coordorigin="2395,4192" coordsize="2,793">
              <v:shape style="position:absolute;left:2395;top:4192;width:2;height:793" coordorigin="2395,4192" coordsize="0,793" path="m2395,4984l2395,4192e" filled="f" stroked="t" strokeweight=".949282pt" strokecolor="#3F3F3F">
                <v:path arrowok="t"/>
              </v:shape>
            </v:group>
            <v:group style="position:absolute;left:2383;top:4714;width:5995;height:2" coordorigin="2383,4714" coordsize="5995,2">
              <v:shape style="position:absolute;left:2383;top:4714;width:5995;height:2" coordorigin="2383,4714" coordsize="5995,0" path="m2383,4714l8377,4714e" filled="f" stroked="t" strokeweight=".711962pt" strokecolor="#484848">
                <v:path arrowok="t"/>
              </v:shape>
            </v:group>
            <v:group style="position:absolute;left:8301;top:4712;width:342;height:2" coordorigin="8301,4712" coordsize="342,2">
              <v:shape style="position:absolute;left:8301;top:4712;width:342;height:2" coordorigin="8301,4712" coordsize="342,0" path="m8301,4712l8643,4712e" filled="f" stroked="t" strokeweight=".474641pt" strokecolor="#2F2F2F">
                <v:path arrowok="t"/>
              </v:shape>
            </v:group>
            <v:group style="position:absolute;left:8586;top:4712;width:3061;height:2" coordorigin="8586,4712" coordsize="3061,2">
              <v:shape style="position:absolute;left:8586;top:4712;width:3061;height:2" coordorigin="8586,4712" coordsize="3061,0" path="m8586,4712l11648,4712e" filled="f" stroked="t" strokeweight=".949282pt" strokecolor="#484848">
                <v:path arrowok="t"/>
              </v:shape>
            </v:group>
            <v:group style="position:absolute;left:377;top:4674;width:2;height:310" coordorigin="377,4674" coordsize="2,310">
              <v:shape style="position:absolute;left:377;top:4674;width:2;height:310" coordorigin="377,4674" coordsize="0,310" path="m377,4984l377,4674e" filled="f" stroked="t" strokeweight=".474641pt" strokecolor="#2B2B2B">
                <v:path arrowok="t"/>
              </v:shape>
            </v:group>
            <v:group style="position:absolute;left:4941;top:4707;width:2;height:277" coordorigin="4941,4707" coordsize="2,277">
              <v:shape style="position:absolute;left:4941;top:4707;width:2;height:277" coordorigin="4941,4707" coordsize="0,277" path="m4941,4984l4941,4707e" filled="f" stroked="t" strokeweight=".474641pt" strokecolor="#2F2F2F">
                <v:path arrowok="t"/>
              </v:shape>
            </v:group>
            <v:group style="position:absolute;left:7756;top:4698;width:2;height:511" coordorigin="7756,4698" coordsize="2,511">
              <v:shape style="position:absolute;left:7756;top:4698;width:2;height:511" coordorigin="7756,4698" coordsize="0,511" path="m7756,5209l7756,4698e" filled="f" stroked="t" strokeweight=".237321pt" strokecolor="#4B4B4B">
                <v:path arrowok="t"/>
              </v:shape>
            </v:group>
            <v:group style="position:absolute;left:11638;top:4669;width:2;height:315" coordorigin="11638,4669" coordsize="2,315">
              <v:shape style="position:absolute;left:11638;top:4669;width:2;height:315" coordorigin="11638,4669" coordsize="0,315" path="m11638,4984l11638,4669e" filled="f" stroked="t" strokeweight=".949282pt" strokecolor="#575757">
                <v:path arrowok="t"/>
              </v:shape>
            </v:group>
            <v:group style="position:absolute;left:4936;top:5197;width:1899;height:2" coordorigin="4936,5197" coordsize="1899,2">
              <v:shape style="position:absolute;left:4936;top:5197;width:1899;height:2" coordorigin="4936,5197" coordsize="1899,0" path="m4936,5197l6835,5197e" filled="f" stroked="t" strokeweight=".949282pt" strokecolor="#484848">
                <v:path arrowok="t"/>
              </v:shape>
            </v:group>
            <v:group style="position:absolute;left:4946;top:4927;width:2;height:530" coordorigin="4946,4927" coordsize="2,530">
              <v:shape style="position:absolute;left:4946;top:4927;width:2;height:530" coordorigin="4946,4927" coordsize="0,530" path="m4946,5457l4946,4927e" filled="f" stroked="t" strokeweight=".711962pt" strokecolor="#4F4F4F">
                <v:path arrowok="t"/>
              </v:shape>
            </v:group>
            <v:group style="position:absolute;left:6778;top:5194;width:218;height:2" coordorigin="6778,5194" coordsize="218,2">
              <v:shape style="position:absolute;left:6778;top:5194;width:218;height:2" coordorigin="6778,5194" coordsize="218,0" path="m6778,5194l6996,5194e" filled="f" stroked="t" strokeweight=".474641pt" strokecolor="#2B2B2B">
                <v:path arrowok="t"/>
              </v:shape>
            </v:group>
            <v:group style="position:absolute;left:6925;top:5194;width:4723;height:2" coordorigin="6925,5194" coordsize="4723,2">
              <v:shape style="position:absolute;left:6925;top:5194;width:4723;height:2" coordorigin="6925,5194" coordsize="4723,0" path="m6925,5194l11648,5194e" filled="f" stroked="t" strokeweight=".949282pt" strokecolor="#4B4B4B">
                <v:path arrowok="t"/>
              </v:shape>
            </v:group>
            <v:group style="position:absolute;left:9113;top:5197;width:252;height:2" coordorigin="9113,5197" coordsize="252,2">
              <v:shape style="position:absolute;left:9113;top:5197;width:252;height:2" coordorigin="9113,5197" coordsize="252,0" path="m9113,5197l9365,5197e" filled="f" stroked="t" strokeweight=".711962pt" strokecolor="#383838">
                <v:path arrowok="t"/>
              </v:shape>
            </v:group>
            <v:group style="position:absolute;left:11652;top:1561;width:2;height:10809" coordorigin="11652,1561" coordsize="2,10809">
              <v:shape style="position:absolute;left:11652;top:1561;width:2;height:10809" coordorigin="11652,1561" coordsize="0,10809" path="m11652,12370l11652,1561e" filled="f" stroked="t" strokeweight=".949282pt" strokecolor="#4B4B4B">
                <v:path arrowok="t"/>
              </v:shape>
            </v:group>
            <v:group style="position:absolute;left:377;top:4889;width:2;height:1757" coordorigin="377,4889" coordsize="2,1757">
              <v:shape style="position:absolute;left:377;top:4889;width:2;height:1757" coordorigin="377,4889" coordsize="0,1757" path="m377,6646l377,4889e" filled="f" stroked="t" strokeweight=".949282pt" strokecolor="#3F3F3F">
                <v:path arrowok="t"/>
              </v:shape>
            </v:group>
            <v:group style="position:absolute;left:4941;top:5440;width:6711;height:2" coordorigin="4941,5440" coordsize="6711,2">
              <v:shape style="position:absolute;left:4941;top:5440;width:6711;height:2" coordorigin="4941,5440" coordsize="6711,0" path="m4941,5440l11652,5440e" filled="f" stroked="t" strokeweight=".949282pt" strokecolor="#484848">
                <v:path arrowok="t"/>
              </v:shape>
            </v:group>
            <v:group style="position:absolute;left:2404;top:4192;width:2;height:12007" coordorigin="2404,4192" coordsize="2,12007">
              <v:shape style="position:absolute;left:2404;top:4192;width:2;height:12007" coordorigin="2404,4192" coordsize="0,12007" path="m2404,16199l2404,4192e" filled="f" stroked="t" strokeweight=".711962pt" strokecolor="#3F3F3F">
                <v:path arrowok="t"/>
              </v:shape>
            </v:group>
            <v:group style="position:absolute;left:4946;top:4707;width:2;height:2167" coordorigin="4946,4707" coordsize="2,2167">
              <v:shape style="position:absolute;left:4946;top:4707;width:2;height:2167" coordorigin="4946,4707" coordsize="0,2167" path="m4946,6875l4946,4707e" filled="f" stroked="t" strokeweight=".711962pt" strokecolor="#444444">
                <v:path arrowok="t"/>
              </v:shape>
            </v:group>
            <v:group style="position:absolute;left:4941;top:5681;width:6711;height:2" coordorigin="4941,5681" coordsize="6711,2">
              <v:shape style="position:absolute;left:4941;top:5681;width:6711;height:2" coordorigin="4941,5681" coordsize="6711,0" path="m4941,5681l11652,5681e" filled="f" stroked="t" strokeweight=".949282pt" strokecolor="#484848">
                <v:path arrowok="t"/>
              </v:shape>
            </v:group>
            <v:group style="position:absolute;left:2392;top:5920;width:6431;height:2" coordorigin="2392,5920" coordsize="6431,2">
              <v:shape style="position:absolute;left:2392;top:5920;width:6431;height:2" coordorigin="2392,5920" coordsize="6431,0" path="m2392,5920l8824,5920e" filled="f" stroked="t" strokeweight=".949282pt" strokecolor="#4B4B4B">
                <v:path arrowok="t"/>
              </v:shape>
            </v:group>
            <v:group style="position:absolute;left:8586;top:5920;width:584;height:2" coordorigin="8586,5920" coordsize="584,2">
              <v:shape style="position:absolute;left:8586;top:5920;width:584;height:2" coordorigin="8586,5920" coordsize="584,0" path="m8586,5920l9170,5920e" filled="f" stroked="t" strokeweight=".711962pt" strokecolor="#2F2F2F">
                <v:path arrowok="t"/>
              </v:shape>
            </v:group>
            <v:group style="position:absolute;left:9113;top:5920;width:252;height:2" coordorigin="9113,5920" coordsize="252,2">
              <v:shape style="position:absolute;left:9113;top:5920;width:252;height:2" coordorigin="9113,5920" coordsize="252,0" path="m9113,5920l9365,5920e" filled="f" stroked="t" strokeweight=".474641pt" strokecolor="#131313">
                <v:path arrowok="t"/>
              </v:shape>
            </v:group>
            <v:group style="position:absolute;left:9308;top:5922;width:2345;height:2" coordorigin="9308,5922" coordsize="2345,2">
              <v:shape style="position:absolute;left:9308;top:5922;width:2345;height:2" coordorigin="9308,5922" coordsize="2345,0" path="m9308,5922l11652,5922e" filled="f" stroked="t" strokeweight=".949282pt" strokecolor="#484848">
                <v:path arrowok="t"/>
              </v:shape>
            </v:group>
            <v:group style="position:absolute;left:370;top:6161;width:11287;height:2" coordorigin="370,6161" coordsize="11287,2">
              <v:shape style="position:absolute;left:370;top:6161;width:11287;height:2" coordorigin="370,6161" coordsize="11287,0" path="m370,6161l11657,6161e" filled="f" stroked="t" strokeweight=".949282pt" strokecolor="#484848">
                <v:path arrowok="t"/>
              </v:shape>
            </v:group>
            <v:group style="position:absolute;left:4948;top:5858;width:2;height:1017" coordorigin="4948,5858" coordsize="2,1017">
              <v:shape style="position:absolute;left:4948;top:5858;width:2;height:1017" coordorigin="4948,5858" coordsize="0,1017" path="m4948,6875l4948,5858e" filled="f" stroked="t" strokeweight=".949282pt" strokecolor="#4B4B4B">
                <v:path arrowok="t"/>
              </v:shape>
            </v:group>
            <v:group style="position:absolute;left:7756;top:6149;width:2;height:721" coordorigin="7756,6149" coordsize="2,721">
              <v:shape style="position:absolute;left:7756;top:6149;width:2;height:721" coordorigin="7756,6149" coordsize="0,721" path="m7756,6870l7756,6149e" filled="f" stroked="t" strokeweight=".237321pt" strokecolor="#4B4B4B">
                <v:path arrowok="t"/>
              </v:shape>
            </v:group>
            <v:group style="position:absolute;left:2397;top:6412;width:2;height:263" coordorigin="2397,6412" coordsize="2,263">
              <v:shape style="position:absolute;left:2397;top:6412;width:2;height:263" coordorigin="2397,6412" coordsize="0,263" path="m2397,6674l2397,6412e" filled="f" stroked="t" strokeweight=".711962pt" strokecolor="#484848">
                <v:path arrowok="t"/>
              </v:shape>
            </v:group>
            <v:group style="position:absolute;left:2387;top:6634;width:4661;height:2" coordorigin="2387,6634" coordsize="4661,2">
              <v:shape style="position:absolute;left:2387;top:6634;width:4661;height:2" coordorigin="2387,6634" coordsize="4661,0" path="m2387,6634l7048,6634e" filled="f" stroked="t" strokeweight=".949282pt" strokecolor="#484848">
                <v:path arrowok="t"/>
              </v:shape>
            </v:group>
            <v:group style="position:absolute;left:6939;top:6629;width:494;height:2" coordorigin="6939,6629" coordsize="494,2">
              <v:shape style="position:absolute;left:6939;top:6629;width:494;height:2" coordorigin="6939,6629" coordsize="494,0" path="m6939,6629l7433,6629e" filled="f" stroked="t" strokeweight=".474641pt" strokecolor="#343434">
                <v:path arrowok="t"/>
              </v:shape>
            </v:group>
            <v:group style="position:absolute;left:7366;top:6629;width:992;height:2" coordorigin="7366,6629" coordsize="992,2">
              <v:shape style="position:absolute;left:7366;top:6629;width:992;height:2" coordorigin="7366,6629" coordsize="992,0" path="m7366,6629l8358,6629e" filled="f" stroked="t" strokeweight=".949282pt" strokecolor="#545454">
                <v:path arrowok="t"/>
              </v:shape>
            </v:group>
            <v:group style="position:absolute;left:8301;top:6631;width:342;height:2" coordorigin="8301,6631" coordsize="342,2">
              <v:shape style="position:absolute;left:8301;top:6631;width:342;height:2" coordorigin="8301,6631" coordsize="342,0" path="m8301,6631l8643,6631e" filled="f" stroked="t" strokeweight=".474641pt" strokecolor="#282828">
                <v:path arrowok="t"/>
              </v:shape>
            </v:group>
            <v:group style="position:absolute;left:8586;top:6634;width:3071;height:2" coordorigin="8586,6634" coordsize="3071,2">
              <v:shape style="position:absolute;left:8586;top:6634;width:3071;height:2" coordorigin="8586,6634" coordsize="3071,0" path="m8586,6634l11657,6634e" filled="f" stroked="t" strokeweight=".949282pt" strokecolor="#4B4B4B">
                <v:path arrowok="t"/>
              </v:shape>
            </v:group>
            <v:group style="position:absolute;left:380;top:6588;width:2;height:301" coordorigin="380,6588" coordsize="2,301">
              <v:shape style="position:absolute;left:380;top:6588;width:2;height:301" coordorigin="380,6588" coordsize="0,301" path="m380,6889l380,6588e" filled="f" stroked="t" strokeweight=".474641pt" strokecolor="#0F0F0F">
                <v:path arrowok="t"/>
              </v:shape>
            </v:group>
            <v:group style="position:absolute;left:2397;top:6872;width:2264;height:2" coordorigin="2397,6872" coordsize="2264,2">
              <v:shape style="position:absolute;left:2397;top:6872;width:2264;height:2" coordorigin="2397,6872" coordsize="2264,0" path="m2397,6872l4661,6872e" filled="f" stroked="t" strokeweight=".711962pt" strokecolor="#484848">
                <v:path arrowok="t"/>
              </v:shape>
            </v:group>
            <v:group style="position:absolute;left:4604;top:6870;width:3754;height:2" coordorigin="4604,6870" coordsize="3754,2">
              <v:shape style="position:absolute;left:4604;top:6870;width:3754;height:2" coordorigin="4604,6870" coordsize="3754,0" path="m4604,6870l8358,6870e" filled="f" stroked="t" strokeweight=".949282pt" strokecolor="#484848">
                <v:path arrowok="t"/>
              </v:shape>
            </v:group>
            <v:group style="position:absolute;left:8301;top:6870;width:342;height:2" coordorigin="8301,6870" coordsize="342,2">
              <v:shape style="position:absolute;left:8301;top:6870;width:342;height:2" coordorigin="8301,6870" coordsize="342,0" path="m8301,6870l8643,6870e" filled="f" stroked="t" strokeweight=".474641pt" strokecolor="#1C1C1C">
                <v:path arrowok="t"/>
              </v:shape>
            </v:group>
            <v:group style="position:absolute;left:8586;top:6870;width:3066;height:2" coordorigin="8586,6870" coordsize="3066,2">
              <v:shape style="position:absolute;left:8586;top:6870;width:3066;height:2" coordorigin="8586,6870" coordsize="3066,0" path="m8586,6870l11652,6870e" filled="f" stroked="t" strokeweight=".949282pt" strokecolor="#4B4B4B">
                <v:path arrowok="t"/>
              </v:shape>
            </v:group>
            <v:group style="position:absolute;left:11650;top:6584;width:2;height:315" coordorigin="11650,6584" coordsize="2,315">
              <v:shape style="position:absolute;left:11650;top:6584;width:2;height:315" coordorigin="11650,6584" coordsize="0,315" path="m11650,6899l11650,6584e" filled="f" stroked="t" strokeweight=".711962pt" strokecolor="#3F3F3F">
                <v:path arrowok="t"/>
              </v:shape>
            </v:group>
            <v:group style="position:absolute;left:370;top:7113;width:294;height:2" coordorigin="370,7113" coordsize="294,2">
              <v:shape style="position:absolute;left:370;top:7113;width:294;height:2" coordorigin="370,7113" coordsize="294,0" path="m370,7113l664,7113e" filled="f" stroked="t" strokeweight=".474641pt" strokecolor="#1F1F1F">
                <v:path arrowok="t"/>
              </v:shape>
            </v:group>
            <v:group style="position:absolute;left:380;top:6832;width:2;height:1007" coordorigin="380,6832" coordsize="2,1007">
              <v:shape style="position:absolute;left:380;top:6832;width:2;height:1007" coordorigin="380,6832" coordsize="0,1007" path="m380,7839l380,6832e" filled="f" stroked="t" strokeweight=".711962pt" strokecolor="#3F3F3F">
                <v:path arrowok="t"/>
              </v:shape>
            </v:group>
            <v:group style="position:absolute;left:2402;top:6832;width:2;height:1007" coordorigin="2402,6832" coordsize="2,1007">
              <v:shape style="position:absolute;left:2402;top:6832;width:2;height:1007" coordorigin="2402,6832" coordsize="0,1007" path="m2402,7839l2402,6832e" filled="f" stroked="t" strokeweight=".711962pt" strokecolor="#3B3B3B">
                <v:path arrowok="t"/>
              </v:shape>
            </v:group>
            <v:group style="position:absolute;left:608;top:7111;width:11054;height:2" coordorigin="608,7111" coordsize="11054,2">
              <v:shape style="position:absolute;left:608;top:7111;width:11054;height:2" coordorigin="608,7111" coordsize="11054,0" path="m608,7111l11662,7111e" filled="f" stroked="t" strokeweight=".949282pt" strokecolor="#484848">
                <v:path arrowok="t"/>
              </v:shape>
            </v:group>
            <v:group style="position:absolute;left:370;top:7584;width:6075;height:2" coordorigin="370,7584" coordsize="6075,2">
              <v:shape style="position:absolute;left:370;top:7584;width:6075;height:2" coordorigin="370,7584" coordsize="6075,0" path="m370,7584l6446,7584e" filled="f" stroked="t" strokeweight=".949282pt" strokecolor="#484848">
                <v:path arrowok="t"/>
              </v:shape>
            </v:group>
            <v:group style="position:absolute;left:6204;top:7579;width:631;height:2" coordorigin="6204,7579" coordsize="631,2">
              <v:shape style="position:absolute;left:6204;top:7579;width:631;height:2" coordorigin="6204,7579" coordsize="631,0" path="m6204,7579l6835,7579e" filled="f" stroked="t" strokeweight=".474641pt" strokecolor="#282828">
                <v:path arrowok="t"/>
              </v:shape>
            </v:group>
            <v:group style="position:absolute;left:6778;top:7581;width:4879;height:2" coordorigin="6778,7581" coordsize="4879,2">
              <v:shape style="position:absolute;left:6778;top:7581;width:4879;height:2" coordorigin="6778,7581" coordsize="4879,0" path="m6778,7581l11657,7581e" filled="f" stroked="t" strokeweight=".949282pt" strokecolor="#4F4F4F">
                <v:path arrowok="t"/>
              </v:shape>
            </v:group>
            <v:group style="position:absolute;left:4951;top:7572;width:2;height:745" coordorigin="4951,7572" coordsize="2,745">
              <v:shape style="position:absolute;left:4951;top:7572;width:2;height:745" coordorigin="4951,7572" coordsize="0,745" path="m4951,8317l4951,7572e" filled="f" stroked="t" strokeweight="1.186603pt" strokecolor="#545454">
                <v:path arrowok="t"/>
              </v:shape>
            </v:group>
            <v:group style="position:absolute;left:4941;top:7820;width:4229;height:2" coordorigin="4941,7820" coordsize="4229,2">
              <v:shape style="position:absolute;left:4941;top:7820;width:4229;height:2" coordorigin="4941,7820" coordsize="4229,0" path="m4941,7820l9170,7820e" filled="f" stroked="t" strokeweight=".949282pt" strokecolor="#4B4B4B">
                <v:path arrowok="t"/>
              </v:shape>
            </v:group>
            <v:group style="position:absolute;left:9113;top:7820;width:252;height:2" coordorigin="9113,7820" coordsize="252,2">
              <v:shape style="position:absolute;left:9113;top:7820;width:252;height:2" coordorigin="9113,7820" coordsize="252,0" path="m9113,7820l9365,7820e" filled="f" stroked="t" strokeweight=".474641pt" strokecolor="#1C1C1C">
                <v:path arrowok="t"/>
              </v:shape>
            </v:group>
            <v:group style="position:absolute;left:9308;top:7822;width:2349;height:2" coordorigin="9308,7822" coordsize="2349,2">
              <v:shape style="position:absolute;left:9308;top:7822;width:2349;height:2" coordorigin="9308,7822" coordsize="2349,0" path="m9308,7822l11657,7822e" filled="f" stroked="t" strokeweight=".949282pt" strokecolor="#4F4F4F">
                <v:path arrowok="t"/>
              </v:shape>
            </v:group>
            <v:group style="position:absolute;left:380;top:7782;width:2;height:320" coordorigin="380,7782" coordsize="2,320">
              <v:shape style="position:absolute;left:380;top:7782;width:2;height:320" coordorigin="380,7782" coordsize="0,320" path="m380,8102l380,7782e" filled="f" stroked="t" strokeweight=".474641pt" strokecolor="#131313">
                <v:path arrowok="t"/>
              </v:shape>
            </v:group>
            <v:group style="position:absolute;left:2402;top:7782;width:2;height:320" coordorigin="2402,7782" coordsize="2,320">
              <v:shape style="position:absolute;left:2402;top:7782;width:2;height:320" coordorigin="2402,7782" coordsize="0,320" path="m2402,8102l2402,7782e" filled="f" stroked="t" strokeweight=".474641pt" strokecolor="#0F0F0F">
                <v:path arrowok="t"/>
              </v:shape>
            </v:group>
            <v:group style="position:absolute;left:4941;top:8061;width:4424;height:2" coordorigin="4941,8061" coordsize="4424,2">
              <v:shape style="position:absolute;left:4941;top:8061;width:4424;height:2" coordorigin="4941,8061" coordsize="4424,0" path="m4941,8061l9365,8061e" filled="f" stroked="t" strokeweight=".949282pt" strokecolor="#484848">
                <v:path arrowok="t"/>
              </v:shape>
            </v:group>
            <v:group style="position:absolute;left:9308;top:8066;width:736;height:2" coordorigin="9308,8066" coordsize="736,2">
              <v:shape style="position:absolute;left:9308;top:8066;width:736;height:2" coordorigin="9308,8066" coordsize="736,0" path="m9308,8066l10043,8066e" filled="f" stroked="t" strokeweight=".474641pt" strokecolor="#343434">
                <v:path arrowok="t"/>
              </v:shape>
            </v:group>
            <v:group style="position:absolute;left:9953;top:8064;width:1699;height:2" coordorigin="9953,8064" coordsize="1699,2">
              <v:shape style="position:absolute;left:9953;top:8064;width:1699;height:2" coordorigin="9953,8064" coordsize="1699,0" path="m9953,8064l11652,8064e" filled="f" stroked="t" strokeweight=".711962pt" strokecolor="#4B4B4B">
                <v:path arrowok="t"/>
              </v:shape>
            </v:group>
            <v:group style="position:absolute;left:11648;top:7777;width:2;height:334" coordorigin="11648,7777" coordsize="2,334">
              <v:shape style="position:absolute;left:11648;top:7777;width:2;height:334" coordorigin="11648,7777" coordsize="0,334" path="m11648,8111l11648,7777e" filled="f" stroked="t" strokeweight=".474641pt" strokecolor="#343434">
                <v:path arrowok="t"/>
              </v:shape>
            </v:group>
            <v:group style="position:absolute;left:377;top:8044;width:2;height:286" coordorigin="377,8044" coordsize="2,286">
              <v:shape style="position:absolute;left:377;top:8044;width:2;height:286" coordorigin="377,8044" coordsize="0,286" path="m377,8331l377,8044e" filled="f" stroked="t" strokeweight=".711962pt" strokecolor="#343434">
                <v:path arrowok="t"/>
              </v:shape>
            </v:group>
            <v:group style="position:absolute;left:2402;top:8044;width:2;height:539" coordorigin="2402,8044" coordsize="2,539">
              <v:shape style="position:absolute;left:2402;top:8044;width:2;height:539" coordorigin="2402,8044" coordsize="0,539" path="m2402,8584l2402,8044e" filled="f" stroked="t" strokeweight=".711962pt" strokecolor="#3F3F3F">
                <v:path arrowok="t"/>
              </v:shape>
            </v:group>
            <v:group style="position:absolute;left:370;top:8307;width:11287;height:2" coordorigin="370,8307" coordsize="11287,2">
              <v:shape style="position:absolute;left:370;top:8307;width:11287;height:2" coordorigin="370,8307" coordsize="11287,0" path="m370,8307l11657,8307e" filled="f" stroked="t" strokeweight=".949282pt" strokecolor="#484848">
                <v:path arrowok="t"/>
              </v:shape>
            </v:group>
            <v:group style="position:absolute;left:380;top:8164;width:2;height:835" coordorigin="380,8164" coordsize="2,835">
              <v:shape style="position:absolute;left:380;top:8164;width:2;height:835" coordorigin="380,8164" coordsize="0,835" path="m380,8999l380,8164e" filled="f" stroked="t" strokeweight=".949282pt" strokecolor="#484848">
                <v:path arrowok="t"/>
              </v:shape>
            </v:group>
            <v:group style="position:absolute;left:380;top:8775;width:2;height:363" coordorigin="380,8775" coordsize="2,363">
              <v:shape style="position:absolute;left:380;top:8775;width:2;height:363" coordorigin="380,8775" coordsize="0,363" path="m380,9138l380,8775e" filled="f" stroked="t" strokeweight=".474641pt" strokecolor="#383838">
                <v:path arrowok="t"/>
              </v:shape>
            </v:group>
            <v:group style="position:absolute;left:375;top:9111;width:3209;height:2" coordorigin="375,9111" coordsize="3209,2">
              <v:shape style="position:absolute;left:375;top:9111;width:3209;height:2" coordorigin="375,9111" coordsize="3209,0" path="m375,9111l3584,9111e" filled="f" stroked="t" strokeweight=".949282pt" strokecolor="#4B4B4B">
                <v:path arrowok="t"/>
              </v:shape>
            </v:group>
            <v:group style="position:absolute;left:3527;top:9111;width:242;height:2" coordorigin="3527,9111" coordsize="242,2">
              <v:shape style="position:absolute;left:3527;top:9111;width:242;height:2" coordorigin="3527,9111" coordsize="242,0" path="m3527,9111l3769,9111e" filled="f" stroked="t" strokeweight=".474641pt" strokecolor="#2F2F2F">
                <v:path arrowok="t"/>
              </v:shape>
            </v:group>
            <v:group style="position:absolute;left:3697;top:9111;width:2667;height:2" coordorigin="3697,9111" coordsize="2667,2">
              <v:shape style="position:absolute;left:3697;top:9111;width:2667;height:2" coordorigin="3697,9111" coordsize="2667,0" path="m3697,9111l6365,9111e" filled="f" stroked="t" strokeweight=".949282pt" strokecolor="#4B4B4B">
                <v:path arrowok="t"/>
              </v:shape>
            </v:group>
            <v:group style="position:absolute;left:6204;top:9107;width:793;height:2" coordorigin="6204,9107" coordsize="793,2">
              <v:shape style="position:absolute;left:6204;top:9107;width:793;height:2" coordorigin="6204,9107" coordsize="793,0" path="m6204,9107l6996,9107e" filled="f" stroked="t" strokeweight=".474641pt" strokecolor="#2F2F2F">
                <v:path arrowok="t"/>
              </v:shape>
            </v:group>
            <v:group style="position:absolute;left:6939;top:9111;width:2231;height:2" coordorigin="6939,9111" coordsize="2231,2">
              <v:shape style="position:absolute;left:6939;top:9111;width:2231;height:2" coordorigin="6939,9111" coordsize="2231,0" path="m6939,9111l9170,9111e" filled="f" stroked="t" strokeweight=".949282pt" strokecolor="#484848">
                <v:path arrowok="t"/>
              </v:shape>
            </v:group>
            <v:group style="position:absolute;left:9113;top:9109;width:252;height:2" coordorigin="9113,9109" coordsize="252,2">
              <v:shape style="position:absolute;left:9113;top:9109;width:252;height:2" coordorigin="9113,9109" coordsize="252,0" path="m9113,9109l9365,9109e" filled="f" stroked="t" strokeweight=".474641pt" strokecolor="#1F1F1F">
                <v:path arrowok="t"/>
              </v:shape>
            </v:group>
            <v:group style="position:absolute;left:9308;top:9111;width:2354;height:2" coordorigin="9308,9111" coordsize="2354,2">
              <v:shape style="position:absolute;left:9308;top:9111;width:2354;height:2" coordorigin="9308,9111" coordsize="2354,0" path="m9308,9111l11662,9111e" filled="f" stroked="t" strokeweight=".949282pt" strokecolor="#4F4F4F">
                <v:path arrowok="t"/>
              </v:shape>
            </v:group>
            <v:group style="position:absolute;left:384;top:9066;width:2;height:7137" coordorigin="384,9066" coordsize="2,7137">
              <v:shape style="position:absolute;left:384;top:9066;width:2;height:7137" coordorigin="384,9066" coordsize="0,7137" path="m384,16203l384,9066e" filled="f" stroked="t" strokeweight=".711962pt" strokecolor="#444444">
                <v:path arrowok="t"/>
              </v:shape>
            </v:group>
            <v:group style="position:absolute;left:6735;top:9952;width:261;height:2" coordorigin="6735,9952" coordsize="261,2">
              <v:shape style="position:absolute;left:6735;top:9952;width:261;height:2" coordorigin="6735,9952" coordsize="261,0" path="m6735,9952l6996,9952e" filled="f" stroked="t" strokeweight=".711962pt" strokecolor="#383838">
                <v:path arrowok="t"/>
              </v:shape>
            </v:group>
            <v:group style="position:absolute;left:375;top:9956;width:7428;height:2" coordorigin="375,9956" coordsize="7428,2">
              <v:shape style="position:absolute;left:375;top:9956;width:7428;height:2" coordorigin="375,9956" coordsize="7428,0" path="m375,9956l7803,9956e" filled="f" stroked="t" strokeweight=".949282pt" strokecolor="#4B4B4B">
                <v:path arrowok="t"/>
              </v:shape>
            </v:group>
            <v:group style="position:absolute;left:7727;top:9952;width:631;height:2" coordorigin="7727,9952" coordsize="631,2">
              <v:shape style="position:absolute;left:7727;top:9952;width:631;height:2" coordorigin="7727,9952" coordsize="631,0" path="m7727,9952l8358,9952e" filled="f" stroked="t" strokeweight=".711962pt" strokecolor="#343434">
                <v:path arrowok="t"/>
              </v:shape>
            </v:group>
            <v:group style="position:absolute;left:8116;top:9952;width:3550;height:2" coordorigin="8116,9952" coordsize="3550,2">
              <v:shape style="position:absolute;left:8116;top:9952;width:3550;height:2" coordorigin="8116,9952" coordsize="3550,0" path="m8116,9952l11667,9952e" filled="f" stroked="t" strokeweight=".949282pt" strokecolor="#4B4B4B">
                <v:path arrowok="t"/>
              </v:shape>
            </v:group>
            <v:group style="position:absolute;left:11657;top:9224;width:2;height:6837" coordorigin="11657,9224" coordsize="2,6837">
              <v:shape style="position:absolute;left:11657;top:9224;width:2;height:6837" coordorigin="11657,9224" coordsize="0,6837" path="m11657,16060l11657,9224e" filled="f" stroked="t" strokeweight=".474641pt" strokecolor="#4F4F4F">
                <v:path arrowok="t"/>
              </v:shape>
            </v:group>
            <v:group style="position:absolute;left:375;top:10193;width:11292;height:2" coordorigin="375,10193" coordsize="11292,2">
              <v:shape style="position:absolute;left:375;top:10193;width:11292;height:2" coordorigin="375,10193" coordsize="11292,0" path="m375,10193l11667,10193e" filled="f" stroked="t" strokeweight=".949282pt" strokecolor="#484848">
                <v:path arrowok="t"/>
              </v:shape>
            </v:group>
            <v:group style="position:absolute;left:9113;top:10188;width:252;height:2" coordorigin="9113,10188" coordsize="252,2">
              <v:shape style="position:absolute;left:9113;top:10188;width:252;height:2" coordorigin="9113,10188" coordsize="252,0" path="m9113,10188l9365,10188e" filled="f" stroked="t" strokeweight=".474641pt" strokecolor="#1C1C1C">
                <v:path arrowok="t"/>
              </v:shape>
            </v:group>
            <v:group style="position:absolute;left:375;top:10434;width:11292;height:2" coordorigin="375,10434" coordsize="11292,2">
              <v:shape style="position:absolute;left:375;top:10434;width:11292;height:2" coordorigin="375,10434" coordsize="11292,0" path="m375,10434l11667,10434e" filled="f" stroked="t" strokeweight=".949282pt" strokecolor="#484848">
                <v:path arrowok="t"/>
              </v:shape>
            </v:group>
            <v:group style="position:absolute;left:384;top:10680;width:2;height:263" coordorigin="384,10680" coordsize="2,263">
              <v:shape style="position:absolute;left:384;top:10680;width:2;height:263" coordorigin="384,10680" coordsize="0,263" path="m384,10942l384,10680e" filled="f" stroked="t" strokeweight=".474641pt" strokecolor="#343434">
                <v:path arrowok="t"/>
              </v:shape>
            </v:group>
            <v:group style="position:absolute;left:3712;top:10930;width:180;height:2" coordorigin="3712,10930" coordsize="180,2">
              <v:shape style="position:absolute;left:3712;top:10930;width:180;height:2" coordorigin="3712,10930" coordsize="180,0" path="m3712,10930l3892,10930e" filled="f" stroked="t" strokeweight=".711962pt" strokecolor="#3F3F3F">
                <v:path arrowok="t"/>
              </v:shape>
            </v:group>
            <v:group style="position:absolute;left:916;top:10930;width:10751;height:2" coordorigin="916,10930" coordsize="10751,2">
              <v:shape style="position:absolute;left:916;top:10930;width:10751;height:2" coordorigin="916,10930" coordsize="10751,0" path="m916,10930l11667,10930e" filled="f" stroked="t" strokeweight=".949282pt" strokecolor="#484848">
                <v:path arrowok="t"/>
              </v:shape>
            </v:group>
            <v:group style="position:absolute;left:384;top:10885;width:2;height:310" coordorigin="384,10885" coordsize="2,310">
              <v:shape style="position:absolute;left:384;top:10885;width:2;height:310" coordorigin="384,10885" coordsize="0,310" path="m384,11195l384,10885e" filled="f" stroked="t" strokeweight=".474641pt" strokecolor="#181818">
                <v:path arrowok="t"/>
              </v:shape>
            </v:group>
            <v:group style="position:absolute;left:380;top:11167;width:11287;height:2" coordorigin="380,11167" coordsize="11287,2">
              <v:shape style="position:absolute;left:380;top:11167;width:11287;height:2" coordorigin="380,11167" coordsize="11287,0" path="m380,11167l11667,11167e" filled="f" stroked="t" strokeweight=".949282pt" strokecolor="#484848">
                <v:path arrowok="t"/>
              </v:shape>
            </v:group>
            <v:group style="position:absolute;left:1073;top:11152;width:2;height:750" coordorigin="1073,11152" coordsize="2,750">
              <v:shape style="position:absolute;left:1073;top:11152;width:2;height:750" coordorigin="1073,11152" coordsize="0,750" path="m1073,11902l1073,11152e" filled="f" stroked="t" strokeweight=".237321pt" strokecolor="#4B4B4B">
                <v:path arrowok="t"/>
              </v:shape>
            </v:group>
            <v:group style="position:absolute;left:1740;top:11167;width:2;height:1509" coordorigin="1740,11167" coordsize="2,1509">
              <v:shape style="position:absolute;left:1740;top:11167;width:2;height:1509" coordorigin="1740,11167" coordsize="0,1509" path="m1740,12675l1740,11167e" filled="f" stroked="t" strokeweight=".949282pt" strokecolor="#3F3F3F">
                <v:path arrowok="t"/>
              </v:shape>
            </v:group>
            <v:group style="position:absolute;left:375;top:11413;width:11292;height:2" coordorigin="375,11413" coordsize="11292,2">
              <v:shape style="position:absolute;left:375;top:11413;width:11292;height:2" coordorigin="375,11413" coordsize="11292,0" path="m375,11413l11667,11413e" filled="f" stroked="t" strokeweight=".949282pt" strokecolor="#4B4B4B">
                <v:path arrowok="t"/>
              </v:shape>
            </v:group>
            <v:group style="position:absolute;left:7407;top:11162;width:2;height:277" coordorigin="7407,11162" coordsize="2,277">
              <v:shape style="position:absolute;left:7407;top:11162;width:2;height:277" coordorigin="7407,11162" coordsize="0,277" path="m7407,11439l7407,11162e" filled="f" stroked="t" strokeweight=".711962pt" strokecolor="#444444">
                <v:path arrowok="t"/>
              </v:shape>
            </v:group>
            <v:group style="position:absolute;left:387;top:11701;width:2;height:477" coordorigin="387,11701" coordsize="2,477">
              <v:shape style="position:absolute;left:387;top:11701;width:2;height:477" coordorigin="387,11701" coordsize="0,477" path="m387,12179l387,11701e" filled="f" stroked="t" strokeweight=".711962pt" strokecolor="#383838">
                <v:path arrowok="t"/>
              </v:shape>
            </v:group>
            <v:group style="position:absolute;left:1073;top:11902;width:2;height:1513" coordorigin="1073,11902" coordsize="2,1513">
              <v:shape style="position:absolute;left:1073;top:11902;width:2;height:1513" coordorigin="1073,11902" coordsize="0,1513" path="m1073,13415l1073,11902e" filled="f" stroked="t" strokeweight=".237321pt" strokecolor="#000000">
                <v:path arrowok="t"/>
              </v:shape>
            </v:group>
            <v:group style="position:absolute;left:7407;top:11324;width:2;height:831" coordorigin="7407,11324" coordsize="2,831">
              <v:shape style="position:absolute;left:7407;top:11324;width:2;height:831" coordorigin="7407,11324" coordsize="0,831" path="m7407,12155l7407,11324e" filled="f" stroked="t" strokeweight=".949282pt" strokecolor="#5B5B5B">
                <v:path arrowok="t"/>
              </v:shape>
            </v:group>
            <v:group style="position:absolute;left:384;top:12098;width:2;height:272" coordorigin="384,12098" coordsize="2,272">
              <v:shape style="position:absolute;left:384;top:12098;width:2;height:272" coordorigin="384,12098" coordsize="0,272" path="m384,12370l384,12098e" filled="f" stroked="t" strokeweight=".474641pt" strokecolor="#131313">
                <v:path arrowok="t"/>
              </v:shape>
            </v:group>
            <v:group style="position:absolute;left:7409;top:12098;width:2;height:368" coordorigin="7409,12098" coordsize="2,368">
              <v:shape style="position:absolute;left:7409;top:12098;width:2;height:368" coordorigin="7409,12098" coordsize="0,368" path="m7409,12465l7409,12098e" filled="f" stroked="t" strokeweight=".474641pt" strokecolor="#2B2B2B">
                <v:path arrowok="t"/>
              </v:shape>
            </v:group>
            <v:group style="position:absolute;left:11662;top:12312;width:2;height:153" coordorigin="11662,12312" coordsize="2,153">
              <v:shape style="position:absolute;left:11662;top:12312;width:2;height:153" coordorigin="11662,12312" coordsize="0,153" path="m11662,12465l11662,12312e" filled="f" stroked="t" strokeweight=".474641pt" strokecolor="#2B2B2B">
                <v:path arrowok="t"/>
              </v:shape>
            </v:group>
            <v:group style="position:absolute;left:7409;top:12408;width:2;height:267" coordorigin="7409,12408" coordsize="2,267">
              <v:shape style="position:absolute;left:7409;top:12408;width:2;height:267" coordorigin="7409,12408" coordsize="0,267" path="m7409,12675l7409,12408e" filled="f" stroked="t" strokeweight=".711962pt" strokecolor="#484848">
                <v:path arrowok="t"/>
              </v:shape>
            </v:group>
            <v:group style="position:absolute;left:1740;top:12618;width:2;height:349" coordorigin="1740,12618" coordsize="2,349">
              <v:shape style="position:absolute;left:1740;top:12618;width:2;height:349" coordorigin="1740,12618" coordsize="0,349" path="m1740,12967l1740,12618e" filled="f" stroked="t" strokeweight=".474641pt" strokecolor="#232323">
                <v:path arrowok="t"/>
              </v:shape>
            </v:group>
            <v:group style="position:absolute;left:2406;top:12546;width:2;height:382" coordorigin="2406,12546" coordsize="2,382">
              <v:shape style="position:absolute;left:2406;top:12546;width:2;height:382" coordorigin="2406,12546" coordsize="0,382" path="m2406,12928l2406,12546e" filled="f" stroked="t" strokeweight=".949282pt" strokecolor="#484848">
                <v:path arrowok="t"/>
              </v:shape>
            </v:group>
            <v:group style="position:absolute;left:387;top:12909;width:2;height:258" coordorigin="387,12909" coordsize="2,258">
              <v:shape style="position:absolute;left:387;top:12909;width:2;height:258" coordorigin="387,12909" coordsize="0,258" path="m387,13167l387,12909e" filled="f" stroked="t" strokeweight=".711962pt" strokecolor="#3B3B3B">
                <v:path arrowok="t"/>
              </v:shape>
            </v:group>
            <v:group style="position:absolute;left:7412;top:12566;width:2;height:1299" coordorigin="7412,12566" coordsize="2,1299">
              <v:shape style="position:absolute;left:7412;top:12566;width:2;height:1299" coordorigin="7412,12566" coordsize="0,1299" path="m7412,13864l7412,12566e" filled="f" stroked="t" strokeweight=".949282pt" strokecolor="#5B5B5B">
                <v:path arrowok="t"/>
              </v:shape>
            </v:group>
            <v:group style="position:absolute;left:11664;top:12909;width:2;height:258" coordorigin="11664,12909" coordsize="2,258">
              <v:shape style="position:absolute;left:11664;top:12909;width:2;height:258" coordorigin="11664,12909" coordsize="0,258" path="m11664,13167l11664,12909e" filled="f" stroked="t" strokeweight=".474641pt" strokecolor="#282828">
                <v:path arrowok="t"/>
              </v:shape>
            </v:group>
            <v:group style="position:absolute;left:375;top:13411;width:261;height:2" coordorigin="375,13411" coordsize="261,2">
              <v:shape style="position:absolute;left:375;top:13411;width:261;height:2" coordorigin="375,13411" coordsize="261,0" path="m375,13411l636,13411e" filled="f" stroked="t" strokeweight=".237321pt" strokecolor="#383838">
                <v:path arrowok="t"/>
              </v:shape>
            </v:group>
            <v:group style="position:absolute;left:636;top:13411;width:1751;height:2" coordorigin="636,13411" coordsize="1751,2">
              <v:shape style="position:absolute;left:636;top:13411;width:1751;height:2" coordorigin="636,13411" coordsize="1751,0" path="m636,13411l2387,13411e" filled="f" stroked="t" strokeweight=".237321pt" strokecolor="#030303">
                <v:path arrowok="t"/>
              </v:shape>
            </v:group>
            <v:group style="position:absolute;left:1740;top:12909;width:2;height:535" coordorigin="1740,12909" coordsize="2,535">
              <v:shape style="position:absolute;left:1740;top:12909;width:2;height:535" coordorigin="1740,12909" coordsize="0,535" path="m1740,13444l1740,12909e" filled="f" stroked="t" strokeweight=".949282pt" strokecolor="#3F3F3F">
                <v:path arrowok="t"/>
              </v:shape>
            </v:group>
            <v:group style="position:absolute;left:1073;top:13411;width:2;height:177" coordorigin="1073,13411" coordsize="2,177">
              <v:shape style="position:absolute;left:1073;top:13411;width:2;height:177" coordorigin="1073,13411" coordsize="0,177" path="m1073,13587l1073,13411e" filled="f" stroked="t" strokeweight=".237321pt" strokecolor="#4B4B4B">
                <v:path arrowok="t"/>
              </v:shape>
            </v:group>
            <v:group style="position:absolute;left:1742;top:13382;width:2;height:234" coordorigin="1742,13382" coordsize="2,234">
              <v:shape style="position:absolute;left:1742;top:13382;width:2;height:234" coordorigin="1742,13382" coordsize="0,234" path="m1742,13616l1742,13382e" filled="f" stroked="t" strokeweight=".474641pt" strokecolor="#0F0F0F">
                <v:path arrowok="t"/>
              </v:shape>
            </v:group>
            <v:group style="position:absolute;left:1073;top:13587;width:2;height:2588" coordorigin="1073,13587" coordsize="2,2588">
              <v:shape style="position:absolute;left:1073;top:13587;width:2;height:2588" coordorigin="1073,13587" coordsize="0,2588" path="m1073,16175l1073,13587e" filled="f" stroked="t" strokeweight=".237321pt" strokecolor="#000000">
                <v:path arrowok="t"/>
              </v:shape>
            </v:group>
            <v:group style="position:absolute;left:1744;top:13559;width:2;height:1633" coordorigin="1744,13559" coordsize="2,1633">
              <v:shape style="position:absolute;left:1744;top:13559;width:2;height:1633" coordorigin="1744,13559" coordsize="0,1633" path="m1744,15191l1744,13559e" filled="f" stroked="t" strokeweight=".949282pt" strokecolor="#444444">
                <v:path arrowok="t"/>
              </v:shape>
            </v:group>
            <v:group style="position:absolute;left:2411;top:13559;width:2;height:458" coordorigin="2411,13559" coordsize="2,458">
              <v:shape style="position:absolute;left:2411;top:13559;width:2;height:458" coordorigin="2411,13559" coordsize="0,458" path="m2411,14017l2411,13559e" filled="f" stroked="t" strokeweight=".711962pt" strokecolor="#3B3B3B">
                <v:path arrowok="t"/>
              </v:shape>
            </v:group>
            <v:group style="position:absolute;left:396;top:13788;width:2;height:2416" coordorigin="396,13788" coordsize="2,2416">
              <v:shape style="position:absolute;left:396;top:13788;width:2;height:2416" coordorigin="396,13788" coordsize="0,2416" path="m396,16203l396,13788e" filled="f" stroked="t" strokeweight=".711962pt" strokecolor="#444444">
                <v:path arrowok="t"/>
              </v:shape>
            </v:group>
            <v:group style="position:absolute;left:7414;top:13788;width:2;height:229" coordorigin="7414,13788" coordsize="2,229">
              <v:shape style="position:absolute;left:7414;top:13788;width:2;height:229" coordorigin="7414,13788" coordsize="0,229" path="m7414,14017l7414,13788e" filled="f" stroked="t" strokeweight=".474641pt" strokecolor="#484848">
                <v:path arrowok="t"/>
              </v:shape>
            </v:group>
            <v:group style="position:absolute;left:2411;top:13960;width:2;height:138" coordorigin="2411,13960" coordsize="2,138">
              <v:shape style="position:absolute;left:2411;top:13960;width:2;height:138" coordorigin="2411,13960" coordsize="0,138" path="m2411,14098l2411,13960e" filled="f" stroked="t" strokeweight=".474641pt" strokecolor="#181818">
                <v:path arrowok="t"/>
              </v:shape>
            </v:group>
            <v:group style="position:absolute;left:7414;top:13960;width:2;height:138" coordorigin="7414,13960" coordsize="2,138">
              <v:shape style="position:absolute;left:7414;top:13960;width:2;height:138" coordorigin="7414,13960" coordsize="0,138" path="m7414,14098l7414,13960e" filled="f" stroked="t" strokeweight=".474641pt" strokecolor="#282828">
                <v:path arrowok="t"/>
              </v:shape>
            </v:group>
            <v:group style="position:absolute;left:2411;top:14041;width:2;height:186" coordorigin="2411,14041" coordsize="2,186">
              <v:shape style="position:absolute;left:2411;top:14041;width:2;height:186" coordorigin="2411,14041" coordsize="0,186" path="m2411,14227l2411,14041e" filled="f" stroked="t" strokeweight=".949282pt" strokecolor="#2B2B2B">
                <v:path arrowok="t"/>
              </v:shape>
            </v:group>
            <v:group style="position:absolute;left:7419;top:14041;width:2;height:186" coordorigin="7419,14041" coordsize="2,186">
              <v:shape style="position:absolute;left:7419;top:14041;width:2;height:186" coordorigin="7419,14041" coordsize="0,186" path="m7419,14227l7419,14041e" filled="f" stroked="t" strokeweight=".711962pt" strokecolor="#444444">
                <v:path arrowok="t"/>
              </v:shape>
            </v:group>
            <v:group style="position:absolute;left:2411;top:14074;width:2;height:458" coordorigin="2411,14074" coordsize="2,458">
              <v:shape style="position:absolute;left:2411;top:14074;width:2;height:458" coordorigin="2411,14074" coordsize="0,458" path="m2411,14532l2411,14074e" filled="f" stroked="t" strokeweight=".949282pt" strokecolor="#3F3F3F">
                <v:path arrowok="t"/>
              </v:shape>
            </v:group>
            <v:group style="position:absolute;left:7416;top:14112;width:2;height:406" coordorigin="7416,14112" coordsize="2,406">
              <v:shape style="position:absolute;left:7416;top:14112;width:2;height:406" coordorigin="7416,14112" coordsize="0,406" path="m7416,14518l7416,14112e" filled="f" stroked="t" strokeweight=".949282pt" strokecolor="#5B5B5B">
                <v:path arrowok="t"/>
              </v:shape>
            </v:group>
            <v:group style="position:absolute;left:2414;top:14461;width:2;height:492" coordorigin="2414,14461" coordsize="2,492">
              <v:shape style="position:absolute;left:2414;top:14461;width:2;height:492" coordorigin="2414,14461" coordsize="0,492" path="m2414,14953l2414,14461e" filled="f" stroked="t" strokeweight=".474641pt" strokecolor="#181818">
                <v:path arrowok="t"/>
              </v:shape>
            </v:group>
            <v:group style="position:absolute;left:7419;top:14461;width:2;height:492" coordorigin="7419,14461" coordsize="2,492">
              <v:shape style="position:absolute;left:7419;top:14461;width:2;height:492" coordorigin="7419,14461" coordsize="0,492" path="m7419,14953l7419,14461e" filled="f" stroked="t" strokeweight=".474641pt" strokecolor="#343434">
                <v:path arrowok="t"/>
              </v:shape>
            </v:group>
            <v:group style="position:absolute;left:11633;top:14489;width:2;height:645" coordorigin="11633,14489" coordsize="2,645">
              <v:shape style="position:absolute;left:11633;top:14489;width:2;height:645" coordorigin="11633,14489" coordsize="0,645" path="m11633,15134l11633,14489e" filled="f" stroked="t" strokeweight=".237321pt" strokecolor="#000000">
                <v:path arrowok="t"/>
              </v:shape>
            </v:group>
            <v:group style="position:absolute;left:2411;top:14895;width:2;height:1303" coordorigin="2411,14895" coordsize="2,1303">
              <v:shape style="position:absolute;left:2411;top:14895;width:2;height:1303" coordorigin="2411,14895" coordsize="0,1303" path="m2411,16199l2411,14895e" filled="f" stroked="t" strokeweight=".949282pt" strokecolor="#343434">
                <v:path arrowok="t"/>
              </v:shape>
            </v:group>
            <v:group style="position:absolute;left:7421;top:14881;width:2;height:1294" coordorigin="7421,14881" coordsize="2,1294">
              <v:shape style="position:absolute;left:7421;top:14881;width:2;height:1294" coordorigin="7421,14881" coordsize="0,1294" path="m7421,16175l7421,14881e" filled="f" stroked="t" strokeweight=".711962pt" strokecolor="#575757">
                <v:path arrowok="t"/>
              </v:shape>
            </v:group>
            <v:group style="position:absolute;left:1747;top:15105;width:2;height:291" coordorigin="1747,15105" coordsize="2,291">
              <v:shape style="position:absolute;left:1747;top:15105;width:2;height:291" coordorigin="1747,15105" coordsize="0,291" path="m1747,15397l1747,15105e" filled="f" stroked="t" strokeweight=".474641pt" strokecolor="#1F1F1F">
                <v:path arrowok="t"/>
              </v:shape>
            </v:group>
            <v:group style="position:absolute;left:1747;top:15339;width:2;height:855" coordorigin="1747,15339" coordsize="2,855">
              <v:shape style="position:absolute;left:1747;top:15339;width:2;height:855" coordorigin="1747,15339" coordsize="0,855" path="m1747,16194l1747,15339e" filled="f" stroked="t" strokeweight=".711962pt" strokecolor="#444444">
                <v:path arrowok="t"/>
              </v:shape>
            </v:group>
            <v:group style="position:absolute;left:389;top:16189;width:3237;height:2" coordorigin="389,16189" coordsize="3237,2">
              <v:shape style="position:absolute;left:389;top:16189;width:3237;height:2" coordorigin="389,16189" coordsize="3237,0" path="m389,16189l3626,16189e" filled="f" stroked="t" strokeweight=".949282pt" strokecolor="#5B5B5B">
                <v:path arrowok="t"/>
              </v:shape>
            </v:group>
            <v:group style="position:absolute;left:3185;top:16165;width:185;height:2" coordorigin="3185,16165" coordsize="185,2">
              <v:shape style="position:absolute;left:3185;top:16165;width:185;height:2" coordorigin="3185,16165" coordsize="185,0" path="m3185,16165l3370,16165e" filled="f" stroked="t" strokeweight=".711962pt" strokecolor="#ACACAC">
                <v:path arrowok="t"/>
              </v:shape>
            </v:group>
            <v:group style="position:absolute;left:3370;top:16165;width:370;height:2" coordorigin="3370,16165" coordsize="370,2">
              <v:shape style="position:absolute;left:3370;top:16165;width:370;height:2" coordorigin="3370,16165" coordsize="370,0" path="m3370,16165l3740,16165e" filled="f" stroked="t" strokeweight=".711962pt" strokecolor="#8C8C8C">
                <v:path arrowok="t"/>
              </v:shape>
            </v:group>
            <v:group style="position:absolute;left:2506;top:16177;width:9180;height:2" coordorigin="2506,16177" coordsize="9180,2">
              <v:shape style="position:absolute;left:2506;top:16177;width:9180;height:2" coordorigin="2506,16177" coordsize="9180,0" path="m2506,16177l11686,16177e" filled="f" stroked="t" strokeweight=".949282pt" strokecolor="#545454">
                <v:path arrowok="t"/>
              </v:shape>
            </v:group>
            <v:group style="position:absolute;left:11633;top:15368;width:2;height:807" coordorigin="11633,15368" coordsize="2,807">
              <v:shape style="position:absolute;left:11633;top:15368;width:2;height:807" coordorigin="11633,15368" coordsize="0,807" path="m11633,16175l11633,15368e" filled="f" stroked="t" strokeweight=".237321pt" strokecolor="#3B3B3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7.008621pt;margin-top:24.834536pt;width:.1pt;height:11.696613pt;mso-position-horizontal-relative:page;mso-position-vertical-relative:paragraph;z-index:-13536" coordorigin="3740,497" coordsize="2,234">
            <v:shape style="position:absolute;left:3740;top:497;width:2;height:234" coordorigin="3740,497" coordsize="0,234" path="m3740,731l3740,497e" filled="f" stroked="t" strokeweight="1.661244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51"/>
          <w:position w:val="-1"/>
        </w:rPr>
        <w:t>::ı::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4F5052"/>
          <w:spacing w:val="0"/>
          <w:w w:val="77"/>
          <w:position w:val="6"/>
        </w:rPr>
        <w:t>B</w:t>
      </w:r>
      <w:r>
        <w:rPr>
          <w:rFonts w:ascii="Arial" w:hAnsi="Arial" w:cs="Arial" w:eastAsia="Arial"/>
          <w:sz w:val="23"/>
          <w:szCs w:val="23"/>
          <w:color w:val="4F5052"/>
          <w:spacing w:val="-9"/>
          <w:w w:val="78"/>
          <w:position w:val="6"/>
        </w:rPr>
        <w:t>ö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9"/>
          <w:position w:val="6"/>
        </w:rPr>
        <w:t>l</w:t>
      </w:r>
      <w:r>
        <w:rPr>
          <w:rFonts w:ascii="Arial" w:hAnsi="Arial" w:cs="Arial" w:eastAsia="Arial"/>
          <w:sz w:val="23"/>
          <w:szCs w:val="23"/>
          <w:color w:val="2D2D2D"/>
          <w:spacing w:val="-17"/>
          <w:w w:val="89"/>
          <w:position w:val="6"/>
        </w:rPr>
        <w:t>g</w:t>
      </w:r>
      <w:r>
        <w:rPr>
          <w:rFonts w:ascii="Arial" w:hAnsi="Arial" w:cs="Arial" w:eastAsia="Arial"/>
          <w:sz w:val="23"/>
          <w:szCs w:val="23"/>
          <w:color w:val="4F5052"/>
          <w:spacing w:val="0"/>
          <w:w w:val="85"/>
          <w:position w:val="6"/>
        </w:rPr>
        <w:t>eAmın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-36" w:right="52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2"/>
          <w:w w:val="89"/>
        </w:rPr>
        <w:t>Yu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SELEK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22" w:right="56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40" w:right="140"/>
          <w:cols w:num="2" w:equalWidth="0">
            <w:col w:w="4776" w:space="262"/>
            <w:col w:w="6502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7" w:lineRule="auto"/>
        <w:ind w:left="3797" w:right="4345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8.927575pt;width:31.020001pt;height:47pt;mso-position-horizontal-relative:page;mso-position-vertical-relative:paragraph;z-index:-13520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B2B2B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896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15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621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438728pt;margin-top:7.350435pt;width:46.769702pt;height:7.5pt;mso-position-horizontal-relative:page;mso-position-vertical-relative:paragraph;z-index:-1351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0"/>
                      <w:w w:val="106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12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7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1" w:after="0" w:line="250" w:lineRule="auto"/>
        <w:ind w:left="158" w:right="3539" w:firstLine="-9"/>
        <w:jc w:val="left"/>
        <w:tabs>
          <w:tab w:pos="1660" w:val="left"/>
          <w:tab w:pos="3170" w:val="left"/>
          <w:tab w:pos="3200" w:val="left"/>
          <w:tab w:pos="4900" w:val="left"/>
          <w:tab w:pos="522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2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14/0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No: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06:10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tfel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14/05/2017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3075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364111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Folkart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Life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İnşaat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53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364/1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Folkart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3" w:right="-20"/>
        <w:jc w:val="left"/>
        <w:tabs>
          <w:tab w:pos="1660" w:val="left"/>
          <w:tab w:pos="45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02" w:lineRule="auto"/>
        <w:ind w:left="3632" w:right="3401" w:firstLine="-3484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1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3"/>
          <w:w w:val="13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3618" w:right="-20"/>
        <w:jc w:val="left"/>
        <w:tabs>
          <w:tab w:pos="3920" w:val="left"/>
          <w:tab w:pos="4440" w:val="left"/>
          <w:tab w:pos="5040" w:val="left"/>
          <w:tab w:pos="60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B2B2B"/>
          <w:w w:val="99"/>
          <w:position w:val="1"/>
        </w:rPr>
      </w:r>
      <w:r>
        <w:rPr>
          <w:rFonts w:ascii="Arial" w:hAnsi="Arial" w:cs="Arial" w:eastAsia="Arial"/>
          <w:sz w:val="42"/>
          <w:szCs w:val="42"/>
          <w:color w:val="2B2B2B"/>
          <w:w w:val="99"/>
          <w:u w:val="single" w:color="444444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2B2B2B"/>
          <w:w w:val="100"/>
          <w:u w:val="single" w:color="444444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B2B2B"/>
          <w:w w:val="100"/>
          <w:u w:val="single" w:color="444444"/>
          <w:position w:val="1"/>
        </w:rPr>
      </w:r>
      <w:r>
        <w:rPr>
          <w:rFonts w:ascii="Arial" w:hAnsi="Arial" w:cs="Arial" w:eastAsia="Arial"/>
          <w:sz w:val="42"/>
          <w:szCs w:val="42"/>
          <w:color w:val="2B2B2B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B2B2B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B2B2B"/>
          <w:spacing w:val="48"/>
          <w:w w:val="57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57"/>
          <w:u w:val="single" w:color="2F2F2F"/>
          <w:position w:val="1"/>
        </w:rPr>
        <w:t>  </w:t>
      </w:r>
      <w:r>
        <w:rPr>
          <w:rFonts w:ascii="Arial" w:hAnsi="Arial" w:cs="Arial" w:eastAsia="Arial"/>
          <w:sz w:val="42"/>
          <w:szCs w:val="42"/>
          <w:color w:val="2B2B2B"/>
          <w:spacing w:val="28"/>
          <w:w w:val="57"/>
          <w:u w:val="single" w:color="2F2F2F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2B2B2B"/>
          <w:spacing w:val="29"/>
          <w:w w:val="57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6B6B6D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6B6B6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6B6B6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6B6B6D"/>
          <w:spacing w:val="0"/>
          <w:w w:val="57"/>
          <w:position w:val="1"/>
        </w:rPr>
        <w:t>1</w:t>
      </w:r>
      <w:r>
        <w:rPr>
          <w:rFonts w:ascii="Arial" w:hAnsi="Arial" w:cs="Arial" w:eastAsia="Arial"/>
          <w:sz w:val="38"/>
          <w:szCs w:val="38"/>
          <w:color w:val="6B6B6D"/>
          <w:spacing w:val="-31"/>
          <w:w w:val="57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6B6B6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6B6B6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95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8"/>
          <w:w w:val="95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6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9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5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6"/>
        </w:rPr>
        <w:t>06:17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855682" w:type="dxa"/>
      </w:tblPr>
      <w:tblGrid/>
      <w:tr>
        <w:trPr>
          <w:trHeight w:val="274" w:hRule="exact"/>
        </w:trPr>
        <w:tc>
          <w:tcPr>
            <w:tcW w:w="2002" w:type="dxa"/>
            <w:tcBorders>
              <w:top w:val="single" w:sz="7.57312" w:space="0" w:color="4B4B4B"/>
              <w:bottom w:val="single" w:sz="7.57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1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3" w:type="dxa"/>
            <w:tcBorders>
              <w:top w:val="single" w:sz="7.57312" w:space="0" w:color="4B4B4B"/>
              <w:bottom w:val="single" w:sz="7.57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Sahibi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84" w:type="dxa"/>
            <w:tcBorders>
              <w:top w:val="single" w:sz="7.57312" w:space="0" w:color="484848"/>
              <w:bottom w:val="single" w:sz="7.57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4"/>
                <w:spacing w:val="0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684" w:type="dxa"/>
            <w:tcBorders>
              <w:top w:val="single" w:sz="7.57312" w:space="0" w:color="484848"/>
              <w:bottom w:val="single" w:sz="7.57312" w:space="0" w:color="4B4B4B"/>
              <w:left w:val="nil" w:sz="6" w:space="0" w:color="auto"/>
              <w:right w:val="single" w:sz="7.57312" w:space="0" w:color="4F4F4F"/>
            </w:tcBorders>
          </w:tcPr>
          <w:p>
            <w:pPr>
              <w:spacing w:before="11" w:after="0" w:line="240" w:lineRule="auto"/>
              <w:ind w:left="10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IKiracı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Kullana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:Borta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Yeme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Sanayi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2"/>
              </w:rPr>
              <w:t>A.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1"/>
                <w:w w:val="102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4"/>
                <w:spacing w:val="0"/>
                <w:w w:val="115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2002" w:type="dxa"/>
            <w:tcBorders>
              <w:top w:val="single" w:sz="7.57312" w:space="0" w:color="4B4B4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93" w:type="dxa"/>
            <w:tcBorders>
              <w:top w:val="single" w:sz="7.57312" w:space="0" w:color="4B4B4B"/>
              <w:bottom w:val="single" w:sz="7.573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6" w:lineRule="exact"/>
              <w:ind w:left="1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224"/>
              </w:rPr>
              <w:t>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84" w:type="dxa"/>
            <w:tcBorders>
              <w:top w:val="single" w:sz="7.57312" w:space="0" w:color="4B4B4B"/>
              <w:bottom w:val="single" w:sz="7.573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6" w:lineRule="exact"/>
              <w:ind w:left="4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Üze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5"/>
              </w:rPr>
              <w:t>EMRE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684" w:type="dxa"/>
            <w:tcBorders>
              <w:top w:val="single" w:sz="7.57312" w:space="0" w:color="4B4B4B"/>
              <w:bottom w:val="single" w:sz="7.57312" w:space="0" w:color="484848"/>
              <w:left w:val="nil" w:sz="6" w:space="0" w:color="auto"/>
              <w:right w:val="single" w:sz="7.57312" w:space="0" w:color="4F4F4F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720" w:bottom="280" w:left="240" w:right="180"/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tabs>
          <w:tab w:pos="260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2"/>
        </w:rPr>
        <w:t>: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241"/>
        </w:rPr>
        <w:t>ll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06:15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l-\raç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-1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2" w:equalWidth="0">
            <w:col w:w="631" w:space="1524"/>
            <w:col w:w="9345"/>
          </w:cols>
        </w:sectPr>
      </w:pPr>
      <w:rPr/>
    </w:p>
    <w:p>
      <w:pPr>
        <w:spacing w:before="3" w:after="0" w:line="240" w:lineRule="auto"/>
        <w:ind w:left="15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lektrikArıza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84" w:right="45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2169" w:right="4209" w:firstLine="2537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Savısı:3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</w:rPr>
        <w:t>Do_ğalgaz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0" w:lineRule="exact"/>
        <w:ind w:left="2169" w:right="2509" w:firstLine="-2016"/>
        <w:jc w:val="left"/>
        <w:tabs>
          <w:tab w:pos="46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6"/>
          <w:w w:val="73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39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51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'Ucı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58" w:right="3148" w:firstLine="-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72" w:right="39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0" w:lineRule="exact"/>
        <w:ind w:left="148" w:right="-20"/>
        <w:jc w:val="left"/>
        <w:tabs>
          <w:tab w:pos="4700" w:val="left"/>
          <w:tab w:pos="658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6604" w:right="-20"/>
        <w:jc w:val="left"/>
        <w:tabs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111111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11111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111111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0" w:lineRule="exact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sıvı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sabun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hortumu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gelmiştir.Yangında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1" w:lineRule="auto"/>
        <w:ind w:left="153" w:right="6678" w:firstLine="31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6" w:lineRule="auto"/>
        <w:ind w:left="2155" w:right="59" w:firstLine="-1997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ike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hortumun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</w:rPr>
        <w:t>r.-ıktını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8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3"/>
          <w:w w:val="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Ö!rrenilemedi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IBe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15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2"/>
          <w:w w:val="11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00" w:lineRule="exact"/>
        <w:ind w:left="153" w:right="5196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güvenli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görevlilerine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d: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.-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14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B2B2B"/>
          <w:spacing w:val="0"/>
          <w:w w:val="249"/>
          <w:position w:val="-5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</w:sectPr>
      </w:pPr>
      <w:rPr/>
    </w:p>
    <w:p>
      <w:pPr>
        <w:spacing w:before="0" w:after="0" w:line="220" w:lineRule="exact"/>
        <w:ind w:left="15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0525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05254"/>
          <w:spacing w:val="-11"/>
          <w:w w:val="113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6B6B6D"/>
          <w:spacing w:val="-15"/>
          <w:w w:val="113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</w:rPr>
        <w:t>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</w:rPr>
        <w:t>n</w:t>
      </w:r>
      <w:r>
        <w:rPr>
          <w:rFonts w:ascii="Arial" w:hAnsi="Arial" w:cs="Arial" w:eastAsia="Arial"/>
          <w:sz w:val="19"/>
          <w:szCs w:val="19"/>
          <w:color w:val="3B3B3B"/>
          <w:spacing w:val="-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254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49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14/05/2017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</w:rPr>
        <w:t>_!Saati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18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4" w:equalWidth="0">
            <w:col w:w="1328" w:space="827"/>
            <w:col w:w="304" w:space="278"/>
            <w:col w:w="1069" w:space="2192"/>
            <w:col w:w="5502"/>
          </w:cols>
        </w:sectPr>
      </w:pPr>
      <w:rPr/>
    </w:p>
    <w:p>
      <w:pPr>
        <w:spacing w:before="18" w:after="0" w:line="240" w:lineRule="auto"/>
        <w:ind w:left="243" w:right="-20"/>
        <w:jc w:val="left"/>
        <w:tabs>
          <w:tab w:pos="102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16" w:lineRule="exact"/>
        <w:ind w:left="2311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131A9A"/>
          <w:spacing w:val="0"/>
          <w:w w:val="100"/>
          <w:b/>
          <w:bCs/>
          <w:i/>
          <w:position w:val="-1"/>
        </w:rPr>
        <w:t>l</w:t>
      </w:r>
      <w:r>
        <w:rPr>
          <w:rFonts w:ascii="Arial" w:hAnsi="Arial" w:cs="Arial" w:eastAsia="Arial"/>
          <w:sz w:val="28"/>
          <w:szCs w:val="28"/>
          <w:color w:val="131A9A"/>
          <w:spacing w:val="0"/>
          <w:w w:val="100"/>
          <w:b/>
          <w:bCs/>
          <w:i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131A9A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</w:sectPr>
      </w:pPr>
      <w:rPr/>
    </w:p>
    <w:p>
      <w:pPr>
        <w:spacing w:before="46" w:after="0" w:line="253" w:lineRule="exact"/>
        <w:ind w:left="49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9.680801pt;margin-top:4.065456pt;width:25.361281pt;height:32pt;mso-position-horizontal-relative:page;mso-position-vertical-relative:paragraph;z-index:-13516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232F93"/>
                      <w:spacing w:val="0"/>
                      <w:w w:val="118"/>
                      <w:i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81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52" w:lineRule="atLeast"/>
        <w:ind w:left="2278" w:right="-191"/>
        <w:jc w:val="left"/>
        <w:tabs>
          <w:tab w:pos="2860" w:val="left"/>
          <w:tab w:pos="5260" w:val="left"/>
        </w:tabs>
        <w:rPr>
          <w:rFonts w:ascii="Times New Roman" w:hAnsi="Times New Roman" w:cs="Times New Roman" w:eastAsia="Times New Roman"/>
          <w:sz w:val="101"/>
          <w:szCs w:val="101"/>
        </w:rPr>
      </w:pPr>
      <w:rPr/>
      <w:r>
        <w:rPr/>
        <w:pict>
          <v:group style="position:absolute;margin-left:137.617813pt;margin-top:17.670853pt;width:69.341393pt;height:19.770901pt;mso-position-horizontal-relative:page;mso-position-vertical-relative:paragraph;z-index:-13526" coordorigin="2752,353" coordsize="1387,395">
            <v:group style="position:absolute;left:2778;top:644;width:1335;height:2" coordorigin="2778,644" coordsize="1335,2">
              <v:shape style="position:absolute;left:2778;top:644;width:1335;height:2" coordorigin="2778,644" coordsize="1335,0" path="m2778,644l4113,644e" filled="f" stroked="t" strokeweight="2.60326pt" strokecolor="#343B7C">
                <v:path arrowok="t"/>
              </v:shape>
            </v:group>
            <v:group style="position:absolute;left:4104;top:372;width:2;height:358" coordorigin="4104,372" coordsize="2,358">
              <v:shape style="position:absolute;left:4104;top:372;width:2;height:358" coordorigin="4104,372" coordsize="0,358" path="m4104,730l4104,372e" filled="f" stroked="t" strokeweight="1.89328pt" strokecolor="#2B3B9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0.279129pt;margin-top:51.750683pt;width:.1pt;height:29.080929pt;mso-position-horizontal-relative:page;mso-position-vertical-relative:paragraph;z-index:-13525" coordorigin="3006,1035" coordsize="2,582">
            <v:shape style="position:absolute;left:3006;top:1035;width:2;height:582" coordorigin="3006,1035" coordsize="0,582" path="m3006,1617l3006,1035e" filled="f" stroked="t" strokeweight="1.1833pt" strokecolor="#2B2FB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072601pt;margin-top:22.399595pt;width:7.3304pt;height:11pt;mso-position-horizontal-relative:page;mso-position-vertical-relative:paragraph;z-index:-13518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B3B3B"/>
                      <w:spacing w:val="0"/>
                      <w:w w:val="80"/>
                    </w:rPr>
                    <w:t>rk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39"/>
        </w:rPr>
        <w:t>M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1F286D"/>
          <w:spacing w:val="0"/>
          <w:w w:val="166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1F286D"/>
          <w:spacing w:val="1"/>
          <w:w w:val="166"/>
        </w:rPr>
        <w:t>q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0"/>
          <w:w w:val="57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43A59"/>
          <w:spacing w:val="0"/>
          <w:w w:val="75"/>
        </w:rPr>
        <w:t>Gı'J.</w:t>
      </w:r>
      <w:r>
        <w:rPr>
          <w:rFonts w:ascii="Times New Roman" w:hAnsi="Times New Roman" w:cs="Times New Roman" w:eastAsia="Times New Roman"/>
          <w:sz w:val="32"/>
          <w:szCs w:val="32"/>
          <w:color w:val="343A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43A59"/>
          <w:spacing w:val="0"/>
          <w:w w:val="100"/>
        </w:rPr>
      </w:r>
      <w:r>
        <w:rPr>
          <w:rFonts w:ascii="Times New Roman" w:hAnsi="Times New Roman" w:cs="Times New Roman" w:eastAsia="Times New Roman"/>
          <w:sz w:val="101"/>
          <w:szCs w:val="101"/>
          <w:color w:val="4B5293"/>
          <w:spacing w:val="-263"/>
          <w:w w:val="58"/>
          <w:i/>
          <w:position w:val="-48"/>
        </w:rPr>
        <w:t>W</w:t>
      </w:r>
      <w:r>
        <w:rPr>
          <w:rFonts w:ascii="Times New Roman" w:hAnsi="Times New Roman" w:cs="Times New Roman" w:eastAsia="Times New Roman"/>
          <w:sz w:val="101"/>
          <w:szCs w:val="101"/>
          <w:color w:val="505254"/>
          <w:spacing w:val="0"/>
          <w:w w:val="67"/>
          <w:i/>
          <w:position w:val="-48"/>
        </w:rPr>
        <w:t>!J</w:t>
      </w:r>
      <w:r>
        <w:rPr>
          <w:rFonts w:ascii="Times New Roman" w:hAnsi="Times New Roman" w:cs="Times New Roman" w:eastAsia="Times New Roman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33" w:after="0" w:line="213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64"/>
          <w:position w:val="-9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64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12"/>
          <w:w w:val="64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64"/>
          <w:position w:val="-9"/>
        </w:rPr>
        <w:t>3Y'ö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4"/>
          <w:w w:val="64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64"/>
          <w:position w:val="-9"/>
        </w:rPr>
        <w:t>?017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2" w:equalWidth="0">
            <w:col w:w="6134" w:space="2690"/>
            <w:col w:w="2676"/>
          </w:cols>
        </w:sectPr>
      </w:pPr>
      <w:rPr/>
    </w:p>
    <w:p>
      <w:pPr>
        <w:spacing w:before="0" w:after="0" w:line="951" w:lineRule="atLeast"/>
        <w:ind w:left="498" w:right="-20"/>
        <w:jc w:val="left"/>
        <w:tabs>
          <w:tab w:pos="9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-27"/>
          <w:w w:val="86"/>
          <w:i/>
          <w:position w:val="-13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-36"/>
          <w:w w:val="127"/>
          <w:position w:val="3"/>
        </w:rPr>
        <w:t>Q</w:t>
      </w:r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-96"/>
          <w:w w:val="86"/>
          <w:i/>
          <w:position w:val="-13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27"/>
          <w:position w:val="3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</w:sectPr>
      </w:pPr>
      <w:rPr/>
    </w:p>
    <w:p>
      <w:pPr>
        <w:spacing w:before="0" w:after="0" w:line="530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43" w:lineRule="atLeast"/>
        <w:ind w:right="1546"/>
        <w:jc w:val="righ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71"/>
        </w:rPr>
        <w:t>.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71"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23"/>
          <w:w w:val="71"/>
        </w:rPr>
        <w:t> </w:t>
      </w:r>
      <w:r>
        <w:rPr>
          <w:rFonts w:ascii="Arial" w:hAnsi="Arial" w:cs="Arial" w:eastAsia="Arial"/>
          <w:sz w:val="35"/>
          <w:szCs w:val="35"/>
          <w:color w:val="A7A8A5"/>
          <w:spacing w:val="0"/>
          <w:w w:val="71"/>
        </w:rPr>
        <w:t>.</w:t>
      </w:r>
      <w:r>
        <w:rPr>
          <w:rFonts w:ascii="Arial" w:hAnsi="Arial" w:cs="Arial" w:eastAsia="Arial"/>
          <w:sz w:val="35"/>
          <w:szCs w:val="35"/>
          <w:color w:val="A7A8A5"/>
          <w:spacing w:val="-1"/>
          <w:w w:val="71"/>
        </w:rPr>
        <w:t>.</w:t>
      </w:r>
      <w:r>
        <w:rPr>
          <w:rFonts w:ascii="Arial" w:hAnsi="Arial" w:cs="Arial" w:eastAsia="Arial"/>
          <w:sz w:val="22"/>
          <w:szCs w:val="22"/>
          <w:color w:val="A7A8A5"/>
          <w:spacing w:val="0"/>
          <w:w w:val="71"/>
        </w:rPr>
        <w:t>;:</w:t>
      </w:r>
      <w:r>
        <w:rPr>
          <w:rFonts w:ascii="Arial" w:hAnsi="Arial" w:cs="Arial" w:eastAsia="Arial"/>
          <w:sz w:val="22"/>
          <w:szCs w:val="22"/>
          <w:color w:val="A7A8A5"/>
          <w:spacing w:val="0"/>
          <w:w w:val="71"/>
        </w:rPr>
        <w:t>-</w:t>
      </w:r>
      <w:r>
        <w:rPr>
          <w:rFonts w:ascii="Arial" w:hAnsi="Arial" w:cs="Arial" w:eastAsia="Arial"/>
          <w:sz w:val="22"/>
          <w:szCs w:val="22"/>
          <w:color w:val="A7A8A5"/>
          <w:spacing w:val="29"/>
          <w:w w:val="7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36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6"/>
          <w:w w:val="63"/>
        </w:rPr>
        <w:t> </w:t>
      </w:r>
      <w:r>
        <w:rPr>
          <w:rFonts w:ascii="Arial" w:hAnsi="Arial" w:cs="Arial" w:eastAsia="Arial"/>
          <w:sz w:val="13"/>
          <w:szCs w:val="13"/>
          <w:color w:val="A7A8A5"/>
          <w:spacing w:val="0"/>
          <w:w w:val="73"/>
        </w:rPr>
        <w:t>•</w:t>
      </w:r>
      <w:r>
        <w:rPr>
          <w:rFonts w:ascii="Arial" w:hAnsi="Arial" w:cs="Arial" w:eastAsia="Arial"/>
          <w:sz w:val="37"/>
          <w:szCs w:val="37"/>
          <w:color w:val="B8B8BA"/>
          <w:spacing w:val="0"/>
          <w:w w:val="37"/>
        </w:rPr>
        <w:t>.</w:t>
      </w:r>
      <w:r>
        <w:rPr>
          <w:rFonts w:ascii="Arial" w:hAnsi="Arial" w:cs="Arial" w:eastAsia="Arial"/>
          <w:sz w:val="37"/>
          <w:szCs w:val="37"/>
          <w:color w:val="B8B8BA"/>
          <w:spacing w:val="-14"/>
          <w:w w:val="100"/>
        </w:rPr>
        <w:t> </w:t>
      </w:r>
      <w:r>
        <w:rPr>
          <w:rFonts w:ascii="Arial" w:hAnsi="Arial" w:cs="Arial" w:eastAsia="Arial"/>
          <w:sz w:val="37"/>
          <w:szCs w:val="37"/>
          <w:color w:val="939595"/>
          <w:spacing w:val="0"/>
          <w:w w:val="10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0" w:after="0" w:line="42" w:lineRule="exact"/>
        <w:ind w:right="-20"/>
        <w:jc w:val="left"/>
        <w:tabs>
          <w:tab w:pos="62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F286D"/>
          <w:spacing w:val="0"/>
          <w:w w:val="100"/>
        </w:rPr>
        <w:t>"</w:t>
        <w:tab/>
      </w:r>
      <w:r>
        <w:rPr>
          <w:rFonts w:ascii="Times New Roman" w:hAnsi="Times New Roman" w:cs="Times New Roman" w:eastAsia="Times New Roman"/>
          <w:sz w:val="22"/>
          <w:szCs w:val="22"/>
          <w:color w:val="1F286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131A9A"/>
          <w:spacing w:val="0"/>
          <w:w w:val="100"/>
        </w:rPr>
        <w:t>/l</w:t>
      </w:r>
      <w:r>
        <w:rPr>
          <w:rFonts w:ascii="Times New Roman" w:hAnsi="Times New Roman" w:cs="Times New Roman" w:eastAsia="Times New Roman"/>
          <w:sz w:val="17"/>
          <w:szCs w:val="17"/>
          <w:color w:val="131A9A"/>
          <w:spacing w:val="2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131A9A"/>
          <w:spacing w:val="0"/>
          <w:w w:val="126"/>
          <w:i/>
        </w:rPr>
        <w:t>1</w:t>
      </w:r>
      <w:r>
        <w:rPr>
          <w:rFonts w:ascii="Arial" w:hAnsi="Arial" w:cs="Arial" w:eastAsia="Arial"/>
          <w:sz w:val="17"/>
          <w:szCs w:val="17"/>
          <w:color w:val="131A9A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131A9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0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3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7A8A5"/>
          <w:spacing w:val="-21"/>
          <w:w w:val="126"/>
          <w:position w:val="-1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14"/>
          <w:w w:val="145"/>
          <w:position w:val="-1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-1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83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10"/>
          <w:position w:val="-1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0"/>
          <w:w w:val="176"/>
          <w:position w:val="-1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-2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  <w:position w:val="-10"/>
        </w:rPr>
        <w:t>1&gt;\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75"/>
          <w:position w:val="-1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2"/>
          <w:w w:val="110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  <w:position w:val="-1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2" w:equalWidth="0">
            <w:col w:w="650" w:space="2287"/>
            <w:col w:w="8563"/>
          </w:cols>
        </w:sectPr>
      </w:pPr>
      <w:rPr/>
    </w:p>
    <w:p>
      <w:pPr>
        <w:spacing w:before="0" w:after="0" w:line="303" w:lineRule="atLeas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'\</w:t>
      </w:r>
      <w:r>
        <w:rPr>
          <w:rFonts w:ascii="Arial" w:hAnsi="Arial" w:cs="Arial" w:eastAsia="Arial"/>
          <w:sz w:val="18"/>
          <w:szCs w:val="18"/>
          <w:color w:val="2B2B2B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29"/>
        </w:rPr>
        <w:t>p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7" w:lineRule="atLeast"/>
        <w:ind w:right="-69"/>
        <w:jc w:val="left"/>
        <w:tabs>
          <w:tab w:pos="3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7A8A5"/>
          <w:spacing w:val="-13"/>
          <w:w w:val="99"/>
        </w:rPr>
        <w:t>.</w:t>
      </w:r>
      <w:r>
        <w:rPr>
          <w:rFonts w:ascii="Arial" w:hAnsi="Arial" w:cs="Arial" w:eastAsia="Arial"/>
          <w:sz w:val="19"/>
          <w:szCs w:val="19"/>
          <w:color w:val="505254"/>
          <w:spacing w:val="0"/>
          <w:w w:val="234"/>
        </w:rPr>
        <w:t>,</w:t>
      </w:r>
      <w:r>
        <w:rPr>
          <w:rFonts w:ascii="Arial" w:hAnsi="Arial" w:cs="Arial" w:eastAsia="Arial"/>
          <w:sz w:val="19"/>
          <w:szCs w:val="19"/>
          <w:color w:val="50525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0525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1F286D"/>
          <w:spacing w:val="0"/>
          <w:w w:val="291"/>
        </w:rPr>
        <w:t>·</w:t>
      </w:r>
      <w:r>
        <w:rPr>
          <w:rFonts w:ascii="Arial" w:hAnsi="Arial" w:cs="Arial" w:eastAsia="Arial"/>
          <w:sz w:val="19"/>
          <w:szCs w:val="19"/>
          <w:color w:val="1F286D"/>
          <w:spacing w:val="-116"/>
          <w:w w:val="291"/>
        </w:rPr>
        <w:t> </w:t>
      </w:r>
      <w:r>
        <w:rPr>
          <w:rFonts w:ascii="Arial" w:hAnsi="Arial" w:cs="Arial" w:eastAsia="Arial"/>
          <w:sz w:val="19"/>
          <w:szCs w:val="19"/>
          <w:color w:val="1F286D"/>
          <w:spacing w:val="0"/>
          <w:w w:val="104"/>
        </w:rPr>
        <w:t>ı:J</w:t>
      </w:r>
      <w:r>
        <w:rPr>
          <w:rFonts w:ascii="Arial" w:hAnsi="Arial" w:cs="Arial" w:eastAsia="Arial"/>
          <w:sz w:val="19"/>
          <w:szCs w:val="19"/>
          <w:color w:val="1F286D"/>
          <w:spacing w:val="-13"/>
          <w:w w:val="105"/>
        </w:rPr>
        <w:t>n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4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1"/>
          <w:w w:val="104"/>
        </w:rPr>
        <w:t>r</w:t>
      </w:r>
      <w:r>
        <w:rPr>
          <w:rFonts w:ascii="Arial" w:hAnsi="Arial" w:cs="Arial" w:eastAsia="Arial"/>
          <w:sz w:val="19"/>
          <w:szCs w:val="19"/>
          <w:color w:val="505254"/>
          <w:spacing w:val="0"/>
          <w:w w:val="93"/>
        </w:rPr>
        <w:t>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9" w:lineRule="atLeast"/>
        <w:ind w:left="76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B8B8BA"/>
          <w:w w:val="86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7A8A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7A8A5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A7A8A5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67"/>
          <w:i/>
        </w:rPr>
        <w:t>}: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67"/>
          <w:i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67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6"/>
          <w:w w:val="67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7A8A5"/>
          <w:spacing w:val="0"/>
          <w:w w:val="139"/>
        </w:rPr>
        <w:t>;,.</w:t>
      </w:r>
      <w:r>
        <w:rPr>
          <w:rFonts w:ascii="Times New Roman" w:hAnsi="Times New Roman" w:cs="Times New Roman" w:eastAsia="Times New Roman"/>
          <w:sz w:val="17"/>
          <w:szCs w:val="17"/>
          <w:color w:val="A7A8A5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32"/>
          <w:position w:val="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32"/>
          <w:position w:val="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8"/>
          <w:w w:val="32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51"/>
          <w:position w:val="0"/>
        </w:rPr>
        <w:t>"""'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32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32"/>
          <w:position w:val="0"/>
        </w:rPr>
        <w:t>        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6"/>
          <w:w w:val="3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7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-29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73"/>
          <w:position w:val="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right="-20"/>
        <w:jc w:val="left"/>
        <w:tabs>
          <w:tab w:pos="380" w:val="left"/>
          <w:tab w:pos="18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-17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48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6"/>
          <w:szCs w:val="26"/>
          <w:color w:val="505254"/>
          <w:spacing w:val="0"/>
          <w:w w:val="84"/>
          <w:position w:val="-17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505254"/>
          <w:spacing w:val="5"/>
          <w:w w:val="84"/>
          <w:position w:val="-1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05254"/>
          <w:spacing w:val="0"/>
          <w:w w:val="139"/>
          <w:position w:val="-17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505254"/>
          <w:spacing w:val="0"/>
          <w:w w:val="140"/>
          <w:position w:val="-17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05254"/>
          <w:spacing w:val="2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8B8BA"/>
          <w:spacing w:val="0"/>
          <w:w w:val="66"/>
          <w:position w:val="-17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B8B8BA"/>
          <w:spacing w:val="2"/>
          <w:w w:val="66"/>
          <w:position w:val="-1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13"/>
          <w:w w:val="67"/>
          <w:position w:val="-1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8B8BA"/>
          <w:spacing w:val="-41"/>
          <w:w w:val="100"/>
          <w:position w:val="-17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0"/>
          <w:w w:val="237"/>
          <w:position w:val="-17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05254"/>
          <w:spacing w:val="0"/>
          <w:w w:val="110"/>
          <w:position w:val="-17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05254"/>
          <w:spacing w:val="13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0"/>
          <w:w w:val="67"/>
          <w:position w:val="-1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0"/>
          <w:w w:val="100"/>
          <w:position w:val="-17"/>
        </w:rPr>
      </w:r>
      <w:r>
        <w:rPr>
          <w:rFonts w:ascii="Arial" w:hAnsi="Arial" w:cs="Arial" w:eastAsia="Arial"/>
          <w:sz w:val="41"/>
          <w:szCs w:val="41"/>
          <w:color w:val="A7A8A5"/>
          <w:spacing w:val="0"/>
          <w:w w:val="114"/>
          <w:position w:val="-32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3" w:equalWidth="0">
            <w:col w:w="2464" w:space="112"/>
            <w:col w:w="1066" w:space="4874"/>
            <w:col w:w="2984"/>
          </w:cols>
        </w:sectPr>
      </w:pPr>
      <w:rPr/>
    </w:p>
    <w:p>
      <w:pPr>
        <w:spacing w:before="0" w:after="0" w:line="82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ÜzeyirEMRE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6" w:lineRule="atLeast"/>
        <w:ind w:left="1519" w:right="1358"/>
        <w:jc w:val="center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939595"/>
          <w:spacing w:val="0"/>
          <w:w w:val="199"/>
        </w:rPr>
        <w:t>y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21" w:after="0" w:line="236" w:lineRule="exact"/>
        <w:ind w:right="-20"/>
        <w:jc w:val="left"/>
        <w:tabs>
          <w:tab w:pos="10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B8B8BA"/>
          <w:spacing w:val="0"/>
          <w:w w:val="32"/>
          <w:position w:val="-8"/>
        </w:rPr>
        <w:t>·'</w:t>
      </w:r>
      <w:r>
        <w:rPr>
          <w:rFonts w:ascii="Times New Roman" w:hAnsi="Times New Roman" w:cs="Times New Roman" w:eastAsia="Times New Roman"/>
          <w:sz w:val="29"/>
          <w:szCs w:val="29"/>
          <w:color w:val="B8B8BA"/>
          <w:spacing w:val="0"/>
          <w:w w:val="32"/>
          <w:position w:val="-8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B8B8BA"/>
          <w:spacing w:val="1"/>
          <w:w w:val="32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B6B6D"/>
          <w:spacing w:val="0"/>
          <w:w w:val="27"/>
          <w:b/>
          <w:bCs/>
          <w:position w:val="-8"/>
        </w:rPr>
        <w:t>0</w:t>
      </w:r>
      <w:r>
        <w:rPr>
          <w:rFonts w:ascii="Times New Roman" w:hAnsi="Times New Roman" w:cs="Times New Roman" w:eastAsia="Times New Roman"/>
          <w:sz w:val="29"/>
          <w:szCs w:val="29"/>
          <w:color w:val="6B6B6D"/>
          <w:spacing w:val="1"/>
          <w:w w:val="27"/>
          <w:b/>
          <w:bCs/>
          <w:position w:val="-8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505254"/>
          <w:spacing w:val="2"/>
          <w:w w:val="114"/>
          <w:b/>
          <w:bCs/>
          <w:position w:val="-8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13"/>
          <w:b/>
          <w:bCs/>
          <w:position w:val="-8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31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39595"/>
          <w:spacing w:val="0"/>
          <w:w w:val="60"/>
          <w:b/>
          <w:bCs/>
          <w:position w:val="-8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39595"/>
          <w:spacing w:val="-33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8B8BA"/>
          <w:spacing w:val="0"/>
          <w:w w:val="69"/>
          <w:b/>
          <w:bCs/>
          <w:position w:val="-8"/>
        </w:rPr>
        <w:t>to</w:t>
      </w:r>
      <w:r>
        <w:rPr>
          <w:rFonts w:ascii="Times New Roman" w:hAnsi="Times New Roman" w:cs="Times New Roman" w:eastAsia="Times New Roman"/>
          <w:sz w:val="7"/>
          <w:szCs w:val="7"/>
          <w:color w:val="B8B8BA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8B8BA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7"/>
          <w:szCs w:val="7"/>
          <w:color w:val="6B6B6D"/>
          <w:spacing w:val="-3"/>
          <w:w w:val="250"/>
          <w:position w:val="-8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39595"/>
          <w:spacing w:val="0"/>
          <w:w w:val="170"/>
          <w:position w:val="-8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2" w:equalWidth="0">
            <w:col w:w="6153" w:space="2326"/>
            <w:col w:w="3021"/>
          </w:cols>
        </w:sectPr>
      </w:pPr>
      <w:rPr/>
    </w:p>
    <w:p>
      <w:pPr>
        <w:spacing w:before="0" w:after="0" w:line="216" w:lineRule="exact"/>
        <w:ind w:left="5411" w:right="-20"/>
        <w:jc w:val="left"/>
        <w:tabs>
          <w:tab w:pos="8460" w:val="left"/>
          <w:tab w:pos="9760" w:val="left"/>
          <w:tab w:pos="103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2"/>
          <w:position w:val="-4"/>
        </w:rPr>
        <w:t>ı</w:t>
      </w:r>
      <w:r>
        <w:rPr>
          <w:rFonts w:ascii="Arial" w:hAnsi="Arial" w:cs="Arial" w:eastAsia="Arial"/>
          <w:sz w:val="26"/>
          <w:szCs w:val="26"/>
          <w:color w:val="3B3B3B"/>
          <w:spacing w:val="-42"/>
          <w:w w:val="100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505254"/>
          <w:spacing w:val="0"/>
          <w:w w:val="57"/>
          <w:position w:val="-4"/>
        </w:rPr>
        <w:t>..</w:t>
      </w:r>
      <w:r>
        <w:rPr>
          <w:rFonts w:ascii="Arial" w:hAnsi="Arial" w:cs="Arial" w:eastAsia="Arial"/>
          <w:sz w:val="26"/>
          <w:szCs w:val="26"/>
          <w:color w:val="505254"/>
          <w:spacing w:val="18"/>
          <w:w w:val="57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7"/>
          <w:w w:val="69"/>
          <w:position w:val="-4"/>
        </w:rPr>
        <w:t>t</w:t>
      </w:r>
      <w:r>
        <w:rPr>
          <w:rFonts w:ascii="Arial" w:hAnsi="Arial" w:cs="Arial" w:eastAsia="Arial"/>
          <w:sz w:val="24"/>
          <w:szCs w:val="24"/>
          <w:color w:val="505254"/>
          <w:spacing w:val="0"/>
          <w:w w:val="82"/>
          <w:position w:val="-4"/>
        </w:rPr>
        <w:t>fa</w:t>
      </w:r>
      <w:r>
        <w:rPr>
          <w:rFonts w:ascii="Arial" w:hAnsi="Arial" w:cs="Arial" w:eastAsia="Arial"/>
          <w:sz w:val="24"/>
          <w:szCs w:val="24"/>
          <w:color w:val="3B3B3B"/>
          <w:spacing w:val="-31"/>
          <w:w w:val="54"/>
          <w:position w:val="-4"/>
        </w:rPr>
        <w:t>y</w:t>
      </w:r>
      <w:r>
        <w:rPr>
          <w:rFonts w:ascii="Arial" w:hAnsi="Arial" w:cs="Arial" w:eastAsia="Arial"/>
          <w:sz w:val="24"/>
          <w:szCs w:val="24"/>
          <w:color w:val="A7A8A5"/>
          <w:spacing w:val="0"/>
          <w:w w:val="117"/>
          <w:position w:val="-4"/>
        </w:rPr>
        <w:t>.</w:t>
      </w:r>
      <w:r>
        <w:rPr>
          <w:rFonts w:ascii="Arial" w:hAnsi="Arial" w:cs="Arial" w:eastAsia="Arial"/>
          <w:sz w:val="24"/>
          <w:szCs w:val="24"/>
          <w:color w:val="A7A8A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4"/>
          <w:szCs w:val="24"/>
          <w:color w:val="A7A8A5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939595"/>
          <w:spacing w:val="-36"/>
          <w:w w:val="83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505254"/>
          <w:spacing w:val="0"/>
          <w:w w:val="157"/>
          <w:position w:val="-4"/>
        </w:rPr>
        <w:t>ı</w:t>
      </w:r>
      <w:r>
        <w:rPr>
          <w:rFonts w:ascii="Arial" w:hAnsi="Arial" w:cs="Arial" w:eastAsia="Arial"/>
          <w:sz w:val="17"/>
          <w:szCs w:val="17"/>
          <w:color w:val="505254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505254"/>
          <w:spacing w:val="12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A7A8A5"/>
          <w:spacing w:val="0"/>
          <w:w w:val="79"/>
          <w:position w:val="-4"/>
        </w:rPr>
        <w:t>•</w:t>
      </w:r>
      <w:r>
        <w:rPr>
          <w:rFonts w:ascii="Arial" w:hAnsi="Arial" w:cs="Arial" w:eastAsia="Arial"/>
          <w:sz w:val="17"/>
          <w:szCs w:val="17"/>
          <w:color w:val="A7A8A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A7A8A5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939595"/>
          <w:spacing w:val="0"/>
          <w:w w:val="45"/>
          <w:position w:val="-4"/>
        </w:rPr>
        <w:t>•</w:t>
      </w:r>
      <w:r>
        <w:rPr>
          <w:rFonts w:ascii="Arial" w:hAnsi="Arial" w:cs="Arial" w:eastAsia="Arial"/>
          <w:sz w:val="17"/>
          <w:szCs w:val="17"/>
          <w:color w:val="939595"/>
          <w:spacing w:val="0"/>
          <w:w w:val="45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939595"/>
          <w:spacing w:val="21"/>
          <w:w w:val="45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A7A8A5"/>
          <w:spacing w:val="0"/>
          <w:w w:val="183"/>
          <w:position w:val="-4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761" w:right="-20"/>
        <w:jc w:val="left"/>
        <w:tabs>
          <w:tab w:pos="8560" w:val="left"/>
          <w:tab w:pos="98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205.894241pt;margin-top:9.979806pt;width:.1pt;height:6.91268pt;mso-position-horizontal-relative:page;mso-position-vertical-relative:paragraph;z-index:-13524" coordorigin="4118,200" coordsize="2,138">
            <v:shape style="position:absolute;left:4118;top:200;width:2;height:138" coordorigin="4118,200" coordsize="0,138" path="m4118,338l4118,200e" filled="f" stroked="t" strokeweight=".2366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43F87"/>
          <w:spacing w:val="0"/>
          <w:w w:val="80"/>
          <w:i/>
          <w:position w:val="1"/>
        </w:rPr>
        <w:t>J</w:t>
      </w:r>
      <w:r>
        <w:rPr>
          <w:rFonts w:ascii="Arial" w:hAnsi="Arial" w:cs="Arial" w:eastAsia="Arial"/>
          <w:sz w:val="20"/>
          <w:szCs w:val="20"/>
          <w:color w:val="343F87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43F87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A7A8A5"/>
          <w:spacing w:val="-49"/>
          <w:w w:val="181"/>
          <w:position w:val="-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12"/>
          <w:w w:val="59"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505254"/>
          <w:spacing w:val="0"/>
          <w:w w:val="46"/>
          <w:position w:val="-1"/>
        </w:rPr>
        <w:t>cı</w:t>
      </w:r>
      <w:r>
        <w:rPr>
          <w:rFonts w:ascii="Times New Roman" w:hAnsi="Times New Roman" w:cs="Times New Roman" w:eastAsia="Times New Roman"/>
          <w:sz w:val="28"/>
          <w:szCs w:val="28"/>
          <w:color w:val="5052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05254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3B3B3B"/>
          <w:spacing w:val="-7"/>
          <w:w w:val="62"/>
          <w:position w:val="-1"/>
        </w:rPr>
        <w:t>'</w:t>
      </w:r>
      <w:r>
        <w:rPr>
          <w:rFonts w:ascii="Arial" w:hAnsi="Arial" w:cs="Arial" w:eastAsia="Arial"/>
          <w:sz w:val="29"/>
          <w:szCs w:val="29"/>
          <w:color w:val="6B6B6D"/>
          <w:spacing w:val="0"/>
          <w:w w:val="62"/>
          <w:position w:val="-1"/>
        </w:rPr>
        <w:t>e</w:t>
      </w:r>
      <w:r>
        <w:rPr>
          <w:rFonts w:ascii="Arial" w:hAnsi="Arial" w:cs="Arial" w:eastAsia="Arial"/>
          <w:sz w:val="29"/>
          <w:szCs w:val="29"/>
          <w:color w:val="6B6B6D"/>
          <w:spacing w:val="-49"/>
          <w:w w:val="62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6B6B6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6B6B6D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B8B8BA"/>
          <w:spacing w:val="-23"/>
          <w:w w:val="91"/>
          <w:position w:val="-1"/>
        </w:rPr>
        <w:t>·</w:t>
      </w:r>
      <w:r>
        <w:rPr>
          <w:rFonts w:ascii="Arial" w:hAnsi="Arial" w:cs="Arial" w:eastAsia="Arial"/>
          <w:sz w:val="26"/>
          <w:szCs w:val="26"/>
          <w:color w:val="3B3B3B"/>
          <w:spacing w:val="3"/>
          <w:w w:val="61"/>
          <w:position w:val="-1"/>
        </w:rPr>
        <w:t>M</w:t>
      </w:r>
      <w:r>
        <w:rPr>
          <w:rFonts w:ascii="Arial" w:hAnsi="Arial" w:cs="Arial" w:eastAsia="Arial"/>
          <w:sz w:val="26"/>
          <w:szCs w:val="26"/>
          <w:color w:val="505254"/>
          <w:spacing w:val="0"/>
          <w:w w:val="61"/>
          <w:position w:val="-1"/>
        </w:rPr>
        <w:t>ut'ı:</w:t>
      </w:r>
      <w:r>
        <w:rPr>
          <w:rFonts w:ascii="Arial" w:hAnsi="Arial" w:cs="Arial" w:eastAsia="Arial"/>
          <w:sz w:val="26"/>
          <w:szCs w:val="26"/>
          <w:color w:val="505254"/>
          <w:spacing w:val="-33"/>
          <w:w w:val="62"/>
          <w:position w:val="-1"/>
        </w:rPr>
        <w:t>n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65"/>
          <w:position w:val="-1"/>
        </w:rPr>
        <w:t>u</w:t>
      </w:r>
      <w:r>
        <w:rPr>
          <w:rFonts w:ascii="Arial" w:hAnsi="Arial" w:cs="Arial" w:eastAsia="Arial"/>
          <w:sz w:val="26"/>
          <w:szCs w:val="26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2"/>
          <w:w w:val="60"/>
          <w:position w:val="-1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6B6B6D"/>
          <w:spacing w:val="0"/>
          <w:w w:val="31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1174"/>
        <w:jc w:val="right"/>
        <w:tabs>
          <w:tab w:pos="15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0"/>
          <w:w w:val="147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0"/>
          <w:w w:val="147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30"/>
          <w:w w:val="14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0"/>
          <w:w w:val="147"/>
          <w:b/>
          <w:bCs/>
          <w:i/>
        </w:rPr>
        <w:t>h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0"/>
          <w:w w:val="147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3"/>
          <w:w w:val="147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-12"/>
          <w:w w:val="77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-3"/>
          <w:w w:val="19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5"/>
          <w:w w:val="21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0"/>
          <w:w w:val="109"/>
        </w:rPr>
        <w:t>.:.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-19"/>
          <w:w w:val="11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505254"/>
          <w:spacing w:val="0"/>
          <w:w w:val="218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5052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052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7A8A5"/>
          <w:spacing w:val="-20"/>
          <w:w w:val="18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6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0"/>
          <w:w w:val="18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0"/>
          <w:w w:val="18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34"/>
          <w:w w:val="18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595"/>
          <w:spacing w:val="0"/>
          <w:w w:val="42"/>
          <w:b/>
          <w:bCs/>
          <w:i/>
        </w:rPr>
        <w:t>-r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5" w:lineRule="atLeast"/>
        <w:ind w:right="1242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036987pt;margin-top:5.71872pt;width:5.89456pt;height:14pt;mso-position-horizontal-relative:page;mso-position-vertical-relative:paragraph;z-index:-1351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7A8A5"/>
                      <w:spacing w:val="0"/>
                      <w:w w:val="151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A7A8A5"/>
          <w:spacing w:val="5"/>
          <w:w w:val="322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0"/>
          <w:w w:val="175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5"/>
          <w:spacing w:val="-10"/>
          <w:w w:val="77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50"/>
          <w:i/>
        </w:rPr>
        <w:t>··7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50"/>
          <w:i/>
        </w:rPr>
        <w:t>           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8"/>
          <w:w w:val="50"/>
          <w:i/>
        </w:rPr>
        <w:t> </w:t>
      </w:r>
      <w:r>
        <w:rPr>
          <w:rFonts w:ascii="Arial" w:hAnsi="Arial" w:cs="Arial" w:eastAsia="Arial"/>
          <w:sz w:val="20"/>
          <w:szCs w:val="20"/>
          <w:color w:val="B8B8BA"/>
          <w:spacing w:val="0"/>
          <w:w w:val="50"/>
          <w:position w:val="-10"/>
        </w:rPr>
        <w:t>·•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240" w:right="180"/>
        </w:sectPr>
      </w:pPr>
      <w:rPr/>
    </w:p>
    <w:p>
      <w:pPr>
        <w:spacing w:before="0" w:after="0" w:line="2" w:lineRule="exact"/>
        <w:ind w:right="-20"/>
        <w:jc w:val="right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Arial" w:hAnsi="Arial" w:cs="Arial" w:eastAsia="Arial"/>
          <w:sz w:val="12"/>
          <w:szCs w:val="12"/>
          <w:color w:val="B8B8BA"/>
          <w:spacing w:val="0"/>
          <w:w w:val="240"/>
          <w:position w:val="3"/>
        </w:rPr>
        <w:t>'</w:t>
      </w:r>
      <w:r>
        <w:rPr>
          <w:rFonts w:ascii="Arial" w:hAnsi="Arial" w:cs="Arial" w:eastAsia="Arial"/>
          <w:sz w:val="12"/>
          <w:szCs w:val="12"/>
          <w:color w:val="B8B8BA"/>
          <w:spacing w:val="0"/>
          <w:w w:val="240"/>
          <w:position w:val="3"/>
        </w:rPr>
        <w:t>\</w:t>
      </w:r>
      <w:r>
        <w:rPr>
          <w:rFonts w:ascii="Arial" w:hAnsi="Arial" w:cs="Arial" w:eastAsia="Arial"/>
          <w:sz w:val="12"/>
          <w:szCs w:val="12"/>
          <w:color w:val="B8B8BA"/>
          <w:spacing w:val="-12"/>
          <w:w w:val="240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B8B8BA"/>
          <w:spacing w:val="0"/>
          <w:w w:val="130"/>
          <w:i/>
          <w:position w:val="3"/>
        </w:rPr>
        <w:t>1</w:t>
      </w:r>
      <w:r>
        <w:rPr>
          <w:rFonts w:ascii="Arial" w:hAnsi="Arial" w:cs="Arial" w:eastAsia="Arial"/>
          <w:sz w:val="12"/>
          <w:szCs w:val="12"/>
          <w:color w:val="B8B8BA"/>
          <w:spacing w:val="-2"/>
          <w:w w:val="13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8B8BA"/>
          <w:spacing w:val="0"/>
          <w:w w:val="130"/>
          <w:i/>
          <w:position w:val="3"/>
        </w:rPr>
        <w:t>J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55" w:lineRule="atLeast"/>
        <w:ind w:left="180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7A8A5"/>
          <w:spacing w:val="0"/>
          <w:w w:val="71"/>
        </w:rPr>
        <w:t>,</w:t>
      </w:r>
      <w:r>
        <w:rPr>
          <w:rFonts w:ascii="Arial" w:hAnsi="Arial" w:cs="Arial" w:eastAsia="Arial"/>
          <w:sz w:val="12"/>
          <w:szCs w:val="12"/>
          <w:color w:val="A7A8A5"/>
          <w:spacing w:val="0"/>
          <w:w w:val="71"/>
        </w:rPr>
        <w:t>•</w:t>
      </w:r>
      <w:r>
        <w:rPr>
          <w:rFonts w:ascii="Arial" w:hAnsi="Arial" w:cs="Arial" w:eastAsia="Arial"/>
          <w:sz w:val="12"/>
          <w:szCs w:val="12"/>
          <w:color w:val="A7A8A5"/>
          <w:spacing w:val="0"/>
          <w:w w:val="71"/>
        </w:rPr>
        <w:t>  </w:t>
      </w:r>
      <w:r>
        <w:rPr>
          <w:rFonts w:ascii="Arial" w:hAnsi="Arial" w:cs="Arial" w:eastAsia="Arial"/>
          <w:sz w:val="12"/>
          <w:szCs w:val="12"/>
          <w:color w:val="A7A8A5"/>
          <w:spacing w:val="6"/>
          <w:w w:val="71"/>
        </w:rPr>
        <w:t> </w:t>
      </w:r>
      <w:r>
        <w:rPr>
          <w:rFonts w:ascii="Arial" w:hAnsi="Arial" w:cs="Arial" w:eastAsia="Arial"/>
          <w:sz w:val="12"/>
          <w:szCs w:val="12"/>
          <w:color w:val="939595"/>
          <w:spacing w:val="0"/>
          <w:w w:val="142"/>
          <w:i/>
        </w:rPr>
        <w:t>!</w:t>
      </w:r>
      <w:r>
        <w:rPr>
          <w:rFonts w:ascii="Arial" w:hAnsi="Arial" w:cs="Arial" w:eastAsia="Arial"/>
          <w:sz w:val="12"/>
          <w:szCs w:val="12"/>
          <w:color w:val="939595"/>
          <w:spacing w:val="-19"/>
          <w:w w:val="100"/>
          <w:i/>
        </w:rPr>
        <w:t> </w:t>
      </w:r>
      <w:r>
        <w:rPr>
          <w:rFonts w:ascii="Arial" w:hAnsi="Arial" w:cs="Arial" w:eastAsia="Arial"/>
          <w:sz w:val="12"/>
          <w:szCs w:val="12"/>
          <w:color w:val="B8B8BA"/>
          <w:spacing w:val="0"/>
          <w:w w:val="53"/>
          <w:i/>
        </w:rPr>
        <w:t>"</w:t>
      </w:r>
      <w:r>
        <w:rPr>
          <w:rFonts w:ascii="Arial" w:hAnsi="Arial" w:cs="Arial" w:eastAsia="Arial"/>
          <w:sz w:val="12"/>
          <w:szCs w:val="12"/>
          <w:color w:val="B8B8BA"/>
          <w:spacing w:val="0"/>
          <w:w w:val="53"/>
          <w:i/>
        </w:rPr>
        <w:t>   </w:t>
      </w:r>
      <w:r>
        <w:rPr>
          <w:rFonts w:ascii="Arial" w:hAnsi="Arial" w:cs="Arial" w:eastAsia="Arial"/>
          <w:sz w:val="12"/>
          <w:szCs w:val="12"/>
          <w:color w:val="B8B8BA"/>
          <w:spacing w:val="15"/>
          <w:w w:val="53"/>
          <w:i/>
        </w:rPr>
        <w:t> </w:t>
      </w:r>
      <w:r>
        <w:rPr>
          <w:rFonts w:ascii="Arial" w:hAnsi="Arial" w:cs="Arial" w:eastAsia="Arial"/>
          <w:sz w:val="12"/>
          <w:szCs w:val="12"/>
          <w:color w:val="ACB86E"/>
          <w:spacing w:val="0"/>
          <w:w w:val="80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65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66"/>
          <w:position w:val="3"/>
        </w:rPr>
        <w:t>-: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11"/>
          <w:w w:val="66"/>
          <w:position w:val="3"/>
        </w:rPr>
        <w:t> </w:t>
      </w:r>
      <w:r>
        <w:rPr>
          <w:rFonts w:ascii="Arial" w:hAnsi="Arial" w:cs="Arial" w:eastAsia="Arial"/>
          <w:sz w:val="30"/>
          <w:szCs w:val="30"/>
          <w:color w:val="A7A8A5"/>
          <w:spacing w:val="0"/>
          <w:w w:val="154"/>
          <w:position w:val="3"/>
        </w:rPr>
        <w:t>..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3" w:equalWidth="0">
            <w:col w:w="8948" w:space="112"/>
            <w:col w:w="516" w:space="246"/>
            <w:col w:w="1678"/>
          </w:cols>
        </w:sectPr>
      </w:pPr>
      <w:rPr/>
    </w:p>
    <w:p>
      <w:pPr>
        <w:spacing w:before="0" w:after="0" w:line="284" w:lineRule="exact"/>
        <w:ind w:right="-20"/>
        <w:jc w:val="right"/>
        <w:tabs>
          <w:tab w:pos="9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89.209702pt;margin-top:12.901484pt;width:2.12994pt;height:44.801277pt;mso-position-horizontal-relative:page;mso-position-vertical-relative:paragraph;z-index:-13521" coordorigin="3784,258" coordsize="43,896">
            <v:group style="position:absolute;left:3805;top:279;width:2;height:358" coordorigin="3805,279" coordsize="2,358">
              <v:shape style="position:absolute;left:3805;top:279;width:2;height:358" coordorigin="3805,279" coordsize="0,358" path="m3805,637l3805,279e" filled="f" stroked="t" strokeweight="2.12994pt" strokecolor="#3B4874">
                <v:path arrowok="t"/>
              </v:shape>
            </v:group>
            <v:group style="position:absolute;left:3798;top:608;width:2;height:534" coordorigin="3798,608" coordsize="2,534">
              <v:shape style="position:absolute;left:3798;top:608;width:2;height:534" coordorigin="3798,608" coordsize="0,534" path="m3798,1142l3798,608e" filled="f" stroked="t" strokeweight="1.1833pt" strokecolor="#3F4FA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505254"/>
          <w:w w:val="71"/>
          <w:b/>
          <w:bCs/>
        </w:rPr>
        <w:t>Abdıw</w:t>
      </w:r>
      <w:r>
        <w:rPr>
          <w:rFonts w:ascii="Arial" w:hAnsi="Arial" w:cs="Arial" w:eastAsia="Arial"/>
          <w:sz w:val="28"/>
          <w:szCs w:val="28"/>
          <w:color w:val="505254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505254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1D1F44"/>
          <w:spacing w:val="-6"/>
          <w:w w:val="56"/>
        </w:rPr>
        <w:t>!</w:t>
      </w:r>
      <w:r>
        <w:rPr>
          <w:rFonts w:ascii="Arial" w:hAnsi="Arial" w:cs="Arial" w:eastAsia="Arial"/>
          <w:sz w:val="23"/>
          <w:szCs w:val="23"/>
          <w:color w:val="505254"/>
          <w:spacing w:val="0"/>
          <w:w w:val="69"/>
        </w:rPr>
        <w:t>a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67" w:lineRule="exact"/>
        <w:ind w:right="205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77.140045pt;margin-top:1.197384pt;width:.1pt;height:12.39515pt;mso-position-horizontal-relative:page;mso-position-vertical-relative:paragraph;z-index:-13522" coordorigin="3543,24" coordsize="2,248">
            <v:shape style="position:absolute;left:3543;top:24;width:2;height:248" coordorigin="3543,24" coordsize="0,248" path="m3543,272l3543,24e" filled="f" stroked="t" strokeweight="1.65662pt" strokecolor="#4B54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505254"/>
          <w:spacing w:val="0"/>
          <w:w w:val="80"/>
          <w:position w:val="-7"/>
        </w:rPr>
        <w:t>Itfaiye</w:t>
      </w:r>
      <w:r>
        <w:rPr>
          <w:rFonts w:ascii="Arial" w:hAnsi="Arial" w:cs="Arial" w:eastAsia="Arial"/>
          <w:sz w:val="23"/>
          <w:szCs w:val="23"/>
          <w:color w:val="505254"/>
          <w:spacing w:val="0"/>
          <w:w w:val="80"/>
          <w:position w:val="-7"/>
        </w:rPr>
        <w:t>  </w:t>
      </w:r>
      <w:r>
        <w:rPr>
          <w:rFonts w:ascii="Arial" w:hAnsi="Arial" w:cs="Arial" w:eastAsia="Arial"/>
          <w:sz w:val="23"/>
          <w:szCs w:val="23"/>
          <w:color w:val="505254"/>
          <w:spacing w:val="31"/>
          <w:w w:val="80"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505254"/>
          <w:spacing w:val="-7"/>
          <w:w w:val="75"/>
          <w:position w:val="-7"/>
        </w:rPr>
        <w:t>e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74"/>
          <w:position w:val="-7"/>
        </w:rPr>
        <w:t>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51" w:lineRule="exact"/>
        <w:ind w:right="-124"/>
        <w:jc w:val="left"/>
        <w:tabs>
          <w:tab w:pos="15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2"/>
          <w:szCs w:val="52"/>
          <w:color w:val="343A59"/>
          <w:spacing w:val="-107"/>
          <w:w w:val="44"/>
          <w:position w:val="-14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8"/>
          <w:w w:val="69"/>
          <w:position w:val="-19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05254"/>
          <w:spacing w:val="-99"/>
          <w:w w:val="92"/>
          <w:position w:val="-19"/>
        </w:rPr>
        <w:t>g</w:t>
      </w:r>
      <w:r>
        <w:rPr>
          <w:rFonts w:ascii="Times New Roman" w:hAnsi="Times New Roman" w:cs="Times New Roman" w:eastAsia="Times New Roman"/>
          <w:sz w:val="52"/>
          <w:szCs w:val="52"/>
          <w:color w:val="343A59"/>
          <w:spacing w:val="0"/>
          <w:w w:val="44"/>
          <w:position w:val="-14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343A59"/>
          <w:spacing w:val="-165"/>
          <w:w w:val="44"/>
          <w:position w:val="-14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505254"/>
          <w:spacing w:val="-19"/>
          <w:w w:val="91"/>
          <w:position w:val="-19"/>
        </w:rPr>
        <w:t>e</w:t>
      </w:r>
      <w:r>
        <w:rPr>
          <w:rFonts w:ascii="Times New Roman" w:hAnsi="Times New Roman" w:cs="Times New Roman" w:eastAsia="Times New Roman"/>
          <w:sz w:val="52"/>
          <w:szCs w:val="52"/>
          <w:color w:val="343A59"/>
          <w:spacing w:val="-199"/>
          <w:w w:val="44"/>
          <w:position w:val="-14"/>
        </w:rPr>
        <w:t>ô</w:t>
      </w:r>
      <w:r>
        <w:rPr>
          <w:rFonts w:ascii="Times New Roman" w:hAnsi="Times New Roman" w:cs="Times New Roman" w:eastAsia="Times New Roman"/>
          <w:sz w:val="24"/>
          <w:szCs w:val="24"/>
          <w:color w:val="505254"/>
          <w:spacing w:val="-67"/>
          <w:w w:val="92"/>
          <w:position w:val="-19"/>
        </w:rPr>
        <w:t>A</w:t>
      </w:r>
      <w:r>
        <w:rPr>
          <w:rFonts w:ascii="Times New Roman" w:hAnsi="Times New Roman" w:cs="Times New Roman" w:eastAsia="Times New Roman"/>
          <w:sz w:val="52"/>
          <w:szCs w:val="52"/>
          <w:color w:val="343A59"/>
          <w:spacing w:val="-8"/>
          <w:w w:val="44"/>
          <w:position w:val="-14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172"/>
          <w:w w:val="71"/>
          <w:position w:val="-19"/>
        </w:rPr>
        <w:t>m</w:t>
      </w:r>
      <w:r>
        <w:rPr>
          <w:rFonts w:ascii="Times New Roman" w:hAnsi="Times New Roman" w:cs="Times New Roman" w:eastAsia="Times New Roman"/>
          <w:sz w:val="52"/>
          <w:szCs w:val="52"/>
          <w:color w:val="343A59"/>
          <w:spacing w:val="-36"/>
          <w:w w:val="43"/>
          <w:position w:val="-14"/>
        </w:rPr>
        <w:t>Ç</w:t>
      </w:r>
      <w:r>
        <w:rPr>
          <w:rFonts w:ascii="Times New Roman" w:hAnsi="Times New Roman" w:cs="Times New Roman" w:eastAsia="Times New Roman"/>
          <w:sz w:val="24"/>
          <w:szCs w:val="24"/>
          <w:color w:val="505254"/>
          <w:spacing w:val="-29"/>
          <w:w w:val="69"/>
          <w:position w:val="-19"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color w:val="505254"/>
          <w:spacing w:val="-353"/>
          <w:w w:val="89"/>
          <w:position w:val="-14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6B6B6D"/>
          <w:spacing w:val="0"/>
          <w:w w:val="119"/>
          <w:position w:val="-19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6B6B6D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B6B6D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56"/>
          <w:szCs w:val="56"/>
          <w:color w:val="343F87"/>
          <w:spacing w:val="0"/>
          <w:w w:val="51"/>
          <w:i/>
          <w:position w:val="-14"/>
        </w:rPr>
        <w:t>rJ</w:t>
      </w:r>
      <w:r>
        <w:rPr>
          <w:rFonts w:ascii="Times New Roman" w:hAnsi="Times New Roman" w:cs="Times New Roman" w:eastAsia="Times New Roman"/>
          <w:sz w:val="56"/>
          <w:szCs w:val="56"/>
          <w:color w:val="343F87"/>
          <w:spacing w:val="-5"/>
          <w:w w:val="51"/>
          <w:i/>
          <w:position w:val="-14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color w:val="343F87"/>
          <w:spacing w:val="0"/>
          <w:w w:val="97"/>
          <w:position w:val="-19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tabs>
          <w:tab w:pos="48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3B3B3B"/>
          <w:spacing w:val="-15"/>
        </w:rPr>
        <w:t>·</w:t>
      </w:r>
      <w:r>
        <w:rPr>
          <w:rFonts w:ascii="Arial" w:hAnsi="Arial" w:cs="Arial" w:eastAsia="Arial"/>
          <w:sz w:val="7"/>
          <w:szCs w:val="7"/>
          <w:color w:val="505254"/>
          <w:spacing w:val="-4"/>
          <w:w w:val="97"/>
        </w:rPr>
        <w:t>\</w:t>
      </w:r>
      <w:r>
        <w:rPr>
          <w:rFonts w:ascii="Arial" w:hAnsi="Arial" w:cs="Arial" w:eastAsia="Arial"/>
          <w:sz w:val="7"/>
          <w:szCs w:val="7"/>
          <w:color w:val="3B3B3B"/>
          <w:spacing w:val="-13"/>
          <w:w w:val="99"/>
        </w:rPr>
        <w:t>,</w:t>
      </w:r>
      <w:r>
        <w:rPr>
          <w:rFonts w:ascii="Arial" w:hAnsi="Arial" w:cs="Arial" w:eastAsia="Arial"/>
          <w:sz w:val="7"/>
          <w:szCs w:val="7"/>
          <w:color w:val="A7A8A5"/>
          <w:spacing w:val="0"/>
          <w:w w:val="153"/>
        </w:rPr>
        <w:t>ı</w:t>
      </w:r>
      <w:r>
        <w:rPr>
          <w:rFonts w:ascii="Arial" w:hAnsi="Arial" w:cs="Arial" w:eastAsia="Arial"/>
          <w:sz w:val="7"/>
          <w:szCs w:val="7"/>
          <w:color w:val="A7A8A5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A7A8A5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B8B8BA"/>
          <w:spacing w:val="0"/>
          <w:w w:val="163"/>
          <w:i/>
          <w:position w:val="1"/>
        </w:rPr>
        <w:t>r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43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10"/>
          <w:szCs w:val="10"/>
          <w:color w:val="939595"/>
          <w:spacing w:val="0"/>
          <w:w w:val="141"/>
        </w:rPr>
        <w:t>.</w:t>
      </w:r>
      <w:r>
        <w:rPr>
          <w:rFonts w:ascii="Arial" w:hAnsi="Arial" w:cs="Arial" w:eastAsia="Arial"/>
          <w:sz w:val="10"/>
          <w:szCs w:val="10"/>
          <w:color w:val="939595"/>
          <w:spacing w:val="0"/>
          <w:w w:val="141"/>
        </w:rPr>
        <w:t> </w:t>
      </w:r>
      <w:r>
        <w:rPr>
          <w:rFonts w:ascii="Arial" w:hAnsi="Arial" w:cs="Arial" w:eastAsia="Arial"/>
          <w:sz w:val="10"/>
          <w:szCs w:val="10"/>
          <w:color w:val="939595"/>
          <w:spacing w:val="29"/>
          <w:w w:val="141"/>
        </w:rPr>
        <w:t> </w:t>
      </w:r>
      <w:r>
        <w:rPr>
          <w:rFonts w:ascii="Arial" w:hAnsi="Arial" w:cs="Arial" w:eastAsia="Arial"/>
          <w:sz w:val="10"/>
          <w:szCs w:val="10"/>
          <w:color w:val="A7A8A5"/>
          <w:spacing w:val="0"/>
          <w:w w:val="247"/>
        </w:rPr>
        <w:t>ı</w:t>
      </w:r>
      <w:r>
        <w:rPr>
          <w:rFonts w:ascii="Arial" w:hAnsi="Arial" w:cs="Arial" w:eastAsia="Arial"/>
          <w:sz w:val="10"/>
          <w:szCs w:val="10"/>
          <w:color w:val="A7A8A5"/>
          <w:spacing w:val="-5"/>
          <w:w w:val="246"/>
        </w:rPr>
        <w:t>'</w:t>
      </w:r>
      <w:r>
        <w:rPr>
          <w:rFonts w:ascii="Arial" w:hAnsi="Arial" w:cs="Arial" w:eastAsia="Arial"/>
          <w:sz w:val="9"/>
          <w:szCs w:val="9"/>
          <w:color w:val="939595"/>
          <w:spacing w:val="0"/>
          <w:w w:val="189"/>
        </w:rPr>
        <w:t>ı</w:t>
      </w:r>
      <w:r>
        <w:rPr>
          <w:rFonts w:ascii="Arial" w:hAnsi="Arial" w:cs="Arial" w:eastAsia="Arial"/>
          <w:sz w:val="9"/>
          <w:szCs w:val="9"/>
          <w:color w:val="939595"/>
          <w:spacing w:val="0"/>
          <w:w w:val="190"/>
        </w:rPr>
        <w:t>l</w:t>
      </w:r>
      <w:r>
        <w:rPr>
          <w:rFonts w:ascii="Arial" w:hAnsi="Arial" w:cs="Arial" w:eastAsia="Arial"/>
          <w:sz w:val="9"/>
          <w:szCs w:val="9"/>
          <w:color w:val="939595"/>
          <w:spacing w:val="-12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B8B8BA"/>
          <w:spacing w:val="-8"/>
          <w:w w:val="209"/>
        </w:rPr>
        <w:t>.</w:t>
      </w:r>
      <w:r>
        <w:rPr>
          <w:rFonts w:ascii="Arial" w:hAnsi="Arial" w:cs="Arial" w:eastAsia="Arial"/>
          <w:sz w:val="9"/>
          <w:szCs w:val="9"/>
          <w:color w:val="939595"/>
          <w:spacing w:val="0"/>
          <w:w w:val="106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3" w:equalWidth="0">
            <w:col w:w="3732" w:space="297"/>
            <w:col w:w="2127" w:space="3269"/>
            <w:col w:w="2075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6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B2B2B"/>
          <w:spacing w:val="0"/>
          <w:w w:val="52"/>
          <w:position w:val="-5"/>
        </w:rPr>
        <w:t>c:&lt;:S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43F87"/>
          <w:spacing w:val="0"/>
          <w:w w:val="27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343F87"/>
          <w:spacing w:val="0"/>
          <w:w w:val="27"/>
          <w:position w:val="-2"/>
        </w:rPr>
        <w:t>  </w:t>
      </w:r>
      <w:r>
        <w:rPr>
          <w:rFonts w:ascii="Arial" w:hAnsi="Arial" w:cs="Arial" w:eastAsia="Arial"/>
          <w:sz w:val="17"/>
          <w:szCs w:val="17"/>
          <w:color w:val="343F87"/>
          <w:spacing w:val="7"/>
          <w:w w:val="27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43F87"/>
          <w:spacing w:val="0"/>
          <w:w w:val="11"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343F87"/>
          <w:spacing w:val="0"/>
          <w:w w:val="11"/>
          <w:position w:val="-2"/>
        </w:rPr>
        <w:t>     </w:t>
      </w:r>
      <w:r>
        <w:rPr>
          <w:rFonts w:ascii="Arial" w:hAnsi="Arial" w:cs="Arial" w:eastAsia="Arial"/>
          <w:sz w:val="17"/>
          <w:szCs w:val="17"/>
          <w:color w:val="343F87"/>
          <w:spacing w:val="4"/>
          <w:w w:val="11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CAD1B5"/>
          <w:spacing w:val="-7"/>
          <w:w w:val="55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343F87"/>
          <w:spacing w:val="0"/>
          <w:w w:val="178"/>
          <w:position w:val="-2"/>
        </w:rPr>
        <w:t>!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80"/>
          <w:cols w:num="2" w:equalWidth="0">
            <w:col w:w="691" w:space="2922"/>
            <w:col w:w="7887"/>
          </w:cols>
        </w:sectPr>
      </w:pPr>
      <w:rPr/>
    </w:p>
    <w:p>
      <w:pPr>
        <w:spacing w:before="0" w:after="0" w:line="336" w:lineRule="exact"/>
        <w:ind w:left="550" w:right="-89"/>
        <w:jc w:val="left"/>
        <w:tabs>
          <w:tab w:pos="360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17.512842pt;margin-top:43.148075pt;width:564.670867pt;height:765.513729pt;mso-position-horizontal-relative:page;mso-position-vertical-relative:page;z-index:-13527" coordorigin="350,863" coordsize="11293,15310">
            <v:group style="position:absolute;left:369;top:889;width:9623;height:2" coordorigin="369,889" coordsize="9623,2">
              <v:shape style="position:absolute;left:369;top:889;width:9623;height:2" coordorigin="369,889" coordsize="9623,0" path="m369,889l9992,889e" filled="f" stroked="t" strokeweight=".70998pt" strokecolor="#545454">
                <v:path arrowok="t"/>
              </v:shape>
            </v:group>
            <v:group style="position:absolute;left:374;top:872;width:2;height:1211" coordorigin="374,872" coordsize="2,1211">
              <v:shape style="position:absolute;left:374;top:872;width:2;height:1211" coordorigin="374,872" coordsize="0,1211" path="m374,2083l374,872e" filled="f" stroked="t" strokeweight=".70998pt" strokecolor="#646464">
                <v:path arrowok="t"/>
              </v:shape>
            </v:group>
            <v:group style="position:absolute;left:1212;top:887;width:762;height:2" coordorigin="1212,887" coordsize="762,2">
              <v:shape style="position:absolute;left:1212;top:887;width:762;height:2" coordorigin="1212,887" coordsize="762,0" path="m1212,887l1974,887e" filled="f" stroked="t" strokeweight=".94664pt" strokecolor="#676767">
                <v:path arrowok="t"/>
              </v:shape>
            </v:group>
            <v:group style="position:absolute;left:3370;top:889;width:464;height:2" coordorigin="3370,889" coordsize="464,2">
              <v:shape style="position:absolute;left:3370;top:889;width:464;height:2" coordorigin="3370,889" coordsize="464,0" path="m3370,889l3834,889e" filled="f" stroked="t" strokeweight=".70998pt" strokecolor="#484848">
                <v:path arrowok="t"/>
              </v:shape>
            </v:group>
            <v:group style="position:absolute;left:7706;top:901;width:3900;height:2" coordorigin="7706,901" coordsize="3900,2">
              <v:shape style="position:absolute;left:7706;top:901;width:3900;height:2" coordorigin="7706,901" coordsize="3900,0" path="m7706,901l11606,901e" filled="f" stroked="t" strokeweight=".70998pt" strokecolor="#575757">
                <v:path arrowok="t"/>
              </v:shape>
            </v:group>
            <v:group style="position:absolute;left:8264;top:899;width:369;height:2" coordorigin="8264,899" coordsize="369,2">
              <v:shape style="position:absolute;left:8264;top:899;width:369;height:2" coordorigin="8264,899" coordsize="369,0" path="m8264,899l8633,899e" filled="f" stroked="t" strokeweight=".47332pt" strokecolor="#3B3B3B">
                <v:path arrowok="t"/>
              </v:shape>
            </v:group>
            <v:group style="position:absolute;left:9133;top:891;width:2;height:1182" coordorigin="9133,891" coordsize="2,1182">
              <v:shape style="position:absolute;left:9133;top:891;width:2;height:1182" coordorigin="9133,891" coordsize="0,1182" path="m9133,2074l9133,891e" filled="f" stroked="t" strokeweight=".94664pt" strokecolor="#444444">
                <v:path arrowok="t"/>
              </v:shape>
            </v:group>
            <v:group style="position:absolute;left:9495;top:901;width:417;height:2" coordorigin="9495,901" coordsize="417,2">
              <v:shape style="position:absolute;left:9495;top:901;width:417;height:2" coordorigin="9495,901" coordsize="417,0" path="m9495,901l9911,901e" filled="f" stroked="t" strokeweight=".47332pt" strokecolor="#2F2F2F">
                <v:path arrowok="t"/>
              </v:shape>
            </v:group>
            <v:group style="position:absolute;left:374;top:1201;width:2;height:405" coordorigin="374,1201" coordsize="2,405">
              <v:shape style="position:absolute;left:374;top:1201;width:2;height:405" coordorigin="374,1201" coordsize="0,405" path="m374,1607l374,1201e" filled="f" stroked="t" strokeweight=".47332pt" strokecolor="#484848">
                <v:path arrowok="t"/>
              </v:shape>
            </v:group>
            <v:group style="position:absolute;left:2388;top:882;width:2;height:1182" coordorigin="2388,882" coordsize="2,1182">
              <v:shape style="position:absolute;left:2388;top:882;width:2;height:1182" coordorigin="2388,882" coordsize="0,1182" path="m2388,2064l2388,882e" filled="f" stroked="t" strokeweight=".94664pt" strokecolor="#3F3F3F">
                <v:path arrowok="t"/>
              </v:shape>
            </v:group>
            <v:group style="position:absolute;left:374;top:1683;width:2;height:224" coordorigin="374,1683" coordsize="2,224">
              <v:shape style="position:absolute;left:374;top:1683;width:2;height:224" coordorigin="374,1683" coordsize="0,224" path="m374,1907l374,1683e" filled="f" stroked="t" strokeweight=".94664pt" strokecolor="#777777">
                <v:path arrowok="t"/>
              </v:shape>
            </v:group>
            <v:group style="position:absolute;left:369;top:2052;width:3469;height:2" coordorigin="369,2052" coordsize="3469,2">
              <v:shape style="position:absolute;left:369;top:2052;width:3469;height:2" coordorigin="369,2052" coordsize="3469,0" path="m369,2052l3839,2052e" filled="f" stroked="t" strokeweight=".70998pt" strokecolor="#4F4F4F">
                <v:path arrowok="t"/>
              </v:shape>
            </v:group>
            <v:group style="position:absolute;left:3777;top:2052;width:137;height:2" coordorigin="3777,2052" coordsize="137,2">
              <v:shape style="position:absolute;left:3777;top:2052;width:137;height:2" coordorigin="3777,2052" coordsize="137,0" path="m3777,2052l3914,2052e" filled="f" stroked="t" strokeweight=".47332pt" strokecolor="#1F1F1F">
                <v:path arrowok="t"/>
              </v:shape>
            </v:group>
            <v:group style="position:absolute;left:3858;top:2050;width:142;height:2" coordorigin="3858,2050" coordsize="142,2">
              <v:shape style="position:absolute;left:3858;top:2050;width:142;height:2" coordorigin="3858,2050" coordsize="142,0" path="m3858,2050l4000,2050e" filled="f" stroked="t" strokeweight=".70998pt" strokecolor="#343434">
                <v:path arrowok="t"/>
              </v:shape>
            </v:group>
            <v:group style="position:absolute;left:3929;top:2055;width:6598;height:2" coordorigin="3929,2055" coordsize="6598,2">
              <v:shape style="position:absolute;left:3929;top:2055;width:6598;height:2" coordorigin="3929,2055" coordsize="6598,0" path="m3929,2055l10527,2055e" filled="f" stroked="t" strokeweight=".94664pt" strokecolor="#4F4F4F">
                <v:path arrowok="t"/>
              </v:shape>
            </v:group>
            <v:group style="position:absolute;left:8472;top:2067;width:1112;height:2" coordorigin="8472,2067" coordsize="1112,2">
              <v:shape style="position:absolute;left:8472;top:2067;width:1112;height:2" coordorigin="8472,2067" coordsize="1112,0" path="m8472,2067l9585,2067e" filled="f" stroked="t" strokeweight=".94664pt" strokecolor="#545454">
                <v:path arrowok="t"/>
              </v:shape>
            </v:group>
            <v:group style="position:absolute;left:9755;top:2064;width:1855;height:2" coordorigin="9755,2064" coordsize="1855,2">
              <v:shape style="position:absolute;left:9755;top:2064;width:1855;height:2" coordorigin="9755,2064" coordsize="1855,0" path="m9755,2064l11611,2064e" filled="f" stroked="t" strokeweight=".70998pt" strokecolor="#545454">
                <v:path arrowok="t"/>
              </v:shape>
            </v:group>
            <v:group style="position:absolute;left:11613;top:896;width:2;height:11885" coordorigin="11613,896" coordsize="2,11885">
              <v:shape style="position:absolute;left:11613;top:896;width:2;height:11885" coordorigin="11613,896" coordsize="0,11885" path="m11613,12781l11613,896e" filled="f" stroked="t" strokeweight=".94664pt" strokecolor="#4F4F4F">
                <v:path arrowok="t"/>
              </v:shape>
            </v:group>
            <v:group style="position:absolute;left:369;top:2293;width:9182;height:2" coordorigin="369,2293" coordsize="9182,2">
              <v:shape style="position:absolute;left:369;top:2293;width:9182;height:2" coordorigin="369,2293" coordsize="9182,0" path="m369,2293l9552,2293e" filled="f" stroked="t" strokeweight=".94664pt" strokecolor="#4B4B4B">
                <v:path arrowok="t"/>
              </v:shape>
            </v:group>
            <v:group style="position:absolute;left:3420;top:2045;width:2;height:496" coordorigin="3420,2045" coordsize="2,496">
              <v:shape style="position:absolute;left:3420;top:2045;width:2;height:496" coordorigin="3420,2045" coordsize="0,496" path="m3420,2541l3420,2045e" filled="f" stroked="t" strokeweight=".94664pt" strokecolor="#444444">
                <v:path arrowok="t"/>
              </v:shape>
            </v:group>
            <v:group style="position:absolute;left:8264;top:2295;width:369;height:2" coordorigin="8264,2295" coordsize="369,2">
              <v:shape style="position:absolute;left:8264;top:2295;width:369;height:2" coordorigin="8264,2295" coordsize="369,0" path="m8264,2295l8633,2295e" filled="f" stroked="t" strokeweight=".94664pt" strokecolor="#5B5B5B">
                <v:path arrowok="t"/>
              </v:shape>
            </v:group>
            <v:group style="position:absolute;left:9495;top:2303;width:417;height:2" coordorigin="9495,2303" coordsize="417,2">
              <v:shape style="position:absolute;left:9495;top:2303;width:417;height:2" coordorigin="9495,2303" coordsize="417,0" path="m9495,2303l9911,2303e" filled="f" stroked="t" strokeweight=".47332pt" strokecolor="#2B2B2B">
                <v:path arrowok="t"/>
              </v:shape>
            </v:group>
            <v:group style="position:absolute;left:9855;top:2305;width:1756;height:2" coordorigin="9855,2305" coordsize="1756,2">
              <v:shape style="position:absolute;left:9855;top:2305;width:1756;height:2" coordorigin="9855,2305" coordsize="1756,0" path="m9855,2305l11611,2305e" filled="f" stroked="t" strokeweight=".94664pt" strokecolor="#545454">
                <v:path arrowok="t"/>
              </v:shape>
            </v:group>
            <v:group style="position:absolute;left:11606;top:2012;width:2;height:329" coordorigin="11606,2012" coordsize="2,329">
              <v:shape style="position:absolute;left:11606;top:2012;width:2;height:329" coordorigin="11606,2012" coordsize="0,329" path="m11606,2341l11606,2012e" filled="f" stroked="t" strokeweight=".47332pt" strokecolor="#343434">
                <v:path arrowok="t"/>
              </v:shape>
            </v:group>
            <v:group style="position:absolute;left:369;top:2536;width:9182;height:2" coordorigin="369,2536" coordsize="9182,2">
              <v:shape style="position:absolute;left:369;top:2536;width:9182;height:2" coordorigin="369,2536" coordsize="9182,0" path="m369,2536l9552,2536e" filled="f" stroked="t" strokeweight=".94664pt" strokecolor="#484848">
                <v:path arrowok="t"/>
              </v:shape>
            </v:group>
            <v:group style="position:absolute;left:9495;top:2541;width:417;height:2" coordorigin="9495,2541" coordsize="417,2">
              <v:shape style="position:absolute;left:9495;top:2541;width:417;height:2" coordorigin="9495,2541" coordsize="417,0" path="m9495,2541l9911,2541e" filled="f" stroked="t" strokeweight=".47332pt" strokecolor="#2B2B2B">
                <v:path arrowok="t"/>
              </v:shape>
            </v:group>
            <v:group style="position:absolute;left:9850;top:2543;width:1765;height:2" coordorigin="9850,2543" coordsize="1765,2">
              <v:shape style="position:absolute;left:9850;top:2543;width:1765;height:2" coordorigin="9850,2543" coordsize="1765,0" path="m9850,2543l11615,2543e" filled="f" stroked="t" strokeweight=".70998pt" strokecolor="#4B4B4B">
                <v:path arrowok="t"/>
              </v:shape>
            </v:group>
            <v:group style="position:absolute;left:364;top:2772;width:9504;height:2" coordorigin="364,2772" coordsize="9504,2">
              <v:shape style="position:absolute;left:364;top:2772;width:9504;height:2" coordorigin="364,2772" coordsize="9504,0" path="m364,2772l9869,2772e" filled="f" stroked="t" strokeweight=".94664pt" strokecolor="#484848">
                <v:path arrowok="t"/>
              </v:shape>
            </v:group>
            <v:group style="position:absolute;left:7346;top:2782;width:4269;height:2" coordorigin="7346,2782" coordsize="4269,2">
              <v:shape style="position:absolute;left:7346;top:2782;width:4269;height:2" coordorigin="7346,2782" coordsize="4269,0" path="m7346,2782l11615,2782e" filled="f" stroked="t" strokeweight=".94664pt" strokecolor="#4B4B4B">
                <v:path arrowok="t"/>
              </v:shape>
            </v:group>
            <v:group style="position:absolute;left:374;top:3015;width:8775;height:2" coordorigin="374,3015" coordsize="8775,2">
              <v:shape style="position:absolute;left:374;top:3015;width:8775;height:2" coordorigin="374,3015" coordsize="8775,0" path="m374,3015l9149,3015e" filled="f" stroked="t" strokeweight=".94664pt" strokecolor="#484848">
                <v:path arrowok="t"/>
              </v:shape>
            </v:group>
            <v:group style="position:absolute;left:9092;top:3023;width:327;height:2" coordorigin="9092,3023" coordsize="327,2">
              <v:shape style="position:absolute;left:9092;top:3023;width:327;height:2" coordorigin="9092,3023" coordsize="327,0" path="m9092,3023l9419,3023e" filled="f" stroked="t" strokeweight=".47332pt" strokecolor="#131313">
                <v:path arrowok="t"/>
              </v:shape>
            </v:group>
            <v:group style="position:absolute;left:9362;top:3025;width:2248;height:2" coordorigin="9362,3025" coordsize="2248,2">
              <v:shape style="position:absolute;left:9362;top:3025;width:2248;height:2" coordorigin="9362,3025" coordsize="2248,0" path="m9362,3025l11611,3025e" filled="f" stroked="t" strokeweight=".94664pt" strokecolor="#4F4F4F">
                <v:path arrowok="t"/>
              </v:shape>
            </v:group>
            <v:group style="position:absolute;left:369;top:3254;width:7871;height:2" coordorigin="369,3254" coordsize="7871,2">
              <v:shape style="position:absolute;left:369;top:3254;width:7871;height:2" coordorigin="369,3254" coordsize="7871,0" path="m369,3254l8241,3254e" filled="f" stroked="t" strokeweight=".94664pt" strokecolor="#484848">
                <v:path arrowok="t"/>
              </v:shape>
            </v:group>
            <v:group style="position:absolute;left:376;top:2970;width:2;height:315" coordorigin="376,2970" coordsize="2,315">
              <v:shape style="position:absolute;left:376;top:2970;width:2;height:315" coordorigin="376,2970" coordsize="0,315" path="m376,3285l376,2970e" filled="f" stroked="t" strokeweight=".70998pt" strokecolor="#3B3B3B">
                <v:path arrowok="t"/>
              </v:shape>
            </v:group>
            <v:group style="position:absolute;left:7706;top:3261;width:2575;height:2" coordorigin="7706,3261" coordsize="2575,2">
              <v:shape style="position:absolute;left:7706;top:3261;width:2575;height:2" coordorigin="7706,3261" coordsize="2575,0" path="m7706,3261l10281,3261e" filled="f" stroked="t" strokeweight=".47332pt" strokecolor="#444444">
                <v:path arrowok="t"/>
              </v:shape>
            </v:group>
            <v:group style="position:absolute;left:9670;top:3266;width:1941;height:2" coordorigin="9670,3266" coordsize="1941,2">
              <v:shape style="position:absolute;left:9670;top:3266;width:1941;height:2" coordorigin="9670,3266" coordsize="1941,0" path="m9670,3266l11611,3266e" filled="f" stroked="t" strokeweight=".70998pt" strokecolor="#4B4B4B">
                <v:path arrowok="t"/>
              </v:shape>
            </v:group>
            <v:group style="position:absolute;left:11603;top:2970;width:2;height:315" coordorigin="11603,2970" coordsize="2,315">
              <v:shape style="position:absolute;left:11603;top:2970;width:2;height:315" coordorigin="11603,2970" coordsize="0,315" path="m11603,3285l11603,2970e" filled="f" stroked="t" strokeweight=".70998pt" strokecolor="#383838">
                <v:path arrowok="t"/>
              </v:shape>
            </v:group>
            <v:group style="position:absolute;left:3805;top:3242;width:2;height:224" coordorigin="3805,3242" coordsize="2,224">
              <v:shape style="position:absolute;left:3805;top:3242;width:2;height:224" coordorigin="3805,3242" coordsize="0,224" path="m3805,3466l3805,3242e" filled="f" stroked="t" strokeweight=".23666pt" strokecolor="#484848">
                <v:path arrowok="t"/>
              </v:shape>
            </v:group>
            <v:group style="position:absolute;left:6960;top:3251;width:2;height:944" coordorigin="6960,3251" coordsize="2,944">
              <v:shape style="position:absolute;left:6960;top:3251;width:2;height:944" coordorigin="6960,3251" coordsize="0,944" path="m6960,4195l6960,3251e" filled="f" stroked="t" strokeweight=".94664pt" strokecolor="#484848">
                <v:path arrowok="t"/>
              </v:shape>
            </v:group>
            <v:group style="position:absolute;left:3805;top:3466;width:2;height:496" coordorigin="3805,3466" coordsize="2,496">
              <v:shape style="position:absolute;left:3805;top:3466;width:2;height:496" coordorigin="3805,3466" coordsize="0,496" path="m3805,3962l3805,3466e" filled="f" stroked="t" strokeweight=".23666pt" strokecolor="#000000">
                <v:path arrowok="t"/>
              </v:shape>
            </v:group>
            <v:group style="position:absolute;left:3858;top:3678;width:2386;height:2" coordorigin="3858,3678" coordsize="2386,2">
              <v:shape style="position:absolute;left:3858;top:3678;width:2386;height:2" coordorigin="3858,3678" coordsize="2386,0" path="m3858,3678l6243,3678e" filled="f" stroked="t" strokeweight=".70998pt" strokecolor="#646464">
                <v:path arrowok="t"/>
              </v:shape>
            </v:group>
            <v:group style="position:absolute;left:6186;top:3678;width:781;height:2" coordorigin="6186,3678" coordsize="781,2">
              <v:shape style="position:absolute;left:6186;top:3678;width:781;height:2" coordorigin="6186,3678" coordsize="781,0" path="m6186,3678l6967,3678e" filled="f" stroked="t" strokeweight=".70998pt" strokecolor="#AFAFAF">
                <v:path arrowok="t"/>
              </v:shape>
            </v:group>
            <v:group style="position:absolute;left:3805;top:3962;width:80;height:2" coordorigin="3805,3962" coordsize="80,2">
              <v:shape style="position:absolute;left:3805;top:3962;width:80;height:2" coordorigin="3805,3962" coordsize="80,0" path="m3805,3962l3886,3962e" filled="f" stroked="t" strokeweight=".70998pt" strokecolor="#2F2F2F">
                <v:path arrowok="t"/>
              </v:shape>
            </v:group>
            <v:group style="position:absolute;left:6262;top:3976;width:710;height:2" coordorigin="6262,3976" coordsize="710,2">
              <v:shape style="position:absolute;left:6262;top:3976;width:710;height:2" coordorigin="6262,3976" coordsize="710,0" path="m6262,3976l6972,3976e" filled="f" stroked="t" strokeweight=".70998pt" strokecolor="#8C8C8C">
                <v:path arrowok="t"/>
              </v:shape>
            </v:group>
            <v:group style="position:absolute;left:3805;top:3962;width:2;height:219" coordorigin="3805,3962" coordsize="2,219">
              <v:shape style="position:absolute;left:3805;top:3962;width:2;height:219" coordorigin="3805,3962" coordsize="0,219" path="m3805,4181l3805,3962e" filled="f" stroked="t" strokeweight=".23666pt" strokecolor="#232323">
                <v:path arrowok="t"/>
              </v:shape>
            </v:group>
            <v:group style="position:absolute;left:11606;top:3933;width:2;height:277" coordorigin="11606,3933" coordsize="2,277">
              <v:shape style="position:absolute;left:11606;top:3933;width:2;height:277" coordorigin="11606,3933" coordsize="0,277" path="m11606,4210l11606,3933e" filled="f" stroked="t" strokeweight=".47332pt" strokecolor="#2B2B2B">
                <v:path arrowok="t"/>
              </v:shape>
            </v:group>
            <v:group style="position:absolute;left:374;top:872;width:2;height:4329" coordorigin="374,872" coordsize="2,4329">
              <v:shape style="position:absolute;left:374;top:872;width:2;height:4329" coordorigin="374,872" coordsize="0,4329" path="m374,5201l374,872e" filled="f" stroked="t" strokeweight=".94664pt" strokecolor="#4B4B4B">
                <v:path arrowok="t"/>
              </v:shape>
            </v:group>
            <v:group style="position:absolute;left:4927;top:4691;width:2;height:510" coordorigin="4927,4691" coordsize="2,510">
              <v:shape style="position:absolute;left:4927;top:4691;width:2;height:510" coordorigin="4927,4691" coordsize="0,510" path="m4927,5201l4927,4691e" filled="f" stroked="t" strokeweight=".94664pt" strokecolor="#4F4F4F">
                <v:path arrowok="t"/>
              </v:shape>
            </v:group>
            <v:group style="position:absolute;left:4923;top:5182;width:6697;height:2" coordorigin="4923,5182" coordsize="6697,2">
              <v:shape style="position:absolute;left:4923;top:5182;width:6697;height:2" coordorigin="4923,5182" coordsize="6697,0" path="m4923,5182l11620,5182e" filled="f" stroked="t" strokeweight=".94664pt" strokecolor="#4B4B4B">
                <v:path arrowok="t"/>
              </v:shape>
            </v:group>
            <v:group style="position:absolute;left:7734;top:4701;width:2;height:243" coordorigin="7734,4701" coordsize="2,243">
              <v:shape style="position:absolute;left:7734;top:4701;width:2;height:243" coordorigin="7734,4701" coordsize="0,243" path="m7734,4944l7734,4701e" filled="f" stroked="t" strokeweight=".23666pt" strokecolor="#3B3B3B">
                <v:path arrowok="t"/>
              </v:shape>
            </v:group>
            <v:group style="position:absolute;left:7734;top:4944;width:2;height:238" coordorigin="7734,4944" coordsize="2,238">
              <v:shape style="position:absolute;left:7734;top:4944;width:2;height:238" coordorigin="7734,4944" coordsize="0,238" path="m7734,5182l7734,4944e" filled="f" stroked="t" strokeweight=".23666pt" strokecolor="#181818">
                <v:path arrowok="t"/>
              </v:shape>
            </v:group>
            <v:group style="position:absolute;left:4927;top:5144;width:2;height:305" coordorigin="4927,5144" coordsize="2,305">
              <v:shape style="position:absolute;left:4927;top:5144;width:2;height:305" coordorigin="4927,5144" coordsize="0,305" path="m4927,5449l4927,5144e" filled="f" stroked="t" strokeweight=".47332pt" strokecolor="#343434">
                <v:path arrowok="t"/>
              </v:shape>
            </v:group>
            <v:group style="position:absolute;left:4923;top:5430;width:6693;height:2" coordorigin="4923,5430" coordsize="6693,2">
              <v:shape style="position:absolute;left:4923;top:5430;width:6693;height:2" coordorigin="4923,5430" coordsize="6693,0" path="m4923,5430l11615,5430e" filled="f" stroked="t" strokeweight=".94664pt" strokecolor="#4B4B4B">
                <v:path arrowok="t"/>
              </v:shape>
            </v:group>
            <v:group style="position:absolute;left:372;top:5144;width:2;height:539" coordorigin="372,5144" coordsize="2,539">
              <v:shape style="position:absolute;left:372;top:5144;width:2;height:539" coordorigin="372,5144" coordsize="0,539" path="m372,5683l372,5144e" filled="f" stroked="t" strokeweight=".47332pt" strokecolor="#2B2B2B">
                <v:path arrowok="t"/>
              </v:shape>
            </v:group>
            <v:group style="position:absolute;left:4918;top:5671;width:5083;height:2" coordorigin="4918,5671" coordsize="5083,2">
              <v:shape style="position:absolute;left:4918;top:5671;width:5083;height:2" coordorigin="4918,5671" coordsize="5083,0" path="m4918,5671l10001,5671e" filled="f" stroked="t" strokeweight=".94664pt" strokecolor="#484848">
                <v:path arrowok="t"/>
              </v:shape>
            </v:group>
            <v:group style="position:absolute;left:9855;top:5671;width:426;height:2" coordorigin="9855,5671" coordsize="426,2">
              <v:shape style="position:absolute;left:9855;top:5671;width:426;height:2" coordorigin="9855,5671" coordsize="426,0" path="m9855,5671l10281,5671e" filled="f" stroked="t" strokeweight=".47332pt" strokecolor="#343434">
                <v:path arrowok="t"/>
              </v:shape>
            </v:group>
            <v:group style="position:absolute;left:10224;top:5673;width:1396;height:2" coordorigin="10224,5673" coordsize="1396,2">
              <v:shape style="position:absolute;left:10224;top:5673;width:1396;height:2" coordorigin="10224,5673" coordsize="1396,0" path="m10224,5673l11620,5673e" filled="f" stroked="t" strokeweight=".70998pt" strokecolor="#545454">
                <v:path arrowok="t"/>
              </v:shape>
            </v:group>
            <v:group style="position:absolute;left:374;top:5554;width:2;height:639" coordorigin="374,5554" coordsize="2,639">
              <v:shape style="position:absolute;left:374;top:5554;width:2;height:639" coordorigin="374,5554" coordsize="0,639" path="m374,6193l374,5554e" filled="f" stroked="t" strokeweight=".94664pt" strokecolor="#3F3F3F">
                <v:path arrowok="t"/>
              </v:shape>
            </v:group>
            <v:group style="position:absolute;left:2388;top:4171;width:2;height:2284" coordorigin="2388,4171" coordsize="2,2284">
              <v:shape style="position:absolute;left:2388;top:4171;width:2;height:2284" coordorigin="2388,4171" coordsize="0,2284" path="m2388,6455l2388,4171e" filled="f" stroked="t" strokeweight=".94664pt" strokecolor="#3F3F3F">
                <v:path arrowok="t"/>
              </v:shape>
            </v:group>
            <v:group style="position:absolute;left:2381;top:5907;width:9239;height:2" coordorigin="2381,5907" coordsize="9239,2">
              <v:shape style="position:absolute;left:2381;top:5907;width:9239;height:2" coordorigin="2381,5907" coordsize="9239,0" path="m2381,5907l11620,5907e" filled="f" stroked="t" strokeweight=".94664pt" strokecolor="#484848">
                <v:path arrowok="t"/>
              </v:shape>
            </v:group>
            <v:group style="position:absolute;left:4930;top:5392;width:2;height:543" coordorigin="4930,5392" coordsize="2,543">
              <v:shape style="position:absolute;left:4930;top:5392;width:2;height:543" coordorigin="4930,5392" coordsize="0,543" path="m4930,5935l4930,5392e" filled="f" stroked="t" strokeweight=".94664pt" strokecolor="#4F4F4F">
                <v:path arrowok="t"/>
              </v:shape>
            </v:group>
            <v:group style="position:absolute;left:360;top:6145;width:3474;height:2" coordorigin="360,6145" coordsize="3474,2">
              <v:shape style="position:absolute;left:360;top:6145;width:3474;height:2" coordorigin="360,6145" coordsize="3474,0" path="m360,6145l3834,6145e" filled="f" stroked="t" strokeweight=".94664pt" strokecolor="#484848">
                <v:path arrowok="t"/>
              </v:shape>
            </v:group>
            <v:group style="position:absolute;left:3777;top:6145;width:222;height:2" coordorigin="3777,6145" coordsize="222,2">
              <v:shape style="position:absolute;left:3777;top:6145;width:222;height:2" coordorigin="3777,6145" coordsize="222,0" path="m3777,6145l4000,6145e" filled="f" stroked="t" strokeweight=".47332pt" strokecolor="#232323">
                <v:path arrowok="t"/>
              </v:shape>
            </v:group>
            <v:group style="position:absolute;left:3943;top:6145;width:5207;height:2" coordorigin="3943,6145" coordsize="5207,2">
              <v:shape style="position:absolute;left:3943;top:6145;width:5207;height:2" coordorigin="3943,6145" coordsize="5207,0" path="m3943,6145l9149,6145e" filled="f" stroked="t" strokeweight=".94664pt" strokecolor="#484848">
                <v:path arrowok="t"/>
              </v:shape>
            </v:group>
            <v:group style="position:absolute;left:4932;top:4691;width:2;height:2174" coordorigin="4932,4691" coordsize="2,2174">
              <v:shape style="position:absolute;left:4932;top:4691;width:2;height:2174" coordorigin="4932,4691" coordsize="0,2174" path="m4932,6865l4932,4691e" filled="f" stroked="t" strokeweight=".70998pt" strokecolor="#484848">
                <v:path arrowok="t"/>
              </v:shape>
            </v:group>
            <v:group style="position:absolute;left:9092;top:6150;width:327;height:2" coordorigin="9092,6150" coordsize="327,2">
              <v:shape style="position:absolute;left:9092;top:6150;width:327;height:2" coordorigin="9092,6150" coordsize="327,0" path="m9092,6150l9419,6150e" filled="f" stroked="t" strokeweight=".47332pt" strokecolor="#181818">
                <v:path arrowok="t"/>
              </v:shape>
            </v:group>
            <v:group style="position:absolute;left:9362;top:6152;width:2258;height:2" coordorigin="9362,6152" coordsize="2258,2">
              <v:shape style="position:absolute;left:9362;top:6152;width:2258;height:2" coordorigin="9362,6152" coordsize="2258,0" path="m9362,6152l11620,6152e" filled="f" stroked="t" strokeweight=".94664pt" strokecolor="#4F4F4F">
                <v:path arrowok="t"/>
              </v:shape>
            </v:group>
            <v:group style="position:absolute;left:7734;top:6150;width:2;height:462" coordorigin="7734,6150" coordsize="2,462">
              <v:shape style="position:absolute;left:7734;top:6150;width:2;height:462" coordorigin="7734,6150" coordsize="0,462" path="m7734,6612l7734,6150e" filled="f" stroked="t" strokeweight=".23666pt" strokecolor="#0C0C0C">
                <v:path arrowok="t"/>
              </v:shape>
            </v:group>
            <v:group style="position:absolute;left:11613;top:6121;width:2;height:334" coordorigin="11613,6121" coordsize="2,334">
              <v:shape style="position:absolute;left:11613;top:6121;width:2;height:334" coordorigin="11613,6121" coordsize="0,334" path="m11613,6455l11613,6121e" filled="f" stroked="t" strokeweight=".70998pt" strokecolor="#444444">
                <v:path arrowok="t"/>
              </v:shape>
            </v:group>
            <v:group style="position:absolute;left:372;top:6121;width:2;height:510" coordorigin="372,6121" coordsize="2,510">
              <v:shape style="position:absolute;left:372;top:6121;width:2;height:510" coordorigin="372,6121" coordsize="0,510" path="m372,6631l372,6121e" filled="f" stroked="t" strokeweight=".47332pt" strokecolor="#282828">
                <v:path arrowok="t"/>
              </v:shape>
            </v:group>
            <v:group style="position:absolute;left:2390;top:6398;width:2;height:234" coordorigin="2390,6398" coordsize="2,234">
              <v:shape style="position:absolute;left:2390;top:6398;width:2;height:234" coordorigin="2390,6398" coordsize="0,234" path="m2390,6631l2390,6398e" filled="f" stroked="t" strokeweight=".47332pt" strokecolor="#2F2F2F">
                <v:path arrowok="t"/>
              </v:shape>
            </v:group>
            <v:group style="position:absolute;left:2381;top:6615;width:6768;height:2" coordorigin="2381,6615" coordsize="6768,2">
              <v:shape style="position:absolute;left:2381;top:6615;width:6768;height:2" coordorigin="2381,6615" coordsize="6768,0" path="m2381,6615l9149,6615e" filled="f" stroked="t" strokeweight=".94664pt" strokecolor="#484848">
                <v:path arrowok="t"/>
              </v:shape>
            </v:group>
            <v:group style="position:absolute;left:9092;top:6617;width:327;height:2" coordorigin="9092,6617" coordsize="327,2">
              <v:shape style="position:absolute;left:9092;top:6617;width:327;height:2" coordorigin="9092,6617" coordsize="327,0" path="m9092,6617l9419,6617e" filled="f" stroked="t" strokeweight=".47332pt" strokecolor="#131313">
                <v:path arrowok="t"/>
              </v:shape>
            </v:group>
            <v:group style="position:absolute;left:9362;top:6619;width:2262;height:2" coordorigin="9362,6619" coordsize="2262,2">
              <v:shape style="position:absolute;left:9362;top:6619;width:2262;height:2" coordorigin="9362,6619" coordsize="2262,0" path="m9362,6619l11625,6619e" filled="f" stroked="t" strokeweight=".94664pt" strokecolor="#484848">
                <v:path arrowok="t"/>
              </v:shape>
            </v:group>
            <v:group style="position:absolute;left:2390;top:6555;width:2;height:615" coordorigin="2390,6555" coordsize="2,615">
              <v:shape style="position:absolute;left:2390;top:6555;width:2;height:615" coordorigin="2390,6555" coordsize="0,615" path="m2390,7170l2390,6555e" filled="f" stroked="t" strokeweight=".94664pt" strokecolor="#484848">
                <v:path arrowok="t"/>
              </v:shape>
            </v:group>
            <v:group style="position:absolute;left:4930;top:6097;width:2;height:768" coordorigin="4930,6097" coordsize="2,768">
              <v:shape style="position:absolute;left:4930;top:6097;width:2;height:768" coordorigin="4930,6097" coordsize="0,768" path="m4930,6865l4930,6097e" filled="f" stroked="t" strokeweight=".94664pt" strokecolor="#575757">
                <v:path arrowok="t"/>
              </v:shape>
            </v:group>
            <v:group style="position:absolute;left:2381;top:6855;width:8226;height:2" coordorigin="2381,6855" coordsize="8226,2">
              <v:shape style="position:absolute;left:2381;top:6855;width:8226;height:2" coordorigin="2381,6855" coordsize="8226,0" path="m2381,6855l10607,6855e" filled="f" stroked="t" strokeweight=".94664pt" strokecolor="#484848">
                <v:path arrowok="t"/>
              </v:shape>
            </v:group>
            <v:group style="position:absolute;left:7734;top:6598;width:2;height:253" coordorigin="7734,6598" coordsize="2,253">
              <v:shape style="position:absolute;left:7734;top:6598;width:2;height:253" coordorigin="7734,6598" coordsize="0,253" path="m7734,6851l7734,6598e" filled="f" stroked="t" strokeweight=".23666pt" strokecolor="#3F3F3F">
                <v:path arrowok="t"/>
              </v:shape>
            </v:group>
            <v:group style="position:absolute;left:10224;top:6858;width:1396;height:2" coordorigin="10224,6858" coordsize="1396,2">
              <v:shape style="position:absolute;left:10224;top:6858;width:1396;height:2" coordorigin="10224,6858" coordsize="1396,0" path="m10224,6858l11620,6858e" filled="f" stroked="t" strokeweight=".70998pt" strokecolor="#484848">
                <v:path arrowok="t"/>
              </v:shape>
            </v:group>
            <v:group style="position:absolute;left:369;top:7091;width:2040;height:2" coordorigin="369,7091" coordsize="2040,2">
              <v:shape style="position:absolute;left:369;top:7091;width:2040;height:2" coordorigin="369,7091" coordsize="2040,0" path="m369,7091l2409,7091e" filled="f" stroked="t" strokeweight=".94664pt" strokecolor="#484848">
                <v:path arrowok="t"/>
              </v:shape>
            </v:group>
            <v:group style="position:absolute;left:374;top:6546;width:2;height:591" coordorigin="374,6546" coordsize="2,591">
              <v:shape style="position:absolute;left:374;top:6546;width:2;height:591" coordorigin="374,6546" coordsize="0,591" path="m374,7137l374,6546e" filled="f" stroked="t" strokeweight=".94664pt" strokecolor="#444444">
                <v:path arrowok="t"/>
              </v:shape>
            </v:group>
            <v:group style="position:absolute;left:2338;top:7094;width:2310;height:2" coordorigin="2338,7094" coordsize="2310,2">
              <v:shape style="position:absolute;left:2338;top:7094;width:2310;height:2" coordorigin="2338,7094" coordsize="2310,0" path="m2338,7094l4648,7094e" filled="f" stroked="t" strokeweight=".47332pt" strokecolor="#3B3B3B">
                <v:path arrowok="t"/>
              </v:shape>
            </v:group>
            <v:group style="position:absolute;left:4568;top:7094;width:3753;height:2" coordorigin="4568,7094" coordsize="3753,2">
              <v:shape style="position:absolute;left:4568;top:7094;width:3753;height:2" coordorigin="4568,7094" coordsize="3753,0" path="m4568,7094l8321,7094e" filled="f" stroked="t" strokeweight=".94664pt" strokecolor="#4B4B4B">
                <v:path arrowok="t"/>
              </v:shape>
            </v:group>
            <v:group style="position:absolute;left:8264;top:7096;width:369;height:2" coordorigin="8264,7096" coordsize="369,2">
              <v:shape style="position:absolute;left:8264;top:7096;width:369;height:2" coordorigin="8264,7096" coordsize="369,0" path="m8264,7096l8633,7096e" filled="f" stroked="t" strokeweight=".70998pt" strokecolor="#343434">
                <v:path arrowok="t"/>
              </v:shape>
            </v:group>
            <v:group style="position:absolute;left:8406;top:7096;width:3214;height:2" coordorigin="8406,7096" coordsize="3214,2">
              <v:shape style="position:absolute;left:8406;top:7096;width:3214;height:2" coordorigin="8406,7096" coordsize="3214,0" path="m8406,7096l11620,7096e" filled="f" stroked="t" strokeweight=".94664pt" strokecolor="#4B4B4B">
                <v:path arrowok="t"/>
              </v:shape>
            </v:group>
            <v:group style="position:absolute;left:374;top:7046;width:2;height:548" coordorigin="374,7046" coordsize="2,548">
              <v:shape style="position:absolute;left:374;top:7046;width:2;height:548" coordorigin="374,7046" coordsize="0,548" path="m374,7594l374,7046e" filled="f" stroked="t" strokeweight=".47332pt" strokecolor="#2B2B2B">
                <v:path arrowok="t"/>
              </v:shape>
            </v:group>
            <v:group style="position:absolute;left:2390;top:7046;width:2;height:548" coordorigin="2390,7046" coordsize="2,548">
              <v:shape style="position:absolute;left:2390;top:7046;width:2;height:548" coordorigin="2390,7046" coordsize="0,548" path="m2390,7594l2390,7046e" filled="f" stroked="t" strokeweight=".47332pt" strokecolor="#282828">
                <v:path arrowok="t"/>
              </v:shape>
            </v:group>
            <v:group style="position:absolute;left:364;top:7568;width:1543;height:2" coordorigin="364,7568" coordsize="1543,2">
              <v:shape style="position:absolute;left:364;top:7568;width:1543;height:2" coordorigin="364,7568" coordsize="1543,0" path="m364,7568l1907,7568e" filled="f" stroked="t" strokeweight=".94664pt" strokecolor="#4B4B4B">
                <v:path arrowok="t"/>
              </v:shape>
            </v:group>
            <v:group style="position:absolute;left:1851;top:7566;width:559;height:2" coordorigin="1851,7566" coordsize="559,2">
              <v:shape style="position:absolute;left:1851;top:7566;width:559;height:2" coordorigin="1851,7566" coordsize="559,0" path="m1851,7566l2409,7566e" filled="f" stroked="t" strokeweight=".70998pt" strokecolor="#343434">
                <v:path arrowok="t"/>
              </v:shape>
            </v:group>
            <v:group style="position:absolute;left:2206;top:7566;width:9410;height:2" coordorigin="2206,7566" coordsize="9410,2">
              <v:shape style="position:absolute;left:2206;top:7566;width:9410;height:2" coordorigin="2206,7566" coordsize="9410,0" path="m2206,7566l11615,7566e" filled="f" stroked="t" strokeweight=".94664pt" strokecolor="#4B4B4B">
                <v:path arrowok="t"/>
              </v:shape>
            </v:group>
            <v:group style="position:absolute;left:11611;top:7332;width:2;height:262" coordorigin="11611,7332" coordsize="2,262">
              <v:shape style="position:absolute;left:11611;top:7332;width:2;height:262" coordorigin="11611,7332" coordsize="0,262" path="m11611,7594l11611,7332e" filled="f" stroked="t" strokeweight=".47332pt" strokecolor="#343434">
                <v:path arrowok="t"/>
              </v:shape>
            </v:group>
            <v:group style="position:absolute;left:4932;top:7552;width:2;height:744" coordorigin="4932,7552" coordsize="2,744">
              <v:shape style="position:absolute;left:4932;top:7552;width:2;height:744" coordorigin="4932,7552" coordsize="0,744" path="m4932,8295l4932,7552e" filled="f" stroked="t" strokeweight=".70998pt" strokecolor="#3F3F3F">
                <v:path arrowok="t"/>
              </v:shape>
            </v:group>
            <v:group style="position:absolute;left:4927;top:7807;width:5012;height:2" coordorigin="4927,7807" coordsize="5012,2">
              <v:shape style="position:absolute;left:4927;top:7807;width:5012;height:2" coordorigin="4927,7807" coordsize="5012,0" path="m4927,7807l9940,7807e" filled="f" stroked="t" strokeweight=".94664pt" strokecolor="#4B4B4B">
                <v:path arrowok="t"/>
              </v:shape>
            </v:group>
            <v:group style="position:absolute;left:9855;top:7809;width:426;height:2" coordorigin="9855,7809" coordsize="426,2">
              <v:shape style="position:absolute;left:9855;top:7809;width:426;height:2" coordorigin="9855,7809" coordsize="426,0" path="m9855,7809l10281,7809e" filled="f" stroked="t" strokeweight=".47332pt" strokecolor="#3B3B3B">
                <v:path arrowok="t"/>
              </v:shape>
            </v:group>
            <v:group style="position:absolute;left:10224;top:7809;width:1396;height:2" coordorigin="10224,7809" coordsize="1396,2">
              <v:shape style="position:absolute;left:10224;top:7809;width:1396;height:2" coordorigin="10224,7809" coordsize="1396,0" path="m10224,7809l11620,7809e" filled="f" stroked="t" strokeweight=".70998pt" strokecolor="#575757">
                <v:path arrowok="t"/>
              </v:shape>
            </v:group>
            <v:group style="position:absolute;left:4927;top:8050;width:544;height:2" coordorigin="4927,8050" coordsize="544,2">
              <v:shape style="position:absolute;left:4927;top:8050;width:544;height:2" coordorigin="4927,8050" coordsize="544,0" path="m4927,8050l5472,8050e" filled="f" stroked="t" strokeweight=".70998pt" strokecolor="#484848">
                <v:path arrowok="t"/>
              </v:shape>
            </v:group>
            <v:group style="position:absolute;left:5396;top:8050;width:6224;height:2" coordorigin="5396,8050" coordsize="6224,2">
              <v:shape style="position:absolute;left:5396;top:8050;width:6224;height:2" coordorigin="5396,8050" coordsize="6224,0" path="m5396,8050l11620,8050e" filled="f" stroked="t" strokeweight=".94664pt" strokecolor="#4B4B4B">
                <v:path arrowok="t"/>
              </v:shape>
            </v:group>
            <v:group style="position:absolute;left:2388;top:7504;width:2;height:1611" coordorigin="2388,7504" coordsize="2,1611">
              <v:shape style="position:absolute;left:2388;top:7504;width:2;height:1611" coordorigin="2388,7504" coordsize="0,1611" path="m2388,9115l2388,7504e" filled="f" stroked="t" strokeweight=".94664pt" strokecolor="#3F3F3F">
                <v:path arrowok="t"/>
              </v:shape>
            </v:group>
            <v:group style="position:absolute;left:360;top:8288;width:9197;height:2" coordorigin="360,8288" coordsize="9197,2">
              <v:shape style="position:absolute;left:360;top:8288;width:9197;height:2" coordorigin="360,8288" coordsize="9197,0" path="m360,8288l9556,8288e" filled="f" stroked="t" strokeweight=".94664pt" strokecolor="#484848">
                <v:path arrowok="t"/>
              </v:shape>
            </v:group>
            <v:group style="position:absolute;left:4932;top:8004;width:2;height:291" coordorigin="4932,8004" coordsize="2,291">
              <v:shape style="position:absolute;left:4932;top:8004;width:2;height:291" coordorigin="4932,8004" coordsize="0,291" path="m4932,8295l4932,8004e" filled="f" stroked="t" strokeweight=".70998pt" strokecolor="#444444">
                <v:path arrowok="t"/>
              </v:shape>
            </v:group>
            <v:group style="position:absolute;left:9495;top:8290;width:417;height:2" coordorigin="9495,8290" coordsize="417,2">
              <v:shape style="position:absolute;left:9495;top:8290;width:417;height:2" coordorigin="9495,8290" coordsize="417,0" path="m9495,8290l9911,8290e" filled="f" stroked="t" strokeweight=".47332pt" strokecolor="#2B2B2B">
                <v:path arrowok="t"/>
              </v:shape>
            </v:group>
            <v:group style="position:absolute;left:9855;top:8290;width:1770;height:2" coordorigin="9855,8290" coordsize="1770,2">
              <v:shape style="position:absolute;left:9855;top:8290;width:1770;height:2" coordorigin="9855,8290" coordsize="1770,0" path="m9855,8290l11625,8290e" filled="f" stroked="t" strokeweight=".94664pt" strokecolor="#4F4F4F">
                <v:path arrowok="t"/>
              </v:shape>
            </v:group>
            <v:group style="position:absolute;left:372;top:7523;width:2;height:1592" coordorigin="372,7523" coordsize="2,1592">
              <v:shape style="position:absolute;left:372;top:7523;width:2;height:1592" coordorigin="372,7523" coordsize="0,1592" path="m372,9115l372,7523e" filled="f" stroked="t" strokeweight=".94664pt" strokecolor="#484848">
                <v:path arrowok="t"/>
              </v:shape>
            </v:group>
            <v:group style="position:absolute;left:369;top:9089;width:11251;height:2" coordorigin="369,9089" coordsize="11251,2">
              <v:shape style="position:absolute;left:369;top:9089;width:11251;height:2" coordorigin="369,9089" coordsize="11251,0" path="m369,9089l11620,9089e" filled="f" stroked="t" strokeweight=".94664pt" strokecolor="#4B4B4B">
                <v:path arrowok="t"/>
              </v:shape>
            </v:group>
            <v:group style="position:absolute;left:374;top:9044;width:2;height:334" coordorigin="374,9044" coordsize="2,334">
              <v:shape style="position:absolute;left:374;top:9044;width:2;height:334" coordorigin="374,9044" coordsize="0,334" path="m374,9377l374,9044e" filled="f" stroked="t" strokeweight=".47332pt" strokecolor="#1F1F1F">
                <v:path arrowok="t"/>
              </v:shape>
            </v:group>
            <v:group style="position:absolute;left:2390;top:9044;width:2;height:334" coordorigin="2390,9044" coordsize="2,334">
              <v:shape style="position:absolute;left:2390;top:9044;width:2;height:334" coordorigin="2390,9044" coordsize="0,334" path="m2390,9377l2390,9044e" filled="f" stroked="t" strokeweight=".47332pt" strokecolor="#1F1F1F">
                <v:path arrowok="t"/>
              </v:shape>
            </v:group>
            <v:group style="position:absolute;left:376;top:9320;width:2;height:715" coordorigin="376,9320" coordsize="2,715">
              <v:shape style="position:absolute;left:376;top:9320;width:2;height:715" coordorigin="376,9320" coordsize="0,715" path="m376,10035l376,9320e" filled="f" stroked="t" strokeweight=".94664pt" strokecolor="#4B4B4B">
                <v:path arrowok="t"/>
              </v:shape>
            </v:group>
            <v:group style="position:absolute;left:364;top:9933;width:11265;height:2" coordorigin="364,9933" coordsize="11265,2">
              <v:shape style="position:absolute;left:364;top:9933;width:11265;height:2" coordorigin="364,9933" coordsize="11265,0" path="m364,9933l11629,9933e" filled="f" stroked="t" strokeweight=".94664pt" strokecolor="#4B4B4B">
                <v:path arrowok="t"/>
              </v:shape>
            </v:group>
            <v:group style="position:absolute;left:2395;top:9320;width:2;height:2207" coordorigin="2395,9320" coordsize="2,2207">
              <v:shape style="position:absolute;left:2395;top:9320;width:2;height:2207" coordorigin="2395,9320" coordsize="0,2207" path="m2395,11527l2395,9320e" filled="f" stroked="t" strokeweight=".94664pt" strokecolor="#444444">
                <v:path arrowok="t"/>
              </v:shape>
            </v:group>
            <v:group style="position:absolute;left:374;top:9892;width:2;height:324" coordorigin="374,9892" coordsize="2,324">
              <v:shape style="position:absolute;left:374;top:9892;width:2;height:324" coordorigin="374,9892" coordsize="0,324" path="m374,10216l374,9892e" filled="f" stroked="t" strokeweight=".47332pt" strokecolor="#3B3B3B">
                <v:path arrowok="t"/>
              </v:shape>
            </v:group>
            <v:group style="position:absolute;left:369;top:10174;width:11260;height:2" coordorigin="369,10174" coordsize="11260,2">
              <v:shape style="position:absolute;left:369;top:10174;width:11260;height:2" coordorigin="369,10174" coordsize="11260,0" path="m369,10174l11629,10174e" filled="f" stroked="t" strokeweight=".94664pt" strokecolor="#484848">
                <v:path arrowok="t"/>
              </v:shape>
            </v:group>
            <v:group style="position:absolute;left:369;top:10417;width:11256;height:2" coordorigin="369,10417" coordsize="11256,2">
              <v:shape style="position:absolute;left:369;top:10417;width:11256;height:2" coordorigin="369,10417" coordsize="11256,0" path="m369,10417l11625,10417e" filled="f" stroked="t" strokeweight=".94664pt" strokecolor="#484848">
                <v:path arrowok="t"/>
              </v:shape>
            </v:group>
            <v:group style="position:absolute;left:11622;top:10145;width:2;height:291" coordorigin="11622,10145" coordsize="2,291">
              <v:shape style="position:absolute;left:11622;top:10145;width:2;height:291" coordorigin="11622,10145" coordsize="0,291" path="m11622,10436l11622,10145e" filled="f" stroked="t" strokeweight=".47332pt" strokecolor="#343434">
                <v:path arrowok="t"/>
              </v:shape>
            </v:group>
            <v:group style="position:absolute;left:379;top:10145;width:2;height:6016" coordorigin="379,10145" coordsize="2,6016">
              <v:shape style="position:absolute;left:379;top:10145;width:2;height:6016" coordorigin="379,10145" coordsize="0,6016" path="m379,16161l379,10145e" filled="f" stroked="t" strokeweight=".70998pt" strokecolor="#3F3F3F">
                <v:path arrowok="t"/>
              </v:shape>
            </v:group>
            <v:group style="position:absolute;left:876;top:10908;width:2324;height:2" coordorigin="876,10908" coordsize="2324,2">
              <v:shape style="position:absolute;left:876;top:10908;width:2324;height:2" coordorigin="876,10908" coordsize="2324,0" path="m876,10908l3200,10908e" filled="f" stroked="t" strokeweight=".94664pt" strokecolor="#4B4B4B">
                <v:path arrowok="t"/>
              </v:shape>
            </v:group>
            <v:group style="position:absolute;left:3143;top:10908;width:284;height:2" coordorigin="3143,10908" coordsize="284,2">
              <v:shape style="position:absolute;left:3143;top:10908;width:284;height:2" coordorigin="3143,10908" coordsize="284,0" path="m3143,10908l3427,10908e" filled="f" stroked="t" strokeweight=".47332pt" strokecolor="#1F1F1F">
                <v:path arrowok="t"/>
              </v:shape>
            </v:group>
            <v:group style="position:absolute;left:3370;top:10905;width:8259;height:2" coordorigin="3370,10905" coordsize="8259,2">
              <v:shape style="position:absolute;left:3370;top:10905;width:8259;height:2" coordorigin="3370,10905" coordsize="8259,0" path="m3370,10905l11629,10905e" filled="f" stroked="t" strokeweight=".94664pt" strokecolor="#4B4B4B">
                <v:path arrowok="t"/>
              </v:shape>
            </v:group>
            <v:group style="position:absolute;left:11622;top:5177;width:2;height:8977" coordorigin="11622,5177" coordsize="2,8977">
              <v:shape style="position:absolute;left:11622;top:5177;width:2;height:8977" coordorigin="11622,5177" coordsize="0,8977" path="m11622,14154l11622,5177e" filled="f" stroked="t" strokeweight=".70998pt" strokecolor="#4B4B4B">
                <v:path arrowok="t"/>
              </v:shape>
            </v:group>
            <v:group style="position:absolute;left:369;top:11146;width:11260;height:2" coordorigin="369,11146" coordsize="11260,2">
              <v:shape style="position:absolute;left:369;top:11146;width:11260;height:2" coordorigin="369,11146" coordsize="11260,0" path="m369,11146l11629,11146e" filled="f" stroked="t" strokeweight=".94664pt" strokecolor="#4B4B4B">
                <v:path arrowok="t"/>
              </v:shape>
            </v:group>
            <v:group style="position:absolute;left:1074;top:11146;width:2;height:806" coordorigin="1074,11146" coordsize="2,806">
              <v:shape style="position:absolute;left:1074;top:11146;width:2;height:806" coordorigin="1074,11146" coordsize="0,806" path="m1074,11952l1074,11146e" filled="f" stroked="t" strokeweight=".23666pt" strokecolor="#4F4F4F">
                <v:path arrowok="t"/>
              </v:shape>
            </v:group>
            <v:group style="position:absolute;left:1725;top:11141;width:2;height:2837" coordorigin="1725,11141" coordsize="2,2837">
              <v:shape style="position:absolute;left:1725;top:11141;width:2;height:2837" coordorigin="1725,11141" coordsize="0,2837" path="m1725,13978l1725,11141e" filled="f" stroked="t" strokeweight=".94664pt" strokecolor="#444444">
                <v:path arrowok="t"/>
              </v:shape>
            </v:group>
            <v:group style="position:absolute;left:369;top:11387;width:5102;height:2" coordorigin="369,11387" coordsize="5102,2">
              <v:shape style="position:absolute;left:369;top:11387;width:5102;height:2" coordorigin="369,11387" coordsize="5102,0" path="m369,11387l5472,11387e" filled="f" stroked="t" strokeweight=".70998pt" strokecolor="#484848">
                <v:path arrowok="t"/>
              </v:shape>
            </v:group>
            <v:group style="position:absolute;left:5415;top:11387;width:260;height:2" coordorigin="5415,11387" coordsize="260,2">
              <v:shape style="position:absolute;left:5415;top:11387;width:260;height:2" coordorigin="5415,11387" coordsize="260,0" path="m5415,11387l5675,11387e" filled="f" stroked="t" strokeweight=".70998pt" strokecolor="#343434">
                <v:path arrowok="t"/>
              </v:shape>
            </v:group>
            <v:group style="position:absolute;left:5618;top:11384;width:625;height:2" coordorigin="5618,11384" coordsize="625,2">
              <v:shape style="position:absolute;left:5618;top:11384;width:625;height:2" coordorigin="5618,11384" coordsize="625,0" path="m5618,11384l6243,11384e" filled="f" stroked="t" strokeweight=".94664pt" strokecolor="#4B4B4B">
                <v:path arrowok="t"/>
              </v:shape>
            </v:group>
            <v:group style="position:absolute;left:6186;top:11387;width:506;height:2" coordorigin="6186,11387" coordsize="506,2">
              <v:shape style="position:absolute;left:6186;top:11387;width:506;height:2" coordorigin="6186,11387" coordsize="506,0" path="m6186,11387l6693,11387e" filled="f" stroked="t" strokeweight=".47332pt" strokecolor="#282828">
                <v:path arrowok="t"/>
              </v:shape>
            </v:group>
            <v:group style="position:absolute;left:6499;top:11387;width:5131;height:2" coordorigin="6499,11387" coordsize="5131,2">
              <v:shape style="position:absolute;left:6499;top:11387;width:5131;height:2" coordorigin="6499,11387" coordsize="5131,0" path="m6499,11387l11629,11387e" filled="f" stroked="t" strokeweight=".94664pt" strokecolor="#4B4B4B">
                <v:path arrowok="t"/>
              </v:shape>
            </v:group>
            <v:group style="position:absolute;left:7379;top:11132;width:2;height:277" coordorigin="7379,11132" coordsize="2,277">
              <v:shape style="position:absolute;left:7379;top:11132;width:2;height:277" coordorigin="7379,11132" coordsize="0,277" path="m7379,11408l7379,11132e" filled="f" stroked="t" strokeweight=".47332pt" strokecolor="#343434">
                <v:path arrowok="t"/>
              </v:shape>
            </v:group>
            <v:group style="position:absolute;left:2397;top:4906;width:2;height:11256" coordorigin="2397,4906" coordsize="2,11256">
              <v:shape style="position:absolute;left:2397;top:4906;width:2;height:11256" coordorigin="2397,4906" coordsize="0,11256" path="m2397,16161l2397,4906e" filled="f" stroked="t" strokeweight=".70998pt" strokecolor="#3B3B3B">
                <v:path arrowok="t"/>
              </v:shape>
            </v:group>
            <v:group style="position:absolute;left:7379;top:11337;width:2;height:863" coordorigin="7379,11337" coordsize="2,863">
              <v:shape style="position:absolute;left:7379;top:11337;width:2;height:863" coordorigin="7379,11337" coordsize="0,863" path="m7379,12200l7379,11337e" filled="f" stroked="t" strokeweight=".70998pt" strokecolor="#575757">
                <v:path arrowok="t"/>
              </v:shape>
            </v:group>
            <v:group style="position:absolute;left:1074;top:11952;width:2;height:1354" coordorigin="1074,11952" coordsize="2,1354">
              <v:shape style="position:absolute;left:1074;top:11952;width:2;height:1354" coordorigin="1074,11952" coordsize="0,1354" path="m1074,13306l1074,11952e" filled="f" stroked="t" strokeweight=".23666pt" strokecolor="#000000">
                <v:path arrowok="t"/>
              </v:shape>
            </v:group>
            <v:group style="position:absolute;left:7379;top:12142;width:2;height:143" coordorigin="7379,12142" coordsize="2,143">
              <v:shape style="position:absolute;left:7379;top:12142;width:2;height:143" coordorigin="7379,12142" coordsize="0,143" path="m7379,12286l7379,12142e" filled="f" stroked="t" strokeweight=".47332pt" strokecolor="#282828">
                <v:path arrowok="t"/>
              </v:shape>
            </v:group>
            <v:group style="position:absolute;left:7384;top:12228;width:2;height:210" coordorigin="7384,12228" coordsize="2,210">
              <v:shape style="position:absolute;left:7384;top:12228;width:2;height:210" coordorigin="7384,12228" coordsize="0,210" path="m7384,12438l7384,12228e" filled="f" stroked="t" strokeweight=".70998pt" strokecolor="#3B3B3B">
                <v:path arrowok="t"/>
              </v:shape>
            </v:group>
            <v:group style="position:absolute;left:2395;top:11923;width:2;height:2365" coordorigin="2395,11923" coordsize="2,2365">
              <v:shape style="position:absolute;left:2395;top:11923;width:2;height:2365" coordorigin="2395,11923" coordsize="0,2365" path="m2395,14288l2395,11923e" filled="f" stroked="t" strokeweight=".94664pt" strokecolor="#444444">
                <v:path arrowok="t"/>
              </v:shape>
            </v:group>
            <v:group style="position:absolute;left:7381;top:12352;width:2;height:429" coordorigin="7381,12352" coordsize="2,429">
              <v:shape style="position:absolute;left:7381;top:12352;width:2;height:429" coordorigin="7381,12352" coordsize="0,429" path="m7381,12781l7381,12352e" filled="f" stroked="t" strokeweight=".94664pt" strokecolor="#5B5B5B">
                <v:path arrowok="t"/>
              </v:shape>
            </v:group>
            <v:group style="position:absolute;left:7384;top:12724;width:2;height:224" coordorigin="7384,12724" coordsize="2,224">
              <v:shape style="position:absolute;left:7384;top:12724;width:2;height:224" coordorigin="7384,12724" coordsize="0,224" path="m7384,12948l7384,12724e" filled="f" stroked="t" strokeweight=".47332pt" strokecolor="#343434">
                <v:path arrowok="t"/>
              </v:shape>
            </v:group>
            <v:group style="position:absolute;left:11625;top:12724;width:2;height:224" coordorigin="11625,12724" coordsize="2,224">
              <v:shape style="position:absolute;left:11625;top:12724;width:2;height:224" coordorigin="11625,12724" coordsize="0,224" path="m11625,12948l11625,12724e" filled="f" stroked="t" strokeweight=".47332pt" strokecolor="#282828">
                <v:path arrowok="t"/>
              </v:shape>
            </v:group>
            <v:group style="position:absolute;left:7384;top:12891;width:2;height:806" coordorigin="7384,12891" coordsize="2,806">
              <v:shape style="position:absolute;left:7384;top:12891;width:2;height:806" coordorigin="7384,12891" coordsize="0,806" path="m7384,13697l7384,12891e" filled="f" stroked="t" strokeweight=".70998pt" strokecolor="#545454">
                <v:path arrowok="t"/>
              </v:shape>
            </v:group>
            <v:group style="position:absolute;left:1074;top:13306;width:2;height:181" coordorigin="1074,13306" coordsize="2,181">
              <v:shape style="position:absolute;left:1074;top:13306;width:2;height:181" coordorigin="1074,13306" coordsize="0,181" path="m1074,13487l1074,13306e" filled="f" stroked="t" strokeweight=".23666pt" strokecolor="#4F4F4F">
                <v:path arrowok="t"/>
              </v:shape>
            </v:group>
            <v:group style="position:absolute;left:374;top:13461;width:2031;height:2" coordorigin="374,13461" coordsize="2031,2">
              <v:shape style="position:absolute;left:374;top:13461;width:2031;height:2" coordorigin="374,13461" coordsize="2031,0" path="m374,13461l2404,13461e" filled="f" stroked="t" strokeweight=".94664pt" strokecolor="#4F4F4F">
                <v:path arrowok="t"/>
              </v:shape>
            </v:group>
            <v:group style="position:absolute;left:1074;top:13473;width:2;height:195" coordorigin="1074,13473" coordsize="2,195">
              <v:shape style="position:absolute;left:1074;top:13473;width:2;height:195" coordorigin="1074,13473" coordsize="0,195" path="m1074,13668l1074,13473e" filled="f" stroked="t" strokeweight=".23666pt" strokecolor="#646464">
                <v:path arrowok="t"/>
              </v:shape>
            </v:group>
            <v:group style="position:absolute;left:1074;top:13668;width:2;height:1435" coordorigin="1074,13668" coordsize="2,1435">
              <v:shape style="position:absolute;left:1074;top:13668;width:2;height:1435" coordorigin="1074,13668" coordsize="0,1435" path="m1074,15103l1074,13668e" filled="f" stroked="t" strokeweight=".23666pt" strokecolor="#000000">
                <v:path arrowok="t"/>
              </v:shape>
            </v:group>
            <v:group style="position:absolute;left:7384;top:13639;width:2;height:195" coordorigin="7384,13639" coordsize="2,195">
              <v:shape style="position:absolute;left:7384;top:13639;width:2;height:195" coordorigin="7384,13639" coordsize="0,195" path="m7384,13835l7384,13639e" filled="f" stroked="t" strokeweight=".47332pt" strokecolor="#343434">
                <v:path arrowok="t"/>
              </v:shape>
            </v:group>
            <v:group style="position:absolute;left:1728;top:13906;width:2;height:248" coordorigin="1728,13906" coordsize="2,248">
              <v:shape style="position:absolute;left:1728;top:13906;width:2;height:248" coordorigin="1728,13906" coordsize="0,248" path="m1728,14154l1728,13906e" filled="f" stroked="t" strokeweight=".47332pt" strokecolor="#2F2F2F">
                <v:path arrowok="t"/>
              </v:shape>
            </v:group>
            <v:group style="position:absolute;left:7386;top:13778;width:2;height:377" coordorigin="7386,13778" coordsize="2,377">
              <v:shape style="position:absolute;left:7386;top:13778;width:2;height:377" coordorigin="7386,13778" coordsize="0,377" path="m7386,14154l7386,13778e" filled="f" stroked="t" strokeweight=".94664pt" strokecolor="#606060">
                <v:path arrowok="t"/>
              </v:shape>
            </v:group>
            <v:group style="position:absolute;left:1728;top:14097;width:2;height:286" coordorigin="1728,14097" coordsize="2,286">
              <v:shape style="position:absolute;left:1728;top:14097;width:2;height:286" coordorigin="1728,14097" coordsize="0,286" path="m1728,14383l1728,14097e" filled="f" stroked="t" strokeweight=".47332pt" strokecolor="#131313">
                <v:path arrowok="t"/>
              </v:shape>
            </v:group>
            <v:group style="position:absolute;left:7384;top:14097;width:2;height:124" coordorigin="7384,14097" coordsize="2,124">
              <v:shape style="position:absolute;left:7384;top:14097;width:2;height:124" coordorigin="7384,14097" coordsize="0,124" path="m7384,14221l7384,14097e" filled="f" stroked="t" strokeweight=".70998pt" strokecolor="#444444">
                <v:path arrowok="t"/>
              </v:shape>
            </v:group>
            <v:group style="position:absolute;left:11629;top:14097;width:2;height:286" coordorigin="11629,14097" coordsize="2,286">
              <v:shape style="position:absolute;left:11629;top:14097;width:2;height:286" coordorigin="11629,14097" coordsize="0,286" path="m11629,14383l11629,14097e" filled="f" stroked="t" strokeweight=".47332pt" strokecolor="#383838">
                <v:path arrowok="t"/>
              </v:shape>
            </v:group>
            <v:group style="position:absolute;left:381;top:13659;width:2;height:992" coordorigin="381,13659" coordsize="2,992">
              <v:shape style="position:absolute;left:381;top:13659;width:2;height:992" coordorigin="381,13659" coordsize="0,992" path="m381,14650l381,13659e" filled="f" stroked="t" strokeweight=".70998pt" strokecolor="#444444">
                <v:path arrowok="t"/>
              </v:shape>
            </v:group>
            <v:group style="position:absolute;left:7389;top:14164;width:2;height:219" coordorigin="7389,14164" coordsize="2,219">
              <v:shape style="position:absolute;left:7389;top:14164;width:2;height:219" coordorigin="7389,14164" coordsize="0,219" path="m7389,14383l7389,14164e" filled="f" stroked="t" strokeweight=".47332pt" strokecolor="#232323">
                <v:path arrowok="t"/>
              </v:shape>
            </v:group>
            <v:group style="position:absolute;left:1728;top:14326;width:2;height:663" coordorigin="1728,14326" coordsize="2,663">
              <v:shape style="position:absolute;left:1728;top:14326;width:2;height:663" coordorigin="1728,14326" coordsize="0,663" path="m1728,14989l1728,14326e" filled="f" stroked="t" strokeweight=".94664pt" strokecolor="#3F3F3F">
                <v:path arrowok="t"/>
              </v:shape>
            </v:group>
            <v:group style="position:absolute;left:7389;top:14326;width:2;height:1821" coordorigin="7389,14326" coordsize="2,1821">
              <v:shape style="position:absolute;left:7389;top:14326;width:2;height:1821" coordorigin="7389,14326" coordsize="0,1821" path="m7389,16147l7389,14326e" filled="f" stroked="t" strokeweight=".70998pt" strokecolor="#545454">
                <v:path arrowok="t"/>
              </v:shape>
            </v:group>
            <v:group style="position:absolute;left:11629;top:14326;width:2;height:324" coordorigin="11629,14326" coordsize="2,324">
              <v:shape style="position:absolute;left:11629;top:14326;width:2;height:324" coordorigin="11629,14326" coordsize="0,324" path="m11629,14650l11629,14326e" filled="f" stroked="t" strokeweight=".47332pt" strokecolor="#4B4B4B">
                <v:path arrowok="t"/>
              </v:shape>
            </v:group>
            <v:group style="position:absolute;left:11629;top:14302;width:2;height:1850" coordorigin="11629,14302" coordsize="2,1850">
              <v:shape style="position:absolute;left:11629;top:14302;width:2;height:1850" coordorigin="11629,14302" coordsize="0,1850" path="m11629,16152l11629,14302e" filled="f" stroked="t" strokeweight=".70998pt" strokecolor="#545454">
                <v:path arrowok="t"/>
              </v:shape>
            </v:group>
            <v:group style="position:absolute;left:1730;top:14912;width:2;height:219" coordorigin="1730,14912" coordsize="2,219">
              <v:shape style="position:absolute;left:1730;top:14912;width:2;height:219" coordorigin="1730,14912" coordsize="0,219" path="m1730,15132l1730,14912e" filled="f" stroked="t" strokeweight=".47332pt" strokecolor="#282828">
                <v:path arrowok="t"/>
              </v:shape>
            </v:group>
            <v:group style="position:absolute;left:1074;top:15103;width:2;height:1039" coordorigin="1074,15103" coordsize="2,1039">
              <v:shape style="position:absolute;left:1074;top:15103;width:2;height:1039" coordorigin="1074,15103" coordsize="0,1039" path="m1074,16142l1074,15103e" filled="f" stroked="t" strokeweight=".23666pt" strokecolor="#878787">
                <v:path arrowok="t"/>
              </v:shape>
            </v:group>
            <v:group style="position:absolute;left:1730;top:15074;width:2;height:1092" coordorigin="1730,15074" coordsize="2,1092">
              <v:shape style="position:absolute;left:1730;top:15074;width:2;height:1092" coordorigin="1730,15074" coordsize="0,1092" path="m1730,16166l1730,15074e" filled="f" stroked="t" strokeweight=".70998pt" strokecolor="#3F3F3F">
                <v:path arrowok="t"/>
              </v:shape>
            </v:group>
            <v:group style="position:absolute;left:1709;top:16133;width:170;height:2" coordorigin="1709,16133" coordsize="170,2">
              <v:shape style="position:absolute;left:1709;top:16133;width:170;height:2" coordorigin="1709,16133" coordsize="170,0" path="m1709,16133l1879,16133e" filled="f" stroked="t" strokeweight=".70998pt" strokecolor="#838383">
                <v:path arrowok="t"/>
              </v:shape>
            </v:group>
            <v:group style="position:absolute;left:379;top:16147;width:2457;height:2" coordorigin="379,16147" coordsize="2457,2">
              <v:shape style="position:absolute;left:379;top:16147;width:2457;height:2" coordorigin="379,16147" coordsize="2457,0" path="m379,16147l2835,16147e" filled="f" stroked="t" strokeweight=".94664pt" strokecolor="#575757">
                <v:path arrowok="t"/>
              </v:shape>
            </v:group>
            <v:group style="position:absolute;left:2778;top:16145;width:256;height:2" coordorigin="2778,16145" coordsize="256,2">
              <v:shape style="position:absolute;left:2778;top:16145;width:256;height:2" coordorigin="2778,16145" coordsize="256,0" path="m2778,16145l3034,16145e" filled="f" stroked="t" strokeweight=".94664pt" strokecolor="#3B3B3B">
                <v:path arrowok="t"/>
              </v:shape>
            </v:group>
            <v:group style="position:absolute;left:2887;top:16145;width:5197;height:2" coordorigin="2887,16145" coordsize="5197,2">
              <v:shape style="position:absolute;left:2887;top:16145;width:5197;height:2" coordorigin="2887,16145" coordsize="5197,0" path="m2887,16145l8084,16145e" filled="f" stroked="t" strokeweight=".94664pt" strokecolor="#545454">
                <v:path arrowok="t"/>
              </v:shape>
            </v:group>
            <v:group style="position:absolute;left:7706;top:16140;width:615;height:2" coordorigin="7706,16140" coordsize="615,2">
              <v:shape style="position:absolute;left:7706;top:16140;width:615;height:2" coordorigin="7706,16140" coordsize="615,0" path="m7706,16140l8321,16140e" filled="f" stroked="t" strokeweight=".70998pt" strokecolor="#343434">
                <v:path arrowok="t"/>
              </v:shape>
            </v:group>
            <v:group style="position:absolute;left:8264;top:16140;width:885;height:2" coordorigin="8264,16140" coordsize="885,2">
              <v:shape style="position:absolute;left:8264;top:16140;width:885;height:2" coordorigin="8264,16140" coordsize="885,0" path="m8264,16140l9149,16140e" filled="f" stroked="t" strokeweight=".94664pt" strokecolor="#4B4B4B">
                <v:path arrowok="t"/>
              </v:shape>
            </v:group>
            <v:group style="position:absolute;left:9092;top:16142;width:327;height:2" coordorigin="9092,16142" coordsize="327,2">
              <v:shape style="position:absolute;left:9092;top:16142;width:327;height:2" coordorigin="9092,16142" coordsize="327,0" path="m9092,16142l9419,16142e" filled="f" stroked="t" strokeweight=".47332pt" strokecolor="#232323">
                <v:path arrowok="t"/>
              </v:shape>
            </v:group>
            <v:group style="position:absolute;left:9362;top:16142;width:2272;height:2" coordorigin="9362,16142" coordsize="2272,2">
              <v:shape style="position:absolute;left:9362;top:16142;width:2272;height:2" coordorigin="9362,16142" coordsize="2272,0" path="m9362,16142l11634,16142e" filled="f" stroked="t" strokeweight=".94664pt" strokecolor="#5454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04.592606pt;margin-top:-30.24539pt;width:3.5499pt;height:52.077489pt;mso-position-horizontal-relative:page;mso-position-vertical-relative:paragraph;z-index:-13523" coordorigin="4092,-605" coordsize="71,1042">
            <v:group style="position:absolute;left:4149;top:-591;width:2;height:305" coordorigin="4149,-591" coordsize="2,305">
              <v:shape style="position:absolute;left:4149;top:-591;width:2;height:305" coordorigin="4149,-591" coordsize="0,305" path="m4149,-286l4149,-591e" filled="f" stroked="t" strokeweight="1.41996pt" strokecolor="#3B4480">
                <v:path arrowok="t"/>
              </v:shape>
            </v:group>
            <v:group style="position:absolute;left:4118;top:-314;width:2;height:358" coordorigin="4118,-314" coordsize="2,358">
              <v:shape style="position:absolute;left:4118;top:-314;width:2;height:358" coordorigin="4118,-314" coordsize="0,358" path="m4118,43l4118,-314e" filled="f" stroked="t" strokeweight="2.60326pt" strokecolor="#444B77">
                <v:path arrowok="t"/>
              </v:shape>
            </v:group>
            <v:group style="position:absolute;left:4118;top:43;width:2;height:229" coordorigin="4118,43" coordsize="2,229">
              <v:shape style="position:absolute;left:4118;top:43;width:2;height:229" coordorigin="4118,43" coordsize="0,229" path="m4118,272l4118,43e" filled="f" stroked="t" strokeweight="1.1833pt" strokecolor="#000000">
                <v:path arrowok="t"/>
              </v:shape>
            </v:group>
            <v:group style="position:absolute;left:4118;top:272;width:2;height:162" coordorigin="4118,272" coordsize="2,162">
              <v:shape style="position:absolute;left:4118;top:272;width:2;height:162" coordorigin="4118,272" coordsize="0,162" path="m4118,434l4118,272e" filled="f" stroked="t" strokeweight=".2366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50"/>
          <w:position w:val="8"/>
        </w:rPr>
        <w:t>::ı::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2"/>
          <w:szCs w:val="32"/>
          <w:color w:val="4B5293"/>
          <w:spacing w:val="0"/>
          <w:w w:val="109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-36" w:right="52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Yunu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21" w:right="55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08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8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13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40" w:right="180"/>
          <w:cols w:num="2" w:equalWidth="0">
            <w:col w:w="3828" w:space="1186"/>
            <w:col w:w="6486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472" w:right="3999" w:firstLine="-11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KŞE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LED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ESİ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24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3" w:lineRule="exact"/>
        <w:ind w:left="90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545454"/>
          <w:spacing w:val="-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8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633" w:right="-20"/>
        <w:jc w:val="left"/>
        <w:tabs>
          <w:tab w:pos="2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196175pt;margin-top:-41.144829pt;width:479.661894pt;height:50.946314pt;mso-position-horizontal-relative:page;mso-position-vertical-relative:paragraph;z-index:-13514" type="#_x0000_t202" filled="f" stroked="f">
            <v:textbox inset="0,0,0,0">
              <w:txbxContent>
                <w:p>
                  <w:pPr>
                    <w:spacing w:before="0" w:after="0" w:line="1019" w:lineRule="exact"/>
                    <w:ind w:right="-193"/>
                    <w:jc w:val="left"/>
                    <w:tabs>
                      <w:tab w:pos="8440" w:val="left"/>
                    </w:tabs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B3B3B"/>
                      <w:spacing w:val="0"/>
                      <w:w w:val="161"/>
                      <w:b/>
                      <w:bCs/>
                      <w:i/>
                      <w:position w:val="13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B3B3B"/>
                      <w:spacing w:val="-354"/>
                      <w:w w:val="161"/>
                      <w:b/>
                      <w:bCs/>
                      <w:i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B3B3B"/>
                      <w:spacing w:val="0"/>
                      <w:w w:val="100"/>
                      <w:b/>
                      <w:bCs/>
                      <w:i/>
                      <w:position w:val="13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B3B3B"/>
                      <w:spacing w:val="0"/>
                      <w:w w:val="100"/>
                      <w:b/>
                      <w:bCs/>
                      <w:i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545454"/>
                      <w:spacing w:val="0"/>
                      <w:w w:val="161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1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11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  <w:position w:val="1"/>
        </w:rPr>
        <w:t>Müdür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11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5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1"/>
        </w:rPr>
        <w:t>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76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>BE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1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88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545454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>DIYE</w:t>
      </w:r>
      <w:r>
        <w:rPr>
          <w:rFonts w:ascii="Arial" w:hAnsi="Arial" w:cs="Arial" w:eastAsia="Arial"/>
          <w:sz w:val="14"/>
          <w:szCs w:val="14"/>
          <w:color w:val="3B3B3B"/>
          <w:spacing w:val="11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9"/>
        </w:rPr>
        <w:t>S</w:t>
      </w:r>
      <w:r>
        <w:rPr>
          <w:rFonts w:ascii="Arial" w:hAnsi="Arial" w:cs="Arial" w:eastAsia="Arial"/>
          <w:sz w:val="14"/>
          <w:szCs w:val="14"/>
          <w:color w:val="545454"/>
          <w:spacing w:val="-26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-37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1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990479" w:type="dxa"/>
      </w:tblPr>
      <w:tblGrid/>
      <w:tr>
        <w:trPr>
          <w:trHeight w:val="239" w:hRule="exact"/>
        </w:trPr>
        <w:tc>
          <w:tcPr>
            <w:tcW w:w="1545" w:type="dxa"/>
            <w:tcBorders>
              <w:top w:val="single" w:sz="5.695696" w:space="0" w:color="777777"/>
              <w:bottom w:val="single" w:sz="5.695696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Olıı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341" w:type="dxa"/>
            <w:tcBorders>
              <w:top w:val="single" w:sz="5.695696" w:space="0" w:color="777777"/>
              <w:bottom w:val="single" w:sz="5.695696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0"/>
                <w:w w:val="97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9"/>
                <w:w w:val="97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7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3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96" w:type="dxa"/>
            <w:tcBorders>
              <w:top w:val="single" w:sz="5.695696" w:space="0" w:color="777777"/>
              <w:bottom w:val="nil" w:sz="6" w:space="0" w:color="auto"/>
              <w:left w:val="nil" w:sz="6" w:space="0" w:color="auto"/>
              <w:right w:val="single" w:sz="5.695696" w:space="0" w:color="707070"/>
            </w:tcBorders>
          </w:tcPr>
          <w:p>
            <w:pPr>
              <w:spacing w:before="11" w:after="0" w:line="240" w:lineRule="auto"/>
              <w:ind w:left="252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04:57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tr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5"/>
                <w:w w:val="100"/>
              </w:rPr>
              <w:t>'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545" w:type="dxa"/>
            <w:tcBorders>
              <w:top w:val="single" w:sz="5.695696" w:space="0" w:color="777777"/>
              <w:bottom w:val="single" w:sz="5.695696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w w:val="89"/>
              </w:rPr>
              <w:t>Kcı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83"/>
              </w:rPr>
              <w:t>ıl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5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341" w:type="dxa"/>
            <w:tcBorders>
              <w:top w:val="single" w:sz="5.695696" w:space="0" w:color="777777"/>
              <w:bottom w:val="single" w:sz="5.695696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189" w:right="-20"/>
              <w:jc w:val="left"/>
              <w:tabs>
                <w:tab w:pos="2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"/>
                <w:w w:val="100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5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8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1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1"/>
                <w:w w:val="48"/>
              </w:rPr>
              <w:t>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7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1"/>
                <w:w w:val="75"/>
              </w:rPr>
              <w:t>&lt;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7"/>
                <w:w w:val="10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9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B6B6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5"/>
              </w:rPr>
              <w:t>3074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96" w:type="dxa"/>
            <w:tcBorders>
              <w:top w:val="nil" w:sz="6" w:space="0" w:color="auto"/>
              <w:bottom w:val="single" w:sz="5.695696" w:space="0" w:color="777777"/>
              <w:left w:val="nil" w:sz="6" w:space="0" w:color="auto"/>
              <w:right w:val="single" w:sz="5.695696" w:space="0" w:color="707070"/>
            </w:tcBorders>
          </w:tcPr>
          <w:p>
            <w:pPr>
              <w:spacing w:before="13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8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8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6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5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MER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SANTR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545" w:type="dxa"/>
            <w:tcBorders>
              <w:top w:val="single" w:sz="5.695696" w:space="0" w:color="777777"/>
              <w:bottom w:val="single" w:sz="5.695696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9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2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9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341" w:type="dxa"/>
            <w:tcBorders>
              <w:top w:val="single" w:sz="5.695696" w:space="0" w:color="77777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8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7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86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4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70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4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96" w:type="dxa"/>
            <w:tcBorders>
              <w:top w:val="single" w:sz="5.695696" w:space="0" w:color="777777"/>
              <w:bottom w:val="nil" w:sz="6" w:space="0" w:color="auto"/>
              <w:left w:val="nil" w:sz="6" w:space="0" w:color="auto"/>
              <w:right w:val="single" w:sz="5.695696" w:space="0" w:color="707070"/>
            </w:tcBorders>
          </w:tcPr>
          <w:p>
            <w:pPr/>
            <w:rPr/>
          </w:p>
        </w:tc>
      </w:tr>
      <w:tr>
        <w:trPr>
          <w:trHeight w:val="241" w:hRule="exact"/>
        </w:trPr>
        <w:tc>
          <w:tcPr>
            <w:tcW w:w="1545" w:type="dxa"/>
            <w:tcBorders>
              <w:top w:val="single" w:sz="5.695696" w:space="0" w:color="808080"/>
              <w:bottom w:val="single" w:sz="5.695696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6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3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4"/>
              </w:rPr>
              <w:t>Ad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341" w:type="dxa"/>
            <w:tcBorders>
              <w:top w:val="nil" w:sz="6" w:space="0" w:color="auto"/>
              <w:bottom w:val="single" w:sz="5.695696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2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Alsa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1370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5"/>
              </w:rPr>
              <w:t>So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4"/>
                <w:w w:val="105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96" w:type="dxa"/>
            <w:tcBorders>
              <w:top w:val="nil" w:sz="6" w:space="0" w:color="auto"/>
              <w:bottom w:val="single" w:sz="5.695696" w:space="0" w:color="777777"/>
              <w:left w:val="nil" w:sz="6" w:space="0" w:color="auto"/>
              <w:right w:val="single" w:sz="5.695696" w:space="0" w:color="707070"/>
            </w:tcBorders>
          </w:tcPr>
          <w:p>
            <w:pPr/>
            <w:rPr/>
          </w:p>
        </w:tc>
      </w:tr>
    </w:tbl>
    <w:p>
      <w:pPr>
        <w:spacing w:before="0" w:after="0" w:line="208" w:lineRule="exact"/>
        <w:ind w:left="168" w:right="-20"/>
        <w:jc w:val="left"/>
        <w:tabs>
          <w:tab w:pos="2060" w:val="left"/>
          <w:tab w:pos="4600" w:val="left"/>
          <w:tab w:pos="662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</w:rPr>
        <w:t>Ç</w:t>
      </w:r>
      <w:r>
        <w:rPr>
          <w:rFonts w:ascii="Arial" w:hAnsi="Arial" w:cs="Arial" w:eastAsia="Arial"/>
          <w:sz w:val="17"/>
          <w:szCs w:val="17"/>
          <w:color w:val="545454"/>
          <w:spacing w:val="-4"/>
          <w:w w:val="100"/>
        </w:rPr>
        <w:t>ö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p</w:t>
      </w:r>
      <w:r>
        <w:rPr>
          <w:rFonts w:ascii="Arial" w:hAnsi="Arial" w:cs="Arial" w:eastAsia="Arial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73" w:right="-20"/>
        <w:jc w:val="left"/>
        <w:tabs>
          <w:tab w:pos="336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-17"/>
          <w:w w:val="15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2"/>
          <w:position w:val="-9"/>
        </w:rPr>
        <w:t>1&lt;.\ıll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5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520" w:right="58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5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" w:lineRule="exact"/>
        <w:ind w:right="-20"/>
        <w:jc w:val="left"/>
        <w:tabs>
          <w:tab w:pos="96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45"/>
          <w:position w:val="-73"/>
        </w:rPr>
        <w:t>ı</w:t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100"/>
          <w:position w:val="-73"/>
        </w:rPr>
        <w:tab/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100"/>
          <w:position w:val="-73"/>
        </w:rPr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45"/>
          <w:position w:val="-39"/>
        </w:rPr>
        <w:t>ı</w:t>
      </w:r>
      <w:r>
        <w:rPr>
          <w:rFonts w:ascii="Arial" w:hAnsi="Arial" w:cs="Arial" w:eastAsia="Arial"/>
          <w:sz w:val="52"/>
          <w:szCs w:val="52"/>
          <w:color w:val="282828"/>
          <w:spacing w:val="60"/>
          <w:w w:val="45"/>
          <w:position w:val="-39"/>
        </w:rPr>
        <w:t> </w:t>
      </w:r>
      <w:r>
        <w:rPr>
          <w:rFonts w:ascii="Arial" w:hAnsi="Arial" w:cs="Arial" w:eastAsia="Arial"/>
          <w:sz w:val="52"/>
          <w:szCs w:val="52"/>
          <w:color w:val="BFBFBF"/>
          <w:spacing w:val="0"/>
          <w:w w:val="132"/>
          <w:position w:val="-39"/>
        </w:rPr>
        <w:t>_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580"/>
          <w:cols w:num="2" w:equalWidth="0">
            <w:col w:w="3800" w:space="972"/>
            <w:col w:w="6048"/>
          </w:cols>
        </w:sectPr>
      </w:pPr>
      <w:rPr/>
    </w:p>
    <w:p>
      <w:pPr>
        <w:spacing w:before="0" w:after="0" w:line="229" w:lineRule="atLeast"/>
        <w:ind w:left="3328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633"/>
        <w:jc w:val="right"/>
        <w:tabs>
          <w:tab w:pos="11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6"/>
          <w:szCs w:val="26"/>
          <w:color w:val="545454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545454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45454"/>
          <w:w w:val="100"/>
          <w:b/>
          <w:bCs/>
        </w:rPr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1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1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3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2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580"/>
          <w:cols w:num="2" w:equalWidth="0">
            <w:col w:w="5966" w:space="492"/>
            <w:col w:w="4362"/>
          </w:cols>
        </w:sectPr>
      </w:pPr>
      <w:rPr/>
    </w:p>
    <w:p>
      <w:pPr>
        <w:spacing w:before="0" w:after="0" w:line="206" w:lineRule="exact"/>
        <w:ind w:left="173" w:right="-20"/>
        <w:jc w:val="left"/>
        <w:tabs>
          <w:tab w:pos="1800" w:val="left"/>
          <w:tab w:pos="278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lirlenemedi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ıKir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5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8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HMET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ÖZMEN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154" w:right="1973" w:firstLine="1671"/>
        <w:jc w:val="left"/>
        <w:tabs>
          <w:tab w:pos="1820" w:val="left"/>
          <w:tab w:pos="44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04:58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05:01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44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0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98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54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87"/>
          <w:position w:val="2"/>
        </w:rPr>
        <w:t>!E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w w:val="88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4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91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  <w:position w:val="0"/>
        </w:rPr>
        <w:t>Elek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410" w:right="41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1" w:lineRule="auto"/>
        <w:ind w:left="1834" w:right="3807" w:firstLine="2601"/>
        <w:jc w:val="left"/>
        <w:tabs>
          <w:tab w:pos="3300" w:val="left"/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andar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1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1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4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  <w:position w:val="1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01" w:right="-20"/>
        <w:jc w:val="left"/>
        <w:tabs>
          <w:tab w:pos="1820" w:val="left"/>
          <w:tab w:pos="442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4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14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5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Soya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4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5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varıldı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konteynerinde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bulu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dıımanlı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4" w:lineRule="exact"/>
        <w:ind w:left="168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9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9"/>
          <w:position w:val="0"/>
        </w:rPr>
        <w:t>lıni.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7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  <w:position w:val="0"/>
        </w:rPr>
        <w:t>şti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9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2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396" w:right="35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3" w:right="-20"/>
        <w:jc w:val="left"/>
        <w:tabs>
          <w:tab w:pos="4420" w:val="left"/>
          <w:tab w:pos="632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5"/>
        </w:rPr>
        <w:t>.T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426" w:right="-20"/>
        <w:jc w:val="left"/>
        <w:tabs>
          <w:tab w:pos="632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44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8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02"/>
        </w:rPr>
        <w:t>Yapıl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incelemelerde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espit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580"/>
        </w:sectPr>
      </w:pPr>
      <w:rPr/>
    </w:p>
    <w:p>
      <w:pPr>
        <w:spacing w:before="29" w:after="0" w:line="249" w:lineRule="auto"/>
        <w:ind w:left="173" w:right="-53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4" w:lineRule="exact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ngının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bilinçsizce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maritinin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konteynerde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0"/>
        </w:rPr>
        <w:t>bulu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çöp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580"/>
          <w:cols w:num="2" w:equalWidth="0">
            <w:col w:w="1532" w:space="492"/>
            <w:col w:w="8796"/>
          </w:cols>
        </w:sectPr>
      </w:pPr>
      <w:rPr/>
    </w:p>
    <w:p>
      <w:pPr>
        <w:spacing w:before="19" w:after="0" w:line="257" w:lineRule="auto"/>
        <w:ind w:left="178" w:right="7219" w:firstLine="-5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rılmıştı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9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4" w:right="-20"/>
        <w:jc w:val="left"/>
        <w:tabs>
          <w:tab w:pos="182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75"/>
        </w:rPr>
        <w:t>fu&amp;_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7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7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7" w:lineRule="auto"/>
        <w:ind w:left="187" w:right="5919" w:firstLine="2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angm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vatandaşi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exact"/>
        <w:ind w:left="178" w:right="-20"/>
        <w:jc w:val="left"/>
        <w:tabs>
          <w:tab w:pos="18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72"/>
          <w:position w:val="1"/>
        </w:rPr>
        <w:t>ii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83"/>
          <w:position w:val="0"/>
        </w:rPr>
        <w:t>rrari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1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1"/>
          <w:position w:val="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7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7"/>
          <w:position w:val="2"/>
        </w:rPr>
        <w:t>ISa</w:t>
      </w:r>
      <w:r>
        <w:rPr>
          <w:rFonts w:ascii="Arial" w:hAnsi="Arial" w:cs="Arial" w:eastAsia="Arial"/>
          <w:sz w:val="19"/>
          <w:szCs w:val="19"/>
          <w:color w:val="545454"/>
          <w:spacing w:val="-1"/>
          <w:w w:val="78"/>
          <w:position w:val="2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11"/>
          <w:w w:val="45"/>
          <w:position w:val="2"/>
        </w:rPr>
        <w:t>L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99"/>
          <w:position w:val="2"/>
        </w:rPr>
        <w:t>i</w:t>
      </w:r>
      <w:r>
        <w:rPr>
          <w:rFonts w:ascii="Arial" w:hAnsi="Arial" w:cs="Arial" w:eastAsia="Arial"/>
          <w:sz w:val="19"/>
          <w:szCs w:val="19"/>
          <w:color w:val="545454"/>
          <w:spacing w:val="-27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2"/>
        </w:rPr>
        <w:t>:</w:t>
      </w:r>
      <w:r>
        <w:rPr>
          <w:rFonts w:ascii="Arial" w:hAnsi="Arial" w:cs="Arial" w:eastAsia="Arial"/>
          <w:sz w:val="19"/>
          <w:szCs w:val="19"/>
          <w:color w:val="545454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2"/>
        </w:rPr>
        <w:t>05:15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752" w:right="-20"/>
        <w:jc w:val="left"/>
        <w:tabs>
          <w:tab w:pos="124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4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57" w:lineRule="auto"/>
        <w:ind w:left="173" w:right="10214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81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8" w:lineRule="exact"/>
        <w:ind w:left="4705" w:right="51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968430pt;margin-top:6.959926pt;width:368.561323pt;height:64pt;mso-position-horizontal-relative:page;mso-position-vertical-relative:paragraph;z-index:-13513" type="#_x0000_t202" filled="f" stroked="f">
            <v:textbox inset="0,0,0,0">
              <w:txbxContent>
                <w:p>
                  <w:pPr>
                    <w:spacing w:before="0" w:after="0" w:line="1280" w:lineRule="exact"/>
                    <w:ind w:right="-232"/>
                    <w:jc w:val="left"/>
                    <w:tabs>
                      <w:tab w:pos="2520" w:val="left"/>
                      <w:tab w:pos="4100" w:val="left"/>
                      <w:tab w:pos="584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313664"/>
                      <w:w w:val="133"/>
                      <w:i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313664"/>
                      <w:spacing w:val="-89"/>
                      <w:w w:val="134"/>
                      <w:i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7"/>
                      <w:w w:val="6"/>
                      <w:i/>
                      <w:position w:val="-1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161C52"/>
                      <w:spacing w:val="-18"/>
                      <w:w w:val="40"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313664"/>
                      <w:spacing w:val="0"/>
                      <w:w w:val="57"/>
                      <w:position w:val="-1"/>
                    </w:rPr>
                    <w:t>ı'&amp;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313664"/>
                      <w:spacing w:val="-21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282828"/>
                      <w:spacing w:val="-37"/>
                      <w:w w:val="35"/>
                      <w:i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13664"/>
                      <w:spacing w:val="0"/>
                      <w:w w:val="114"/>
                      <w:i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13664"/>
                      <w:spacing w:val="-37"/>
                      <w:w w:val="114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B3B3B"/>
                      <w:spacing w:val="0"/>
                      <w:w w:val="79"/>
                      <w:i/>
                      <w:position w:val="-1"/>
                    </w:rPr>
                    <w:t>:;.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B3B3B"/>
                      <w:spacing w:val="4"/>
                      <w:w w:val="79"/>
                      <w:i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7E7E7E"/>
                      <w:spacing w:val="0"/>
                      <w:w w:val="38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7E7E7E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7E7E7E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313664"/>
                      <w:spacing w:val="0"/>
                      <w:w w:val="58"/>
                      <w:i/>
                      <w:position w:val="-1"/>
                    </w:rPr>
                    <w:t>tt</w:t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313664"/>
                      <w:spacing w:val="0"/>
                      <w:w w:val="58"/>
                      <w:i/>
                      <w:position w:val="-1"/>
                    </w:rPr>
                    <w:t>k</w:t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313664"/>
                      <w:spacing w:val="-200"/>
                      <w:w w:val="58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313664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313664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424FA0"/>
                      <w:spacing w:val="0"/>
                      <w:w w:val="25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424FA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424FA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30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38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45454"/>
                      <w:spacing w:val="0"/>
                      <w:w w:val="88"/>
                      <w:position w:val="30"/>
                    </w:rPr>
                    <w:t>Bi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45454"/>
                      <w:spacing w:val="-20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90"/>
                      <w:position w:val="3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-35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E7E7E"/>
                      <w:spacing w:val="-5"/>
                      <w:w w:val="126"/>
                      <w:position w:val="3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CACAA"/>
                      <w:spacing w:val="-23"/>
                      <w:w w:val="101"/>
                      <w:position w:val="3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45454"/>
                      <w:spacing w:val="0"/>
                      <w:w w:val="90"/>
                      <w:position w:val="3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45454"/>
                      <w:spacing w:val="0"/>
                      <w:w w:val="91"/>
                      <w:position w:val="3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45454"/>
                      <w:spacing w:val="17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3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6" w:lineRule="exact"/>
        <w:ind w:left="2660" w:right="-20"/>
        <w:jc w:val="left"/>
        <w:tabs>
          <w:tab w:pos="428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9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51"/>
          <w:szCs w:val="51"/>
          <w:color w:val="3B3B3B"/>
          <w:spacing w:val="0"/>
          <w:w w:val="38"/>
          <w:position w:val="-1"/>
        </w:rPr>
        <w:t>Mehmet</w:t>
      </w:r>
      <w:r>
        <w:rPr>
          <w:rFonts w:ascii="Times New Roman" w:hAnsi="Times New Roman" w:cs="Times New Roman" w:eastAsia="Times New Roman"/>
          <w:sz w:val="51"/>
          <w:szCs w:val="51"/>
          <w:color w:val="3B3B3B"/>
          <w:spacing w:val="-6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B3B3B"/>
          <w:spacing w:val="0"/>
          <w:w w:val="39"/>
          <w:position w:val="-1"/>
        </w:rPr>
        <w:t>ÖZ</w:t>
      </w:r>
      <w:r>
        <w:rPr>
          <w:rFonts w:ascii="Times New Roman" w:hAnsi="Times New Roman" w:cs="Times New Roman" w:eastAsia="Times New Roman"/>
          <w:sz w:val="51"/>
          <w:szCs w:val="51"/>
          <w:color w:val="3B3B3B"/>
          <w:spacing w:val="-4"/>
          <w:w w:val="40"/>
          <w:position w:val="-1"/>
        </w:rPr>
        <w:t>M</w:t>
      </w:r>
      <w:r>
        <w:rPr>
          <w:rFonts w:ascii="Times New Roman" w:hAnsi="Times New Roman" w:cs="Times New Roman" w:eastAsia="Times New Roman"/>
          <w:sz w:val="51"/>
          <w:szCs w:val="51"/>
          <w:color w:val="313664"/>
          <w:spacing w:val="0"/>
          <w:w w:val="600"/>
          <w:position w:val="-1"/>
        </w:rPr>
        <w:t>ı</w:t>
      </w:r>
      <w:r>
        <w:rPr>
          <w:rFonts w:ascii="Times New Roman" w:hAnsi="Times New Roman" w:cs="Times New Roman" w:eastAsia="Times New Roman"/>
          <w:sz w:val="51"/>
          <w:szCs w:val="51"/>
          <w:color w:val="3136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313664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  <w:position w:val="17"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  <w:position w:val="17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45"/>
          <w:w w:val="100"/>
          <w:i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6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7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0" w:lineRule="exact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8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2228" w:right="-20"/>
        <w:jc w:val="left"/>
        <w:tabs>
          <w:tab w:pos="3100" w:val="left"/>
          <w:tab w:pos="99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3"/>
        </w:rPr>
        <w:t>Pa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3"/>
        </w:rPr>
        <w:t>s</w:t>
      </w:r>
      <w:r>
        <w:rPr>
          <w:rFonts w:ascii="Arial" w:hAnsi="Arial" w:cs="Arial" w:eastAsia="Arial"/>
          <w:sz w:val="19"/>
          <w:szCs w:val="19"/>
          <w:color w:val="282828"/>
          <w:spacing w:val="32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13664"/>
          <w:spacing w:val="0"/>
          <w:w w:val="55"/>
          <w:b/>
          <w:bCs/>
          <w:position w:val="-3"/>
        </w:rPr>
        <w:t>w:ı</w:t>
      </w:r>
      <w:r>
        <w:rPr>
          <w:rFonts w:ascii="Arial" w:hAnsi="Arial" w:cs="Arial" w:eastAsia="Arial"/>
          <w:sz w:val="16"/>
          <w:szCs w:val="16"/>
          <w:color w:val="313664"/>
          <w:spacing w:val="-4"/>
          <w:w w:val="55"/>
          <w:b/>
          <w:bCs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13664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313664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32"/>
          <w:szCs w:val="32"/>
          <w:color w:val="313664"/>
          <w:spacing w:val="0"/>
          <w:w w:val="55"/>
          <w:i/>
          <w:position w:val="-3"/>
        </w:rPr>
        <w:t>IP"J</w:t>
      </w:r>
      <w:r>
        <w:rPr>
          <w:rFonts w:ascii="Times New Roman" w:hAnsi="Times New Roman" w:cs="Times New Roman" w:eastAsia="Times New Roman"/>
          <w:sz w:val="32"/>
          <w:szCs w:val="32"/>
          <w:color w:val="313664"/>
          <w:spacing w:val="0"/>
          <w:w w:val="5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13664"/>
          <w:spacing w:val="35"/>
          <w:w w:val="5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0"/>
          <w:w w:val="55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35"/>
          <w:w w:val="55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3"/>
        </w:rPr>
        <w:t>Amırı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ACACAA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2247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0"/>
          <w:w w:val="51"/>
          <w:b/>
          <w:bCs/>
        </w:rPr>
        <w:t>11:1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520" w:right="580"/>
        </w:sectPr>
      </w:pPr>
      <w:rPr/>
    </w:p>
    <w:p>
      <w:pPr>
        <w:spacing w:before="0" w:after="0" w:line="411" w:lineRule="exact"/>
        <w:ind w:left="2309" w:right="-136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58"/>
          <w:szCs w:val="58"/>
          <w:color w:val="3B3B3B"/>
          <w:spacing w:val="-5"/>
          <w:w w:val="38"/>
          <w:position w:val="-14"/>
        </w:rPr>
        <w:t>A</w:t>
      </w:r>
      <w:r>
        <w:rPr>
          <w:rFonts w:ascii="Arial" w:hAnsi="Arial" w:cs="Arial" w:eastAsia="Arial"/>
          <w:sz w:val="58"/>
          <w:szCs w:val="58"/>
          <w:color w:val="545454"/>
          <w:spacing w:val="0"/>
          <w:w w:val="51"/>
          <w:position w:val="-14"/>
        </w:rPr>
        <w:t>o</w:t>
      </w:r>
      <w:r>
        <w:rPr>
          <w:rFonts w:ascii="Arial" w:hAnsi="Arial" w:cs="Arial" w:eastAsia="Arial"/>
          <w:sz w:val="58"/>
          <w:szCs w:val="58"/>
          <w:color w:val="545454"/>
          <w:spacing w:val="-48"/>
          <w:w w:val="51"/>
          <w:position w:val="-14"/>
        </w:rPr>
        <w:t>l</w:t>
      </w:r>
      <w:r>
        <w:rPr>
          <w:rFonts w:ascii="Arial" w:hAnsi="Arial" w:cs="Arial" w:eastAsia="Arial"/>
          <w:sz w:val="58"/>
          <w:szCs w:val="58"/>
          <w:color w:val="3B3B3B"/>
          <w:spacing w:val="0"/>
          <w:w w:val="64"/>
          <w:position w:val="-14"/>
        </w:rPr>
        <w:t>a</w:t>
      </w:r>
      <w:r>
        <w:rPr>
          <w:rFonts w:ascii="Arial" w:hAnsi="Arial" w:cs="Arial" w:eastAsia="Arial"/>
          <w:sz w:val="58"/>
          <w:szCs w:val="58"/>
          <w:color w:val="3B3B3B"/>
          <w:spacing w:val="-108"/>
          <w:w w:val="64"/>
          <w:position w:val="-14"/>
        </w:rPr>
        <w:t>r</w:t>
      </w:r>
      <w:r>
        <w:rPr>
          <w:rFonts w:ascii="Arial" w:hAnsi="Arial" w:cs="Arial" w:eastAsia="Arial"/>
          <w:sz w:val="58"/>
          <w:szCs w:val="58"/>
          <w:color w:val="313664"/>
          <w:spacing w:val="0"/>
          <w:w w:val="60"/>
          <w:position w:val="-14"/>
        </w:rPr>
        <w:t>\ı,.,.e</w:t>
      </w:r>
      <w:r>
        <w:rPr>
          <w:rFonts w:ascii="Arial" w:hAnsi="Arial" w:cs="Arial" w:eastAsia="Arial"/>
          <w:sz w:val="58"/>
          <w:szCs w:val="58"/>
          <w:color w:val="313664"/>
          <w:spacing w:val="34"/>
          <w:w w:val="60"/>
          <w:position w:val="-14"/>
        </w:rPr>
        <w:t>r</w:t>
      </w:r>
      <w:r>
        <w:rPr>
          <w:rFonts w:ascii="Arial" w:hAnsi="Arial" w:cs="Arial" w:eastAsia="Arial"/>
          <w:sz w:val="58"/>
          <w:szCs w:val="58"/>
          <w:color w:val="3B3B3B"/>
          <w:spacing w:val="-58"/>
          <w:w w:val="60"/>
          <w:position w:val="-20"/>
        </w:rPr>
        <w:t>0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18"/>
          <w:w w:val="222"/>
          <w:position w:val="-14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-2"/>
          <w:w w:val="98"/>
          <w:position w:val="-14"/>
        </w:rPr>
        <w:t>ç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65"/>
          <w:position w:val="-14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8"/>
          <w:position w:val="-1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8"/>
          <w:w w:val="132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1"/>
          <w:position w:val="-14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10"/>
          <w:position w:val="-1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8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6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4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219" w:lineRule="exact"/>
        <w:ind w:left="176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93"/>
          <w:position w:val="-3"/>
        </w:rPr>
        <w:t>ll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15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6"/>
          <w:w w:val="62"/>
          <w:position w:val="-3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13"/>
          <w:w w:val="84"/>
          <w:position w:val="-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38"/>
          <w:position w:val="-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44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45454"/>
          <w:w w:val="62"/>
          <w:b/>
          <w:bCs/>
        </w:rPr>
        <w:t>MOd.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w w:val="63"/>
          <w:b/>
          <w:bCs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4456"/>
          <w:spacing w:val="0"/>
          <w:w w:val="53"/>
          <w:b/>
          <w:bCs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3B4456"/>
          <w:spacing w:val="-3"/>
          <w:w w:val="53"/>
          <w:b/>
          <w:bCs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B4456"/>
          <w:spacing w:val="-3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B4456"/>
          <w:spacing w:val="-51"/>
          <w:w w:val="100"/>
          <w:b/>
          <w:bCs/>
          <w:u w:val="thick" w:color="60679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4456"/>
          <w:spacing w:val="-51"/>
          <w:w w:val="100"/>
          <w:b/>
          <w:bCs/>
          <w:u w:val="thick" w:color="606797"/>
        </w:rPr>
      </w:r>
      <w:r>
        <w:rPr>
          <w:rFonts w:ascii="Times New Roman" w:hAnsi="Times New Roman" w:cs="Times New Roman" w:eastAsia="Times New Roman"/>
          <w:sz w:val="21"/>
          <w:szCs w:val="21"/>
          <w:color w:val="3B4456"/>
          <w:spacing w:val="-51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B4456"/>
          <w:spacing w:val="0"/>
          <w:w w:val="53"/>
          <w:b/>
          <w:bCs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0" w:after="0" w:line="341" w:lineRule="exact"/>
        <w:ind w:right="-20"/>
        <w:jc w:val="left"/>
        <w:rPr>
          <w:rFonts w:ascii="Arial" w:hAnsi="Arial" w:cs="Arial" w:eastAsia="Arial"/>
          <w:sz w:val="62"/>
          <w:szCs w:val="62"/>
        </w:rPr>
      </w:pPr>
      <w:rPr/>
      <w:r>
        <w:rPr/>
        <w:br w:type="column"/>
      </w:r>
      <w:r>
        <w:rPr>
          <w:rFonts w:ascii="Arial" w:hAnsi="Arial" w:cs="Arial" w:eastAsia="Arial"/>
          <w:sz w:val="62"/>
          <w:szCs w:val="62"/>
          <w:color w:val="ACACAA"/>
          <w:w w:val="89"/>
          <w:b/>
          <w:bCs/>
          <w:position w:val="-31"/>
        </w:rPr>
        <w:t>.</w:t>
      </w:r>
      <w:r>
        <w:rPr>
          <w:rFonts w:ascii="Arial" w:hAnsi="Arial" w:cs="Arial" w:eastAsia="Arial"/>
          <w:sz w:val="62"/>
          <w:szCs w:val="62"/>
          <w:color w:val="6E6E97"/>
          <w:spacing w:val="38"/>
          <w:w w:val="54"/>
          <w:b/>
          <w:bCs/>
          <w:position w:val="-31"/>
        </w:rPr>
        <w:t>"</w:t>
      </w:r>
      <w:r>
        <w:rPr>
          <w:rFonts w:ascii="Arial" w:hAnsi="Arial" w:cs="Arial" w:eastAsia="Arial"/>
          <w:sz w:val="62"/>
          <w:szCs w:val="62"/>
          <w:color w:val="ACACAA"/>
          <w:spacing w:val="-2"/>
          <w:w w:val="39"/>
          <w:b/>
          <w:bCs/>
          <w:position w:val="-31"/>
        </w:rPr>
        <w:t>·</w:t>
      </w:r>
      <w:r>
        <w:rPr>
          <w:rFonts w:ascii="Arial" w:hAnsi="Arial" w:cs="Arial" w:eastAsia="Arial"/>
          <w:sz w:val="62"/>
          <w:szCs w:val="62"/>
          <w:color w:val="31388C"/>
          <w:spacing w:val="0"/>
          <w:w w:val="48"/>
          <w:b/>
          <w:bCs/>
          <w:position w:val="-31"/>
        </w:rPr>
        <w:t>-r-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580"/>
          <w:cols w:num="3" w:equalWidth="0">
            <w:col w:w="5709" w:space="2367"/>
            <w:col w:w="543" w:space="435"/>
            <w:col w:w="1766"/>
          </w:cols>
        </w:sectPr>
      </w:pPr>
      <w:rPr/>
    </w:p>
    <w:p>
      <w:pPr>
        <w:spacing w:before="0" w:after="0" w:line="598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3B3B3B"/>
          <w:w w:val="70"/>
          <w:b/>
          <w:bCs/>
          <w:position w:val="8"/>
        </w:rPr>
        <w:t>l</w:t>
      </w:r>
      <w:r>
        <w:rPr>
          <w:rFonts w:ascii="Arial" w:hAnsi="Arial" w:cs="Arial" w:eastAsia="Arial"/>
          <w:sz w:val="22"/>
          <w:szCs w:val="22"/>
          <w:color w:val="3B3B3B"/>
          <w:spacing w:val="-49"/>
          <w:w w:val="71"/>
          <w:b/>
          <w:bCs/>
          <w:position w:val="8"/>
        </w:rPr>
        <w:t>t</w:t>
      </w:r>
      <w:r>
        <w:rPr>
          <w:rFonts w:ascii="Arial" w:hAnsi="Arial" w:cs="Arial" w:eastAsia="Arial"/>
          <w:sz w:val="88"/>
          <w:szCs w:val="88"/>
          <w:color w:val="313664"/>
          <w:spacing w:val="-247"/>
          <w:w w:val="85"/>
          <w:position w:val="-23"/>
        </w:rPr>
        <w:t>-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70"/>
          <w:b/>
          <w:bCs/>
          <w:position w:val="8"/>
        </w:rPr>
        <w:t>f'a</w:t>
      </w:r>
      <w:r>
        <w:rPr>
          <w:rFonts w:ascii="Arial" w:hAnsi="Arial" w:cs="Arial" w:eastAsia="Arial"/>
          <w:sz w:val="22"/>
          <w:szCs w:val="22"/>
          <w:color w:val="3B3B3B"/>
          <w:spacing w:val="-34"/>
          <w:w w:val="70"/>
          <w:b/>
          <w:bCs/>
          <w:position w:val="8"/>
        </w:rPr>
        <w:t>i</w:t>
      </w:r>
      <w:r>
        <w:rPr>
          <w:rFonts w:ascii="Arial" w:hAnsi="Arial" w:cs="Arial" w:eastAsia="Arial"/>
          <w:sz w:val="23"/>
          <w:szCs w:val="23"/>
          <w:color w:val="3B3B3B"/>
          <w:spacing w:val="-14"/>
          <w:w w:val="73"/>
          <w:b/>
          <w:bCs/>
          <w:position w:val="8"/>
        </w:rPr>
        <w:t>n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93"/>
          <w:b/>
          <w:bCs/>
          <w:position w:val="8"/>
        </w:rPr>
        <w:t>e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8" w:after="0" w:line="520" w:lineRule="exact"/>
        <w:ind w:right="-126"/>
        <w:jc w:val="left"/>
        <w:tabs>
          <w:tab w:pos="8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57"/>
          <w:szCs w:val="57"/>
          <w:color w:val="565E8C"/>
          <w:spacing w:val="0"/>
          <w:w w:val="100"/>
          <w:position w:val="-12"/>
        </w:rPr>
        <w:t>-</w:t>
      </w:r>
      <w:r>
        <w:rPr>
          <w:rFonts w:ascii="Arial" w:hAnsi="Arial" w:cs="Arial" w:eastAsia="Arial"/>
          <w:sz w:val="57"/>
          <w:szCs w:val="57"/>
          <w:color w:val="565E8C"/>
          <w:spacing w:val="45"/>
          <w:w w:val="100"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5"/>
          <w:w w:val="72"/>
          <w:b/>
          <w:bCs/>
          <w:position w:val="9"/>
        </w:rPr>
        <w:t>l</w:t>
      </w:r>
      <w:r>
        <w:rPr>
          <w:rFonts w:ascii="Arial" w:hAnsi="Arial" w:cs="Arial" w:eastAsia="Arial"/>
          <w:sz w:val="25"/>
          <w:szCs w:val="25"/>
          <w:color w:val="3B4456"/>
          <w:spacing w:val="0"/>
          <w:w w:val="72"/>
          <w:b/>
          <w:bCs/>
          <w:position w:val="9"/>
        </w:rPr>
        <w:t>g</w:t>
      </w:r>
      <w:r>
        <w:rPr>
          <w:rFonts w:ascii="Arial" w:hAnsi="Arial" w:cs="Arial" w:eastAsia="Arial"/>
          <w:sz w:val="25"/>
          <w:szCs w:val="25"/>
          <w:color w:val="3B4456"/>
          <w:spacing w:val="-48"/>
          <w:w w:val="72"/>
          <w:b/>
          <w:bCs/>
          <w:position w:val="9"/>
        </w:rPr>
        <w:t> </w:t>
      </w:r>
      <w:r>
        <w:rPr>
          <w:rFonts w:ascii="Arial" w:hAnsi="Arial" w:cs="Arial" w:eastAsia="Arial"/>
          <w:sz w:val="25"/>
          <w:szCs w:val="25"/>
          <w:color w:val="3B4456"/>
          <w:spacing w:val="0"/>
          <w:w w:val="100"/>
          <w:b/>
          <w:bCs/>
          <w:position w:val="9"/>
        </w:rPr>
        <w:tab/>
      </w:r>
      <w:r>
        <w:rPr>
          <w:rFonts w:ascii="Arial" w:hAnsi="Arial" w:cs="Arial" w:eastAsia="Arial"/>
          <w:sz w:val="25"/>
          <w:szCs w:val="25"/>
          <w:color w:val="3B4456"/>
          <w:spacing w:val="0"/>
          <w:w w:val="100"/>
          <w:b/>
          <w:bCs/>
          <w:position w:val="9"/>
        </w:rPr>
      </w:r>
      <w:r>
        <w:rPr>
          <w:rFonts w:ascii="Arial" w:hAnsi="Arial" w:cs="Arial" w:eastAsia="Arial"/>
          <w:sz w:val="23"/>
          <w:szCs w:val="23"/>
          <w:color w:val="3B3B3B"/>
          <w:spacing w:val="6"/>
          <w:w w:val="70"/>
          <w:b/>
          <w:bCs/>
          <w:position w:val="9"/>
        </w:rPr>
        <w:t>m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7"/>
          <w:b/>
          <w:bCs/>
          <w:position w:val="9"/>
        </w:rPr>
        <w:t>ır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EYBEK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580"/>
          <w:cols w:num="3" w:equalWidth="0">
            <w:col w:w="2820" w:space="505"/>
            <w:col w:w="1056" w:space="220"/>
            <w:col w:w="6219"/>
          </w:cols>
        </w:sectPr>
      </w:pPr>
      <w:rPr/>
    </w:p>
    <w:p>
      <w:pPr>
        <w:spacing w:before="0" w:after="0" w:line="194" w:lineRule="exact"/>
        <w:ind w:left="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2.63158pt;margin-top:37.002262pt;width:529.936854pt;height:793.574522pt;mso-position-horizontal-relative:page;mso-position-vertical-relative:page;z-index:-13515" coordorigin="653,740" coordsize="10599,15871">
            <v:group style="position:absolute;left:660;top:764;width:1979;height:2" coordorigin="660,764" coordsize="1979,2">
              <v:shape style="position:absolute;left:660;top:764;width:1979;height:2" coordorigin="660,764" coordsize="1979,0" path="m660,764l2639,764e" filled="f" stroked="t" strokeweight=".711962pt" strokecolor="#939393">
                <v:path arrowok="t"/>
              </v:shape>
            </v:group>
            <v:group style="position:absolute;left:664;top:759;width:2;height:621" coordorigin="664,759" coordsize="2,621">
              <v:shape style="position:absolute;left:664;top:759;width:2;height:621" coordorigin="664,759" coordsize="0,621" path="m664,1380l664,759e" filled="f" stroked="t" strokeweight=".949282pt" strokecolor="#979797">
                <v:path arrowok="t"/>
              </v:shape>
            </v:group>
            <v:group style="position:absolute;left:2330;top:754;width:2;height:1547" coordorigin="2330,754" coordsize="2,1547">
              <v:shape style="position:absolute;left:2330;top:754;width:2;height:1547" coordorigin="2330,754" coordsize="0,1547" path="m2330,2301l2330,754e" filled="f" stroked="t" strokeweight=".711962pt" strokecolor="#707070">
                <v:path arrowok="t"/>
              </v:shape>
            </v:group>
            <v:group style="position:absolute;left:2734;top:764;width:593;height:2" coordorigin="2734,764" coordsize="593,2">
              <v:shape style="position:absolute;left:2734;top:764;width:593;height:2" coordorigin="2734,764" coordsize="593,0" path="m2734,764l3327,764e" filled="f" stroked="t" strokeweight=".474641pt" strokecolor="#676767">
                <v:path arrowok="t"/>
              </v:shape>
            </v:group>
            <v:group style="position:absolute;left:1576;top:761;width:9630;height:2" coordorigin="1576,761" coordsize="9630,2">
              <v:shape style="position:absolute;left:1576;top:761;width:9630;height:2" coordorigin="1576,761" coordsize="9630,0" path="m1576,761l11206,761e" filled="f" stroked="t" strokeweight=".711962pt" strokecolor="#777777">
                <v:path arrowok="t"/>
              </v:shape>
            </v:group>
            <v:group style="position:absolute;left:8183;top:759;width:380;height:2" coordorigin="8183,759" coordsize="380,2">
              <v:shape style="position:absolute;left:8183;top:759;width:380;height:2" coordorigin="8183,759" coordsize="380,0" path="m8183,759l8563,759e" filled="f" stroked="t" strokeweight=".474641pt" strokecolor="#646464">
                <v:path arrowok="t"/>
              </v:shape>
            </v:group>
            <v:group style="position:absolute;left:669;top:759;width:2;height:3819" coordorigin="669,759" coordsize="2,3819">
              <v:shape style="position:absolute;left:669;top:759;width:2;height:3819" coordorigin="669,759" coordsize="0,3819" path="m669,4578l669,759e" filled="f" stroked="t" strokeweight=".711962pt" strokecolor="#6B6B6B">
                <v:path arrowok="t"/>
              </v:shape>
            </v:group>
            <v:group style="position:absolute;left:667;top:1418;width:2;height:401" coordorigin="667,1418" coordsize="2,401">
              <v:shape style="position:absolute;left:667;top:1418;width:2;height:401" coordorigin="667,1418" coordsize="0,401" path="m667,1819l667,1418e" filled="f" stroked="t" strokeweight=".474641pt" strokecolor="#878787">
                <v:path arrowok="t"/>
              </v:shape>
            </v:group>
            <v:group style="position:absolute;left:9139;top:750;width:2;height:1069" coordorigin="9139,750" coordsize="2,1069">
              <v:shape style="position:absolute;left:9139;top:750;width:2;height:1069" coordorigin="9139,750" coordsize="0,1069" path="m9139,1819l9139,750e" filled="f" stroked="t" strokeweight=".949282pt" strokecolor="#646464">
                <v:path arrowok="t"/>
              </v:shape>
            </v:group>
            <v:group style="position:absolute;left:9531;top:1580;width:1675;height:2" coordorigin="9531,1580" coordsize="1675,2">
              <v:shape style="position:absolute;left:9531;top:1580;width:1675;height:2" coordorigin="9531,1580" coordsize="1675,0" path="m9531,1580l11206,1580e" filled="f" stroked="t" strokeweight="1.898565pt" strokecolor="#677074">
                <v:path arrowok="t"/>
              </v:shape>
            </v:group>
            <v:group style="position:absolute;left:11209;top:754;width:2;height:10002" coordorigin="11209,754" coordsize="2,10002">
              <v:shape style="position:absolute;left:11209;top:754;width:2;height:10002" coordorigin="11209,754" coordsize="0,10002" path="m11209,10756l11209,754e" filled="f" stroked="t" strokeweight=".711962pt" strokecolor="#707070">
                <v:path arrowok="t"/>
              </v:shape>
            </v:group>
            <v:group style="position:absolute;left:9142;top:1762;width:2;height:516" coordorigin="9142,1762" coordsize="2,516">
              <v:shape style="position:absolute;left:9142;top:1762;width:2;height:516" coordorigin="9142,1762" coordsize="0,516" path="m9142,2277l9142,1762e" filled="f" stroked="t" strokeweight=".474641pt" strokecolor="#3F3F3F">
                <v:path arrowok="t"/>
              </v:shape>
            </v:group>
            <v:group style="position:absolute;left:669;top:759;width:2;height:3819" coordorigin="669,759" coordsize="2,3819">
              <v:shape style="position:absolute;left:669;top:759;width:2;height:3819" coordorigin="669,759" coordsize="0,3819" path="m669,4578l669,759e" filled="f" stroked="t" strokeweight=".474641pt" strokecolor="#676767">
                <v:path arrowok="t"/>
              </v:shape>
            </v:group>
            <v:group style="position:absolute;left:664;top:3480;width:1077;height:2" coordorigin="664,3480" coordsize="1077,2">
              <v:shape style="position:absolute;left:664;top:3480;width:1077;height:2" coordorigin="664,3480" coordsize="1077,0" path="m664,3480l1742,3480e" filled="f" stroked="t" strokeweight=".474641pt" strokecolor="#676767">
                <v:path arrowok="t"/>
              </v:shape>
            </v:group>
            <v:group style="position:absolute;left:1685;top:3478;width:9526;height:2" coordorigin="1685,3478" coordsize="9526,2">
              <v:shape style="position:absolute;left:1685;top:3478;width:9526;height:2" coordorigin="1685,3478" coordsize="9526,0" path="m1685,3478l11211,3478e" filled="f" stroked="t" strokeweight=".711962pt" strokecolor="#707070">
                <v:path arrowok="t"/>
              </v:shape>
            </v:group>
            <v:group style="position:absolute;left:4015;top:3476;width:598;height:2" coordorigin="4015,3476" coordsize="598,2">
              <v:shape style="position:absolute;left:4015;top:3476;width:598;height:2" coordorigin="4015,3476" coordsize="598,0" path="m4015,3476l4614,3476e" filled="f" stroked="t" strokeweight=".474641pt" strokecolor="#575757">
                <v:path arrowok="t"/>
              </v:shape>
            </v:group>
            <v:group style="position:absolute;left:6484;top:3476;width:503;height:2" coordorigin="6484,3476" coordsize="503,2">
              <v:shape style="position:absolute;left:6484;top:3476;width:503;height:2" coordorigin="6484,3476" coordsize="503,0" path="m6484,3476l6987,3476e" filled="f" stroked="t" strokeweight=".474641pt" strokecolor="#606060">
                <v:path arrowok="t"/>
              </v:shape>
            </v:group>
            <v:group style="position:absolute;left:3864;top:3466;width:2;height:535" coordorigin="3864,3466" coordsize="2,535">
              <v:shape style="position:absolute;left:3864;top:3466;width:2;height:535" coordorigin="3864,3466" coordsize="0,535" path="m3864,4001l3864,3466e" filled="f" stroked="t" strokeweight=".949282pt" strokecolor="#5B5B5B">
                <v:path arrowok="t"/>
              </v:shape>
            </v:group>
            <v:group style="position:absolute;left:6968;top:3471;width:2;height:730" coordorigin="6968,3471" coordsize="2,730">
              <v:shape style="position:absolute;left:6968;top:3471;width:2;height:730" coordorigin="6968,3471" coordsize="0,730" path="m6968,4201l6968,3471e" filled="f" stroked="t" strokeweight=".949282pt" strokecolor="#5B5B5B">
                <v:path arrowok="t"/>
              </v:shape>
            </v:group>
            <v:group style="position:absolute;left:6953;top:3929;width:1348;height:2" coordorigin="6953,3929" coordsize="1348,2">
              <v:shape style="position:absolute;left:6953;top:3929;width:1348;height:2" coordorigin="6953,3929" coordsize="1348,0" path="m6953,3929l8301,3929e" filled="f" stroked="t" strokeweight=".237321pt" strokecolor="#606060">
                <v:path arrowok="t"/>
              </v:shape>
            </v:group>
            <v:group style="position:absolute;left:11202;top:3208;width:2;height:754" coordorigin="11202,3208" coordsize="2,754">
              <v:shape style="position:absolute;left:11202;top:3208;width:2;height:754" coordorigin="11202,3208" coordsize="0,754" path="m11202,3963l11202,3208e" filled="f" stroked="t" strokeweight=".711962pt" strokecolor="#707070">
                <v:path arrowok="t"/>
              </v:shape>
            </v:group>
            <v:group style="position:absolute;left:8301;top:3929;width:1229;height:2" coordorigin="8301,3929" coordsize="1229,2">
              <v:shape style="position:absolute;left:8301;top:3929;width:1229;height:2" coordorigin="8301,3929" coordsize="1229,0" path="m8301,3929l9531,3929e" filled="f" stroked="t" strokeweight=".237321pt" strokecolor="#000000">
                <v:path arrowok="t"/>
              </v:shape>
            </v:group>
            <v:group style="position:absolute;left:9531;top:3929;width:1675;height:2" coordorigin="9531,3929" coordsize="1675,2">
              <v:shape style="position:absolute;left:9531;top:3929;width:1675;height:2" coordorigin="9531,3929" coordsize="1675,0" path="m9531,3929l11206,3929e" filled="f" stroked="t" strokeweight=".237321pt" strokecolor="#4F4F4F">
                <v:path arrowok="t"/>
              </v:shape>
            </v:group>
            <v:group style="position:absolute;left:3864;top:3900;width:2;height:578" coordorigin="3864,3900" coordsize="2,578">
              <v:shape style="position:absolute;left:3864;top:3900;width:2;height:578" coordorigin="3864,3900" coordsize="0,578" path="m3864,4478l3864,3900e" filled="f" stroked="t" strokeweight=".474641pt" strokecolor="#383838">
                <v:path arrowok="t"/>
              </v:shape>
            </v:group>
            <v:group style="position:absolute;left:3859;top:4158;width:755;height:2" coordorigin="3859,4158" coordsize="755,2">
              <v:shape style="position:absolute;left:3859;top:4158;width:755;height:2" coordorigin="3859,4158" coordsize="755,0" path="m3859,4158l4614,4158e" filled="f" stroked="t" strokeweight=".711962pt" strokecolor="#707070">
                <v:path arrowok="t"/>
              </v:shape>
            </v:group>
            <v:group style="position:absolute;left:4557;top:4158;width:399;height:2" coordorigin="4557,4158" coordsize="399,2">
              <v:shape style="position:absolute;left:4557;top:4158;width:399;height:2" coordorigin="4557,4158" coordsize="399,0" path="m4557,4158l4955,4158e" filled="f" stroked="t" strokeweight=".474641pt" strokecolor="#5B5B5B">
                <v:path arrowok="t"/>
              </v:shape>
            </v:group>
            <v:group style="position:absolute;left:4898;top:4158;width:707;height:2" coordorigin="4898,4158" coordsize="707,2">
              <v:shape style="position:absolute;left:4898;top:4158;width:707;height:2" coordorigin="4898,4158" coordsize="707,0" path="m4898,4158l5606,4158e" filled="f" stroked="t" strokeweight=".711962pt" strokecolor="#777777">
                <v:path arrowok="t"/>
              </v:shape>
            </v:group>
            <v:group style="position:absolute;left:5549;top:4153;width:337;height:2" coordorigin="5549,4153" coordsize="337,2">
              <v:shape style="position:absolute;left:5549;top:4153;width:337;height:2" coordorigin="5549,4153" coordsize="337,0" path="m5549,4153l5886,4153e" filled="f" stroked="t" strokeweight=".474641pt" strokecolor="#838383">
                <v:path arrowok="t"/>
              </v:shape>
            </v:group>
            <v:group style="position:absolute;left:669;top:3208;width:2;height:3051" coordorigin="669,3208" coordsize="2,3051">
              <v:shape style="position:absolute;left:669;top:3208;width:2;height:3051" coordorigin="669,3208" coordsize="0,3051" path="m669,6259l669,3208e" filled="f" stroked="t" strokeweight=".711962pt" strokecolor="#575757">
                <v:path arrowok="t"/>
              </v:shape>
            </v:group>
            <v:group style="position:absolute;left:664;top:4466;width:3327;height:2" coordorigin="664,4466" coordsize="3327,2">
              <v:shape style="position:absolute;left:664;top:4466;width:3327;height:2" coordorigin="664,4466" coordsize="3327,0" path="m664,4466l3992,4466e" filled="f" stroked="t" strokeweight=".711962pt" strokecolor="#707070">
                <v:path arrowok="t"/>
              </v:shape>
            </v:group>
            <v:group style="position:absolute;left:3935;top:4466;width:1671;height:2" coordorigin="3935,4466" coordsize="1671,2">
              <v:shape style="position:absolute;left:3935;top:4466;width:1671;height:2" coordorigin="3935,4466" coordsize="1671,0" path="m3935,4466l5606,4466e" filled="f" stroked="t" strokeweight=".949282pt" strokecolor="#3F3F3F">
                <v:path arrowok="t"/>
              </v:shape>
            </v:group>
            <v:group style="position:absolute;left:5549;top:4466;width:5667;height:2" coordorigin="5549,4466" coordsize="5667,2">
              <v:shape style="position:absolute;left:5549;top:4466;width:5667;height:2" coordorigin="5549,4466" coordsize="5667,0" path="m5549,4466l11216,4466e" filled="f" stroked="t" strokeweight=".711962pt" strokecolor="#6B6B6B">
                <v:path arrowok="t"/>
              </v:shape>
            </v:group>
            <v:group style="position:absolute;left:6968;top:4144;width:2;height:329" coordorigin="6968,4144" coordsize="2,329">
              <v:shape style="position:absolute;left:6968;top:4144;width:2;height:329" coordorigin="6968,4144" coordsize="0,329" path="m6968,4473l6968,4144e" filled="f" stroked="t" strokeweight=".474641pt" strokecolor="#3F3F3F">
                <v:path arrowok="t"/>
              </v:shape>
            </v:group>
            <v:group style="position:absolute;left:664;top:4745;width:4319;height:2" coordorigin="664,4745" coordsize="4319,2">
              <v:shape style="position:absolute;left:664;top:4745;width:4319;height:2" coordorigin="664,4745" coordsize="4319,0" path="m664,4745l4984,4745e" filled="f" stroked="t" strokeweight=".711962pt" strokecolor="#777777">
                <v:path arrowok="t"/>
              </v:shape>
            </v:group>
            <v:group style="position:absolute;left:4898;top:4743;width:707;height:2" coordorigin="4898,4743" coordsize="707,2">
              <v:shape style="position:absolute;left:4898;top:4743;width:707;height:2" coordorigin="4898,4743" coordsize="707,0" path="m4898,4743l5606,4743e" filled="f" stroked="t" strokeweight=".474641pt" strokecolor="#5B5B5B">
                <v:path arrowok="t"/>
              </v:shape>
            </v:group>
            <v:group style="position:absolute;left:5549;top:4743;width:5667;height:2" coordorigin="5549,4743" coordsize="5667,2">
              <v:shape style="position:absolute;left:5549;top:4743;width:5667;height:2" coordorigin="5549,4743" coordsize="5667,0" path="m5549,4743l11216,4743e" filled="f" stroked="t" strokeweight=".711962pt" strokecolor="#707070">
                <v:path arrowok="t"/>
              </v:shape>
            </v:group>
            <v:group style="position:absolute;left:669;top:4588;width:2;height:1671" coordorigin="669,4588" coordsize="2,1671">
              <v:shape style="position:absolute;left:669;top:4588;width:2;height:1671" coordorigin="669,4588" coordsize="0,1671" path="m669,6259l669,4588e" filled="f" stroked="t" strokeweight=".474641pt" strokecolor="#545454">
                <v:path arrowok="t"/>
              </v:shape>
            </v:group>
            <v:group style="position:absolute;left:2326;top:4984;width:4215;height:2" coordorigin="2326,4984" coordsize="4215,2">
              <v:shape style="position:absolute;left:2326;top:4984;width:4215;height:2" coordorigin="2326,4984" coordsize="4215,0" path="m2326,4984l6541,4984e" filled="f" stroked="t" strokeweight=".711962pt" strokecolor="#707070">
                <v:path arrowok="t"/>
              </v:shape>
            </v:group>
            <v:group style="position:absolute;left:6484;top:4984;width:503;height:2" coordorigin="6484,4984" coordsize="503,2">
              <v:shape style="position:absolute;left:6484;top:4984;width:503;height:2" coordorigin="6484,4984" coordsize="503,0" path="m6484,4984l6987,4984e" filled="f" stroked="t" strokeweight=".474641pt" strokecolor="#575757">
                <v:path arrowok="t"/>
              </v:shape>
            </v:group>
            <v:group style="position:absolute;left:6930;top:4984;width:2226;height:2" coordorigin="6930,4984" coordsize="2226,2">
              <v:shape style="position:absolute;left:6930;top:4984;width:2226;height:2" coordorigin="6930,4984" coordsize="2226,0" path="m6930,4984l9156,4984e" filled="f" stroked="t" strokeweight=".711962pt" strokecolor="#707070">
                <v:path arrowok="t"/>
              </v:shape>
            </v:group>
            <v:group style="position:absolute;left:9099;top:4984;width:460;height:2" coordorigin="9099,4984" coordsize="460,2">
              <v:shape style="position:absolute;left:9099;top:4984;width:460;height:2" coordorigin="9099,4984" coordsize="460,0" path="m9099,4984l9559,4984e" filled="f" stroked="t" strokeweight=".474641pt" strokecolor="#606060">
                <v:path arrowok="t"/>
              </v:shape>
            </v:group>
            <v:group style="position:absolute;left:9426;top:4984;width:1785;height:2" coordorigin="9426,4984" coordsize="1785,2">
              <v:shape style="position:absolute;left:9426;top:4984;width:1785;height:2" coordorigin="9426,4984" coordsize="1785,0" path="m9426,4984l11211,4984e" filled="f" stroked="t" strokeweight=".711962pt" strokecolor="#747474">
                <v:path arrowok="t"/>
              </v:shape>
            </v:group>
            <v:group style="position:absolute;left:11206;top:4703;width:2;height:573" coordorigin="11206,4703" coordsize="2,573">
              <v:shape style="position:absolute;left:11206;top:4703;width:2;height:573" coordorigin="11206,4703" coordsize="0,573" path="m11206,5275l11206,4703e" filled="f" stroked="t" strokeweight=".474641pt" strokecolor="#545454">
                <v:path arrowok="t"/>
              </v:shape>
            </v:group>
            <v:group style="position:absolute;left:4932;top:4975;width:2;height:301" coordorigin="4932,4975" coordsize="2,301">
              <v:shape style="position:absolute;left:4932;top:4975;width:2;height:301" coordorigin="4932,4975" coordsize="0,301" path="m4932,5275l4932,4975e" filled="f" stroked="t" strokeweight=".474641pt" strokecolor="#4B4B4B">
                <v:path arrowok="t"/>
              </v:shape>
            </v:group>
            <v:group style="position:absolute;left:7741;top:4970;width:2;height:277" coordorigin="7741,4970" coordsize="2,277">
              <v:shape style="position:absolute;left:7741;top:4970;width:2;height:277" coordorigin="7741,4970" coordsize="0,277" path="m7741,5247l7741,4970e" filled="f" stroked="t" strokeweight=".237321pt" strokecolor="#545454">
                <v:path arrowok="t"/>
              </v:shape>
            </v:group>
            <v:group style="position:absolute;left:4932;top:5170;width:2;height:926" coordorigin="4932,5170" coordsize="2,926">
              <v:shape style="position:absolute;left:4932;top:5170;width:2;height:926" coordorigin="4932,5170" coordsize="0,926" path="m4932,6097l4932,5170e" filled="f" stroked="t" strokeweight=".949282pt" strokecolor="#606060">
                <v:path arrowok="t"/>
              </v:shape>
            </v:group>
            <v:group style="position:absolute;left:4922;top:5466;width:3408;height:2" coordorigin="4922,5466" coordsize="3408,2">
              <v:shape style="position:absolute;left:4922;top:5466;width:3408;height:2" coordorigin="4922,5466" coordsize="3408,0" path="m4922,5466l8330,5466e" filled="f" stroked="t" strokeweight=".711962pt" strokecolor="#747474">
                <v:path arrowok="t"/>
              </v:shape>
            </v:group>
            <v:group style="position:absolute;left:7741;top:5247;width:2;height:220" coordorigin="7741,5247" coordsize="2,220">
              <v:shape style="position:absolute;left:7741;top:5247;width:2;height:220" coordorigin="7741,5247" coordsize="0,220" path="m7741,5466l7741,5247e" filled="f" stroked="t" strokeweight=".237321pt" strokecolor="#8C8C8C">
                <v:path arrowok="t"/>
              </v:shape>
            </v:group>
            <v:group style="position:absolute;left:8273;top:5466;width:290;height:2" coordorigin="8273,5466" coordsize="290,2">
              <v:shape style="position:absolute;left:8273;top:5466;width:290;height:2" coordorigin="8273,5466" coordsize="290,0" path="m8273,5466l8563,5466e" filled="f" stroked="t" strokeweight=".474641pt" strokecolor="#5B5B5B">
                <v:path arrowok="t"/>
              </v:shape>
            </v:group>
            <v:group style="position:absolute;left:8506;top:5466;width:2710;height:2" coordorigin="8506,5466" coordsize="2710,2">
              <v:shape style="position:absolute;left:8506;top:5466;width:2710;height:2" coordorigin="8506,5466" coordsize="2710,0" path="m8506,5466l11216,5466e" filled="f" stroked="t" strokeweight=".711962pt" strokecolor="#707070">
                <v:path arrowok="t"/>
              </v:shape>
            </v:group>
            <v:group style="position:absolute;left:4922;top:5707;width:6294;height:2" coordorigin="4922,5707" coordsize="6294,2">
              <v:shape style="position:absolute;left:4922;top:5707;width:6294;height:2" coordorigin="4922,5707" coordsize="6294,0" path="m4922,5707l11216,5707e" filled="f" stroked="t" strokeweight=".711962pt" strokecolor="#747474">
                <v:path arrowok="t"/>
              </v:shape>
            </v:group>
            <v:group style="position:absolute;left:4927;top:5951;width:6289;height:2" coordorigin="4927,5951" coordsize="6289,2">
              <v:shape style="position:absolute;left:4927;top:5951;width:6289;height:2" coordorigin="4927,5951" coordsize="6289,0" path="m4927,5951l11216,5951e" filled="f" stroked="t" strokeweight=".711962pt" strokecolor="#7C7C7C">
                <v:path arrowok="t"/>
              </v:shape>
            </v:group>
            <v:group style="position:absolute;left:7713;top:5949;width:617;height:2" coordorigin="7713,5949" coordsize="617,2">
              <v:shape style="position:absolute;left:7713;top:5949;width:617;height:2" coordorigin="7713,5949" coordsize="617,0" path="m7713,5949l8330,5949e" filled="f" stroked="t" strokeweight=".474641pt" strokecolor="#676767">
                <v:path arrowok="t"/>
              </v:shape>
            </v:group>
            <v:group style="position:absolute;left:11209;top:5662;width:2;height:797" coordorigin="11209,5662" coordsize="2,797">
              <v:shape style="position:absolute;left:11209;top:5662;width:2;height:797" coordorigin="11209,5662" coordsize="0,797" path="m11209,6459l11209,5662e" filled="f" stroked="t" strokeweight=".711962pt" strokecolor="#6B6B6B">
                <v:path arrowok="t"/>
              </v:shape>
            </v:group>
            <v:group style="position:absolute;left:669;top:5910;width:2;height:349" coordorigin="669,5910" coordsize="2,349">
              <v:shape style="position:absolute;left:669;top:5910;width:2;height:349" coordorigin="669,5910" coordsize="0,349" path="m669,6259l669,5910e" filled="f" stroked="t" strokeweight=".474641pt" strokecolor="#343434">
                <v:path arrowok="t"/>
              </v:shape>
            </v:group>
            <v:group style="position:absolute;left:4557;top:6192;width:408;height:2" coordorigin="4557,6192" coordsize="408,2">
              <v:shape style="position:absolute;left:4557;top:6192;width:408;height:2" coordorigin="4557,6192" coordsize="408,0" path="m4557,6192l4965,6192e" filled="f" stroked="t" strokeweight=".474641pt" strokecolor="#4B4B4B">
                <v:path arrowok="t"/>
              </v:shape>
            </v:group>
            <v:group style="position:absolute;left:4932;top:5910;width:2;height:306" coordorigin="4932,5910" coordsize="2,306">
              <v:shape style="position:absolute;left:4932;top:5910;width:2;height:306" coordorigin="4932,5910" coordsize="0,306" path="m4932,6216l4932,5910e" filled="f" stroked="t" strokeweight=".474641pt" strokecolor="#484848">
                <v:path arrowok="t"/>
              </v:shape>
            </v:group>
            <v:group style="position:absolute;left:3598;top:6192;width:394;height:2" coordorigin="3598,6192" coordsize="394,2">
              <v:shape style="position:absolute;left:3598;top:6192;width:394;height:2" coordorigin="3598,6192" coordsize="394,0" path="m3598,6192l3992,6192e" filled="f" stroked="t" strokeweight=".474641pt" strokecolor="#575757">
                <v:path arrowok="t"/>
              </v:shape>
            </v:group>
            <v:group style="position:absolute;left:8207;top:6192;width:356;height:2" coordorigin="8207,6192" coordsize="356,2">
              <v:shape style="position:absolute;left:8207;top:6192;width:356;height:2" coordorigin="8207,6192" coordsize="356,0" path="m8207,6192l8563,6192e" filled="f" stroked="t" strokeweight=".474641pt" strokecolor="#606060">
                <v:path arrowok="t"/>
              </v:shape>
            </v:group>
            <v:group style="position:absolute;left:2326;top:6192;width:8885;height:2" coordorigin="2326,6192" coordsize="8885,2">
              <v:shape style="position:absolute;left:2326;top:6192;width:8885;height:2" coordorigin="2326,6192" coordsize="8885,0" path="m2326,6192l11211,6192e" filled="f" stroked="t" strokeweight=".711962pt" strokecolor="#747474">
                <v:path arrowok="t"/>
              </v:shape>
            </v:group>
            <v:group style="position:absolute;left:845;top:6436;width:1286;height:2" coordorigin="845,6436" coordsize="1286,2">
              <v:shape style="position:absolute;left:845;top:6436;width:1286;height:2" coordorigin="845,6436" coordsize="1286,0" path="m845,6436l2131,6436e" filled="f" stroked="t" strokeweight=".711962pt" strokecolor="#808080">
                <v:path arrowok="t"/>
              </v:shape>
            </v:group>
            <v:group style="position:absolute;left:1685;top:6436;width:1970;height:2" coordorigin="1685,6436" coordsize="1970,2">
              <v:shape style="position:absolute;left:1685;top:6436;width:1970;height:2" coordorigin="1685,6436" coordsize="1970,0" path="m1685,6436l3655,6436e" filled="f" stroked="t" strokeweight=".474641pt" strokecolor="#777777">
                <v:path arrowok="t"/>
              </v:shape>
            </v:group>
            <v:group style="position:absolute;left:3598;top:6433;width:1016;height:2" coordorigin="3598,6433" coordsize="1016,2">
              <v:shape style="position:absolute;left:3598;top:6433;width:1016;height:2" coordorigin="3598,6433" coordsize="1016,0" path="m3598,6433l4614,6433e" filled="f" stroked="t" strokeweight=".711962pt" strokecolor="#838383">
                <v:path arrowok="t"/>
              </v:shape>
            </v:group>
            <v:group style="position:absolute;left:4557;top:6431;width:608;height:2" coordorigin="4557,6431" coordsize="608,2">
              <v:shape style="position:absolute;left:4557;top:6431;width:608;height:2" coordorigin="4557,6431" coordsize="608,0" path="m4557,6431l5164,6431e" filled="f" stroked="t" strokeweight=".474641pt" strokecolor="#606060">
                <v:path arrowok="t"/>
              </v:shape>
            </v:group>
            <v:group style="position:absolute;left:4932;top:6144;width:2;height:315" coordorigin="4932,6144" coordsize="2,315">
              <v:shape style="position:absolute;left:4932;top:6144;width:2;height:315" coordorigin="4932,6144" coordsize="0,315" path="m4932,6459l4932,6144e" filled="f" stroked="t" strokeweight=".474641pt" strokecolor="#343434">
                <v:path arrowok="t"/>
              </v:shape>
            </v:group>
            <v:group style="position:absolute;left:4894;top:6431;width:3436;height:2" coordorigin="4894,6431" coordsize="3436,2">
              <v:shape style="position:absolute;left:4894;top:6431;width:3436;height:2" coordorigin="4894,6431" coordsize="3436,0" path="m4894,6431l8330,6431e" filled="f" stroked="t" strokeweight=".711962pt" strokecolor="#777777">
                <v:path arrowok="t"/>
              </v:shape>
            </v:group>
            <v:group style="position:absolute;left:8273;top:6431;width:290;height:2" coordorigin="8273,6431" coordsize="290,2">
              <v:shape style="position:absolute;left:8273;top:6431;width:290;height:2" coordorigin="8273,6431" coordsize="290,0" path="m8273,6431l8563,6431e" filled="f" stroked="t" strokeweight=".474641pt" strokecolor="#5B5B5B">
                <v:path arrowok="t"/>
              </v:shape>
            </v:group>
            <v:group style="position:absolute;left:8506;top:6431;width:2715;height:2" coordorigin="8506,6431" coordsize="2715,2">
              <v:shape style="position:absolute;left:8506;top:6431;width:2715;height:2" coordorigin="8506,6431" coordsize="2715,0" path="m8506,6431l11221,6431e" filled="f" stroked="t" strokeweight=".711962pt" strokecolor="#777777">
                <v:path arrowok="t"/>
              </v:shape>
            </v:group>
            <v:group style="position:absolute;left:2335;top:4469;width:2;height:11534" coordorigin="2335,4469" coordsize="2,11534">
              <v:shape style="position:absolute;left:2335;top:4469;width:2;height:11534" coordorigin="2335,4469" coordsize="0,11534" path="m2335,16003l2335,4469e" filled="f" stroked="t" strokeweight=".711962pt" strokecolor="#575757">
                <v:path arrowok="t"/>
              </v:shape>
            </v:group>
            <v:group style="position:absolute;left:4932;top:6388;width:2;height:764" coordorigin="4932,6388" coordsize="2,764">
              <v:shape style="position:absolute;left:4932;top:6388;width:2;height:764" coordorigin="4932,6388" coordsize="0,764" path="m4932,7152l4932,6388e" filled="f" stroked="t" strokeweight=".711962pt" strokecolor="#5B5B5B">
                <v:path arrowok="t"/>
              </v:shape>
            </v:group>
            <v:group style="position:absolute;left:7741;top:6416;width:2;height:258" coordorigin="7741,6416" coordsize="2,258">
              <v:shape style="position:absolute;left:7741;top:6416;width:2;height:258" coordorigin="7741,6416" coordsize="0,258" path="m7741,6674l7741,6416e" filled="f" stroked="t" strokeweight=".237321pt" strokecolor="#8C8C8C">
                <v:path arrowok="t"/>
              </v:shape>
            </v:group>
            <v:group style="position:absolute;left:2321;top:6908;width:1163;height:2" coordorigin="2321,6908" coordsize="1163,2">
              <v:shape style="position:absolute;left:2321;top:6908;width:1163;height:2" coordorigin="2321,6908" coordsize="1163,0" path="m2321,6908l3484,6908e" filled="f" stroked="t" strokeweight=".711962pt" strokecolor="#747474">
                <v:path arrowok="t"/>
              </v:shape>
            </v:group>
            <v:group style="position:absolute;left:3427;top:6908;width:228;height:2" coordorigin="3427,6908" coordsize="228,2">
              <v:shape style="position:absolute;left:3427;top:6908;width:228;height:2" coordorigin="3427,6908" coordsize="228,0" path="m3427,6908l3655,6908e" filled="f" stroked="t" strokeweight=".474641pt" strokecolor="#575757">
                <v:path arrowok="t"/>
              </v:shape>
            </v:group>
            <v:group style="position:absolute;left:3598;top:6911;width:2943;height:2" coordorigin="3598,6911" coordsize="2943,2">
              <v:shape style="position:absolute;left:3598;top:6911;width:2943;height:2" coordorigin="3598,6911" coordsize="2943,0" path="m3598,6911l6541,6911e" filled="f" stroked="t" strokeweight=".474641pt" strokecolor="#747474">
                <v:path arrowok="t"/>
              </v:shape>
            </v:group>
            <v:group style="position:absolute;left:6484;top:6906;width:503;height:2" coordorigin="6484,6906" coordsize="503,2">
              <v:shape style="position:absolute;left:6484;top:6906;width:503;height:2" coordorigin="6484,6906" coordsize="503,0" path="m6484,6906l6987,6906e" filled="f" stroked="t" strokeweight=".237321pt" strokecolor="#5B5B5B">
                <v:path arrowok="t"/>
              </v:shape>
            </v:group>
            <v:group style="position:absolute;left:6930;top:6908;width:432;height:2" coordorigin="6930,6908" coordsize="432,2">
              <v:shape style="position:absolute;left:6930;top:6908;width:432;height:2" coordorigin="6930,6908" coordsize="432,0" path="m6930,6908l7362,6908e" filled="f" stroked="t" strokeweight=".474641pt" strokecolor="#7C7C7C">
                <v:path arrowok="t"/>
              </v:shape>
            </v:group>
            <v:group style="position:absolute;left:7523;top:6906;width:807;height:2" coordorigin="7523,6906" coordsize="807,2">
              <v:shape style="position:absolute;left:7523;top:6906;width:807;height:2" coordorigin="7523,6906" coordsize="807,0" path="m7523,6906l8330,6906e" filled="f" stroked="t" strokeweight=".237321pt" strokecolor="#676767">
                <v:path arrowok="t"/>
              </v:shape>
            </v:group>
            <v:group style="position:absolute;left:7741;top:6674;width:2;height:267" coordorigin="7741,6674" coordsize="2,267">
              <v:shape style="position:absolute;left:7741;top:6674;width:2;height:267" coordorigin="7741,6674" coordsize="0,267" path="m7741,6942l7741,6674e" filled="f" stroked="t" strokeweight=".237321pt" strokecolor="#545454">
                <v:path arrowok="t"/>
              </v:shape>
            </v:group>
            <v:group style="position:absolute;left:8273;top:6908;width:290;height:2" coordorigin="8273,6908" coordsize="290,2">
              <v:shape style="position:absolute;left:8273;top:6908;width:290;height:2" coordorigin="8273,6908" coordsize="290,0" path="m8273,6908l8563,6908e" filled="f" stroked="t" strokeweight=".474641pt" strokecolor="#808080">
                <v:path arrowok="t"/>
              </v:shape>
            </v:group>
            <v:group style="position:absolute;left:8638;top:6906;width:921;height:2" coordorigin="8638,6906" coordsize="921,2">
              <v:shape style="position:absolute;left:8638;top:6906;width:921;height:2" coordorigin="8638,6906" coordsize="921,0" path="m8638,6906l9559,6906e" filled="f" stroked="t" strokeweight=".237321pt" strokecolor="#606060">
                <v:path arrowok="t"/>
              </v:shape>
            </v:group>
            <v:group style="position:absolute;left:9502;top:6908;width:1713;height:2" coordorigin="9502,6908" coordsize="1713,2">
              <v:shape style="position:absolute;left:9502;top:6908;width:1713;height:2" coordorigin="9502,6908" coordsize="1713,0" path="m9502,6908l11216,6908e" filled="f" stroked="t" strokeweight=".474641pt" strokecolor="#747474">
                <v:path arrowok="t"/>
              </v:shape>
            </v:group>
            <v:group style="position:absolute;left:11206;top:6646;width:2;height:769" coordorigin="11206,6646" coordsize="2,769">
              <v:shape style="position:absolute;left:11206;top:6646;width:2;height:769" coordorigin="11206,6646" coordsize="0,769" path="m11206,7414l11206,6646e" filled="f" stroked="t" strokeweight=".711962pt" strokecolor="#6B6B6B">
                <v:path arrowok="t"/>
              </v:shape>
            </v:group>
            <v:group style="position:absolute;left:4557;top:7147;width:408;height:2" coordorigin="4557,7147" coordsize="408,2">
              <v:shape style="position:absolute;left:4557;top:7147;width:408;height:2" coordorigin="4557,7147" coordsize="408,0" path="m4557,7147l4965,7147e" filled="f" stroked="t" strokeweight=".474641pt" strokecolor="#606060">
                <v:path arrowok="t"/>
              </v:shape>
            </v:group>
            <v:group style="position:absolute;left:5871;top:7147;width:389;height:2" coordorigin="5871,7147" coordsize="389,2">
              <v:shape style="position:absolute;left:5871;top:7147;width:389;height:2" coordorigin="5871,7147" coordsize="389,0" path="m5871,7147l6261,7147e" filled="f" stroked="t" strokeweight=".474641pt" strokecolor="#606060">
                <v:path arrowok="t"/>
              </v:shape>
            </v:group>
            <v:group style="position:absolute;left:2326;top:7144;width:5468;height:2" coordorigin="2326,7144" coordsize="5468,2">
              <v:shape style="position:absolute;left:2326;top:7144;width:5468;height:2" coordorigin="2326,7144" coordsize="5468,0" path="m2326,7144l7794,7144e" filled="f" stroked="t" strokeweight=".711962pt" strokecolor="#7C7C7C">
                <v:path arrowok="t"/>
              </v:shape>
            </v:group>
            <v:group style="position:absolute;left:7741;top:6937;width:2;height:205" coordorigin="7741,6937" coordsize="2,205">
              <v:shape style="position:absolute;left:7741;top:6937;width:2;height:205" coordorigin="7741,6937" coordsize="0,205" path="m7741,7142l7741,6937e" filled="f" stroked="t" strokeweight=".237321pt" strokecolor="#6B6B6B">
                <v:path arrowok="t"/>
              </v:shape>
            </v:group>
            <v:group style="position:absolute;left:7713;top:7142;width:617;height:2" coordorigin="7713,7142" coordsize="617,2">
              <v:shape style="position:absolute;left:7713;top:7142;width:617;height:2" coordorigin="7713,7142" coordsize="617,0" path="m7713,7142l8330,7142e" filled="f" stroked="t" strokeweight=".474641pt" strokecolor="#606060">
                <v:path arrowok="t"/>
              </v:shape>
            </v:group>
            <v:group style="position:absolute;left:8273;top:7144;width:883;height:2" coordorigin="8273,7144" coordsize="883,2">
              <v:shape style="position:absolute;left:8273;top:7144;width:883;height:2" coordorigin="8273,7144" coordsize="883,0" path="m8273,7144l9156,7144e" filled="f" stroked="t" strokeweight=".711962pt" strokecolor="#7C7C7C">
                <v:path arrowok="t"/>
              </v:shape>
            </v:group>
            <v:group style="position:absolute;left:9099;top:7142;width:460;height:2" coordorigin="9099,7142" coordsize="460,2">
              <v:shape style="position:absolute;left:9099;top:7142;width:460;height:2" coordorigin="9099,7142" coordsize="460,0" path="m9099,7142l9559,7142e" filled="f" stroked="t" strokeweight=".474641pt" strokecolor="#575757">
                <v:path arrowok="t"/>
              </v:shape>
            </v:group>
            <v:group style="position:absolute;left:9502;top:7144;width:1713;height:2" coordorigin="9502,7144" coordsize="1713,2">
              <v:shape style="position:absolute;left:9502;top:7144;width:1713;height:2" coordorigin="9502,7144" coordsize="1713,0" path="m9502,7144l11216,7144e" filled="f" stroked="t" strokeweight=".474641pt" strokecolor="#6B6B6B">
                <v:path arrowok="t"/>
              </v:shape>
            </v:group>
            <v:group style="position:absolute;left:664;top:7390;width:1694;height:2" coordorigin="664,7390" coordsize="1694,2">
              <v:shape style="position:absolute;left:664;top:7390;width:1694;height:2" coordorigin="664,7390" coordsize="1694,0" path="m664,7390l2359,7390e" filled="f" stroked="t" strokeweight=".711962pt" strokecolor="#808080">
                <v:path arrowok="t"/>
              </v:shape>
            </v:group>
            <v:group style="position:absolute;left:669;top:6555;width:2;height:606" coordorigin="669,6555" coordsize="2,606">
              <v:shape style="position:absolute;left:669;top:6555;width:2;height:606" coordorigin="669,6555" coordsize="0,606" path="m669,7161l669,6555e" filled="f" stroked="t" strokeweight=".949282pt" strokecolor="#707070">
                <v:path arrowok="t"/>
              </v:shape>
            </v:group>
            <v:group style="position:absolute;left:672;top:6555;width:2;height:4230" coordorigin="672,6555" coordsize="2,4230">
              <v:shape style="position:absolute;left:672;top:6555;width:2;height:4230" coordorigin="672,6555" coordsize="0,4230" path="m672,10785l672,6555e" filled="f" stroked="t" strokeweight=".474641pt" strokecolor="#5B5B5B">
                <v:path arrowok="t"/>
              </v:shape>
            </v:group>
            <v:group style="position:absolute;left:2288;top:7390;width:2326;height:2" coordorigin="2288,7390" coordsize="2326,2">
              <v:shape style="position:absolute;left:2288;top:7390;width:2326;height:2" coordorigin="2288,7390" coordsize="2326,0" path="m2288,7390l4614,7390e" filled="f" stroked="t" strokeweight=".474641pt" strokecolor="#777777">
                <v:path arrowok="t"/>
              </v:shape>
            </v:group>
            <v:group style="position:absolute;left:5871;top:7386;width:389;height:2" coordorigin="5871,7386" coordsize="389,2">
              <v:shape style="position:absolute;left:5871;top:7386;width:389;height:2" coordorigin="5871,7386" coordsize="389,0" path="m5871,7386l6261,7386e" filled="f" stroked="t" strokeweight=".474641pt" strokecolor="#5B5B5B">
                <v:path arrowok="t"/>
              </v:shape>
            </v:group>
            <v:group style="position:absolute;left:6930;top:7386;width:432;height:2" coordorigin="6930,7386" coordsize="432,2">
              <v:shape style="position:absolute;left:6930;top:7386;width:432;height:2" coordorigin="6930,7386" coordsize="432,0" path="m6930,7386l7362,7386e" filled="f" stroked="t" strokeweight=".474641pt" strokecolor="#5B5B5B">
                <v:path arrowok="t"/>
              </v:shape>
            </v:group>
            <v:group style="position:absolute;left:8273;top:7386;width:290;height:2" coordorigin="8273,7386" coordsize="290,2">
              <v:shape style="position:absolute;left:8273;top:7386;width:290;height:2" coordorigin="8273,7386" coordsize="290,0" path="m8273,7386l8563,7386e" filled="f" stroked="t" strokeweight=".474641pt" strokecolor="#606060">
                <v:path arrowok="t"/>
              </v:shape>
            </v:group>
            <v:group style="position:absolute;left:4557;top:7386;width:6659;height:2" coordorigin="4557,7386" coordsize="6659,2">
              <v:shape style="position:absolute;left:4557;top:7386;width:6659;height:2" coordorigin="4557,7386" coordsize="6659,0" path="m4557,7386l11216,7386e" filled="f" stroked="t" strokeweight=".711962pt" strokecolor="#747474">
                <v:path arrowok="t"/>
              </v:shape>
            </v:group>
            <v:group style="position:absolute;left:669;top:7543;width:2;height:406" coordorigin="669,7543" coordsize="2,406">
              <v:shape style="position:absolute;left:669;top:7543;width:2;height:406" coordorigin="669,7543" coordsize="0,406" path="m669,7949l669,7543e" filled="f" stroked="t" strokeweight=".949282pt" strokecolor="#707070">
                <v:path arrowok="t"/>
              </v:shape>
            </v:group>
            <v:group style="position:absolute;left:660;top:7865;width:2824;height:2" coordorigin="660,7865" coordsize="2824,2">
              <v:shape style="position:absolute;left:660;top:7865;width:2824;height:2" coordorigin="660,7865" coordsize="2824,0" path="m660,7865l3484,7865e" filled="f" stroked="t" strokeweight=".711962pt" strokecolor="#878787">
                <v:path arrowok="t"/>
              </v:shape>
            </v:group>
            <v:group style="position:absolute;left:2330;top:7581;width:2;height:349" coordorigin="2330,7581" coordsize="2,349">
              <v:shape style="position:absolute;left:2330;top:7581;width:2;height:349" coordorigin="2330,7581" coordsize="0,349" path="m2330,7930l2330,7581e" filled="f" stroked="t" strokeweight="1.186603pt" strokecolor="#6B6B6B">
                <v:path arrowok="t"/>
              </v:shape>
            </v:group>
            <v:group style="position:absolute;left:3427;top:7863;width:456;height:2" coordorigin="3427,7863" coordsize="456,2">
              <v:shape style="position:absolute;left:3427;top:7863;width:456;height:2" coordorigin="3427,7863" coordsize="456,0" path="m3427,7863l3883,7863e" filled="f" stroked="t" strokeweight=".474641pt" strokecolor="#676767">
                <v:path arrowok="t"/>
              </v:shape>
            </v:group>
            <v:group style="position:absolute;left:3792;top:7861;width:821;height:2" coordorigin="3792,7861" coordsize="821,2">
              <v:shape style="position:absolute;left:3792;top:7861;width:821;height:2" coordorigin="3792,7861" coordsize="821,0" path="m3792,7861l4614,7861e" filled="f" stroked="t" strokeweight=".711962pt" strokecolor="#878787">
                <v:path arrowok="t"/>
              </v:shape>
            </v:group>
            <v:group style="position:absolute;left:4557;top:7863;width:399;height:2" coordorigin="4557,7863" coordsize="399,2">
              <v:shape style="position:absolute;left:4557;top:7863;width:399;height:2" coordorigin="4557,7863" coordsize="399,0" path="m4557,7863l4955,7863e" filled="f" stroked="t" strokeweight=".474641pt" strokecolor="#606060">
                <v:path arrowok="t"/>
              </v:shape>
            </v:group>
            <v:group style="position:absolute;left:4898;top:7858;width:6322;height:2" coordorigin="4898,7858" coordsize="6322,2">
              <v:shape style="position:absolute;left:4898;top:7858;width:6322;height:2" coordorigin="4898,7858" coordsize="6322,0" path="m4898,7858l11221,7858e" filled="f" stroked="t" strokeweight=".711962pt" strokecolor="#777777">
                <v:path arrowok="t"/>
              </v:shape>
            </v:group>
            <v:group style="position:absolute;left:6484;top:7858;width:503;height:2" coordorigin="6484,7858" coordsize="503,2">
              <v:shape style="position:absolute;left:6484;top:7858;width:503;height:2" coordorigin="6484,7858" coordsize="503,0" path="m6484,7858l6987,7858e" filled="f" stroked="t" strokeweight=".474641pt" strokecolor="#646464">
                <v:path arrowok="t"/>
              </v:shape>
            </v:group>
            <v:group style="position:absolute;left:674;top:6555;width:2;height:4230" coordorigin="674,6555" coordsize="2,4230">
              <v:shape style="position:absolute;left:674;top:6555;width:2;height:4230" coordorigin="674,6555" coordsize="0,4230" path="m674,10785l674,6555e" filled="f" stroked="t" strokeweight=".711962pt" strokecolor="#5B5B5B">
                <v:path arrowok="t"/>
              </v:shape>
            </v:group>
            <v:group style="position:absolute;left:4936;top:7849;width:2;height:267" coordorigin="4936,7849" coordsize="2,267">
              <v:shape style="position:absolute;left:4936;top:7849;width:2;height:267" coordorigin="4936,7849" coordsize="0,267" path="m4936,8116l4936,7849e" filled="f" stroked="t" strokeweight=".474641pt" strokecolor="#383838">
                <v:path arrowok="t"/>
              </v:shape>
            </v:group>
            <v:group style="position:absolute;left:4932;top:8097;width:2838;height:2" coordorigin="4932,8097" coordsize="2838,2">
              <v:shape style="position:absolute;left:4932;top:8097;width:2838;height:2" coordorigin="4932,8097" coordsize="2838,0" path="m4932,8097l7770,8097e" filled="f" stroked="t" strokeweight=".711962pt" strokecolor="#777777">
                <v:path arrowok="t"/>
              </v:shape>
            </v:group>
            <v:group style="position:absolute;left:7713;top:8097;width:617;height:2" coordorigin="7713,8097" coordsize="617,2">
              <v:shape style="position:absolute;left:7713;top:8097;width:617;height:2" coordorigin="7713,8097" coordsize="617,0" path="m7713,8097l8330,8097e" filled="f" stroked="t" strokeweight=".474641pt" strokecolor="#6B6B6B">
                <v:path arrowok="t"/>
              </v:shape>
            </v:group>
            <v:group style="position:absolute;left:8197;top:8097;width:959;height:2" coordorigin="8197,8097" coordsize="959,2">
              <v:shape style="position:absolute;left:8197;top:8097;width:959;height:2" coordorigin="8197,8097" coordsize="959,0" path="m8197,8097l9156,8097e" filled="f" stroked="t" strokeweight=".711962pt" strokecolor="#747474">
                <v:path arrowok="t"/>
              </v:shape>
            </v:group>
            <v:group style="position:absolute;left:9099;top:8097;width:460;height:2" coordorigin="9099,8097" coordsize="460,2">
              <v:shape style="position:absolute;left:9099;top:8097;width:460;height:2" coordorigin="9099,8097" coordsize="460,0" path="m9099,8097l9559,8097e" filled="f" stroked="t" strokeweight=".474641pt" strokecolor="#646464">
                <v:path arrowok="t"/>
              </v:shape>
            </v:group>
            <v:group style="position:absolute;left:9502;top:8097;width:1718;height:2" coordorigin="9502,8097" coordsize="1718,2">
              <v:shape style="position:absolute;left:9502;top:8097;width:1718;height:2" coordorigin="9502,8097" coordsize="1718,0" path="m9502,8097l11221,8097e" filled="f" stroked="t" strokeweight=".711962pt" strokecolor="#6B6B6B">
                <v:path arrowok="t"/>
              </v:shape>
            </v:group>
            <v:group style="position:absolute;left:11211;top:7815;width:2;height:310" coordorigin="11211,7815" coordsize="2,310">
              <v:shape style="position:absolute;left:11211;top:7815;width:2;height:310" coordorigin="11211,7815" coordsize="0,310" path="m11211,8126l11211,7815e" filled="f" stroked="t" strokeweight=".474641pt" strokecolor="#4F4F4F">
                <v:path arrowok="t"/>
              </v:shape>
            </v:group>
            <v:group style="position:absolute;left:4936;top:8059;width:2;height:296" coordorigin="4936,8059" coordsize="2,296">
              <v:shape style="position:absolute;left:4936;top:8059;width:2;height:296" coordorigin="4936,8059" coordsize="0,296" path="m4936,8355l4936,8059e" filled="f" stroked="t" strokeweight=".474641pt" strokecolor="#4B4B4B">
                <v:path arrowok="t"/>
              </v:shape>
            </v:group>
            <v:group style="position:absolute;left:4927;top:8338;width:679;height:2" coordorigin="4927,8338" coordsize="679,2">
              <v:shape style="position:absolute;left:4927;top:8338;width:679;height:2" coordorigin="4927,8338" coordsize="679,0" path="m4927,8338l5606,8338e" filled="f" stroked="t" strokeweight=".949282pt" strokecolor="#747474">
                <v:path arrowok="t"/>
              </v:shape>
            </v:group>
            <v:group style="position:absolute;left:5549;top:8338;width:712;height:2" coordorigin="5549,8338" coordsize="712,2">
              <v:shape style="position:absolute;left:5549;top:8338;width:712;height:2" coordorigin="5549,8338" coordsize="712,0" path="m5549,8338l6261,8338e" filled="f" stroked="t" strokeweight=".474641pt" strokecolor="#575757">
                <v:path arrowok="t"/>
              </v:shape>
            </v:group>
            <v:group style="position:absolute;left:6132;top:8338;width:5093;height:2" coordorigin="6132,8338" coordsize="5093,2">
              <v:shape style="position:absolute;left:6132;top:8338;width:5093;height:2" coordorigin="6132,8338" coordsize="5093,0" path="m6132,8338l11225,8338e" filled="f" stroked="t" strokeweight=".711962pt" strokecolor="#747474">
                <v:path arrowok="t"/>
              </v:shape>
            </v:group>
            <v:group style="position:absolute;left:3598;top:8608;width:285;height:2" coordorigin="3598,8608" coordsize="285,2">
              <v:shape style="position:absolute;left:3598;top:8608;width:285;height:2" coordorigin="3598,8608" coordsize="285,0" path="m3598,8608l3883,8608e" filled="f" stroked="t" strokeweight=".474641pt" strokecolor="#4B4B4B">
                <v:path arrowok="t"/>
              </v:shape>
            </v:group>
            <v:group style="position:absolute;left:3826;top:8608;width:166;height:2" coordorigin="3826,8608" coordsize="166,2">
              <v:shape style="position:absolute;left:3826;top:8608;width:166;height:2" coordorigin="3826,8608" coordsize="166,0" path="m3826,8608l3992,8608e" filled="f" stroked="t" strokeweight=".474641pt" strokecolor="#606060">
                <v:path arrowok="t"/>
              </v:shape>
            </v:group>
            <v:group style="position:absolute;left:4557;top:8608;width:413;height:2" coordorigin="4557,8608" coordsize="413,2">
              <v:shape style="position:absolute;left:4557;top:8608;width:413;height:2" coordorigin="4557,8608" coordsize="413,0" path="m4557,8608l4969,8608e" filled="f" stroked="t" strokeweight=".474641pt" strokecolor="#5B5B5B">
                <v:path arrowok="t"/>
              </v:shape>
            </v:group>
            <v:group style="position:absolute;left:4936;top:8297;width:2;height:315" coordorigin="4936,8297" coordsize="2,315">
              <v:shape style="position:absolute;left:4936;top:8297;width:2;height:315" coordorigin="4936,8297" coordsize="0,315" path="m4936,8613l4936,8297e" filled="f" stroked="t" strokeweight=".949282pt" strokecolor="#606060">
                <v:path arrowok="t"/>
              </v:shape>
            </v:group>
            <v:group style="position:absolute;left:664;top:8608;width:6180;height:2" coordorigin="664,8608" coordsize="6180,2">
              <v:shape style="position:absolute;left:664;top:8608;width:6180;height:2" coordorigin="664,8608" coordsize="6180,0" path="m664,8608l6844,8608e" filled="f" stroked="t" strokeweight=".711962pt" strokecolor="#707070">
                <v:path arrowok="t"/>
              </v:shape>
            </v:group>
            <v:group style="position:absolute;left:6484;top:8603;width:503;height:2" coordorigin="6484,8603" coordsize="503,2">
              <v:shape style="position:absolute;left:6484;top:8603;width:503;height:2" coordorigin="6484,8603" coordsize="503,0" path="m6484,8603l6987,8603e" filled="f" stroked="t" strokeweight=".474641pt" strokecolor="#5B5B5B">
                <v:path arrowok="t"/>
              </v:shape>
            </v:group>
            <v:group style="position:absolute;left:6854;top:8603;width:4367;height:2" coordorigin="6854,8603" coordsize="4367,2">
              <v:shape style="position:absolute;left:6854;top:8603;width:4367;height:2" coordorigin="6854,8603" coordsize="4367,0" path="m6854,8603l11221,8603e" filled="f" stroked="t" strokeweight=".711962pt" strokecolor="#777777">
                <v:path arrowok="t"/>
              </v:shape>
            </v:group>
            <v:group style="position:absolute;left:11223;top:8560;width:2;height:8025" coordorigin="11223,8560" coordsize="2,8025">
              <v:shape style="position:absolute;left:11223;top:8560;width:2;height:8025" coordorigin="11223,8560" coordsize="0,8025" path="m11223,16585l11223,8560e" filled="f" stroked="t" strokeweight=".711962pt" strokecolor="#707070">
                <v:path arrowok="t"/>
              </v:shape>
            </v:group>
            <v:group style="position:absolute;left:674;top:9066;width:2;height:301" coordorigin="674,9066" coordsize="2,301">
              <v:shape style="position:absolute;left:674;top:9066;width:2;height:301" coordorigin="674,9066" coordsize="0,301" path="m674,9367l674,9066e" filled="f" stroked="t" strokeweight=".474641pt" strokecolor="#3B3B3B">
                <v:path arrowok="t"/>
              </v:shape>
            </v:group>
            <v:group style="position:absolute;left:2335;top:9066;width:2;height:301" coordorigin="2335,9066" coordsize="2,301">
              <v:shape style="position:absolute;left:2335;top:9066;width:2;height:301" coordorigin="2335,9066" coordsize="0,301" path="m2335,9367l2335,9066e" filled="f" stroked="t" strokeweight=".474641pt" strokecolor="#383838">
                <v:path arrowok="t"/>
              </v:shape>
            </v:group>
            <v:group style="position:absolute;left:2338;top:9310;width:2;height:253" coordorigin="2338,9310" coordsize="2,253">
              <v:shape style="position:absolute;left:2338;top:9310;width:2;height:253" coordorigin="2338,9310" coordsize="0,253" path="m2338,9563l2338,9310e" filled="f" stroked="t" strokeweight=".949282pt" strokecolor="#6B6B6B">
                <v:path arrowok="t"/>
              </v:shape>
            </v:group>
            <v:group style="position:absolute;left:664;top:9541;width:2663;height:2" coordorigin="664,9541" coordsize="2663,2">
              <v:shape style="position:absolute;left:664;top:9541;width:2663;height:2" coordorigin="664,9541" coordsize="2663,0" path="m664,9541l3327,9541e" filled="f" stroked="t" strokeweight=".711962pt" strokecolor="#808080">
                <v:path arrowok="t"/>
              </v:shape>
            </v:group>
            <v:group style="position:absolute;left:3270;top:9541;width:214;height:2" coordorigin="3270,9541" coordsize="214,2">
              <v:shape style="position:absolute;left:3270;top:9541;width:214;height:2" coordorigin="3270,9541" coordsize="214,0" path="m3270,9541l3484,9541e" filled="f" stroked="t" strokeweight=".474641pt" strokecolor="#606060">
                <v:path arrowok="t"/>
              </v:shape>
            </v:group>
            <v:group style="position:absolute;left:3427;top:9541;width:664;height:2" coordorigin="3427,9541" coordsize="664,2">
              <v:shape style="position:absolute;left:3427;top:9541;width:664;height:2" coordorigin="3427,9541" coordsize="664,0" path="m3427,9541l4091,9541e" filled="f" stroked="t" strokeweight=".949282pt" strokecolor="#838383">
                <v:path arrowok="t"/>
              </v:shape>
            </v:group>
            <v:group style="position:absolute;left:4015;top:9539;width:598;height:2" coordorigin="4015,9539" coordsize="598,2">
              <v:shape style="position:absolute;left:4015;top:9539;width:598;height:2" coordorigin="4015,9539" coordsize="598,0" path="m4015,9539l4614,9539e" filled="f" stroked="t" strokeweight=".474641pt" strokecolor="#646464">
                <v:path arrowok="t"/>
              </v:shape>
            </v:group>
            <v:group style="position:absolute;left:4538;top:9536;width:2449;height:2" coordorigin="4538,9536" coordsize="2449,2">
              <v:shape style="position:absolute;left:4538;top:9536;width:2449;height:2" coordorigin="4538,9536" coordsize="2449,0" path="m4538,9536l6987,9536e" filled="f" stroked="t" strokeweight=".711962pt" strokecolor="#747474">
                <v:path arrowok="t"/>
              </v:shape>
            </v:group>
            <v:group style="position:absolute;left:6930;top:9534;width:432;height:2" coordorigin="6930,9534" coordsize="432,2">
              <v:shape style="position:absolute;left:6930;top:9534;width:432;height:2" coordorigin="6930,9534" coordsize="432,0" path="m6930,9534l7362,9534e" filled="f" stroked="t" strokeweight=".474641pt" strokecolor="#606060">
                <v:path arrowok="t"/>
              </v:shape>
            </v:group>
            <v:group style="position:absolute;left:7305;top:9534;width:1025;height:2" coordorigin="7305,9534" coordsize="1025,2">
              <v:shape style="position:absolute;left:7305;top:9534;width:1025;height:2" coordorigin="7305,9534" coordsize="1025,0" path="m7305,9534l8330,9534e" filled="f" stroked="t" strokeweight=".711962pt" strokecolor="#747474">
                <v:path arrowok="t"/>
              </v:shape>
            </v:group>
            <v:group style="position:absolute;left:8273;top:9534;width:290;height:2" coordorigin="8273,9534" coordsize="290,2">
              <v:shape style="position:absolute;left:8273;top:9534;width:290;height:2" coordorigin="8273,9534" coordsize="290,0" path="m8273,9534l8563,9534e" filled="f" stroked="t" strokeweight=".474641pt" strokecolor="#4F4F4F">
                <v:path arrowok="t"/>
              </v:shape>
            </v:group>
            <v:group style="position:absolute;left:8506;top:9532;width:2720;height:2" coordorigin="8506,9532" coordsize="2720,2">
              <v:shape style="position:absolute;left:8506;top:9532;width:2720;height:2" coordorigin="8506,9532" coordsize="2720,0" path="m8506,9532l11225,9532e" filled="f" stroked="t" strokeweight=".711962pt" strokecolor="#747474">
                <v:path arrowok="t"/>
              </v:shape>
            </v:group>
            <v:group style="position:absolute;left:669;top:10477;width:1381;height:2" coordorigin="669,10477" coordsize="1381,2">
              <v:shape style="position:absolute;left:669;top:10477;width:1381;height:2" coordorigin="669,10477" coordsize="1381,0" path="m669,10477l2050,10477e" filled="f" stroked="t" strokeweight=".711962pt" strokecolor="#7C7C7C">
                <v:path arrowok="t"/>
              </v:shape>
            </v:group>
            <v:group style="position:absolute;left:674;top:10007;width:2;height:530" coordorigin="674,10007" coordsize="2,530">
              <v:shape style="position:absolute;left:674;top:10007;width:2;height:530" coordorigin="674,10007" coordsize="0,530" path="m674,10536l674,10007e" filled="f" stroked="t" strokeweight=".474641pt" strokecolor="#3B3B3B">
                <v:path arrowok="t"/>
              </v:shape>
            </v:group>
            <v:group style="position:absolute;left:2734;top:10474;width:593;height:2" coordorigin="2734,10474" coordsize="593,2">
              <v:shape style="position:absolute;left:2734;top:10474;width:593;height:2" coordorigin="2734,10474" coordsize="593,0" path="m2734,10474l3327,10474e" filled="f" stroked="t" strokeweight=".474641pt" strokecolor="#777777">
                <v:path arrowok="t"/>
              </v:shape>
            </v:group>
            <v:group style="position:absolute;left:3242;top:10474;width:389;height:2" coordorigin="3242,10474" coordsize="389,2">
              <v:shape style="position:absolute;left:3242;top:10474;width:389;height:2" coordorigin="3242,10474" coordsize="389,0" path="m3242,10474l3631,10474e" filled="f" stroked="t" strokeweight=".949282pt" strokecolor="#8C8C8C">
                <v:path arrowok="t"/>
              </v:shape>
            </v:group>
            <v:group style="position:absolute;left:3598;top:10472;width:475;height:2" coordorigin="3598,10472" coordsize="475,2">
              <v:shape style="position:absolute;left:3598;top:10472;width:475;height:2" coordorigin="3598,10472" coordsize="475,0" path="m3598,10472l4072,10472e" filled="f" stroked="t" strokeweight=".474641pt" strokecolor="#6B6B6B">
                <v:path arrowok="t"/>
              </v:shape>
            </v:group>
            <v:group style="position:absolute;left:4557;top:10470;width:399;height:2" coordorigin="4557,10470" coordsize="399,2">
              <v:shape style="position:absolute;left:4557;top:10470;width:399;height:2" coordorigin="4557,10470" coordsize="399,0" path="m4557,10470l4955,10470e" filled="f" stroked="t" strokeweight=".474641pt" strokecolor="#646464">
                <v:path arrowok="t"/>
              </v:shape>
            </v:group>
            <v:group style="position:absolute;left:5871;top:10470;width:389;height:2" coordorigin="5871,10470" coordsize="389,2">
              <v:shape style="position:absolute;left:5871;top:10470;width:389;height:2" coordorigin="5871,10470" coordsize="389,0" path="m5871,10470l6261,10470e" filled="f" stroked="t" strokeweight=".474641pt" strokecolor="#646464">
                <v:path arrowok="t"/>
              </v:shape>
            </v:group>
            <v:group style="position:absolute;left:883;top:10472;width:10342;height:2" coordorigin="883,10472" coordsize="10342,2">
              <v:shape style="position:absolute;left:883;top:10472;width:10342;height:2" coordorigin="883,10472" coordsize="10342,0" path="m883,10472l11225,10472e" filled="f" stroked="t" strokeweight=".711962pt" strokecolor="#7C7C7C">
                <v:path arrowok="t"/>
              </v:shape>
            </v:group>
            <v:group style="position:absolute;left:7713;top:10465;width:617;height:2" coordorigin="7713,10465" coordsize="617,2">
              <v:shape style="position:absolute;left:7713;top:10465;width:617;height:2" coordorigin="7713,10465" coordsize="617,0" path="m7713,10465l8330,10465e" filled="f" stroked="t" strokeweight=".474641pt" strokecolor="#707070">
                <v:path arrowok="t"/>
              </v:shape>
            </v:group>
            <v:group style="position:absolute;left:9099;top:10465;width:460;height:2" coordorigin="9099,10465" coordsize="460,2">
              <v:shape style="position:absolute;left:9099;top:10465;width:460;height:2" coordorigin="9099,10465" coordsize="460,0" path="m9099,10465l9559,10465e" filled="f" stroked="t" strokeweight=".474641pt" strokecolor="#676767">
                <v:path arrowok="t"/>
              </v:shape>
            </v:group>
            <v:group style="position:absolute;left:664;top:10716;width:6374;height:2" coordorigin="664,10716" coordsize="6374,2">
              <v:shape style="position:absolute;left:664;top:10716;width:6374;height:2" coordorigin="664,10716" coordsize="6374,0" path="m664,10716l7039,10716e" filled="f" stroked="t" strokeweight=".711962pt" strokecolor="#707070">
                <v:path arrowok="t"/>
              </v:shape>
            </v:group>
            <v:group style="position:absolute;left:4557;top:10708;width:399;height:2" coordorigin="4557,10708" coordsize="399,2">
              <v:shape style="position:absolute;left:4557;top:10708;width:399;height:2" coordorigin="4557,10708" coordsize="399,0" path="m4557,10708l4955,10708e" filled="f" stroked="t" strokeweight=".474641pt" strokecolor="#575757">
                <v:path arrowok="t"/>
              </v:shape>
            </v:group>
            <v:group style="position:absolute;left:5549;top:10708;width:380;height:2" coordorigin="5549,10708" coordsize="380,2">
              <v:shape style="position:absolute;left:5549;top:10708;width:380;height:2" coordorigin="5549,10708" coordsize="380,0" path="m5549,10708l5928,10708e" filled="f" stroked="t" strokeweight=".474641pt" strokecolor="#707070">
                <v:path arrowok="t"/>
              </v:shape>
            </v:group>
            <v:group style="position:absolute;left:5871;top:10708;width:389;height:2" coordorigin="5871,10708" coordsize="389,2">
              <v:shape style="position:absolute;left:5871;top:10708;width:389;height:2" coordorigin="5871,10708" coordsize="389,0" path="m5871,10708l6261,10708e" filled="f" stroked="t" strokeweight=".474641pt" strokecolor="#5B5B5B">
                <v:path arrowok="t"/>
              </v:shape>
            </v:group>
            <v:group style="position:absolute;left:6930;top:10708;width:4296;height:2" coordorigin="6930,10708" coordsize="4296,2">
              <v:shape style="position:absolute;left:6930;top:10708;width:4296;height:2" coordorigin="6930,10708" coordsize="4296,0" path="m6930,10708l11225,10708e" filled="f" stroked="t" strokeweight=".474641pt" strokecolor="#777777">
                <v:path arrowok="t"/>
              </v:shape>
            </v:group>
            <v:group style="position:absolute;left:2734;top:10952;width:593;height:2" coordorigin="2734,10952" coordsize="593,2">
              <v:shape style="position:absolute;left:2734;top:10952;width:593;height:2" coordorigin="2734,10952" coordsize="593,0" path="m2734,10952l3327,10952e" filled="f" stroked="t" strokeweight=".474641pt" strokecolor="#676767">
                <v:path arrowok="t"/>
              </v:shape>
            </v:group>
            <v:group style="position:absolute;left:4557;top:10947;width:399;height:2" coordorigin="4557,10947" coordsize="399,2">
              <v:shape style="position:absolute;left:4557;top:10947;width:399;height:2" coordorigin="4557,10947" coordsize="399,0" path="m4557,10947l4955,10947e" filled="f" stroked="t" strokeweight=".474641pt" strokecolor="#6B6B6B">
                <v:path arrowok="t"/>
              </v:shape>
            </v:group>
            <v:group style="position:absolute;left:892;top:10949;width:10333;height:2" coordorigin="892,10949" coordsize="10333,2">
              <v:shape style="position:absolute;left:892;top:10949;width:10333;height:2" coordorigin="892,10949" coordsize="10333,0" path="m892,10949l11225,10949e" filled="f" stroked="t" strokeweight=".711962pt" strokecolor="#777777">
                <v:path arrowok="t"/>
              </v:shape>
            </v:group>
            <v:group style="position:absolute;left:8273;top:10947;width:290;height:2" coordorigin="8273,10947" coordsize="290,2">
              <v:shape style="position:absolute;left:8273;top:10947;width:290;height:2" coordorigin="8273,10947" coordsize="290,0" path="m8273,10947l8563,10947e" filled="f" stroked="t" strokeweight=".474641pt" strokecolor="#707070">
                <v:path arrowok="t"/>
              </v:shape>
            </v:group>
            <v:group style="position:absolute;left:9099;top:10942;width:460;height:2" coordorigin="9099,10942" coordsize="460,2">
              <v:shape style="position:absolute;left:9099;top:10942;width:460;height:2" coordorigin="9099,10942" coordsize="460,0" path="m9099,10942l9559,10942e" filled="f" stroked="t" strokeweight=".474641pt" strokecolor="#606060">
                <v:path arrowok="t"/>
              </v:shape>
            </v:group>
            <v:group style="position:absolute;left:679;top:11081;width:2;height:5113" coordorigin="679,11081" coordsize="2,5113">
              <v:shape style="position:absolute;left:679;top:11081;width:2;height:5113" coordorigin="679,11081" coordsize="0,5113" path="m679,16194l679,11081e" filled="f" stroked="t" strokeweight=".711962pt" strokecolor="#5B5B5B">
                <v:path arrowok="t"/>
              </v:shape>
            </v:group>
            <v:group style="position:absolute;left:2340;top:10938;width:2;height:296" coordorigin="2340,10938" coordsize="2,296">
              <v:shape style="position:absolute;left:2340;top:10938;width:2;height:296" coordorigin="2340,10938" coordsize="0,296" path="m2340,11234l2340,10938e" filled="f" stroked="t" strokeweight=".474641pt" strokecolor="#383838">
                <v:path arrowok="t"/>
              </v:shape>
            </v:group>
            <v:group style="position:absolute;left:669;top:11429;width:6403;height:2" coordorigin="669,11429" coordsize="6403,2">
              <v:shape style="position:absolute;left:669;top:11429;width:6403;height:2" coordorigin="669,11429" coordsize="6403,0" path="m669,11429l7072,11429e" filled="f" stroked="t" strokeweight=".711962pt" strokecolor="#838383">
                <v:path arrowok="t"/>
              </v:shape>
            </v:group>
            <v:group style="position:absolute;left:6930;top:11424;width:432;height:2" coordorigin="6930,11424" coordsize="432,2">
              <v:shape style="position:absolute;left:6930;top:11424;width:432;height:2" coordorigin="6930,11424" coordsize="432,0" path="m6930,11424l7362,11424e" filled="f" stroked="t" strokeweight=".474641pt" strokecolor="#7C7C7C">
                <v:path arrowok="t"/>
              </v:shape>
            </v:group>
            <v:group style="position:absolute;left:7305;top:11424;width:1025;height:2" coordorigin="7305,11424" coordsize="1025,2">
              <v:shape style="position:absolute;left:7305;top:11424;width:1025;height:2" coordorigin="7305,11424" coordsize="1025,0" path="m7305,11424l8330,11424e" filled="f" stroked="t" strokeweight=".711962pt" strokecolor="#777777">
                <v:path arrowok="t"/>
              </v:shape>
            </v:group>
            <v:group style="position:absolute;left:8273;top:11424;width:290;height:2" coordorigin="8273,11424" coordsize="290,2">
              <v:shape style="position:absolute;left:8273;top:11424;width:290;height:2" coordorigin="8273,11424" coordsize="290,0" path="m8273,11424l8563,11424e" filled="f" stroked="t" strokeweight=".474641pt" strokecolor="#5B5B5B">
                <v:path arrowok="t"/>
              </v:shape>
            </v:group>
            <v:group style="position:absolute;left:8506;top:11422;width:2724;height:2" coordorigin="8506,11422" coordsize="2724,2">
              <v:shape style="position:absolute;left:8506;top:11422;width:2724;height:2" coordorigin="8506,11422" coordsize="2724,0" path="m8506,11422l11230,11422e" filled="f" stroked="t" strokeweight=".711962pt" strokecolor="#7C7C7C">
                <v:path arrowok="t"/>
              </v:shape>
            </v:group>
            <v:group style="position:absolute;left:669;top:11673;width:1690;height:2" coordorigin="669,11673" coordsize="1690,2">
              <v:shape style="position:absolute;left:669;top:11673;width:1690;height:2" coordorigin="669,11673" coordsize="1690,0" path="m669,11673l2359,11673e" filled="f" stroked="t" strokeweight=".711962pt" strokecolor="#838383">
                <v:path arrowok="t"/>
              </v:shape>
            </v:group>
            <v:group style="position:absolute;left:2288;top:11673;width:503;height:2" coordorigin="2288,11673" coordsize="503,2">
              <v:shape style="position:absolute;left:2288;top:11673;width:503;height:2" coordorigin="2288,11673" coordsize="503,0" path="m2288,11673l2791,11673e" filled="f" stroked="t" strokeweight=".474641pt" strokecolor="#646464">
                <v:path arrowok="t"/>
              </v:shape>
            </v:group>
            <v:group style="position:absolute;left:2734;top:11668;width:3247;height:2" coordorigin="2734,11668" coordsize="3247,2">
              <v:shape style="position:absolute;left:2734;top:11668;width:3247;height:2" coordorigin="2734,11668" coordsize="3247,0" path="m2734,11668l5980,11668e" filled="f" stroked="t" strokeweight=".711962pt" strokecolor="#7C7C7C">
                <v:path arrowok="t"/>
              </v:shape>
            </v:group>
            <v:group style="position:absolute;left:5871;top:11663;width:389;height:2" coordorigin="5871,11663" coordsize="389,2">
              <v:shape style="position:absolute;left:5871;top:11663;width:389;height:2" coordorigin="5871,11663" coordsize="389,0" path="m5871,11663l6261,11663e" filled="f" stroked="t" strokeweight=".474641pt" strokecolor="#6B6B6B">
                <v:path arrowok="t"/>
              </v:shape>
            </v:group>
            <v:group style="position:absolute;left:6204;top:11663;width:2126;height:2" coordorigin="6204,11663" coordsize="2126,2">
              <v:shape style="position:absolute;left:6204;top:11663;width:2126;height:2" coordorigin="6204,11663" coordsize="2126,0" path="m6204,11663l8330,11663e" filled="f" stroked="t" strokeweight=".711962pt" strokecolor="#7C7C7C">
                <v:path arrowok="t"/>
              </v:shape>
            </v:group>
            <v:group style="position:absolute;left:8273;top:11663;width:290;height:2" coordorigin="8273,11663" coordsize="290,2">
              <v:shape style="position:absolute;left:8273;top:11663;width:290;height:2" coordorigin="8273,11663" coordsize="290,0" path="m8273,11663l8563,11663e" filled="f" stroked="t" strokeweight=".474641pt" strokecolor="#707070">
                <v:path arrowok="t"/>
              </v:shape>
            </v:group>
            <v:group style="position:absolute;left:8506;top:11663;width:2720;height:2" coordorigin="8506,11663" coordsize="2720,2">
              <v:shape style="position:absolute;left:8506;top:11663;width:2720;height:2" coordorigin="8506,11663" coordsize="2720,0" path="m8506,11663l11225,11663e" filled="f" stroked="t" strokeweight=".711962pt" strokecolor="#7C7C7C">
                <v:path arrowok="t"/>
              </v:shape>
            </v:group>
            <v:group style="position:absolute;left:679;top:11539;width:2;height:454" coordorigin="679,11539" coordsize="2,454">
              <v:shape style="position:absolute;left:679;top:11539;width:2;height:454" coordorigin="679,11539" coordsize="0,454" path="m679,11993l679,11539e" filled="f" stroked="t" strokeweight=".949282pt" strokecolor="#707070">
                <v:path arrowok="t"/>
              </v:shape>
            </v:group>
            <v:group style="position:absolute;left:1144;top:11668;width:2;height:325" coordorigin="1144,11668" coordsize="2,325">
              <v:shape style="position:absolute;left:1144;top:11668;width:2;height:325" coordorigin="1144,11668" coordsize="0,325" path="m1144,11993l1144,11668e" filled="f" stroked="t" strokeweight=".949282pt" strokecolor="#6B6B6B">
                <v:path arrowok="t"/>
              </v:shape>
            </v:group>
            <v:group style="position:absolute;left:7333;top:11678;width:2;height:520" coordorigin="7333,11678" coordsize="2,520">
              <v:shape style="position:absolute;left:7333;top:11678;width:2;height:520" coordorigin="7333,11678" coordsize="0,520" path="m7333,12198l7333,11678e" filled="f" stroked="t" strokeweight=".237321pt" strokecolor="#000000">
                <v:path arrowok="t"/>
              </v:shape>
            </v:group>
            <v:group style="position:absolute;left:681;top:11935;width:2;height:640" coordorigin="681,11935" coordsize="2,640">
              <v:shape style="position:absolute;left:681;top:11935;width:2;height:640" coordorigin="681,11935" coordsize="0,640" path="m681,12575l681,11935e" filled="f" stroked="t" strokeweight=".474641pt" strokecolor="#575757">
                <v:path arrowok="t"/>
              </v:shape>
            </v:group>
            <v:group style="position:absolute;left:1144;top:11935;width:2;height:640" coordorigin="1144,11935" coordsize="2,640">
              <v:shape style="position:absolute;left:1144;top:11935;width:2;height:640" coordorigin="1144,11935" coordsize="0,640" path="m1144,12575l1144,11935e" filled="f" stroked="t" strokeweight=".474641pt" strokecolor="#4B4B4B">
                <v:path arrowok="t"/>
              </v:shape>
            </v:group>
            <v:group style="position:absolute;left:1721;top:11606;width:2;height:4999" coordorigin="1721,11606" coordsize="2,4999">
              <v:shape style="position:absolute;left:1721;top:11606;width:2;height:4999" coordorigin="1721,11606" coordsize="0,4999" path="m1721,16604l1721,11606e" filled="f" stroked="t" strokeweight=".711962pt" strokecolor="#5B5B5B">
                <v:path arrowok="t"/>
              </v:shape>
            </v:group>
            <v:group style="position:absolute;left:2340;top:11935;width:2;height:291" coordorigin="2340,11935" coordsize="2,291">
              <v:shape style="position:absolute;left:2340;top:11935;width:2;height:291" coordorigin="2340,11935" coordsize="0,291" path="m2340,12227l2340,11935e" filled="f" stroked="t" strokeweight=".474641pt" strokecolor="#383838">
                <v:path arrowok="t"/>
              </v:shape>
            </v:group>
            <v:group style="position:absolute;left:655;top:12542;width:2107;height:2" coordorigin="655,12542" coordsize="2107,2">
              <v:shape style="position:absolute;left:655;top:12542;width:2107;height:2" coordorigin="655,12542" coordsize="2107,0" path="m655,12542l2762,12542e" filled="f" stroked="t" strokeweight=".237321pt" strokecolor="#6B6B6B">
                <v:path arrowok="t"/>
              </v:shape>
            </v:group>
            <v:group style="position:absolute;left:2345;top:12169;width:2;height:406" coordorigin="2345,12169" coordsize="2,406">
              <v:shape style="position:absolute;left:2345;top:12169;width:2;height:406" coordorigin="2345,12169" coordsize="0,406" path="m2345,12575l2345,12169e" filled="f" stroked="t" strokeweight=".711962pt" strokecolor="#5B5B5B">
                <v:path arrowok="t"/>
              </v:shape>
            </v:group>
            <v:group style="position:absolute;left:2762;top:12542;width:4576;height:2" coordorigin="2762,12542" coordsize="4576,2">
              <v:shape style="position:absolute;left:2762;top:12542;width:4576;height:2" coordorigin="2762,12542" coordsize="4576,0" path="m2762,12542l7338,12542e" filled="f" stroked="t" strokeweight=".237321pt" strokecolor="#000000">
                <v:path arrowok="t"/>
              </v:shape>
            </v:group>
            <v:group style="position:absolute;left:7333;top:12198;width:2;height:349" coordorigin="7333,12198" coordsize="2,349">
              <v:shape style="position:absolute;left:7333;top:12198;width:2;height:349" coordorigin="7333,12198" coordsize="0,349" path="m7333,12546l7333,12198e" filled="f" stroked="t" strokeweight=".237321pt" strokecolor="#777777">
                <v:path arrowok="t"/>
              </v:shape>
            </v:group>
            <v:group style="position:absolute;left:7333;top:12542;width:408;height:2" coordorigin="7333,12542" coordsize="408,2">
              <v:shape style="position:absolute;left:7333;top:12542;width:408;height:2" coordorigin="7333,12542" coordsize="408,0" path="m7333,12542l7741,12542e" filled="f" stroked="t" strokeweight=".237321pt" strokecolor="#676767">
                <v:path arrowok="t"/>
              </v:shape>
            </v:group>
            <v:group style="position:absolute;left:7741;top:12542;width:3460;height:2" coordorigin="7741,12542" coordsize="3460,2">
              <v:shape style="position:absolute;left:7741;top:12542;width:3460;height:2" coordorigin="7741,12542" coordsize="3460,0" path="m7741,12542l11202,12542e" filled="f" stroked="t" strokeweight=".237321pt" strokecolor="#000000">
                <v:path arrowok="t"/>
              </v:shape>
            </v:group>
            <v:group style="position:absolute;left:1144;top:12513;width:2;height:420" coordorigin="1144,12513" coordsize="2,420">
              <v:shape style="position:absolute;left:1144;top:12513;width:2;height:420" coordorigin="1144,12513" coordsize="0,420" path="m1144,12933l1144,12513e" filled="f" stroked="t" strokeweight=".949282pt" strokecolor="#6B6B6B">
                <v:path arrowok="t"/>
              </v:shape>
            </v:group>
            <v:group style="position:absolute;left:7333;top:12542;width:2;height:3141" coordorigin="7333,12542" coordsize="2,3141">
              <v:shape style="position:absolute;left:7333;top:12542;width:2;height:3141" coordorigin="7333,12542" coordsize="0,3141" path="m7333,15683l7333,12542e" filled="f" stroked="t" strokeweight=".237321pt" strokecolor="#000000">
                <v:path arrowok="t"/>
              </v:shape>
            </v:group>
            <v:group style="position:absolute;left:681;top:12876;width:2;height:563" coordorigin="681,12876" coordsize="2,563">
              <v:shape style="position:absolute;left:681;top:12876;width:2;height:563" coordorigin="681,12876" coordsize="0,563" path="m681,13439l681,12876e" filled="f" stroked="t" strokeweight=".474641pt" strokecolor="#484848">
                <v:path arrowok="t"/>
              </v:shape>
            </v:group>
            <v:group style="position:absolute;left:1146;top:12876;width:2;height:563" coordorigin="1146,12876" coordsize="2,563">
              <v:shape style="position:absolute;left:1146;top:12876;width:2;height:563" coordorigin="1146,12876" coordsize="0,563" path="m1146,13439l1146,12876e" filled="f" stroked="t" strokeweight=".474641pt" strokecolor="#444444">
                <v:path arrowok="t"/>
              </v:shape>
            </v:group>
            <v:group style="position:absolute;left:2345;top:12876;width:2;height:1213" coordorigin="2345,12876" coordsize="2,1213">
              <v:shape style="position:absolute;left:2345;top:12876;width:2;height:1213" coordorigin="2345,12876" coordsize="0,1213" path="m2345,14088l2345,12876e" filled="f" stroked="t" strokeweight=".711962pt" strokecolor="#545454">
                <v:path arrowok="t"/>
              </v:shape>
            </v:group>
            <v:group style="position:absolute;left:1723;top:13382;width:2;height:363" coordorigin="1723,13382" coordsize="2,363">
              <v:shape style="position:absolute;left:1723;top:13382;width:2;height:363" coordorigin="1723,13382" coordsize="0,363" path="m1723,13745l1723,13382e" filled="f" stroked="t" strokeweight=".474641pt" strokecolor="#343434">
                <v:path arrowok="t"/>
              </v:shape>
            </v:group>
            <v:group style="position:absolute;left:1146;top:13382;width:2;height:840" coordorigin="1146,13382" coordsize="2,840">
              <v:shape style="position:absolute;left:1146;top:13382;width:2;height:840" coordorigin="1146,13382" coordsize="0,840" path="m1146,14222l1146,13382e" filled="f" stroked="t" strokeweight=".949282pt" strokecolor="#646464">
                <v:path arrowok="t"/>
              </v:shape>
            </v:group>
            <v:group style="position:absolute;left:683;top:14031;width:2;height:191" coordorigin="683,14031" coordsize="2,191">
              <v:shape style="position:absolute;left:683;top:14031;width:2;height:191" coordorigin="683,14031" coordsize="0,191" path="m683,14222l683,14031e" filled="f" stroked="t" strokeweight=".474641pt" strokecolor="#2F2F2F">
                <v:path arrowok="t"/>
              </v:shape>
            </v:group>
            <v:group style="position:absolute;left:2345;top:14031;width:2;height:191" coordorigin="2345,14031" coordsize="2,191">
              <v:shape style="position:absolute;left:2345;top:14031;width:2;height:191" coordorigin="2345,14031" coordsize="0,191" path="m2345,14222l2345,14031e" filled="f" stroked="t" strokeweight=".474641pt" strokecolor="#343434">
                <v:path arrowok="t"/>
              </v:shape>
            </v:group>
            <v:group style="position:absolute;left:9540;top:14031;width:2;height:306" coordorigin="9540,14031" coordsize="2,306">
              <v:shape style="position:absolute;left:9540;top:14031;width:2;height:306" coordorigin="9540,14031" coordsize="0,306" path="m9540,14337l9540,14031e" filled="f" stroked="t" strokeweight=".949282pt" strokecolor="#3F4B9C">
                <v:path arrowok="t"/>
              </v:shape>
            </v:group>
            <v:group style="position:absolute;left:11228;top:14031;width:2;height:449" coordorigin="11228,14031" coordsize="2,449">
              <v:shape style="position:absolute;left:11228;top:14031;width:2;height:449" coordorigin="11228,14031" coordsize="0,449" path="m11228,14480l11228,14031e" filled="f" stroked="t" strokeweight=".474641pt" strokecolor="#545454">
                <v:path arrowok="t"/>
              </v:shape>
            </v:group>
            <v:group style="position:absolute;left:655;top:14451;width:1675;height:2" coordorigin="655,14451" coordsize="1675,2">
              <v:shape style="position:absolute;left:655;top:14451;width:1675;height:2" coordorigin="655,14451" coordsize="1675,0" path="m655,14451l2330,14451e" filled="f" stroked="t" strokeweight=".237321pt" strokecolor="#606060">
                <v:path arrowok="t"/>
              </v:shape>
            </v:group>
            <v:group style="position:absolute;left:681;top:14165;width:2;height:320" coordorigin="681,14165" coordsize="2,320">
              <v:shape style="position:absolute;left:681;top:14165;width:2;height:320" coordorigin="681,14165" coordsize="0,320" path="m681,14485l681,14165e" filled="f" stroked="t" strokeweight=".474641pt" strokecolor="#4F4F4F">
                <v:path arrowok="t"/>
              </v:shape>
            </v:group>
            <v:group style="position:absolute;left:1146;top:14165;width:2;height:530" coordorigin="1146,14165" coordsize="2,530">
              <v:shape style="position:absolute;left:1146;top:14165;width:2;height:530" coordorigin="1146,14165" coordsize="0,530" path="m1146,14695l1146,14165e" filled="f" stroked="t" strokeweight=".474641pt" strokecolor="#484848">
                <v:path arrowok="t"/>
              </v:shape>
            </v:group>
            <v:group style="position:absolute;left:2342;top:14165;width:2;height:320" coordorigin="2342,14165" coordsize="2,320">
              <v:shape style="position:absolute;left:2342;top:14165;width:2;height:320" coordorigin="2342,14165" coordsize="0,320" path="m2342,14485l2342,14165e" filled="f" stroked="t" strokeweight=".474641pt" strokecolor="#4B4B4B">
                <v:path arrowok="t"/>
              </v:shape>
            </v:group>
            <v:group style="position:absolute;left:9555;top:14165;width:2;height:224" coordorigin="9555,14165" coordsize="2,224">
              <v:shape style="position:absolute;left:9555;top:14165;width:2;height:224" coordorigin="9555,14165" coordsize="0,224" path="m9555,14389l9555,14165e" filled="f" stroked="t" strokeweight=".711962pt" strokecolor="#444B97">
                <v:path arrowok="t"/>
              </v:shape>
            </v:group>
            <v:group style="position:absolute;left:2345;top:14375;width:2;height:687" coordorigin="2345,14375" coordsize="2,687">
              <v:shape style="position:absolute;left:2345;top:14375;width:2;height:687" coordorigin="2345,14375" coordsize="0,687" path="m2345,15062l2345,14375e" filled="f" stroked="t" strokeweight=".949282pt" strokecolor="#646464">
                <v:path arrowok="t"/>
              </v:shape>
            </v:group>
            <v:group style="position:absolute;left:683;top:14518;width:2;height:539" coordorigin="683,14518" coordsize="2,539">
              <v:shape style="position:absolute;left:683;top:14518;width:2;height:539" coordorigin="683,14518" coordsize="0,539" path="m683,15058l683,14518e" filled="f" stroked="t" strokeweight=".949282pt" strokecolor="#707070">
                <v:path arrowok="t"/>
              </v:shape>
            </v:group>
            <v:group style="position:absolute;left:1723;top:14637;width:2;height:253" coordorigin="1723,14637" coordsize="2,253">
              <v:shape style="position:absolute;left:1723;top:14637;width:2;height:253" coordorigin="1723,14637" coordsize="0,253" path="m1723,14891l1723,14637e" filled="f" stroked="t" strokeweight=".474641pt" strokecolor="#383838">
                <v:path arrowok="t"/>
              </v:shape>
            </v:group>
            <v:group style="position:absolute;left:1146;top:14637;width:2;height:554" coordorigin="1146,14637" coordsize="2,554">
              <v:shape style="position:absolute;left:1146;top:14637;width:2;height:554" coordorigin="1146,14637" coordsize="0,554" path="m1146,15191l1146,14637e" filled="f" stroked="t" strokeweight=".949282pt" strokecolor="#6B6B6B">
                <v:path arrowok="t"/>
              </v:shape>
            </v:group>
            <v:group style="position:absolute;left:683;top:15005;width:2;height:186" coordorigin="683,15005" coordsize="2,186">
              <v:shape style="position:absolute;left:683;top:15005;width:2;height:186" coordorigin="683,15005" coordsize="0,186" path="m683,15191l683,15005e" filled="f" stroked="t" strokeweight=".474641pt" strokecolor="#575757">
                <v:path arrowok="t"/>
              </v:shape>
            </v:group>
            <v:group style="position:absolute;left:2345;top:15005;width:2;height:497" coordorigin="2345,15005" coordsize="2,497">
              <v:shape style="position:absolute;left:2345;top:15005;width:2;height:497" coordorigin="2345,15005" coordsize="0,497" path="m2345,15502l2345,15005e" filled="f" stroked="t" strokeweight=".474641pt" strokecolor="#3F3F3F">
                <v:path arrowok="t"/>
              </v:shape>
            </v:group>
            <v:group style="position:absolute;left:683;top:15134;width:2;height:368" coordorigin="683,15134" coordsize="2,368">
              <v:shape style="position:absolute;left:683;top:15134;width:2;height:368" coordorigin="683,15134" coordsize="0,368" path="m683,15502l683,15134e" filled="f" stroked="t" strokeweight=".474641pt" strokecolor="#2F2F2F">
                <v:path arrowok="t"/>
              </v:shape>
            </v:group>
            <v:group style="position:absolute;left:1149;top:15134;width:2;height:368" coordorigin="1149,15134" coordsize="2,368">
              <v:shape style="position:absolute;left:1149;top:15134;width:2;height:368" coordorigin="1149,15134" coordsize="0,368" path="m1149,15502l1149,15134e" filled="f" stroked="t" strokeweight=".474641pt" strokecolor="#484848">
                <v:path arrowok="t"/>
              </v:shape>
            </v:group>
            <v:group style="position:absolute;left:11228;top:15292;width:2;height:210" coordorigin="11228,15292" coordsize="2,210">
              <v:shape style="position:absolute;left:11228;top:15292;width:2;height:210" coordorigin="11228,15292" coordsize="0,210" path="m11228,15502l11228,15292e" filled="f" stroked="t" strokeweight=".474641pt" strokecolor="#575757">
                <v:path arrowok="t"/>
              </v:shape>
            </v:group>
            <v:group style="position:absolute;left:1149;top:15444;width:2;height:1155" coordorigin="1149,15444" coordsize="2,1155">
              <v:shape style="position:absolute;left:1149;top:15444;width:2;height:1155" coordorigin="1149,15444" coordsize="0,1155" path="m1149,16600l1149,15444e" filled="f" stroked="t" strokeweight=".711962pt" strokecolor="#606060">
                <v:path arrowok="t"/>
              </v:shape>
            </v:group>
            <v:group style="position:absolute;left:2347;top:15444;width:2;height:1155" coordorigin="2347,15444" coordsize="2,1155">
              <v:shape style="position:absolute;left:2347;top:15444;width:2;height:1155" coordorigin="2347,15444" coordsize="0,1155" path="m2347,16600l2347,15444e" filled="f" stroked="t" strokeweight=".711962pt" strokecolor="#606060">
                <v:path arrowok="t"/>
              </v:shape>
            </v:group>
            <v:group style="position:absolute;left:11228;top:15444;width:2;height:597" coordorigin="11228,15444" coordsize="2,597">
              <v:shape style="position:absolute;left:11228;top:15444;width:2;height:597" coordorigin="11228,15444" coordsize="0,597" path="m11228,16041l11228,15444e" filled="f" stroked="t" strokeweight=".711962pt" strokecolor="#838383">
                <v:path arrowok="t"/>
              </v:shape>
            </v:group>
            <v:group style="position:absolute;left:686;top:15654;width:2;height:950" coordorigin="686,15654" coordsize="2,950">
              <v:shape style="position:absolute;left:686;top:15654;width:2;height:950" coordorigin="686,15654" coordsize="0,950" path="m686,16604l686,15654e" filled="f" stroked="t" strokeweight=".711962pt" strokecolor="#646464">
                <v:path arrowok="t"/>
              </v:shape>
            </v:group>
            <v:group style="position:absolute;left:679;top:16590;width:3935;height:2" coordorigin="679,16590" coordsize="3935,2">
              <v:shape style="position:absolute;left:679;top:16590;width:3935;height:2" coordorigin="679,16590" coordsize="3935,0" path="m679,16590l4614,16590e" filled="f" stroked="t" strokeweight=".711962pt" strokecolor="#808080">
                <v:path arrowok="t"/>
              </v:shape>
            </v:group>
            <v:group style="position:absolute;left:4557;top:16585;width:399;height:2" coordorigin="4557,16585" coordsize="399,2">
              <v:shape style="position:absolute;left:4557;top:16585;width:399;height:2" coordorigin="4557,16585" coordsize="399,0" path="m4557,16585l4955,16585e" filled="f" stroked="t" strokeweight=".474641pt" strokecolor="#575757">
                <v:path arrowok="t"/>
              </v:shape>
            </v:group>
            <v:group style="position:absolute;left:4898;top:16585;width:707;height:2" coordorigin="4898,16585" coordsize="707,2">
              <v:shape style="position:absolute;left:4898;top:16585;width:707;height:2" coordorigin="4898,16585" coordsize="707,0" path="m4898,16585l5606,16585e" filled="f" stroked="t" strokeweight=".711962pt" strokecolor="#747474">
                <v:path arrowok="t"/>
              </v:shape>
            </v:group>
            <v:group style="position:absolute;left:5549;top:16583;width:380;height:2" coordorigin="5549,16583" coordsize="380,2">
              <v:shape style="position:absolute;left:5549;top:16583;width:380;height:2" coordorigin="5549,16583" coordsize="380,0" path="m5549,16583l5928,16583e" filled="f" stroked="t" strokeweight=".474641pt" strokecolor="#606060">
                <v:path arrowok="t"/>
              </v:shape>
            </v:group>
            <v:group style="position:absolute;left:5871;top:16583;width:740;height:2" coordorigin="5871,16583" coordsize="740,2">
              <v:shape style="position:absolute;left:5871;top:16583;width:740;height:2" coordorigin="5871,16583" coordsize="740,0" path="m5871,16583l6612,16583e" filled="f" stroked="t" strokeweight=".949282pt" strokecolor="#77777C">
                <v:path arrowok="t"/>
              </v:shape>
            </v:group>
            <v:group style="position:absolute;left:6484;top:16581;width:503;height:2" coordorigin="6484,16581" coordsize="503,2">
              <v:shape style="position:absolute;left:6484;top:16581;width:503;height:2" coordorigin="6484,16581" coordsize="503,0" path="m6484,16581l6987,16581e" filled="f" stroked="t" strokeweight=".474641pt" strokecolor="#5B5B5B">
                <v:path arrowok="t"/>
              </v:shape>
            </v:group>
            <v:group style="position:absolute;left:7333;top:15683;width:2;height:898" coordorigin="7333,15683" coordsize="2,898">
              <v:shape style="position:absolute;left:7333;top:15683;width:2;height:898" coordorigin="7333,15683" coordsize="0,898" path="m7333,16581l7333,15683e" filled="f" stroked="t" strokeweight=".237321pt" strokecolor="#747474">
                <v:path arrowok="t"/>
              </v:shape>
            </v:group>
            <v:group style="position:absolute;left:6930;top:16578;width:4314;height:2" coordorigin="6930,16578" coordsize="4314,2">
              <v:shape style="position:absolute;left:6930;top:16578;width:4314;height:2" coordorigin="6930,16578" coordsize="4314,0" path="m6930,16578l11244,16578e" filled="f" stroked="t" strokeweight=".711962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580"/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37" w:right="43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79495pt;margin-top:-13.462195pt;width:20.597721pt;height:44pt;mso-position-horizontal-relative:page;mso-position-vertical-relative:paragraph;z-index:-13505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68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5"/>
        </w:rPr>
        <w:t>S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64"/>
          <w:b/>
          <w:bCs/>
        </w:rPr>
        <w:t>İ</w:t>
      </w:r>
      <w:r>
        <w:rPr>
          <w:rFonts w:ascii="Arial" w:hAnsi="Arial" w:cs="Arial" w:eastAsia="Arial"/>
          <w:sz w:val="20"/>
          <w:szCs w:val="20"/>
          <w:color w:val="2F2F2F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exact"/>
        <w:ind w:left="90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5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4" w:lineRule="exact"/>
        <w:ind w:left="628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76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.965019" w:type="dxa"/>
      </w:tblPr>
      <w:tblGrid/>
      <w:tr>
        <w:trPr>
          <w:trHeight w:val="242" w:hRule="exact"/>
        </w:trPr>
        <w:tc>
          <w:tcPr>
            <w:tcW w:w="1259" w:type="dxa"/>
            <w:tcBorders>
              <w:top w:val="single" w:sz="7.658384" w:space="0" w:color="747474"/>
              <w:bottom w:val="single" w:sz="7.6583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22" w:type="dxa"/>
            <w:tcBorders>
              <w:top w:val="single" w:sz="7.658384" w:space="0" w:color="747474"/>
              <w:bottom w:val="single" w:sz="7.6583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91" w:type="dxa"/>
            <w:tcBorders>
              <w:top w:val="single" w:sz="3.829192" w:space="0" w:color="5B5B5B"/>
              <w:bottom w:val="single" w:sz="7.6583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33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81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58384" w:space="0" w:color="6B6B6B"/>
            </w:tcBorders>
          </w:tcPr>
          <w:p>
            <w:pPr>
              <w:spacing w:before="23" w:after="0" w:line="240" w:lineRule="auto"/>
              <w:ind w:left="229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-7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7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1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03:10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3"/>
              </w:rPr>
              <w:t>[Tel:llO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59" w:type="dxa"/>
            <w:tcBorders>
              <w:top w:val="single" w:sz="7.658384" w:space="0" w:color="747474"/>
              <w:bottom w:val="single" w:sz="5.7437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w w:val="97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22" w:type="dxa"/>
            <w:tcBorders>
              <w:top w:val="single" w:sz="7.658384" w:space="0" w:color="747474"/>
              <w:bottom w:val="single" w:sz="5.7437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04.05.2017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91" w:type="dxa"/>
            <w:tcBorders>
              <w:top w:val="single" w:sz="7.658384" w:space="0" w:color="747474"/>
              <w:bottom w:val="single" w:sz="5.7437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8" w:lineRule="exact"/>
              <w:ind w:left="336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w w:val="91"/>
              </w:rPr>
              <w:t>IKayı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3073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81" w:type="dxa"/>
            <w:gridSpan w:val="2"/>
            <w:tcBorders>
              <w:top w:val="nil" w:sz="6" w:space="0" w:color="auto"/>
              <w:bottom w:val="single" w:sz="5.743784" w:space="0" w:color="747474"/>
              <w:left w:val="nil" w:sz="6" w:space="0" w:color="auto"/>
              <w:right w:val="single" w:sz="7.658384" w:space="0" w:color="6B6B6B"/>
            </w:tcBorders>
          </w:tcPr>
          <w:p>
            <w:pPr>
              <w:spacing w:before="21" w:after="0" w:line="240" w:lineRule="auto"/>
              <w:ind w:left="22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-7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1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1353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Gürçeşme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105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259" w:type="dxa"/>
            <w:tcBorders>
              <w:top w:val="single" w:sz="7.658384" w:space="0" w:color="777777"/>
              <w:bottom w:val="single" w:sz="5.7437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54" w:type="dxa"/>
            <w:gridSpan w:val="3"/>
            <w:tcBorders>
              <w:top w:val="nil" w:sz="6" w:space="0" w:color="auto"/>
              <w:bottom w:val="single" w:sz="5.7437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Gürçeşme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:105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39" w:type="dxa"/>
            <w:tcBorders>
              <w:top w:val="single" w:sz="5.743784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7" w:hRule="exact"/>
        </w:trPr>
        <w:tc>
          <w:tcPr>
            <w:tcW w:w="1259" w:type="dxa"/>
            <w:tcBorders>
              <w:top w:val="single" w:sz="5.743784" w:space="0" w:color="747474"/>
              <w:bottom w:val="single" w:sz="3.8291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54" w:type="dxa"/>
            <w:gridSpan w:val="3"/>
            <w:tcBorders>
              <w:top w:val="single" w:sz="5.743784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178" w:right="-20"/>
              <w:jc w:val="left"/>
              <w:tabs>
                <w:tab w:pos="3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Ağaç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39" w:type="dxa"/>
            <w:tcBorders>
              <w:top w:val="nil" w:sz="6" w:space="0" w:color="auto"/>
              <w:bottom w:val="single" w:sz="5.7437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3" w:after="0" w:line="240" w:lineRule="auto"/>
              <w:ind w:left="72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Dikkatsizli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izmariti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5" w:after="0" w:line="181" w:lineRule="auto"/>
        <w:ind w:left="3649" w:right="3141" w:firstLine="-3494"/>
        <w:jc w:val="left"/>
        <w:tabs>
          <w:tab w:pos="364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6.335358pt;margin-top:14.833431pt;width:3.74504pt;height:26pt;mso-position-horizontal-relative:page;mso-position-vertical-relative:paragraph;z-index:-1350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7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8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467" w:right="-20"/>
        <w:jc w:val="left"/>
        <w:tabs>
          <w:tab w:pos="5060" w:val="left"/>
          <w:tab w:pos="55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F2F2F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33"/>
          <w:szCs w:val="33"/>
          <w:color w:val="5E5E5E"/>
          <w:spacing w:val="0"/>
          <w:w w:val="53"/>
          <w:b/>
          <w:bCs/>
          <w:position w:val="-4"/>
        </w:rPr>
        <w:t>ı</w:t>
      </w:r>
      <w:r>
        <w:rPr>
          <w:rFonts w:ascii="Arial" w:hAnsi="Arial" w:cs="Arial" w:eastAsia="Arial"/>
          <w:sz w:val="33"/>
          <w:szCs w:val="33"/>
          <w:color w:val="5E5E5E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33"/>
          <w:szCs w:val="33"/>
          <w:color w:val="5E5E5E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41"/>
          <w:szCs w:val="41"/>
          <w:color w:val="BABABA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1"/>
          <w:szCs w:val="41"/>
          <w:color w:val="BABAB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1"/>
          <w:szCs w:val="41"/>
          <w:color w:val="BABABA"/>
          <w:spacing w:val="0"/>
          <w:w w:val="100"/>
          <w:position w:val="-4"/>
        </w:rPr>
      </w:r>
      <w:r>
        <w:rPr>
          <w:rFonts w:ascii="Arial" w:hAnsi="Arial" w:cs="Arial" w:eastAsia="Arial"/>
          <w:sz w:val="47"/>
          <w:szCs w:val="47"/>
          <w:color w:val="BABABA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7"/>
          <w:szCs w:val="47"/>
          <w:color w:val="BABABA"/>
          <w:spacing w:val="52"/>
          <w:w w:val="5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5"/>
        </w:rPr>
        <w:t>21:50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55" w:right="-20"/>
        <w:jc w:val="left"/>
        <w:tabs>
          <w:tab w:pos="2200" w:val="left"/>
          <w:tab w:pos="5780" w:val="left"/>
          <w:tab w:pos="77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84"/>
          <w:position w:val="-1"/>
        </w:rPr>
        <w:t>:--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8"/>
          <w:w w:val="36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9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3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4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3"/>
          <w:w w:val="54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54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10"/>
          <w:w w:val="54"/>
          <w:position w:val="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"/>
          <w:w w:val="53"/>
          <w:position w:val="7"/>
        </w:rPr>
        <w:t>_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4"/>
          <w:position w:val="7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AKBULUIT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03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03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9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03:14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80" w:right="260"/>
        </w:sectPr>
      </w:pPr>
      <w:rPr/>
    </w:p>
    <w:p>
      <w:pPr>
        <w:spacing w:before="1" w:after="0" w:line="198" w:lineRule="exact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8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3"/>
        </w:rPr>
        <w:t>CFE</w:t>
      </w:r>
      <w:r>
        <w:rPr>
          <w:rFonts w:ascii="Arial" w:hAnsi="Arial" w:cs="Arial" w:eastAsia="Arial"/>
          <w:sz w:val="18"/>
          <w:szCs w:val="18"/>
          <w:color w:val="2F2F2F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3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  <w:cols w:num="2" w:equalWidth="0">
            <w:col w:w="628" w:space="1561"/>
            <w:col w:w="9391"/>
          </w:cols>
        </w:sectPr>
      </w:pPr>
      <w:rPr/>
    </w:p>
    <w:p>
      <w:pPr>
        <w:spacing w:before="0" w:after="0" w:line="290" w:lineRule="exact"/>
        <w:ind w:left="155" w:right="-20"/>
        <w:jc w:val="left"/>
        <w:tabs>
          <w:tab w:pos="4820" w:val="left"/>
          <w:tab w:pos="73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3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17"/>
          <w:position w:val="1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4745" w:right="4025"/>
        <w:jc w:val="center"/>
        <w:tabs>
          <w:tab w:pos="72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6"/>
          <w:position w:val="0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4734" w:right="40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11" w:lineRule="exact"/>
        <w:ind w:left="2213" w:right="-20"/>
        <w:jc w:val="left"/>
        <w:tabs>
          <w:tab w:pos="4760" w:val="left"/>
          <w:tab w:pos="7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-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11"/>
          <w:position w:val="-4"/>
        </w:rPr>
        <w:t>-·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140" w:right="-20"/>
        <w:jc w:val="left"/>
        <w:tabs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07070"/>
          <w:spacing w:val="-100"/>
          <w:w w:val="52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8"/>
          <w:w w:val="98"/>
          <w:position w:val="6"/>
        </w:rPr>
        <w:t>Y</w:t>
      </w:r>
      <w:r>
        <w:rPr>
          <w:rFonts w:ascii="Times New Roman" w:hAnsi="Times New Roman" w:cs="Times New Roman" w:eastAsia="Times New Roman"/>
          <w:sz w:val="42"/>
          <w:szCs w:val="42"/>
          <w:color w:val="707070"/>
          <w:spacing w:val="0"/>
          <w:w w:val="52"/>
          <w:position w:val="-2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707070"/>
          <w:spacing w:val="-119"/>
          <w:w w:val="52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97"/>
          <w:position w:val="6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707070"/>
          <w:spacing w:val="-102"/>
          <w:w w:val="52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  <w:position w:val="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3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397"/>
          <w:spacing w:val="11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6"/>
          <w:position w:val="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6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3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2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55" w:right="2620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26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45" w:right="-20"/>
        <w:jc w:val="left"/>
        <w:tabs>
          <w:tab w:pos="4760" w:val="left"/>
          <w:tab w:pos="668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10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5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2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678" w:right="-20"/>
        <w:jc w:val="left"/>
        <w:tabs>
          <w:tab w:pos="6680" w:val="left"/>
          <w:tab w:pos="7060" w:val="left"/>
          <w:tab w:pos="8260" w:val="left"/>
          <w:tab w:pos="86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2"/>
        </w:rPr>
        <w:t>·-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5"/>
          <w:w w:val="87"/>
          <w:position w:val="1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94"/>
          <w:position w:val="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gövdesi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150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NOT:Ağacı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ris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ıdığı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budanınası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gerektiği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ilgili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verild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</w:sectPr>
      </w:pPr>
      <w:rPr/>
    </w:p>
    <w:p>
      <w:pPr>
        <w:spacing w:before="15" w:after="0" w:line="240" w:lineRule="auto"/>
        <w:ind w:left="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lfahmini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ağaçta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  <w:cols w:num="2" w:equalWidth="0">
            <w:col w:w="1323" w:space="865"/>
            <w:col w:w="9392"/>
          </w:cols>
        </w:sectPr>
      </w:pPr>
      <w:rPr/>
    </w:p>
    <w:p>
      <w:pPr>
        <w:spacing w:before="20" w:after="0" w:line="250" w:lineRule="auto"/>
        <w:ind w:left="2208" w:right="58" w:firstLine="-20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çürümekte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gövdesini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3" w:lineRule="auto"/>
        <w:ind w:left="150" w:right="4033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3" w:lineRule="exact"/>
        <w:ind w:left="155" w:right="-20"/>
        <w:jc w:val="left"/>
        <w:tabs>
          <w:tab w:pos="780" w:val="left"/>
          <w:tab w:pos="22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0"/>
          <w:w w:val="67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lresiıı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59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4" w:lineRule="exact"/>
        <w:ind w:left="245" w:right="-20"/>
        <w:jc w:val="left"/>
        <w:tabs>
          <w:tab w:pos="1060" w:val="left"/>
          <w:tab w:pos="158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" w:lineRule="exact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29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390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489.938568pt;margin-top:16.500801pt;width:.1pt;height:17.735352pt;mso-position-horizontal-relative:page;mso-position-vertical-relative:paragraph;z-index:-13507" coordorigin="9799,330" coordsize="2,355">
            <v:shape style="position:absolute;left:9799;top:330;width:2;height:355" coordorigin="9799,330" coordsize="0,355" path="m9799,685l9799,330e" filled="f" stroked="t" strokeweight="2.54868pt" strokecolor="#DBDFE2">
              <v:path arrowok="t"/>
            </v:shape>
          </v:group>
          <w10:wrap type="none"/>
        </w:pict>
      </w:r>
      <w:r>
        <w:rPr/>
        <w:pict>
          <v:group style="position:absolute;margin-left:508.240997pt;margin-top:16.500801pt;width:.1pt;height:17.735352pt;mso-position-horizontal-relative:page;mso-position-vertical-relative:paragraph;z-index:-13506" coordorigin="10165,330" coordsize="2,355">
            <v:shape style="position:absolute;left:10165;top:330;width:2;height:355" coordorigin="10165,330" coordsize="0,355" path="m10165,685l10165,330e" filled="f" stroked="t" strokeweight="3.12484pt" strokecolor="#DBDFE2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2F2F2F"/>
          <w:w w:val="68"/>
          <w:b/>
          <w:bCs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2F2F2F"/>
          <w:spacing w:val="-4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0"/>
          <w:b/>
          <w:bCs/>
          <w:position w:val="-1"/>
        </w:rPr>
        <w:t>M</w:t>
      </w:r>
      <w:r>
        <w:rPr>
          <w:rFonts w:ascii="Arial" w:hAnsi="Arial" w:cs="Arial" w:eastAsia="Arial"/>
          <w:sz w:val="27"/>
          <w:szCs w:val="27"/>
          <w:color w:val="2F2F2F"/>
          <w:spacing w:val="12"/>
          <w:w w:val="6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0"/>
          <w:b/>
          <w:bCs/>
          <w:position w:val="-1"/>
        </w:rPr>
        <w:t>Y2</w:t>
      </w:r>
      <w:r>
        <w:rPr>
          <w:rFonts w:ascii="Arial" w:hAnsi="Arial" w:cs="Arial" w:eastAsia="Arial"/>
          <w:sz w:val="27"/>
          <w:szCs w:val="27"/>
          <w:color w:val="2F2F2F"/>
          <w:spacing w:val="-35"/>
          <w:w w:val="6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0"/>
          <w:w w:val="60"/>
          <w:b/>
          <w:bCs/>
          <w:position w:val="-1"/>
        </w:rPr>
        <w:t>1917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713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909397"/>
          <w:spacing w:val="15"/>
          <w:w w:val="107"/>
          <w:position w:val="-14"/>
        </w:rPr>
        <w:t>-</w:t>
      </w:r>
      <w:r>
        <w:rPr>
          <w:rFonts w:ascii="Arial" w:hAnsi="Arial" w:cs="Arial" w:eastAsia="Arial"/>
          <w:sz w:val="26"/>
          <w:szCs w:val="26"/>
          <w:color w:val="A8A8AC"/>
          <w:spacing w:val="0"/>
          <w:w w:val="33"/>
          <w:position w:val="-14"/>
        </w:rPr>
        <w:t>.</w:t>
      </w:r>
      <w:r>
        <w:rPr>
          <w:rFonts w:ascii="Arial" w:hAnsi="Arial" w:cs="Arial" w:eastAsia="Arial"/>
          <w:sz w:val="26"/>
          <w:szCs w:val="26"/>
          <w:color w:val="A8A8AC"/>
          <w:spacing w:val="14"/>
          <w:w w:val="33"/>
          <w:position w:val="-14"/>
        </w:rPr>
        <w:t>.</w:t>
      </w:r>
      <w:r>
        <w:rPr>
          <w:rFonts w:ascii="Arial" w:hAnsi="Arial" w:cs="Arial" w:eastAsia="Arial"/>
          <w:sz w:val="26"/>
          <w:szCs w:val="26"/>
          <w:color w:val="A8A8AC"/>
          <w:spacing w:val="0"/>
          <w:w w:val="81"/>
          <w:position w:val="-14"/>
        </w:rPr>
        <w:t>:,·</w:t>
      </w:r>
      <w:r>
        <w:rPr>
          <w:rFonts w:ascii="Arial" w:hAnsi="Arial" w:cs="Arial" w:eastAsia="Arial"/>
          <w:sz w:val="26"/>
          <w:szCs w:val="26"/>
          <w:color w:val="707070"/>
          <w:spacing w:val="7"/>
          <w:w w:val="73"/>
          <w:position w:val="-14"/>
        </w:rPr>
        <w:t>.</w:t>
      </w:r>
      <w:r>
        <w:rPr>
          <w:rFonts w:ascii="Arial" w:hAnsi="Arial" w:cs="Arial" w:eastAsia="Arial"/>
          <w:sz w:val="26"/>
          <w:szCs w:val="26"/>
          <w:color w:val="A8A8AC"/>
          <w:spacing w:val="-32"/>
          <w:w w:val="86"/>
          <w:position w:val="-14"/>
        </w:rPr>
        <w:t>(</w:t>
      </w:r>
      <w:r>
        <w:rPr>
          <w:rFonts w:ascii="Arial" w:hAnsi="Arial" w:cs="Arial" w:eastAsia="Arial"/>
          <w:sz w:val="26"/>
          <w:szCs w:val="26"/>
          <w:color w:val="A8A8AC"/>
          <w:spacing w:val="0"/>
          <w:w w:val="83"/>
          <w:position w:val="-14"/>
        </w:rPr>
        <w:t>!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  <w:cols w:num="3" w:equalWidth="0">
            <w:col w:w="823" w:space="1533"/>
            <w:col w:w="4031" w:space="2455"/>
            <w:col w:w="2738"/>
          </w:cols>
        </w:sectPr>
      </w:pPr>
      <w:rPr/>
    </w:p>
    <w:p>
      <w:pPr>
        <w:spacing w:before="0" w:after="0" w:line="331" w:lineRule="exact"/>
        <w:ind w:left="2696" w:right="-20"/>
        <w:jc w:val="left"/>
        <w:tabs>
          <w:tab w:pos="4220" w:val="left"/>
          <w:tab w:pos="4800" w:val="left"/>
          <w:tab w:pos="91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316.865631pt;margin-top:8.008039pt;width:15.077443pt;height:.1pt;mso-position-horizontal-relative:page;mso-position-vertical-relative:paragraph;z-index:-13511" coordorigin="6337,160" coordsize="302,2">
            <v:shape style="position:absolute;left:6337;top:160;width:302;height:2" coordorigin="6337,160" coordsize="302,0" path="m6337,160l6639,160e" filled="f" stroked="t" strokeweight=".239324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6"/>
          <w:szCs w:val="46"/>
          <w:color w:val="2F2F2F"/>
          <w:w w:val="64"/>
          <w:position w:val="-22"/>
        </w:rPr>
        <w:t>".</w:t>
      </w:r>
      <w:r>
        <w:rPr>
          <w:rFonts w:ascii="Arial" w:hAnsi="Arial" w:cs="Arial" w:eastAsia="Arial"/>
          <w:sz w:val="46"/>
          <w:szCs w:val="46"/>
          <w:color w:val="2F2F2F"/>
          <w:spacing w:val="-93"/>
          <w:w w:val="65"/>
          <w:position w:val="-22"/>
        </w:rPr>
        <w:t>i</w:t>
      </w:r>
      <w:r>
        <w:rPr>
          <w:rFonts w:ascii="Arial" w:hAnsi="Arial" w:cs="Arial" w:eastAsia="Arial"/>
          <w:sz w:val="46"/>
          <w:szCs w:val="46"/>
          <w:color w:val="262D66"/>
          <w:spacing w:val="0"/>
          <w:w w:val="120"/>
          <w:position w:val="-22"/>
        </w:rPr>
        <w:t>m</w:t>
      </w:r>
      <w:r>
        <w:rPr>
          <w:rFonts w:ascii="Times New Roman" w:hAnsi="Times New Roman" w:cs="Times New Roman" w:eastAsia="Times New Roman"/>
          <w:sz w:val="48"/>
          <w:szCs w:val="48"/>
          <w:color w:val="262D66"/>
          <w:spacing w:val="0"/>
          <w:w w:val="60"/>
          <w:i/>
          <w:position w:val="-22"/>
        </w:rPr>
        <w:t>i;Jı</w:t>
      </w:r>
      <w:r>
        <w:rPr>
          <w:rFonts w:ascii="Times New Roman" w:hAnsi="Times New Roman" w:cs="Times New Roman" w:eastAsia="Times New Roman"/>
          <w:sz w:val="48"/>
          <w:szCs w:val="48"/>
          <w:color w:val="262D66"/>
          <w:spacing w:val="0"/>
          <w:w w:val="100"/>
          <w:i/>
          <w:position w:val="-22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262D66"/>
          <w:spacing w:val="0"/>
          <w:w w:val="100"/>
          <w:i/>
          <w:position w:val="-22"/>
        </w:rPr>
      </w:r>
      <w:r>
        <w:rPr>
          <w:rFonts w:ascii="Times New Roman" w:hAnsi="Times New Roman" w:cs="Times New Roman" w:eastAsia="Times New Roman"/>
          <w:sz w:val="48"/>
          <w:szCs w:val="48"/>
          <w:color w:val="909397"/>
          <w:spacing w:val="0"/>
          <w:w w:val="46"/>
          <w:position w:val="-22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909397"/>
          <w:spacing w:val="32"/>
          <w:w w:val="46"/>
          <w:position w:val="-22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A8A8AC"/>
          <w:spacing w:val="0"/>
          <w:w w:val="46"/>
          <w:position w:val="-22"/>
        </w:rPr>
        <w:t>·</w:t>
      </w:r>
      <w:r>
        <w:rPr>
          <w:rFonts w:ascii="Times New Roman" w:hAnsi="Times New Roman" w:cs="Times New Roman" w:eastAsia="Times New Roman"/>
          <w:sz w:val="48"/>
          <w:szCs w:val="48"/>
          <w:color w:val="A8A8AC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A8A8AC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0"/>
          <w:w w:val="74"/>
          <w:position w:val="-22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0"/>
          <w:w w:val="74"/>
          <w:position w:val="-22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1"/>
          <w:w w:val="74"/>
          <w:position w:val="-22"/>
        </w:rPr>
        <w:t> </w:t>
      </w:r>
      <w:r>
        <w:rPr>
          <w:rFonts w:ascii="Arial" w:hAnsi="Arial" w:cs="Arial" w:eastAsia="Arial"/>
          <w:sz w:val="53"/>
          <w:szCs w:val="53"/>
          <w:color w:val="606499"/>
          <w:spacing w:val="0"/>
          <w:w w:val="100"/>
          <w:i/>
          <w:position w:val="-22"/>
        </w:rPr>
        <w:t>i</w:t>
      </w:r>
      <w:r>
        <w:rPr>
          <w:rFonts w:ascii="Arial" w:hAnsi="Arial" w:cs="Arial" w:eastAsia="Arial"/>
          <w:sz w:val="53"/>
          <w:szCs w:val="53"/>
          <w:color w:val="606499"/>
          <w:spacing w:val="0"/>
          <w:w w:val="100"/>
          <w:i/>
          <w:position w:val="-22"/>
        </w:rPr>
        <w:t>"</w:t>
      </w:r>
      <w:r>
        <w:rPr>
          <w:rFonts w:ascii="Arial" w:hAnsi="Arial" w:cs="Arial" w:eastAsia="Arial"/>
          <w:sz w:val="53"/>
          <w:szCs w:val="53"/>
          <w:color w:val="606499"/>
          <w:spacing w:val="-26"/>
          <w:w w:val="100"/>
          <w:i/>
          <w:position w:val="-22"/>
        </w:rPr>
        <w:t> </w:t>
      </w:r>
      <w:r>
        <w:rPr>
          <w:rFonts w:ascii="Arial" w:hAnsi="Arial" w:cs="Arial" w:eastAsia="Arial"/>
          <w:sz w:val="53"/>
          <w:szCs w:val="53"/>
          <w:color w:val="2F3B95"/>
          <w:spacing w:val="0"/>
          <w:w w:val="61"/>
          <w:i/>
          <w:position w:val="-22"/>
        </w:rPr>
        <w:t>'</w:t>
      </w:r>
      <w:r>
        <w:rPr>
          <w:rFonts w:ascii="Arial" w:hAnsi="Arial" w:cs="Arial" w:eastAsia="Arial"/>
          <w:sz w:val="53"/>
          <w:szCs w:val="53"/>
          <w:color w:val="2F3B95"/>
          <w:spacing w:val="0"/>
          <w:w w:val="61"/>
          <w:i/>
          <w:position w:val="-22"/>
        </w:rPr>
        <w:t> </w:t>
      </w:r>
      <w:r>
        <w:rPr>
          <w:rFonts w:ascii="Arial" w:hAnsi="Arial" w:cs="Arial" w:eastAsia="Arial"/>
          <w:sz w:val="53"/>
          <w:szCs w:val="53"/>
          <w:color w:val="2F3B95"/>
          <w:spacing w:val="38"/>
          <w:w w:val="61"/>
          <w:i/>
          <w:position w:val="-22"/>
        </w:rPr>
        <w:t> </w:t>
      </w:r>
      <w:r>
        <w:rPr>
          <w:rFonts w:ascii="Arial" w:hAnsi="Arial" w:cs="Arial" w:eastAsia="Arial"/>
          <w:sz w:val="60"/>
          <w:szCs w:val="60"/>
          <w:color w:val="262D66"/>
          <w:spacing w:val="-5"/>
          <w:w w:val="61"/>
          <w:position w:val="-22"/>
        </w:rPr>
        <w:t>,</w:t>
      </w:r>
      <w:r>
        <w:rPr>
          <w:rFonts w:ascii="Arial" w:hAnsi="Arial" w:cs="Arial" w:eastAsia="Arial"/>
          <w:sz w:val="60"/>
          <w:szCs w:val="60"/>
          <w:color w:val="1F2183"/>
          <w:spacing w:val="0"/>
          <w:w w:val="61"/>
          <w:position w:val="-22"/>
        </w:rPr>
        <w:t>J</w:t>
      </w:r>
      <w:r>
        <w:rPr>
          <w:rFonts w:ascii="Arial" w:hAnsi="Arial" w:cs="Arial" w:eastAsia="Arial"/>
          <w:sz w:val="60"/>
          <w:szCs w:val="60"/>
          <w:color w:val="1F2183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60"/>
          <w:szCs w:val="60"/>
          <w:color w:val="1F2183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11"/>
          <w:szCs w:val="11"/>
          <w:color w:val="5E5E5E"/>
          <w:spacing w:val="0"/>
          <w:w w:val="352"/>
          <w:position w:val="9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91" w:lineRule="exact"/>
        <w:ind w:left="2581" w:right="-10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-2"/>
          <w:w w:val="90"/>
          <w:position w:val="-6"/>
        </w:rPr>
        <w:t>ı</w:t>
      </w:r>
      <w:r>
        <w:rPr>
          <w:rFonts w:ascii="Times New Roman" w:hAnsi="Times New Roman" w:cs="Times New Roman" w:eastAsia="Times New Roman"/>
          <w:sz w:val="40"/>
          <w:szCs w:val="40"/>
          <w:color w:val="909397"/>
          <w:spacing w:val="22"/>
          <w:w w:val="44"/>
          <w:position w:val="-6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262D66"/>
          <w:spacing w:val="0"/>
          <w:w w:val="67"/>
          <w:position w:val="-6"/>
        </w:rPr>
        <w:t>flt</w:t>
      </w:r>
      <w:r>
        <w:rPr>
          <w:rFonts w:ascii="Times New Roman" w:hAnsi="Times New Roman" w:cs="Times New Roman" w:eastAsia="Times New Roman"/>
          <w:sz w:val="40"/>
          <w:szCs w:val="40"/>
          <w:color w:val="262D66"/>
          <w:spacing w:val="-18"/>
          <w:w w:val="68"/>
          <w:position w:val="-6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0"/>
          <w:w w:val="34"/>
          <w:position w:val="-6"/>
        </w:rPr>
        <w:t>'</w:t>
      </w:r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-71"/>
          <w:w w:val="33"/>
          <w:position w:val="-6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color w:val="262D66"/>
          <w:spacing w:val="-22"/>
          <w:w w:val="110"/>
          <w:position w:val="-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D66"/>
          <w:spacing w:val="0"/>
          <w:w w:val="463"/>
          <w:position w:val="-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D6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D66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2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31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7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6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5E5E5E"/>
          <w:spacing w:val="0"/>
          <w:w w:val="63"/>
          <w:position w:val="-5"/>
        </w:rPr>
        <w:t>m;y.</w:t>
      </w:r>
      <w:r>
        <w:rPr>
          <w:rFonts w:ascii="Times New Roman" w:hAnsi="Times New Roman" w:cs="Times New Roman" w:eastAsia="Times New Roman"/>
          <w:sz w:val="36"/>
          <w:szCs w:val="36"/>
          <w:color w:val="5E5E5E"/>
          <w:spacing w:val="0"/>
          <w:w w:val="63"/>
          <w:position w:val="-5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5E5E5E"/>
          <w:spacing w:val="-1"/>
          <w:w w:val="63"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-44"/>
          <w:w w:val="108"/>
          <w:position w:val="-5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4B5275"/>
          <w:spacing w:val="0"/>
          <w:w w:val="552"/>
          <w:position w:val="-5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707070"/>
          <w:spacing w:val="0"/>
          <w:w w:val="364"/>
          <w:position w:val="-5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4" w:right="-20"/>
        <w:jc w:val="left"/>
        <w:tabs>
          <w:tab w:pos="3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8"/>
          <w:szCs w:val="38"/>
          <w:color w:val="7E8082"/>
          <w:spacing w:val="0"/>
          <w:w w:val="100"/>
          <w:position w:val="-5"/>
        </w:rPr>
        <w:t>"</w:t>
      </w:r>
      <w:r>
        <w:rPr>
          <w:rFonts w:ascii="Arial" w:hAnsi="Arial" w:cs="Arial" w:eastAsia="Arial"/>
          <w:sz w:val="38"/>
          <w:szCs w:val="38"/>
          <w:color w:val="7E808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7E8082"/>
          <w:spacing w:val="0"/>
          <w:w w:val="100"/>
          <w:position w:val="-5"/>
        </w:rPr>
      </w:r>
      <w:r>
        <w:rPr>
          <w:rFonts w:ascii="Arial" w:hAnsi="Arial" w:cs="Arial" w:eastAsia="Arial"/>
          <w:sz w:val="38"/>
          <w:szCs w:val="38"/>
          <w:color w:val="A8A8AC"/>
          <w:spacing w:val="0"/>
          <w:w w:val="49"/>
          <w:position w:val="-5"/>
        </w:rPr>
        <w:t>.</w:t>
      </w:r>
      <w:r>
        <w:rPr>
          <w:rFonts w:ascii="Arial" w:hAnsi="Arial" w:cs="Arial" w:eastAsia="Arial"/>
          <w:sz w:val="38"/>
          <w:szCs w:val="38"/>
          <w:color w:val="A8A8AC"/>
          <w:spacing w:val="0"/>
          <w:w w:val="49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A8A8AC"/>
          <w:spacing w:val="7"/>
          <w:w w:val="49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909397"/>
          <w:spacing w:val="0"/>
          <w:w w:val="73"/>
          <w:position w:val="-5"/>
        </w:rPr>
        <w:t>··f.</w:t>
      </w:r>
      <w:r>
        <w:rPr>
          <w:rFonts w:ascii="Arial" w:hAnsi="Arial" w:cs="Arial" w:eastAsia="Arial"/>
          <w:sz w:val="38"/>
          <w:szCs w:val="38"/>
          <w:color w:val="909397"/>
          <w:spacing w:val="-11"/>
          <w:w w:val="73"/>
          <w:position w:val="-5"/>
        </w:rPr>
        <w:t>,</w:t>
      </w:r>
      <w:r>
        <w:rPr>
          <w:rFonts w:ascii="Arial" w:hAnsi="Arial" w:cs="Arial" w:eastAsia="Arial"/>
          <w:sz w:val="38"/>
          <w:szCs w:val="38"/>
          <w:color w:val="44508E"/>
          <w:spacing w:val="0"/>
          <w:w w:val="47"/>
          <w:position w:val="-5"/>
        </w:rPr>
        <w:t>L</w:t>
      </w:r>
      <w:r>
        <w:rPr>
          <w:rFonts w:ascii="Arial" w:hAnsi="Arial" w:cs="Arial" w:eastAsia="Arial"/>
          <w:sz w:val="38"/>
          <w:szCs w:val="38"/>
          <w:color w:val="44508E"/>
          <w:spacing w:val="-77"/>
          <w:w w:val="46"/>
          <w:position w:val="-5"/>
        </w:rPr>
        <w:t>t</w:t>
      </w:r>
      <w:r>
        <w:rPr>
          <w:rFonts w:ascii="Arial" w:hAnsi="Arial" w:cs="Arial" w:eastAsia="Arial"/>
          <w:sz w:val="38"/>
          <w:szCs w:val="38"/>
          <w:color w:val="707070"/>
          <w:spacing w:val="0"/>
          <w:w w:val="106"/>
          <w:position w:val="-5"/>
        </w:rPr>
        <w:t>o</w:t>
      </w:r>
      <w:r>
        <w:rPr>
          <w:rFonts w:ascii="Arial" w:hAnsi="Arial" w:cs="Arial" w:eastAsia="Arial"/>
          <w:sz w:val="38"/>
          <w:szCs w:val="38"/>
          <w:color w:val="707070"/>
          <w:spacing w:val="7"/>
          <w:w w:val="100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909397"/>
          <w:spacing w:val="0"/>
          <w:w w:val="32"/>
          <w:position w:val="-5"/>
        </w:rPr>
        <w:t>··</w:t>
      </w:r>
      <w:r>
        <w:rPr>
          <w:rFonts w:ascii="Arial" w:hAnsi="Arial" w:cs="Arial" w:eastAsia="Arial"/>
          <w:sz w:val="38"/>
          <w:szCs w:val="38"/>
          <w:color w:val="909397"/>
          <w:spacing w:val="0"/>
          <w:w w:val="32"/>
          <w:position w:val="-5"/>
        </w:rPr>
        <w:t>   </w:t>
      </w:r>
      <w:r>
        <w:rPr>
          <w:rFonts w:ascii="Arial" w:hAnsi="Arial" w:cs="Arial" w:eastAsia="Arial"/>
          <w:sz w:val="38"/>
          <w:szCs w:val="38"/>
          <w:color w:val="909397"/>
          <w:spacing w:val="0"/>
          <w:w w:val="32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707070"/>
          <w:spacing w:val="0"/>
          <w:w w:val="100"/>
          <w:position w:val="-5"/>
        </w:rPr>
        <w:t>:N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  <w:cols w:num="2" w:equalWidth="0">
            <w:col w:w="5471" w:space="3275"/>
            <w:col w:w="2834"/>
          </w:cols>
        </w:sectPr>
      </w:pPr>
      <w:rPr/>
    </w:p>
    <w:p>
      <w:pPr>
        <w:spacing w:before="0" w:after="0" w:line="80" w:lineRule="exact"/>
        <w:ind w:left="3146" w:right="-20"/>
        <w:jc w:val="left"/>
        <w:tabs>
          <w:tab w:pos="5060" w:val="left"/>
          <w:tab w:pos="8520" w:val="left"/>
          <w:tab w:pos="105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60.826065pt;margin-top:2.370569pt;width:1.196622pt;height:32.841324pt;mso-position-horizontal-relative:page;mso-position-vertical-relative:paragraph;z-index:-13510" coordorigin="3217,47" coordsize="24,657">
            <v:group style="position:absolute;left:3228;top:59;width:2;height:451" coordorigin="3228,59" coordsize="2,451">
              <v:shape style="position:absolute;left:3228;top:59;width:2;height:451" coordorigin="3228,59" coordsize="0,451" path="m3228,510l3228,59e" filled="f" stroked="t" strokeweight="1.196622pt" strokecolor="#48489C">
                <v:path arrowok="t"/>
              </v:shape>
            </v:group>
            <v:group style="position:absolute;left:3226;top:313;width:2;height:388" coordorigin="3226,313" coordsize="2,388">
              <v:shape style="position:absolute;left:3226;top:313;width:2;height:388" coordorigin="3226,313" coordsize="0,388" path="m3226,702l3226,313e" filled="f" stroked="t" strokeweight=".239324pt" strokecolor="#484B9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1F2183"/>
          <w:spacing w:val="0"/>
          <w:w w:val="38"/>
          <w:i/>
          <w:position w:val="-12"/>
        </w:rPr>
        <w:t>,</w:t>
      </w:r>
      <w:r>
        <w:rPr>
          <w:rFonts w:ascii="Arial" w:hAnsi="Arial" w:cs="Arial" w:eastAsia="Arial"/>
          <w:sz w:val="16"/>
          <w:szCs w:val="16"/>
          <w:color w:val="1F2183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16"/>
          <w:szCs w:val="16"/>
          <w:color w:val="1F2183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2"/>
        </w:rPr>
        <w:t>Itfaıye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2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0"/>
          <w:w w:val="100"/>
          <w:position w:val="-2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48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0"/>
          <w:b/>
          <w:bCs/>
          <w:i/>
          <w:position w:val="-20"/>
        </w:rPr>
        <w:t>'ttt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7"/>
          <w:w w:val="100"/>
          <w:b/>
          <w:bCs/>
          <w:i/>
          <w:position w:val="-2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100"/>
          <w:position w:val="-20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12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07070"/>
          <w:spacing w:val="20"/>
          <w:w w:val="60"/>
          <w:position w:val="-20"/>
        </w:rPr>
        <w:t>e</w:t>
      </w:r>
      <w:r>
        <w:rPr>
          <w:rFonts w:ascii="Times New Roman" w:hAnsi="Times New Roman" w:cs="Times New Roman" w:eastAsia="Times New Roman"/>
          <w:sz w:val="33"/>
          <w:szCs w:val="33"/>
          <w:color w:val="A8A8AC"/>
          <w:spacing w:val="0"/>
          <w:w w:val="38"/>
          <w:position w:val="-20"/>
        </w:rPr>
        <w:t>•,</w:t>
      </w:r>
      <w:r>
        <w:rPr>
          <w:rFonts w:ascii="Times New Roman" w:hAnsi="Times New Roman" w:cs="Times New Roman" w:eastAsia="Times New Roman"/>
          <w:sz w:val="33"/>
          <w:szCs w:val="33"/>
          <w:color w:val="A8A8AC"/>
          <w:spacing w:val="-47"/>
          <w:w w:val="100"/>
          <w:position w:val="-20"/>
        </w:rPr>
        <w:t> </w:t>
      </w:r>
      <w:r>
        <w:rPr>
          <w:rFonts w:ascii="Arial" w:hAnsi="Arial" w:cs="Arial" w:eastAsia="Arial"/>
          <w:sz w:val="31"/>
          <w:szCs w:val="31"/>
          <w:color w:val="5E5E5E"/>
          <w:spacing w:val="0"/>
          <w:w w:val="47"/>
          <w:position w:val="-20"/>
        </w:rPr>
        <w:t>a</w:t>
      </w:r>
      <w:r>
        <w:rPr>
          <w:rFonts w:ascii="Arial" w:hAnsi="Arial" w:cs="Arial" w:eastAsia="Arial"/>
          <w:sz w:val="31"/>
          <w:szCs w:val="31"/>
          <w:color w:val="5E5E5E"/>
          <w:spacing w:val="0"/>
          <w:w w:val="47"/>
          <w:position w:val="-20"/>
        </w:rPr>
        <w:t>   </w:t>
      </w:r>
      <w:r>
        <w:rPr>
          <w:rFonts w:ascii="Arial" w:hAnsi="Arial" w:cs="Arial" w:eastAsia="Arial"/>
          <w:sz w:val="31"/>
          <w:szCs w:val="31"/>
          <w:color w:val="5E5E5E"/>
          <w:spacing w:val="12"/>
          <w:w w:val="47"/>
          <w:position w:val="-20"/>
        </w:rPr>
        <w:t> </w:t>
      </w:r>
      <w:r>
        <w:rPr>
          <w:rFonts w:ascii="Arial" w:hAnsi="Arial" w:cs="Arial" w:eastAsia="Arial"/>
          <w:sz w:val="31"/>
          <w:szCs w:val="31"/>
          <w:color w:val="1F2183"/>
          <w:spacing w:val="-8"/>
          <w:w w:val="47"/>
          <w:position w:val="-20"/>
        </w:rPr>
        <w:t>g</w:t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47"/>
          <w:position w:val="-20"/>
        </w:rPr>
        <w:t>n</w:t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47"/>
          <w:position w:val="-20"/>
        </w:rPr>
        <w:t> </w:t>
      </w:r>
      <w:r>
        <w:rPr>
          <w:rFonts w:ascii="Arial" w:hAnsi="Arial" w:cs="Arial" w:eastAsia="Arial"/>
          <w:sz w:val="31"/>
          <w:szCs w:val="31"/>
          <w:color w:val="4B4B4B"/>
          <w:spacing w:val="29"/>
          <w:w w:val="47"/>
          <w:position w:val="-20"/>
        </w:rPr>
        <w:t> </w:t>
      </w:r>
      <w:r>
        <w:rPr>
          <w:rFonts w:ascii="Arial" w:hAnsi="Arial" w:cs="Arial" w:eastAsia="Arial"/>
          <w:sz w:val="31"/>
          <w:szCs w:val="31"/>
          <w:color w:val="A8A8AC"/>
          <w:spacing w:val="0"/>
          <w:w w:val="47"/>
          <w:position w:val="-20"/>
        </w:rPr>
        <w:t>.</w:t>
      </w:r>
      <w:r>
        <w:rPr>
          <w:rFonts w:ascii="Arial" w:hAnsi="Arial" w:cs="Arial" w:eastAsia="Arial"/>
          <w:sz w:val="31"/>
          <w:szCs w:val="31"/>
          <w:color w:val="A8A8AC"/>
          <w:spacing w:val="0"/>
          <w:w w:val="47"/>
          <w:position w:val="-20"/>
        </w:rPr>
        <w:t> </w:t>
      </w:r>
      <w:r>
        <w:rPr>
          <w:rFonts w:ascii="Arial" w:hAnsi="Arial" w:cs="Arial" w:eastAsia="Arial"/>
          <w:sz w:val="31"/>
          <w:szCs w:val="31"/>
          <w:color w:val="A8A8AC"/>
          <w:spacing w:val="25"/>
          <w:w w:val="47"/>
          <w:position w:val="-20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55"/>
          <w:position w:val="-20"/>
        </w:rPr>
        <w:t>ı</w:t>
      </w:r>
      <w:r>
        <w:rPr>
          <w:rFonts w:ascii="Arial" w:hAnsi="Arial" w:cs="Arial" w:eastAsia="Arial"/>
          <w:sz w:val="24"/>
          <w:szCs w:val="24"/>
          <w:color w:val="4B4B4B"/>
          <w:spacing w:val="-3"/>
          <w:w w:val="55"/>
          <w:position w:val="-20"/>
        </w:rPr>
        <w:t>o</w:t>
      </w:r>
      <w:r>
        <w:rPr>
          <w:rFonts w:ascii="Arial" w:hAnsi="Arial" w:cs="Arial" w:eastAsia="Arial"/>
          <w:sz w:val="24"/>
          <w:szCs w:val="24"/>
          <w:color w:val="707070"/>
          <w:spacing w:val="-140"/>
          <w:w w:val="76"/>
          <w:position w:val="-20"/>
        </w:rPr>
        <w:t>T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55"/>
          <w:position w:val="-20"/>
        </w:rPr>
        <w:t>ı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position w:val="-20"/>
        </w:rPr>
      </w:r>
      <w:r>
        <w:rPr>
          <w:rFonts w:ascii="Arial" w:hAnsi="Arial" w:cs="Arial" w:eastAsia="Arial"/>
          <w:sz w:val="17"/>
          <w:szCs w:val="17"/>
          <w:color w:val="A8A8AC"/>
          <w:spacing w:val="0"/>
          <w:w w:val="53"/>
          <w:position w:val="-15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80" w:right="260"/>
        </w:sectPr>
      </w:pPr>
      <w:rPr/>
    </w:p>
    <w:p>
      <w:pPr>
        <w:spacing w:before="83" w:after="0" w:line="240" w:lineRule="auto"/>
        <w:ind w:right="934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75.065872pt;margin-top:28.674894pt;width:47.266586pt;height:54.89576pt;mso-position-horizontal-relative:page;mso-position-vertical-relative:paragraph;z-index:-13509" coordorigin="3501,573" coordsize="945,1098">
            <v:group style="position:absolute;left:4439;top:645;width:2;height:96" coordorigin="4439,645" coordsize="2,96">
              <v:shape style="position:absolute;left:4439;top:645;width:2;height:96" coordorigin="4439,645" coordsize="0,96" path="m4439,741l4439,645e" filled="f" stroked="t" strokeweight=".239324pt" strokecolor="#838393">
                <v:path arrowok="t"/>
              </v:shape>
            </v:group>
            <v:group style="position:absolute;left:4435;top:578;width:2;height:273" coordorigin="4435,578" coordsize="2,273">
              <v:shape style="position:absolute;left:4435;top:578;width:2;height:273" coordorigin="4435,578" coordsize="0,273" path="m4435,852l4435,578e" filled="f" stroked="t" strokeweight=".478649pt" strokecolor="#5B6BA3">
                <v:path arrowok="t"/>
              </v:shape>
            </v:group>
            <v:group style="position:absolute;left:4432;top:794;width:2;height:307" coordorigin="4432,794" coordsize="2,307">
              <v:shape style="position:absolute;left:4432;top:794;width:2;height:307" coordorigin="4432,794" coordsize="0,307" path="m4432,1101l4432,794e" filled="f" stroked="t" strokeweight="1.196622pt" strokecolor="#5B6BB3">
                <v:path arrowok="t"/>
              </v:shape>
            </v:group>
            <v:group style="position:absolute;left:3556;top:986;width:2;height:671" coordorigin="3556,986" coordsize="2,671">
              <v:shape style="position:absolute;left:3556;top:986;width:2;height:671" coordorigin="3556,986" coordsize="0,671" path="m3556,1657l3556,986e" filled="f" stroked="t" strokeweight="1.435947pt" strokecolor="#545B90">
                <v:path arrowok="t"/>
              </v:shape>
            </v:group>
            <v:group style="position:absolute;left:3528;top:1465;width:182;height:2" coordorigin="3528,1465" coordsize="182,2">
              <v:shape style="position:absolute;left:3528;top:1465;width:182;height:2" coordorigin="3528,1465" coordsize="182,0" path="m3528,1465l3710,1465e" filled="f" stroked="t" strokeweight="2.632569pt" strokecolor="#57609C">
                <v:path arrowok="t"/>
              </v:shape>
            </v:group>
            <v:group style="position:absolute;left:3700;top:1465;width:732;height:2" coordorigin="3700,1465" coordsize="732,2">
              <v:shape style="position:absolute;left:3700;top:1465;width:732;height:2" coordorigin="3700,1465" coordsize="732,0" path="m3700,1465l4432,1465e" filled="f" stroked="t" strokeweight=".717973pt" strokecolor="#6070AF">
                <v:path arrowok="t"/>
              </v:shape>
            </v:group>
            <v:group style="position:absolute;left:4437;top:1043;width:2;height:460" coordorigin="4437,1043" coordsize="2,460">
              <v:shape style="position:absolute;left:4437;top:1043;width:2;height:460" coordorigin="4437,1043" coordsize="0,460" path="m4437,1504l4437,1043e" filled="f" stroked="t" strokeweight=".957298pt" strokecolor="#3B549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6"/>
          <w:szCs w:val="36"/>
          <w:color w:val="1F2183"/>
          <w:w w:val="73"/>
          <w:i/>
          <w:position w:val="-20"/>
        </w:rPr>
        <w:t>l</w:t>
      </w:r>
      <w:r>
        <w:rPr>
          <w:rFonts w:ascii="Arial" w:hAnsi="Arial" w:cs="Arial" w:eastAsia="Arial"/>
          <w:sz w:val="36"/>
          <w:szCs w:val="36"/>
          <w:color w:val="1F2183"/>
          <w:spacing w:val="-72"/>
          <w:w w:val="100"/>
          <w:i/>
          <w:position w:val="-20"/>
        </w:rPr>
        <w:t> </w:t>
      </w:r>
      <w:r>
        <w:rPr>
          <w:rFonts w:ascii="Arial" w:hAnsi="Arial" w:cs="Arial" w:eastAsia="Arial"/>
          <w:sz w:val="16"/>
          <w:szCs w:val="16"/>
          <w:color w:val="4B5275"/>
          <w:spacing w:val="0"/>
          <w:w w:val="72"/>
          <w:i/>
          <w:position w:val="0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711" w:right="-86"/>
        <w:jc w:val="left"/>
        <w:tabs>
          <w:tab w:pos="36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67.766464pt;margin-top:-6.908486pt;width:1.914596pt;height:34.038751pt;mso-position-horizontal-relative:page;mso-position-vertical-relative:paragraph;z-index:-13508" coordorigin="3355,-138" coordsize="38,681">
            <v:group style="position:absolute;left:3374;top:-129;width:2;height:475" coordorigin="3374,-129" coordsize="2,475">
              <v:shape style="position:absolute;left:3374;top:-129;width:2;height:475" coordorigin="3374,-129" coordsize="0,475" path="m3374,346l3374,-129e" filled="f" stroked="t" strokeweight=".957298pt" strokecolor="#3F4877">
                <v:path arrowok="t"/>
              </v:shape>
            </v:group>
            <v:group style="position:absolute;left:3374;top:336;width:2;height:187" coordorigin="3374,336" coordsize="2,187">
              <v:shape style="position:absolute;left:3374;top:336;width:2;height:187" coordorigin="3374,336" coordsize="0,187" path="m3374,523l3374,336e" filled="f" stroked="t" strokeweight="1.914596pt" strokecolor="#4F57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279861pt;margin-top:-1.147290pt;width:9.702pt;height:70pt;mso-position-horizontal-relative:page;mso-position-vertical-relative:paragraph;z-index:-13503" type="#_x0000_t202" filled="f" stroked="f">
            <v:textbox inset="0,0,0,0">
              <w:txbxContent>
                <w:p>
                  <w:pPr>
                    <w:spacing w:before="0" w:after="0" w:line="1400" w:lineRule="exact"/>
                    <w:ind w:right="-250"/>
                    <w:jc w:val="left"/>
                    <w:rPr>
                      <w:rFonts w:ascii="Times New Roman" w:hAnsi="Times New Roman" w:cs="Times New Roman" w:eastAsia="Times New Roman"/>
                      <w:sz w:val="140"/>
                      <w:szCs w:val="1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0"/>
                      <w:szCs w:val="140"/>
                      <w:color w:val="44508E"/>
                      <w:spacing w:val="0"/>
                      <w:w w:val="77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0"/>
                      <w:szCs w:val="1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5E5E5E"/>
          <w:spacing w:val="0"/>
          <w:w w:val="70"/>
          <w:b/>
          <w:bCs/>
          <w:position w:val="-7"/>
        </w:rPr>
        <w:t>Auduı</w:t>
      </w:r>
      <w:r>
        <w:rPr>
          <w:rFonts w:ascii="Arial" w:hAnsi="Arial" w:cs="Arial" w:eastAsia="Arial"/>
          <w:sz w:val="28"/>
          <w:szCs w:val="28"/>
          <w:color w:val="5E5E5E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8"/>
          <w:szCs w:val="28"/>
          <w:color w:val="5E5E5E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91"/>
          <w:b/>
          <w:bCs/>
          <w:position w:val="0"/>
        </w:rPr>
        <w:t>ıı1</w:t>
      </w:r>
      <w:r>
        <w:rPr>
          <w:rFonts w:ascii="Arial" w:hAnsi="Arial" w:cs="Arial" w:eastAsia="Arial"/>
          <w:sz w:val="18"/>
          <w:szCs w:val="18"/>
          <w:color w:val="707070"/>
          <w:spacing w:val="-8"/>
          <w:w w:val="91"/>
          <w:b/>
          <w:bCs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4B5275"/>
          <w:spacing w:val="0"/>
          <w:w w:val="126"/>
          <w:b/>
          <w:bCs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4B5275"/>
          <w:spacing w:val="6"/>
          <w:w w:val="125"/>
          <w:b/>
          <w:bCs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29"/>
          <w:b/>
          <w:bCs/>
          <w:position w:val="0"/>
        </w:rPr>
        <w:t>n'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right="949"/>
        <w:jc w:val="right"/>
        <w:tabs>
          <w:tab w:pos="25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71"/>
          <w:b/>
          <w:bCs/>
          <w:position w:val="2"/>
        </w:rPr>
        <w:t>Itfaiye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94" w:lineRule="exact"/>
        <w:ind w:left="-64" w:right="644"/>
        <w:jc w:val="center"/>
        <w:rPr>
          <w:rFonts w:ascii="Arial" w:hAnsi="Arial" w:cs="Arial" w:eastAsia="Arial"/>
          <w:sz w:val="59"/>
          <w:szCs w:val="5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6"/>
        </w:rPr>
        <w:t>M</w:t>
      </w:r>
      <w:r>
        <w:rPr>
          <w:rFonts w:ascii="Arial" w:hAnsi="Arial" w:cs="Arial" w:eastAsia="Arial"/>
          <w:sz w:val="23"/>
          <w:szCs w:val="23"/>
          <w:color w:val="707070"/>
          <w:spacing w:val="-21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909397"/>
          <w:spacing w:val="0"/>
          <w:w w:val="76"/>
        </w:rPr>
        <w:t>·</w:t>
      </w:r>
      <w:r>
        <w:rPr>
          <w:rFonts w:ascii="Arial" w:hAnsi="Arial" w:cs="Arial" w:eastAsia="Arial"/>
          <w:sz w:val="23"/>
          <w:szCs w:val="23"/>
          <w:color w:val="909397"/>
          <w:spacing w:val="0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909397"/>
          <w:spacing w:val="39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8A8AC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2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5"/>
          <w:w w:val="12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499"/>
          <w:spacing w:val="0"/>
          <w:w w:val="19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499"/>
          <w:spacing w:val="-41"/>
          <w:w w:val="19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0"/>
          <w:w w:val="195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95"/>
        </w:rPr>
        <w:t>•.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95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5"/>
          <w:w w:val="195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-16"/>
          <w:w w:val="118"/>
        </w:rPr>
        <w:t>p</w:t>
      </w:r>
      <w:r>
        <w:rPr>
          <w:rFonts w:ascii="Arial" w:hAnsi="Arial" w:cs="Arial" w:eastAsia="Arial"/>
          <w:sz w:val="19"/>
          <w:szCs w:val="19"/>
          <w:color w:val="5E5E5E"/>
          <w:spacing w:val="-71"/>
          <w:w w:val="118"/>
        </w:rPr>
        <w:t>,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18"/>
        </w:rPr>
        <w:t>tii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18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53"/>
          <w:w w:val="11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-20"/>
          <w:w w:val="14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26"/>
          <w:w w:val="78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9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-12"/>
          <w:w w:val="100"/>
        </w:rPr>
        <w:t> </w:t>
      </w:r>
      <w:r>
        <w:rPr>
          <w:rFonts w:ascii="Arial" w:hAnsi="Arial" w:cs="Arial" w:eastAsia="Arial"/>
          <w:sz w:val="59"/>
          <w:szCs w:val="59"/>
          <w:color w:val="0013BC"/>
          <w:spacing w:val="0"/>
          <w:w w:val="68"/>
          <w:b/>
          <w:bCs/>
          <w:i/>
        </w:rPr>
        <w:t>1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</w:rPr>
      </w:r>
    </w:p>
    <w:p>
      <w:pPr>
        <w:spacing w:before="0" w:after="0" w:line="134" w:lineRule="exact"/>
        <w:ind w:left="1327" w:right="1207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A8A8AC"/>
          <w:spacing w:val="0"/>
          <w:w w:val="255"/>
          <w:position w:val="-2"/>
        </w:rPr>
        <w:t>ı</w:t>
      </w:r>
      <w:r>
        <w:rPr>
          <w:rFonts w:ascii="Arial" w:hAnsi="Arial" w:cs="Arial" w:eastAsia="Arial"/>
          <w:sz w:val="17"/>
          <w:szCs w:val="17"/>
          <w:color w:val="A8A8AC"/>
          <w:spacing w:val="51"/>
          <w:w w:val="255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A8A8AC"/>
          <w:spacing w:val="0"/>
          <w:w w:val="168"/>
          <w:position w:val="-2"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626" w:right="151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751282pt;margin-top:3.682895pt;width:3.9888pt;height:9pt;mso-position-horizontal-relative:page;mso-position-vertical-relative:paragraph;z-index:-1350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8A8AC"/>
                      <w:spacing w:val="0"/>
                      <w:w w:val="159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BABABA"/>
          <w:spacing w:val="0"/>
          <w:w w:val="68"/>
          <w:position w:val="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ABABA"/>
          <w:spacing w:val="16"/>
          <w:w w:val="68"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8AC"/>
          <w:spacing w:val="0"/>
          <w:w w:val="68"/>
          <w:b/>
          <w:bCs/>
          <w:position w:val="18"/>
        </w:rPr>
        <w:t>'J</w:t>
      </w:r>
      <w:r>
        <w:rPr>
          <w:rFonts w:ascii="Times New Roman" w:hAnsi="Times New Roman" w:cs="Times New Roman" w:eastAsia="Times New Roman"/>
          <w:sz w:val="8"/>
          <w:szCs w:val="8"/>
          <w:color w:val="A8A8AC"/>
          <w:spacing w:val="0"/>
          <w:w w:val="68"/>
          <w:b/>
          <w:bCs/>
          <w:position w:val="18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A8A8AC"/>
          <w:spacing w:val="4"/>
          <w:w w:val="68"/>
          <w:b/>
          <w:bCs/>
          <w:position w:val="18"/>
        </w:rPr>
        <w:t> </w:t>
      </w:r>
      <w:r>
        <w:rPr>
          <w:rFonts w:ascii="Arial" w:hAnsi="Arial" w:cs="Arial" w:eastAsia="Arial"/>
          <w:sz w:val="32"/>
          <w:szCs w:val="32"/>
          <w:color w:val="BABABA"/>
          <w:spacing w:val="-36"/>
          <w:w w:val="134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909397"/>
          <w:spacing w:val="-34"/>
          <w:w w:val="178"/>
          <w:position w:val="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17"/>
          <w:position w:val="18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00"/>
          <w:position w:val="18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-7"/>
          <w:w w:val="100"/>
          <w:position w:val="18"/>
        </w:rPr>
        <w:t> </w:t>
      </w:r>
      <w:r>
        <w:rPr>
          <w:rFonts w:ascii="Arial" w:hAnsi="Arial" w:cs="Arial" w:eastAsia="Arial"/>
          <w:sz w:val="14"/>
          <w:szCs w:val="14"/>
          <w:color w:val="909397"/>
          <w:spacing w:val="-14"/>
          <w:w w:val="136"/>
          <w:position w:val="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143"/>
          <w:position w:val="6"/>
        </w:rPr>
        <w:t>.-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80" w:right="260"/>
          <w:cols w:num="2" w:equalWidth="0">
            <w:col w:w="4189" w:space="4409"/>
            <w:col w:w="2982"/>
          </w:cols>
        </w:sectPr>
      </w:pPr>
      <w:rPr/>
    </w:p>
    <w:p>
      <w:pPr>
        <w:spacing w:before="5" w:after="0" w:line="240" w:lineRule="auto"/>
        <w:ind w:left="5151" w:right="55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9.812304pt;margin-top:42.672119pt;width:568.515332pt;height:786.900818pt;mso-position-horizontal-relative:page;mso-position-vertical-relative:page;z-index:-13512" coordorigin="196,853" coordsize="11370,15738">
            <v:group style="position:absolute;left:206;top:877;width:11325;height:2" coordorigin="206,877" coordsize="11325,2">
              <v:shape style="position:absolute;left:206;top:877;width:11325;height:2" coordorigin="206,877" coordsize="11325,0" path="m206,877l11531,877e" filled="f" stroked="t" strokeweight=".717973pt" strokecolor="#747474">
                <v:path arrowok="t"/>
              </v:shape>
            </v:group>
            <v:group style="position:absolute;left:213;top:863;width:2;height:671" coordorigin="213,863" coordsize="2,671">
              <v:shape style="position:absolute;left:213;top:863;width:2;height:671" coordorigin="213,863" coordsize="0,671" path="m213,1534l213,863e" filled="f" stroked="t" strokeweight=".957298pt" strokecolor="#707070">
                <v:path arrowok="t"/>
              </v:shape>
            </v:group>
            <v:group style="position:absolute;left:2269;top:868;width:2;height:1534" coordorigin="2269,868" coordsize="2,1534">
              <v:shape style="position:absolute;left:2269;top:868;width:2;height:1534" coordorigin="2269,868" coordsize="0,1534" path="m2269,2402l2269,868e" filled="f" stroked="t" strokeweight=".717973pt" strokecolor="#5B5B5B">
                <v:path arrowok="t"/>
              </v:shape>
            </v:group>
            <v:group style="position:absolute;left:7275;top:882;width:431;height:2" coordorigin="7275,882" coordsize="431,2">
              <v:shape style="position:absolute;left:7275;top:882;width:431;height:2" coordorigin="7275,882" coordsize="431,0" path="m7275,882l7706,882e" filled="f" stroked="t" strokeweight=".478649pt" strokecolor="#383838">
                <v:path arrowok="t"/>
              </v:shape>
            </v:group>
            <v:group style="position:absolute;left:7649;top:882;width:890;height:2" coordorigin="7649,882" coordsize="890,2">
              <v:shape style="position:absolute;left:7649;top:882;width:890;height:2" coordorigin="7649,882" coordsize="890,0" path="m7649,882l8539,882e" filled="f" stroked="t" strokeweight=".478649pt" strokecolor="#575757">
                <v:path arrowok="t"/>
              </v:shape>
            </v:group>
            <v:group style="position:absolute;left:9068;top:877;width:2;height:1520" coordorigin="9068,877" coordsize="2,1520">
              <v:shape style="position:absolute;left:9068;top:877;width:2;height:1520" coordorigin="9068,877" coordsize="0,1520" path="m9068,2397l9068,877e" filled="f" stroked="t" strokeweight=".957298pt" strokecolor="#6B6B6B">
                <v:path arrowok="t"/>
              </v:shape>
            </v:group>
            <v:group style="position:absolute;left:11523;top:877;width:2;height:2503" coordorigin="11523,877" coordsize="2,2503">
              <v:shape style="position:absolute;left:11523;top:877;width:2;height:2503" coordorigin="11523,877" coordsize="0,2503" path="m11523,3380l11523,877e" filled="f" stroked="t" strokeweight=".957298pt" strokecolor="#6B6B6B">
                <v:path arrowok="t"/>
              </v:shape>
            </v:group>
            <v:group style="position:absolute;left:211;top:863;width:2;height:15712" coordorigin="211,863" coordsize="2,15712">
              <v:shape style="position:absolute;left:211;top:863;width:2;height:15712" coordorigin="211,863" coordsize="0,15712" path="m211,16575l211,863e" filled="f" stroked="t" strokeweight=".717973pt" strokecolor="#575757">
                <v:path arrowok="t"/>
              </v:shape>
            </v:group>
            <v:group style="position:absolute;left:215;top:1539;width:2;height:398" coordorigin="215,1539" coordsize="2,398">
              <v:shape style="position:absolute;left:215;top:1539;width:2;height:398" coordorigin="215,1539" coordsize="0,398" path="m215,1937l215,1539e" filled="f" stroked="t" strokeweight=".478649pt" strokecolor="#383838">
                <v:path arrowok="t"/>
              </v:shape>
            </v:group>
            <v:group style="position:absolute;left:11528;top:3308;width:2;height:551" coordorigin="11528,3308" coordsize="2,551">
              <v:shape style="position:absolute;left:11528;top:3308;width:2;height:551" coordorigin="11528,3308" coordsize="0,551" path="m11528,3860l11528,3308e" filled="f" stroked="t" strokeweight=".478649pt" strokecolor="#545454">
                <v:path arrowok="t"/>
              </v:shape>
            </v:group>
            <v:group style="position:absolute;left:7098;top:3591;width:2;height:786" coordorigin="7098,3591" coordsize="2,786">
              <v:shape style="position:absolute;left:7098;top:3591;width:2;height:786" coordorigin="7098,3591" coordsize="0,786" path="m7098,4377l7098,3591e" filled="f" stroked="t" strokeweight=".957298pt" strokecolor="#707070">
                <v:path arrowok="t"/>
              </v:shape>
            </v:group>
            <v:group style="position:absolute;left:7089;top:4056;width:1422;height:2" coordorigin="7089,4056" coordsize="1422,2">
              <v:shape style="position:absolute;left:7089;top:4056;width:1422;height:2" coordorigin="7089,4056" coordsize="1422,0" path="m7089,4056l8510,4056e" filled="f" stroked="t" strokeweight=".239324pt" strokecolor="#707070">
                <v:path arrowok="t"/>
              </v:shape>
            </v:group>
            <v:group style="position:absolute;left:8510;top:4056;width:1311;height:2" coordorigin="8510,4056" coordsize="1311,2">
              <v:shape style="position:absolute;left:8510;top:4056;width:1311;height:2" coordorigin="8510,4056" coordsize="1311,0" path="m8510,4056l9822,4056e" filled="f" stroked="t" strokeweight=".239324pt" strokecolor="#000000">
                <v:path arrowok="t"/>
              </v:shape>
            </v:group>
            <v:group style="position:absolute;left:9822;top:4056;width:1709;height:2" coordorigin="9822,4056" coordsize="1709,2">
              <v:shape style="position:absolute;left:9822;top:4056;width:1709;height:2" coordorigin="9822,4056" coordsize="1709,0" path="m9822,4056l11531,4056e" filled="f" stroked="t" strokeweight=".239324pt" strokecolor="#676767">
                <v:path arrowok="t"/>
              </v:shape>
            </v:group>
            <v:group style="position:absolute;left:11538;top:1865;width:2;height:10821" coordorigin="11538,1865" coordsize="2,10821">
              <v:shape style="position:absolute;left:11538;top:1865;width:2;height:10821" coordorigin="11538,1865" coordsize="0,10821" path="m11538,12686l11538,1865e" filled="f" stroked="t" strokeweight=".957298pt" strokecolor="#6B6B6B">
                <v:path arrowok="t"/>
              </v:shape>
            </v:group>
            <v:group style="position:absolute;left:206;top:4365;width:3480;height:2" coordorigin="206,4365" coordsize="3480,2">
              <v:shape style="position:absolute;left:206;top:4365;width:3480;height:2" coordorigin="206,4365" coordsize="3480,0" path="m206,4365l3686,4365e" filled="f" stroked="t" strokeweight=".957298pt" strokecolor="#777777">
                <v:path arrowok="t"/>
              </v:shape>
            </v:group>
            <v:group style="position:absolute;left:3707;top:3591;width:2;height:494" coordorigin="3707,3591" coordsize="2,494">
              <v:shape style="position:absolute;left:3707;top:3591;width:2;height:494" coordorigin="3707,3591" coordsize="0,494" path="m3707,4085l3707,3591e" filled="f" stroked="t" strokeweight=".478649pt" strokecolor="#4F4F4F">
                <v:path arrowok="t"/>
              </v:shape>
            </v:group>
            <v:group style="position:absolute;left:3700;top:4047;width:1972;height:2" coordorigin="3700,4047" coordsize="1972,2">
              <v:shape style="position:absolute;left:3700;top:4047;width:1972;height:2" coordorigin="3700,4047" coordsize="1972,0" path="m3700,4047l5672,4047e" filled="f" stroked="t" strokeweight=".957298pt" strokecolor="#747474">
                <v:path arrowok="t"/>
              </v:shape>
            </v:group>
            <v:group style="position:absolute;left:3710;top:4032;width:2;height:340" coordorigin="3710,4032" coordsize="2,340">
              <v:shape style="position:absolute;left:3710;top:4032;width:2;height:340" coordorigin="3710,4032" coordsize="0,340" path="m3710,4373l3710,4032e" filled="f" stroked="t" strokeweight=".957298pt" strokecolor="#282828">
                <v:path arrowok="t"/>
              </v:shape>
            </v:group>
            <v:group style="position:absolute;left:3547;top:4365;width:2231;height:2" coordorigin="3547,4365" coordsize="2231,2">
              <v:shape style="position:absolute;left:3547;top:4365;width:2231;height:2" coordorigin="3547,4365" coordsize="2231,0" path="m3547,4365l5777,4365e" filled="f" stroked="t" strokeweight=".957298pt" strokecolor="#3F3F3F">
                <v:path arrowok="t"/>
              </v:shape>
            </v:group>
            <v:group style="position:absolute;left:4365;top:4363;width:2719;height:2" coordorigin="4365,4363" coordsize="2719,2">
              <v:shape style="position:absolute;left:4365;top:4363;width:2719;height:2" coordorigin="4365,4363" coordsize="2719,0" path="m4365,4363l7084,4363e" filled="f" stroked="t" strokeweight=".957298pt" strokecolor="#575757">
                <v:path arrowok="t"/>
              </v:shape>
            </v:group>
            <v:group style="position:absolute;left:6304;top:4368;width:5236;height:2" coordorigin="6304,4368" coordsize="5236,2">
              <v:shape style="position:absolute;left:6304;top:4368;width:5236;height:2" coordorigin="6304,4368" coordsize="5236,0" path="m6304,4368l11540,4368e" filled="f" stroked="t" strokeweight=".717973pt" strokecolor="#707070">
                <v:path arrowok="t"/>
              </v:shape>
            </v:group>
            <v:group style="position:absolute;left:206;top:4648;width:1417;height:2" coordorigin="206,4648" coordsize="1417,2">
              <v:shape style="position:absolute;left:206;top:4648;width:1417;height:2" coordorigin="206,4648" coordsize="1417,0" path="m206,4648l1623,4648e" filled="f" stroked="t" strokeweight=".478649pt" strokecolor="#606060">
                <v:path arrowok="t"/>
              </v:shape>
            </v:group>
            <v:group style="position:absolute;left:1565;top:4651;width:2039;height:2" coordorigin="1565,4651" coordsize="2039,2">
              <v:shape style="position:absolute;left:1565;top:4651;width:2039;height:2" coordorigin="1565,4651" coordsize="2039,0" path="m1565,4651l3604,4651e" filled="f" stroked="t" strokeweight=".478649pt" strokecolor="#484848">
                <v:path arrowok="t"/>
              </v:shape>
            </v:group>
            <v:group style="position:absolute;left:2271;top:4358;width:2;height:12221" coordorigin="2271,4358" coordsize="2,12221">
              <v:shape style="position:absolute;left:2271;top:4358;width:2;height:12221" coordorigin="2271,4358" coordsize="0,12221" path="m2271,16579l2271,4358e" filled="f" stroked="t" strokeweight=".717973pt" strokecolor="#545454">
                <v:path arrowok="t"/>
              </v:shape>
            </v:group>
            <v:group style="position:absolute;left:3547;top:4651;width:182;height:2" coordorigin="3547,4651" coordsize="182,2">
              <v:shape style="position:absolute;left:3547;top:4651;width:182;height:2" coordorigin="3547,4651" coordsize="182,0" path="m3547,4651l3729,4651e" filled="f" stroked="t" strokeweight=".478649pt" strokecolor="#5B5B5B">
                <v:path arrowok="t"/>
              </v:shape>
            </v:group>
            <v:group style="position:absolute;left:3671;top:4651;width:4035;height:2" coordorigin="3671,4651" coordsize="4035,2">
              <v:shape style="position:absolute;left:3671;top:4651;width:4035;height:2" coordorigin="3671,4651" coordsize="4035,0" path="m3671,4651l7706,4651e" filled="f" stroked="t" strokeweight=".717973pt" strokecolor="#747474">
                <v:path arrowok="t"/>
              </v:shape>
            </v:group>
            <v:group style="position:absolute;left:7649;top:4651;width:890;height:2" coordorigin="7649,4651" coordsize="890,2">
              <v:shape style="position:absolute;left:7649;top:4651;width:890;height:2" coordorigin="7649,4651" coordsize="890,0" path="m7649,4651l8539,4651e" filled="f" stroked="t" strokeweight=".478649pt" strokecolor="#545454">
                <v:path arrowok="t"/>
              </v:shape>
            </v:group>
            <v:group style="position:absolute;left:8482;top:4651;width:3059;height:2" coordorigin="8482,4651" coordsize="3059,2">
              <v:shape style="position:absolute;left:8482;top:4651;width:3059;height:2" coordorigin="8482,4651" coordsize="3059,0" path="m8482,4651l11540,4651e" filled="f" stroked="t" strokeweight=".957298pt" strokecolor="#7C7C7C">
                <v:path arrowok="t"/>
              </v:shape>
            </v:group>
            <v:group style="position:absolute;left:2264;top:4890;width:4102;height:2" coordorigin="2264,4890" coordsize="4102,2">
              <v:shape style="position:absolute;left:2264;top:4890;width:4102;height:2" coordorigin="2264,4890" coordsize="4102,0" path="m2264,4890l6366,4890e" filled="f" stroked="t" strokeweight=".717973pt" strokecolor="#707070">
                <v:path arrowok="t"/>
              </v:shape>
            </v:group>
            <v:group style="position:absolute;left:6309;top:4890;width:1991;height:2" coordorigin="6309,4890" coordsize="1991,2">
              <v:shape style="position:absolute;left:6309;top:4890;width:1991;height:2" coordorigin="6309,4890" coordsize="1991,0" path="m6309,4890l8300,4890e" filled="f" stroked="t" strokeweight=".478649pt" strokecolor="#4B4B4B">
                <v:path arrowok="t"/>
              </v:shape>
            </v:group>
            <v:group style="position:absolute;left:8242;top:4888;width:3298;height:2" coordorigin="8242,4888" coordsize="3298,2">
              <v:shape style="position:absolute;left:8242;top:4888;width:3298;height:2" coordorigin="8242,4888" coordsize="3298,0" path="m8242,4888l11540,4888e" filled="f" stroked="t" strokeweight=".957298pt" strokecolor="#777777">
                <v:path arrowok="t"/>
              </v:shape>
            </v:group>
            <v:group style="position:absolute;left:211;top:3610;width:2;height:1793" coordorigin="211,3610" coordsize="2,1793">
              <v:shape style="position:absolute;left:211;top:3610;width:2;height:1793" coordorigin="211,3610" coordsize="0,1793" path="m211,5403l211,3610e" filled="f" stroked="t" strokeweight=".478649pt" strokecolor="#444444">
                <v:path arrowok="t"/>
              </v:shape>
            </v:group>
            <v:group style="position:absolute;left:4825;top:4881;width:2;height:273" coordorigin="4825,4881" coordsize="2,273">
              <v:shape style="position:absolute;left:4825;top:4881;width:2;height:273" coordorigin="4825,4881" coordsize="0,273" path="m4825,5154l4825,4881e" filled="f" stroked="t" strokeweight=".478649pt" strokecolor="#484848">
                <v:path arrowok="t"/>
              </v:shape>
            </v:group>
            <v:group style="position:absolute;left:7678;top:4876;width:2;height:249" coordorigin="7678,4876" coordsize="2,249">
              <v:shape style="position:absolute;left:7678;top:4876;width:2;height:249" coordorigin="7678,4876" coordsize="0,249" path="m7678,5125l7678,4876e" filled="f" stroked="t" strokeweight=".239324pt" strokecolor="#444444">
                <v:path arrowok="t"/>
              </v:shape>
            </v:group>
            <v:group style="position:absolute;left:4820;top:5384;width:1546;height:2" coordorigin="4820,5384" coordsize="1546,2">
              <v:shape style="position:absolute;left:4820;top:5384;width:1546;height:2" coordorigin="4820,5384" coordsize="1546,0" path="m4820,5384l6366,5384e" filled="f" stroked="t" strokeweight=".478649pt" strokecolor="#545454">
                <v:path arrowok="t"/>
              </v:shape>
            </v:group>
            <v:group style="position:absolute;left:6141;top:5389;width:527;height:2" coordorigin="6141,5389" coordsize="527,2">
              <v:shape style="position:absolute;left:6141;top:5389;width:527;height:2" coordorigin="6141,5389" coordsize="527,0" path="m6141,5389l6668,5389e" filled="f" stroked="t" strokeweight=".478649pt" strokecolor="#676767">
                <v:path arrowok="t"/>
              </v:shape>
            </v:group>
            <v:group style="position:absolute;left:6141;top:5384;width:2436;height:2" coordorigin="6141,5384" coordsize="2436,2">
              <v:shape style="position:absolute;left:6141;top:5384;width:2436;height:2" coordorigin="6141,5384" coordsize="2436,0" path="m6141,5384l8577,5384e" filled="f" stroked="t" strokeweight=".957298pt" strokecolor="#747474">
                <v:path arrowok="t"/>
              </v:shape>
            </v:group>
            <v:group style="position:absolute;left:7678;top:5125;width:2;height:259" coordorigin="7678,5125" coordsize="2,259">
              <v:shape style="position:absolute;left:7678;top:5125;width:2;height:259" coordorigin="7678,5125" coordsize="0,259" path="m7678,5384l7678,5125e" filled="f" stroked="t" strokeweight=".239324pt" strokecolor="#747474">
                <v:path arrowok="t"/>
              </v:shape>
            </v:group>
            <v:group style="position:absolute;left:8482;top:5384;width:1015;height:2" coordorigin="8482,5384" coordsize="1015,2">
              <v:shape style="position:absolute;left:8482;top:5384;width:1015;height:2" coordorigin="8482,5384" coordsize="1015,0" path="m8482,5384l9496,5384e" filled="f" stroked="t" strokeweight=".478649pt" strokecolor="#5B5B5B">
                <v:path arrowok="t"/>
              </v:shape>
            </v:group>
            <v:group style="position:absolute;left:9439;top:5384;width:412;height:2" coordorigin="9439,5384" coordsize="412,2">
              <v:shape style="position:absolute;left:9439;top:5384;width:412;height:2" coordorigin="9439,5384" coordsize="412,0" path="m9439,5384l9851,5384e" filled="f" stroked="t" strokeweight=".478649pt" strokecolor="#3F3F3F">
                <v:path arrowok="t"/>
              </v:shape>
            </v:group>
            <v:group style="position:absolute;left:9793;top:5384;width:1747;height:2" coordorigin="9793,5384" coordsize="1747,2">
              <v:shape style="position:absolute;left:9793;top:5384;width:1747;height:2" coordorigin="9793,5384" coordsize="1747,0" path="m9793,5384l11540,5384e" filled="f" stroked="t" strokeweight=".478649pt" strokecolor="#5B5B5B">
                <v:path arrowok="t"/>
              </v:shape>
            </v:group>
            <v:group style="position:absolute;left:2269;top:5346;width:2;height:307" coordorigin="2269,5346" coordsize="2,307">
              <v:shape style="position:absolute;left:2269;top:5346;width:2;height:307" coordorigin="2269,5346" coordsize="0,307" path="m2269,5653l2269,5346e" filled="f" stroked="t" strokeweight=".478649pt" strokecolor="#383838">
                <v:path arrowok="t"/>
              </v:shape>
            </v:group>
            <v:group style="position:absolute;left:4820;top:5636;width:2302;height:2" coordorigin="4820,5636" coordsize="2302,2">
              <v:shape style="position:absolute;left:4820;top:5636;width:2302;height:2" coordorigin="4820,5636" coordsize="2302,0" path="m4820,5636l7122,5636e" filled="f" stroked="t" strokeweight=".478649pt" strokecolor="#646464">
                <v:path arrowok="t"/>
              </v:shape>
            </v:group>
            <v:group style="position:absolute;left:6993;top:5636;width:2341;height:2" coordorigin="6993,5636" coordsize="2341,2">
              <v:shape style="position:absolute;left:6993;top:5636;width:2341;height:2" coordorigin="6993,5636" coordsize="2341,0" path="m6993,5636l9334,5636e" filled="f" stroked="t" strokeweight=".957298pt" strokecolor="#808080">
                <v:path arrowok="t"/>
              </v:shape>
            </v:group>
            <v:group style="position:absolute;left:9276;top:5634;width:2264;height:2" coordorigin="9276,5634" coordsize="2264,2">
              <v:shape style="position:absolute;left:9276;top:5634;width:2264;height:2" coordorigin="9276,5634" coordsize="2264,0" path="m9276,5634l11540,5634e" filled="f" stroked="t" strokeweight=".478649pt" strokecolor="#606060">
                <v:path arrowok="t"/>
              </v:shape>
            </v:group>
            <v:group style="position:absolute;left:4820;top:5885;width:2302;height:2" coordorigin="4820,5885" coordsize="2302,2">
              <v:shape style="position:absolute;left:4820;top:5885;width:2302;height:2" coordorigin="4820,5885" coordsize="2302,0" path="m4820,5885l7122,5885e" filled="f" stroked="t" strokeweight=".478649pt" strokecolor="#646464">
                <v:path arrowok="t"/>
              </v:shape>
            </v:group>
            <v:group style="position:absolute;left:7065;top:5888;width:641;height:2" coordorigin="7065,5888" coordsize="641,2">
              <v:shape style="position:absolute;left:7065;top:5888;width:641;height:2" coordorigin="7065,5888" coordsize="641,0" path="m7065,5888l7706,5888e" filled="f" stroked="t" strokeweight=".478649pt" strokecolor="#4F4F4F">
                <v:path arrowok="t"/>
              </v:shape>
            </v:group>
            <v:group style="position:absolute;left:7601;top:5885;width:1618;height:2" coordorigin="7601,5885" coordsize="1618,2">
              <v:shape style="position:absolute;left:7601;top:5885;width:1618;height:2" coordorigin="7601,5885" coordsize="1618,0" path="m7601,5885l9219,5885e" filled="f" stroked="t" strokeweight=".957298pt" strokecolor="#808080">
                <v:path arrowok="t"/>
              </v:shape>
            </v:group>
            <v:group style="position:absolute;left:9027;top:5888;width:2025;height:2" coordorigin="9027,5888" coordsize="2025,2">
              <v:shape style="position:absolute;left:9027;top:5888;width:2025;height:2" coordorigin="9027,5888" coordsize="2025,0" path="m9027,5888l11052,5888e" filled="f" stroked="t" strokeweight=".717973pt" strokecolor="#575757">
                <v:path arrowok="t"/>
              </v:shape>
            </v:group>
            <v:group style="position:absolute;left:9276;top:5883;width:2264;height:2" coordorigin="9276,5883" coordsize="2264,2">
              <v:shape style="position:absolute;left:9276;top:5883;width:2264;height:2" coordorigin="9276,5883" coordsize="2264,0" path="m9276,5883l11540,5883e" filled="f" stroked="t" strokeweight=".478649pt" strokecolor="#545454">
                <v:path arrowok="t"/>
              </v:shape>
            </v:group>
            <v:group style="position:absolute;left:2274;top:4358;width:2;height:12221" coordorigin="2274,4358" coordsize="2,12221">
              <v:shape style="position:absolute;left:2274;top:4358;width:2;height:12221" coordorigin="2274,4358" coordsize="0,12221" path="m2274,16579l2274,4358e" filled="f" stroked="t" strokeweight=".717973pt" strokecolor="#5B5B5B">
                <v:path arrowok="t"/>
              </v:shape>
            </v:group>
            <v:group style="position:absolute;left:2264;top:6127;width:991;height:2" coordorigin="2264,6127" coordsize="991,2">
              <v:shape style="position:absolute;left:2264;top:6127;width:991;height:2" coordorigin="2264,6127" coordsize="991,0" path="m2264,6127l3255,6127e" filled="f" stroked="t" strokeweight=".478649pt" strokecolor="#484848">
                <v:path arrowok="t"/>
              </v:shape>
            </v:group>
            <v:group style="position:absolute;left:3197;top:6127;width:407;height:2" coordorigin="3197,6127" coordsize="407,2">
              <v:shape style="position:absolute;left:3197;top:6127;width:407;height:2" coordorigin="3197,6127" coordsize="407,0" path="m3197,6127l3604,6127e" filled="f" stroked="t" strokeweight=".478649pt" strokecolor="#606060">
                <v:path arrowok="t"/>
              </v:shape>
            </v:group>
            <v:group style="position:absolute;left:3547;top:6125;width:7993;height:2" coordorigin="3547,6125" coordsize="7993,2">
              <v:shape style="position:absolute;left:3547;top:6125;width:7993;height:2" coordorigin="3547,6125" coordsize="7993,0" path="m3547,6125l11540,6125e" filled="f" stroked="t" strokeweight=".717973pt" strokecolor="#747474">
                <v:path arrowok="t"/>
              </v:shape>
            </v:group>
            <v:group style="position:absolute;left:213;top:5274;width:2;height:2090" coordorigin="213,5274" coordsize="2,2090">
              <v:shape style="position:absolute;left:213;top:5274;width:2;height:2090" coordorigin="213,5274" coordsize="0,2090" path="m213,7364l213,5274e" filled="f" stroked="t" strokeweight=".957298pt" strokecolor="#6B6B6B">
                <v:path arrowok="t"/>
              </v:shape>
            </v:group>
            <v:group style="position:absolute;left:814;top:6372;width:3269;height:2" coordorigin="814,6372" coordsize="3269,2">
              <v:shape style="position:absolute;left:814;top:6372;width:3269;height:2" coordorigin="814,6372" coordsize="3269,0" path="m814,6372l4083,6372e" filled="f" stroked="t" strokeweight=".957298pt" strokecolor="#7C7C7C">
                <v:path arrowok="t"/>
              </v:shape>
            </v:group>
            <v:group style="position:absolute;left:4016;top:6372;width:407;height:2" coordorigin="4016,6372" coordsize="407,2">
              <v:shape style="position:absolute;left:4016;top:6372;width:407;height:2" coordorigin="4016,6372" coordsize="407,0" path="m4016,6372l4423,6372e" filled="f" stroked="t" strokeweight=".478649pt" strokecolor="#5B5B5B">
                <v:path arrowok="t"/>
              </v:shape>
            </v:group>
            <v:group style="position:absolute;left:4365;top:6372;width:488;height:2" coordorigin="4365,6372" coordsize="488,2">
              <v:shape style="position:absolute;left:4365;top:6372;width:488;height:2" coordorigin="4365,6372" coordsize="488,0" path="m4365,6372l4854,6372e" filled="f" stroked="t" strokeweight=".478649pt" strokecolor="#484848">
                <v:path arrowok="t"/>
              </v:shape>
            </v:group>
            <v:group style="position:absolute;left:4827;top:5073;width:2;height:1621" coordorigin="4827,5073" coordsize="2,1621">
              <v:shape style="position:absolute;left:4827;top:5073;width:2;height:1621" coordorigin="4827,5073" coordsize="0,1621" path="m4827,6693l4827,5073e" filled="f" stroked="t" strokeweight=".957298pt" strokecolor="#6B6B6B">
                <v:path arrowok="t"/>
              </v:shape>
            </v:group>
            <v:group style="position:absolute;left:4782;top:6372;width:4715;height:2" coordorigin="4782,6372" coordsize="4715,2">
              <v:shape style="position:absolute;left:4782;top:6372;width:4715;height:2" coordorigin="4782,6372" coordsize="4715,0" path="m4782,6372l9496,6372e" filled="f" stroked="t" strokeweight=".717973pt" strokecolor="#676767">
                <v:path arrowok="t"/>
              </v:shape>
            </v:group>
            <v:group style="position:absolute;left:9439;top:6367;width:2101;height:2" coordorigin="9439,6367" coordsize="2101,2">
              <v:shape style="position:absolute;left:9439;top:6367;width:2101;height:2" coordorigin="9439,6367" coordsize="2101,0" path="m9439,6367l11540,6367e" filled="f" stroked="t" strokeweight=".957298pt" strokecolor="#808080">
                <v:path arrowok="t"/>
              </v:shape>
            </v:group>
            <v:group style="position:absolute;left:7678;top:6377;width:2;height:705" coordorigin="7678,6377" coordsize="2,705">
              <v:shape style="position:absolute;left:7678;top:6377;width:2;height:705" coordorigin="7678,6377" coordsize="0,705" path="m7678,7082l7678,6377e" filled="f" stroked="t" strokeweight=".239324pt" strokecolor="#838383">
                <v:path arrowok="t"/>
              </v:shape>
            </v:group>
            <v:group style="position:absolute;left:2259;top:6844;width:2594;height:2" coordorigin="2259,6844" coordsize="2594,2">
              <v:shape style="position:absolute;left:2259;top:6844;width:2594;height:2" coordorigin="2259,6844" coordsize="2594,0" path="m2259,6844l4854,6844e" filled="f" stroked="t" strokeweight=".957298pt" strokecolor="#777777">
                <v:path arrowok="t"/>
              </v:shape>
            </v:group>
            <v:group style="position:absolute;left:4825;top:6612;width:2;height:259" coordorigin="4825,6612" coordsize="2,259">
              <v:shape style="position:absolute;left:4825;top:6612;width:2;height:259" coordorigin="4825,6612" coordsize="0,259" path="m4825,6871l4825,6612e" filled="f" stroked="t" strokeweight=".717973pt" strokecolor="#575757">
                <v:path arrowok="t"/>
              </v:shape>
            </v:group>
            <v:group style="position:absolute;left:4782;top:6844;width:1886;height:2" coordorigin="4782,6844" coordsize="1886,2">
              <v:shape style="position:absolute;left:4782;top:6844;width:1886;height:2" coordorigin="4782,6844" coordsize="1886,0" path="m4782,6844l6668,6844e" filled="f" stroked="t" strokeweight=".478649pt" strokecolor="#606060">
                <v:path arrowok="t"/>
              </v:shape>
            </v:group>
            <v:group style="position:absolute;left:6146;top:6842;width:2451;height:2" coordorigin="6146,6842" coordsize="2451,2">
              <v:shape style="position:absolute;left:6146;top:6842;width:2451;height:2" coordorigin="6146,6842" coordsize="2451,0" path="m6146,6842l8597,6842e" filled="f" stroked="t" strokeweight=".717973pt" strokecolor="#777777">
                <v:path arrowok="t"/>
              </v:shape>
            </v:group>
            <v:group style="position:absolute;left:8482;top:6842;width:3059;height:2" coordorigin="8482,6842" coordsize="3059,2">
              <v:shape style="position:absolute;left:8482;top:6842;width:3059;height:2" coordorigin="8482,6842" coordsize="3059,0" path="m8482,6842l11540,6842e" filled="f" stroked="t" strokeweight=".478649pt" strokecolor="#606060">
                <v:path arrowok="t"/>
              </v:shape>
            </v:group>
            <v:group style="position:absolute;left:2259;top:7086;width:4107;height:2" coordorigin="2259,7086" coordsize="4107,2">
              <v:shape style="position:absolute;left:2259;top:7086;width:4107;height:2" coordorigin="2259,7086" coordsize="4107,0" path="m2259,7086l6366,7086e" filled="f" stroked="t" strokeweight=".717973pt" strokecolor="#707070">
                <v:path arrowok="t"/>
              </v:shape>
            </v:group>
            <v:group style="position:absolute;left:4830;top:6799;width:2;height:297" coordorigin="4830,6799" coordsize="2,297">
              <v:shape style="position:absolute;left:4830;top:6799;width:2;height:297" coordorigin="4830,6799" coordsize="0,297" path="m4830,7096l4830,6799e" filled="f" stroked="t" strokeweight=".478649pt" strokecolor="#3F3F3F">
                <v:path arrowok="t"/>
              </v:shape>
            </v:group>
            <v:group style="position:absolute;left:6309;top:7086;width:814;height:2" coordorigin="6309,7086" coordsize="814,2">
              <v:shape style="position:absolute;left:6309;top:7086;width:814;height:2" coordorigin="6309,7086" coordsize="814,0" path="m6309,7086l7122,7086e" filled="f" stroked="t" strokeweight=".478649pt" strokecolor="#5B5B5B">
                <v:path arrowok="t"/>
              </v:shape>
            </v:group>
            <v:group style="position:absolute;left:7065;top:7084;width:2269;height:2" coordorigin="7065,7084" coordsize="2269,2">
              <v:shape style="position:absolute;left:7065;top:7084;width:2269;height:2" coordorigin="7065,7084" coordsize="2269,0" path="m7065,7084l9334,7084e" filled="f" stroked="t" strokeweight=".957298pt" strokecolor="#777777">
                <v:path arrowok="t"/>
              </v:shape>
            </v:group>
            <v:group style="position:absolute;left:9276;top:7082;width:2269;height:2" coordorigin="9276,7082" coordsize="2269,2">
              <v:shape style="position:absolute;left:9276;top:7082;width:2269;height:2" coordorigin="9276,7082" coordsize="2269,0" path="m9276,7082l11545,7082e" filled="f" stroked="t" strokeweight=".478649pt" strokecolor="#5B5B5B">
                <v:path arrowok="t"/>
              </v:shape>
            </v:group>
            <v:group style="position:absolute;left:206;top:7324;width:570;height:2" coordorigin="206,7324" coordsize="570,2">
              <v:shape style="position:absolute;left:206;top:7324;width:570;height:2" coordorigin="206,7324" coordsize="570,0" path="m206,7324l775,7324e" filled="f" stroked="t" strokeweight=".478649pt" strokecolor="#676767">
                <v:path arrowok="t"/>
              </v:shape>
            </v:group>
            <v:group style="position:absolute;left:704;top:7326;width:311;height:2" coordorigin="704,7326" coordsize="311,2">
              <v:shape style="position:absolute;left:704;top:7326;width:311;height:2" coordorigin="704,7326" coordsize="311,0" path="m704,7326l1015,7326e" filled="f" stroked="t" strokeweight=".957298pt" strokecolor="#808080">
                <v:path arrowok="t"/>
              </v:shape>
            </v:group>
            <v:group style="position:absolute;left:909;top:7324;width:713;height:2" coordorigin="909,7324" coordsize="713,2">
              <v:shape style="position:absolute;left:909;top:7324;width:713;height:2" coordorigin="909,7324" coordsize="713,0" path="m909,7324l1623,7324e" filled="f" stroked="t" strokeweight=".478649pt" strokecolor="#6B6B6B">
                <v:path arrowok="t"/>
              </v:shape>
            </v:group>
            <v:group style="position:absolute;left:1565;top:7326;width:732;height:2" coordorigin="1565,7326" coordsize="732,2">
              <v:shape style="position:absolute;left:1565;top:7326;width:732;height:2" coordorigin="1565,7326" coordsize="732,0" path="m1565,7326l2298,7326e" filled="f" stroked="t" strokeweight=".478649pt" strokecolor="#484848">
                <v:path arrowok="t"/>
              </v:shape>
            </v:group>
            <v:group style="position:absolute;left:2226;top:7328;width:2618;height:2" coordorigin="2226,7328" coordsize="2618,2">
              <v:shape style="position:absolute;left:2226;top:7328;width:2618;height:2" coordorigin="2226,7328" coordsize="2618,0" path="m2226,7328l4844,7328e" filled="f" stroked="t" strokeweight=".478649pt" strokecolor="#606060">
                <v:path arrowok="t"/>
              </v:shape>
            </v:group>
            <v:group style="position:absolute;left:6610;top:7326;width:1096;height:2" coordorigin="6610,7326" coordsize="1096,2">
              <v:shape style="position:absolute;left:6610;top:7326;width:1096;height:2" coordorigin="6610,7326" coordsize="1096,0" path="m6610,7326l7706,7326e" filled="f" stroked="t" strokeweight=".478649pt" strokecolor="#4B4B4B">
                <v:path arrowok="t"/>
              </v:shape>
            </v:group>
            <v:group style="position:absolute;left:4365;top:7326;width:6663;height:2" coordorigin="4365,7326" coordsize="6663,2">
              <v:shape style="position:absolute;left:4365;top:7326;width:6663;height:2" coordorigin="4365,7326" coordsize="6663,0" path="m4365,7326l11028,7326e" filled="f" stroked="t" strokeweight=".717973pt" strokecolor="#777777">
                <v:path arrowok="t"/>
              </v:shape>
            </v:group>
            <v:group style="position:absolute;left:9793;top:7324;width:1752;height:2" coordorigin="9793,7324" coordsize="1752,2">
              <v:shape style="position:absolute;left:9793;top:7324;width:1752;height:2" coordorigin="9793,7324" coordsize="1752,0" path="m9793,7324l11545,7324e" filled="f" stroked="t" strokeweight=".478649pt" strokecolor="#707070">
                <v:path arrowok="t"/>
              </v:shape>
            </v:group>
            <v:group style="position:absolute;left:215;top:7278;width:2;height:1256" coordorigin="215,7278" coordsize="2,1256">
              <v:shape style="position:absolute;left:215;top:7278;width:2;height:1256" coordorigin="215,7278" coordsize="0,1256" path="m215,8534l215,7278e" filled="f" stroked="t" strokeweight=".478649pt" strokecolor="#444444">
                <v:path arrowok="t"/>
              </v:shape>
            </v:group>
            <v:group style="position:absolute;left:211;top:7798;width:2087;height:2" coordorigin="211,7798" coordsize="2087,2">
              <v:shape style="position:absolute;left:211;top:7798;width:2087;height:2" coordorigin="211,7798" coordsize="2087,0" path="m211,7798l2298,7798e" filled="f" stroked="t" strokeweight=".957298pt" strokecolor="#777777">
                <v:path arrowok="t"/>
              </v:shape>
            </v:group>
            <v:group style="position:absolute;left:2226;top:7798;width:2618;height:2" coordorigin="2226,7798" coordsize="2618,2">
              <v:shape style="position:absolute;left:2226;top:7798;width:2618;height:2" coordorigin="2226,7798" coordsize="2618,0" path="m2226,7798l4844,7798e" filled="f" stroked="t" strokeweight=".478649pt" strokecolor="#575757">
                <v:path arrowok="t"/>
              </v:shape>
            </v:group>
            <v:group style="position:absolute;left:4786;top:7798;width:6759;height:2" coordorigin="4786,7798" coordsize="6759,2">
              <v:shape style="position:absolute;left:4786;top:7798;width:6759;height:2" coordorigin="4786,7798" coordsize="6759,0" path="m4786,7798l11545,7798e" filled="f" stroked="t" strokeweight=".957298pt" strokecolor="#777777">
                <v:path arrowok="t"/>
              </v:shape>
            </v:group>
            <v:group style="position:absolute;left:6610;top:7796;width:512;height:2" coordorigin="6610,7796" coordsize="512,2">
              <v:shape style="position:absolute;left:6610;top:7796;width:512;height:2" coordorigin="6610,7796" coordsize="512,0" path="m6610,7796l7122,7796e" filled="f" stroked="t" strokeweight=".478649pt" strokecolor="#5B5B5B">
                <v:path arrowok="t"/>
              </v:shape>
            </v:group>
            <v:group style="position:absolute;left:7065;top:7796;width:641;height:2" coordorigin="7065,7796" coordsize="641,2">
              <v:shape style="position:absolute;left:7065;top:7796;width:641;height:2" coordorigin="7065,7796" coordsize="641,0" path="m7065,7796l7706,7796e" filled="f" stroked="t" strokeweight=".478649pt" strokecolor="#3F3F3F">
                <v:path arrowok="t"/>
              </v:shape>
            </v:group>
            <v:group style="position:absolute;left:7649;top:7796;width:890;height:2" coordorigin="7649,7796" coordsize="890,2">
              <v:shape style="position:absolute;left:7649;top:7796;width:890;height:2" coordorigin="7649,7796" coordsize="890,0" path="m7649,7796l8539,7796e" filled="f" stroked="t" strokeweight=".478649pt" strokecolor="#575757">
                <v:path arrowok="t"/>
              </v:shape>
            </v:group>
            <v:group style="position:absolute;left:4830;top:7796;width:2;height:259" coordorigin="4830,7796" coordsize="2,259">
              <v:shape style="position:absolute;left:4830;top:7796;width:2;height:259" coordorigin="4830,7796" coordsize="0,259" path="m4830,8055l4830,7796e" filled="f" stroked="t" strokeweight=".478649pt" strokecolor="#444444">
                <v:path arrowok="t"/>
              </v:shape>
            </v:group>
            <v:group style="position:absolute;left:4825;top:8033;width:6720;height:2" coordorigin="4825,8033" coordsize="6720,2">
              <v:shape style="position:absolute;left:4825;top:8033;width:6720;height:2" coordorigin="4825,8033" coordsize="6720,0" path="m4825,8033l11545,8033e" filled="f" stroked="t" strokeweight=".717973pt" strokecolor="#747474">
                <v:path arrowok="t"/>
              </v:shape>
            </v:group>
            <v:group style="position:absolute;left:4834;top:7983;width:2;height:542" coordorigin="4834,7983" coordsize="2,542">
              <v:shape style="position:absolute;left:4834;top:7983;width:2;height:542" coordorigin="4834,7983" coordsize="0,542" path="m4834,8525l4834,7983e" filled="f" stroked="t" strokeweight=".957298pt" strokecolor="#6B6B6B">
                <v:path arrowok="t"/>
              </v:shape>
            </v:group>
            <v:group style="position:absolute;left:4825;top:8275;width:6720;height:2" coordorigin="4825,8275" coordsize="6720,2">
              <v:shape style="position:absolute;left:4825;top:8275;width:6720;height:2" coordorigin="4825,8275" coordsize="6720,0" path="m4825,8275l11545,8275e" filled="f" stroked="t" strokeweight=".957298pt" strokecolor="#777777">
                <v:path arrowok="t"/>
              </v:shape>
            </v:group>
            <v:group style="position:absolute;left:206;top:8517;width:3470;height:2" coordorigin="206,8517" coordsize="3470,2">
              <v:shape style="position:absolute;left:206;top:8517;width:3470;height:2" coordorigin="206,8517" coordsize="3470,0" path="m206,8517l3676,8517e" filled="f" stroked="t" strokeweight=".957298pt" strokecolor="#777777">
                <v:path arrowok="t"/>
              </v:shape>
            </v:group>
            <v:group style="position:absolute;left:3197;top:8517;width:2231;height:2" coordorigin="3197,8517" coordsize="2231,2">
              <v:shape style="position:absolute;left:3197;top:8517;width:2231;height:2" coordorigin="3197,8517" coordsize="2231,0" path="m3197,8517l5428,8517e" filled="f" stroked="t" strokeweight=".478649pt" strokecolor="#5B5B5B">
                <v:path arrowok="t"/>
              </v:shape>
            </v:group>
            <v:group style="position:absolute;left:3686;top:8517;width:3437;height:2" coordorigin="3686,8517" coordsize="3437,2">
              <v:shape style="position:absolute;left:3686;top:8517;width:3437;height:2" coordorigin="3686,8517" coordsize="3437,0" path="m3686,8517l7122,8517e" filled="f" stroked="t" strokeweight=".957298pt" strokecolor="#707070">
                <v:path arrowok="t"/>
              </v:shape>
            </v:group>
            <v:group style="position:absolute;left:7065;top:8515;width:1235;height:2" coordorigin="7065,8515" coordsize="1235,2">
              <v:shape style="position:absolute;left:7065;top:8515;width:1235;height:2" coordorigin="7065,8515" coordsize="1235,0" path="m7065,8515l8300,8515e" filled="f" stroked="t" strokeweight=".478649pt" strokecolor="#5B5B5B">
                <v:path arrowok="t"/>
              </v:shape>
            </v:group>
            <v:group style="position:absolute;left:8242;top:8513;width:3303;height:2" coordorigin="8242,8513" coordsize="3303,2">
              <v:shape style="position:absolute;left:8242;top:8513;width:3303;height:2" coordorigin="8242,8513" coordsize="3303,0" path="m8242,8513l11545,8513e" filled="f" stroked="t" strokeweight=".957298pt" strokecolor="#7C7C7C">
                <v:path arrowok="t"/>
              </v:shape>
            </v:group>
            <v:group style="position:absolute;left:11540;top:8467;width:2;height:331" coordorigin="11540,8467" coordsize="2,331">
              <v:shape style="position:absolute;left:11540;top:8467;width:2;height:331" coordorigin="11540,8467" coordsize="0,331" path="m11540,8798l11540,8467e" filled="f" stroked="t" strokeweight=".478649pt" strokecolor="#5B5B5B">
                <v:path arrowok="t"/>
              </v:shape>
            </v:group>
            <v:group style="position:absolute;left:206;top:9337;width:3398;height:2" coordorigin="206,9337" coordsize="3398,2">
              <v:shape style="position:absolute;left:206;top:9337;width:3398;height:2" coordorigin="206,9337" coordsize="3398,0" path="m206,9337l3604,9337e" filled="f" stroked="t" strokeweight=".478649pt" strokecolor="#646464">
                <v:path arrowok="t"/>
              </v:shape>
            </v:group>
            <v:group style="position:absolute;left:3312;top:9337;width:3054;height:2" coordorigin="3312,9337" coordsize="3054,2">
              <v:shape style="position:absolute;left:3312;top:9337;width:3054;height:2" coordorigin="3312,9337" coordsize="3054,0" path="m3312,9337l6366,9337e" filled="f" stroked="t" strokeweight=".957298pt" strokecolor="#777777">
                <v:path arrowok="t"/>
              </v:shape>
            </v:group>
            <v:group style="position:absolute;left:6309;top:9340;width:1024;height:2" coordorigin="6309,9340" coordsize="1024,2">
              <v:shape style="position:absolute;left:6309;top:9340;width:1024;height:2" coordorigin="6309,9340" coordsize="1024,0" path="m6309,9340l7333,9340e" filled="f" stroked="t" strokeweight=".478649pt" strokecolor="#4F4F4F">
                <v:path arrowok="t"/>
              </v:shape>
            </v:group>
            <v:group style="position:absolute;left:7275;top:9335;width:4250;height:2" coordorigin="7275,9335" coordsize="4250,2">
              <v:shape style="position:absolute;left:7275;top:9335;width:4250;height:2" coordorigin="7275,9335" coordsize="4250,0" path="m7275,9335l11526,9335e" filled="f" stroked="t" strokeweight=".717973pt" strokecolor="#676767">
                <v:path arrowok="t"/>
              </v:shape>
            </v:group>
            <v:group style="position:absolute;left:7520;top:9335;width:1154;height:2" coordorigin="7520,9335" coordsize="1154,2">
              <v:shape style="position:absolute;left:7520;top:9335;width:1154;height:2" coordorigin="7520,9335" coordsize="1154,0" path="m7520,9335l8673,9335e" filled="f" stroked="t" strokeweight=".957298pt" strokecolor="#808080">
                <v:path arrowok="t"/>
              </v:shape>
            </v:group>
            <v:group style="position:absolute;left:8812;top:9335;width:684;height:2" coordorigin="8812,9335" coordsize="684,2">
              <v:shape style="position:absolute;left:8812;top:9335;width:684;height:2" coordorigin="8812,9335" coordsize="684,0" path="m8812,9335l9496,9335e" filled="f" stroked="t" strokeweight=".478649pt" strokecolor="#545454">
                <v:path arrowok="t"/>
              </v:shape>
            </v:group>
            <v:group style="position:absolute;left:9439;top:9335;width:412;height:2" coordorigin="9439,9335" coordsize="412,2">
              <v:shape style="position:absolute;left:9439;top:9335;width:412;height:2" coordorigin="9439,9335" coordsize="412,0" path="m9439,9335l9851,9335e" filled="f" stroked="t" strokeweight=".478649pt" strokecolor="#3F3F3F">
                <v:path arrowok="t"/>
              </v:shape>
            </v:group>
            <v:group style="position:absolute;left:9793;top:9335;width:1757;height:2" coordorigin="9793,9335" coordsize="1757,2">
              <v:shape style="position:absolute;left:9793;top:9335;width:1757;height:2" coordorigin="9793,9335" coordsize="1757,0" path="m9793,9335l11550,9335e" filled="f" stroked="t" strokeweight=".478649pt" strokecolor="#606060">
                <v:path arrowok="t"/>
              </v:shape>
            </v:group>
            <v:group style="position:absolute;left:220;top:9776;width:2;height:6808" coordorigin="220,9776" coordsize="2,6808">
              <v:shape style="position:absolute;left:220;top:9776;width:2;height:6808" coordorigin="220,9776" coordsize="0,6808" path="m220,16584l220,9776e" filled="f" stroked="t" strokeweight=".717973pt" strokecolor="#646464">
                <v:path arrowok="t"/>
              </v:shape>
            </v:group>
            <v:group style="position:absolute;left:206;top:10265;width:570;height:2" coordorigin="206,10265" coordsize="570,2">
              <v:shape style="position:absolute;left:206;top:10265;width:570;height:2" coordorigin="206,10265" coordsize="570,0" path="m206,10265l775,10265e" filled="f" stroked="t" strokeweight=".478649pt" strokecolor="#5B5B5B">
                <v:path arrowok="t"/>
              </v:shape>
            </v:group>
            <v:group style="position:absolute;left:1565;top:10270;width:732;height:2" coordorigin="1565,10270" coordsize="732,2">
              <v:shape style="position:absolute;left:1565;top:10270;width:732;height:2" coordorigin="1565,10270" coordsize="732,0" path="m1565,10270l2298,10270e" filled="f" stroked="t" strokeweight=".478649pt" strokecolor="#575757">
                <v:path arrowok="t"/>
              </v:shape>
            </v:group>
            <v:group style="position:absolute;left:230;top:10267;width:5198;height:2" coordorigin="230,10267" coordsize="5198,2">
              <v:shape style="position:absolute;left:230;top:10267;width:5198;height:2" coordorigin="230,10267" coordsize="5198,0" path="m230,10267l5428,10267e" filled="f" stroked="t" strokeweight=".717973pt" strokecolor="#747474">
                <v:path arrowok="t"/>
              </v:shape>
            </v:group>
            <v:group style="position:absolute;left:5370;top:10267;width:1297;height:2" coordorigin="5370,10267" coordsize="1297,2">
              <v:shape style="position:absolute;left:5370;top:10267;width:1297;height:2" coordorigin="5370,10267" coordsize="1297,0" path="m5370,10267l6668,10267e" filled="f" stroked="t" strokeweight=".478649pt" strokecolor="#606060">
                <v:path arrowok="t"/>
              </v:shape>
            </v:group>
            <v:group style="position:absolute;left:6610;top:10265;width:1967;height:2" coordorigin="6610,10265" coordsize="1967,2">
              <v:shape style="position:absolute;left:6610;top:10265;width:1967;height:2" coordorigin="6610,10265" coordsize="1967,0" path="m6610,10265l8577,10265e" filled="f" stroked="t" strokeweight=".717973pt" strokecolor="#747474">
                <v:path arrowok="t"/>
              </v:shape>
            </v:group>
            <v:group style="position:absolute;left:8482;top:10265;width:852;height:2" coordorigin="8482,10265" coordsize="852,2">
              <v:shape style="position:absolute;left:8482;top:10265;width:852;height:2" coordorigin="8482,10265" coordsize="852,0" path="m8482,10265l9334,10265e" filled="f" stroked="t" strokeweight=".478649pt" strokecolor="#5B5B5B">
                <v:path arrowok="t"/>
              </v:shape>
            </v:group>
            <v:group style="position:absolute;left:9276;top:10265;width:574;height:2" coordorigin="9276,10265" coordsize="574,2">
              <v:shape style="position:absolute;left:9276;top:10265;width:574;height:2" coordorigin="9276,10265" coordsize="574,0" path="m9276,10265l9851,10265e" filled="f" stroked="t" strokeweight=".478649pt" strokecolor="#3F3F3F">
                <v:path arrowok="t"/>
              </v:shape>
            </v:group>
            <v:group style="position:absolute;left:9793;top:10263;width:1757;height:2" coordorigin="9793,10263" coordsize="1757,2">
              <v:shape style="position:absolute;left:9793;top:10263;width:1757;height:2" coordorigin="9793,10263" coordsize="1757,0" path="m9793,10263l11550,10263e" filled="f" stroked="t" strokeweight=".717973pt" strokecolor="#747474">
                <v:path arrowok="t"/>
              </v:shape>
            </v:group>
            <v:group style="position:absolute;left:206;top:10512;width:3183;height:2" coordorigin="206,10512" coordsize="3183,2">
              <v:shape style="position:absolute;left:206;top:10512;width:3183;height:2" coordorigin="206,10512" coordsize="3183,0" path="m206,10512l3389,10512e" filled="f" stroked="t" strokeweight=".957298pt" strokecolor="#777777">
                <v:path arrowok="t"/>
              </v:shape>
            </v:group>
            <v:group style="position:absolute;left:3331;top:10512;width:2096;height:2" coordorigin="3331,10512" coordsize="2096,2">
              <v:shape style="position:absolute;left:3331;top:10512;width:2096;height:2" coordorigin="3331,10512" coordsize="2096,0" path="m3331,10512l5428,10512e" filled="f" stroked="t" strokeweight=".478649pt" strokecolor="#606060">
                <v:path arrowok="t"/>
              </v:shape>
            </v:group>
            <v:group style="position:absolute;left:5265;top:10507;width:6285;height:2" coordorigin="5265,10507" coordsize="6285,2">
              <v:shape style="position:absolute;left:5265;top:10507;width:6285;height:2" coordorigin="5265,10507" coordsize="6285,0" path="m5265,10507l11550,10507e" filled="f" stroked="t" strokeweight=".717973pt" strokecolor="#777777">
                <v:path arrowok="t"/>
              </v:shape>
            </v:group>
            <v:group style="position:absolute;left:206;top:10800;width:2106;height:2" coordorigin="206,10800" coordsize="2106,2">
              <v:shape style="position:absolute;left:206;top:10800;width:2106;height:2" coordorigin="206,10800" coordsize="2106,0" path="m206,10800l2312,10800e" filled="f" stroked="t" strokeweight=".957298pt" strokecolor="#7C7C7C">
                <v:path arrowok="t"/>
              </v:shape>
            </v:group>
            <v:group style="position:absolute;left:2226;top:10800;width:1848;height:2" coordorigin="2226,10800" coordsize="1848,2">
              <v:shape style="position:absolute;left:2226;top:10800;width:1848;height:2" coordorigin="2226,10800" coordsize="1848,0" path="m2226,10800l4073,10800e" filled="f" stroked="t" strokeweight=".478649pt" strokecolor="#606060">
                <v:path arrowok="t"/>
              </v:shape>
            </v:group>
            <v:group style="position:absolute;left:4016;top:10797;width:2350;height:2" coordorigin="4016,10797" coordsize="2350,2">
              <v:shape style="position:absolute;left:4016;top:10797;width:2350;height:2" coordorigin="4016,10797" coordsize="2350,0" path="m4016,10797l6366,10797e" filled="f" stroked="t" strokeweight=".957298pt" strokecolor="#808080">
                <v:path arrowok="t"/>
              </v:shape>
            </v:group>
            <v:group style="position:absolute;left:6309;top:10797;width:1398;height:2" coordorigin="6309,10797" coordsize="1398,2">
              <v:shape style="position:absolute;left:6309;top:10797;width:1398;height:2" coordorigin="6309,10797" coordsize="1398,0" path="m6309,10797l7706,10797e" filled="f" stroked="t" strokeweight=".478649pt" strokecolor="#545454">
                <v:path arrowok="t"/>
              </v:shape>
            </v:group>
            <v:group style="position:absolute;left:7649;top:10795;width:1249;height:2" coordorigin="7649,10795" coordsize="1249,2">
              <v:shape style="position:absolute;left:7649;top:10795;width:1249;height:2" coordorigin="7649,10795" coordsize="1249,0" path="m7649,10795l8898,10795e" filled="f" stroked="t" strokeweight=".957298pt" strokecolor="#838383">
                <v:path arrowok="t"/>
              </v:shape>
            </v:group>
            <v:group style="position:absolute;left:8812;top:10792;width:684;height:2" coordorigin="8812,10792" coordsize="684,2">
              <v:shape style="position:absolute;left:8812;top:10792;width:684;height:2" coordorigin="8812,10792" coordsize="684,0" path="m8812,10792l9496,10792e" filled="f" stroked="t" strokeweight=".478649pt" strokecolor="#606060">
                <v:path arrowok="t"/>
              </v:shape>
            </v:group>
            <v:group style="position:absolute;left:9439;top:10792;width:412;height:2" coordorigin="9439,10792" coordsize="412,2">
              <v:shape style="position:absolute;left:9439;top:10792;width:412;height:2" coordorigin="9439,10792" coordsize="412,0" path="m9439,10792l9851,10792e" filled="f" stroked="t" strokeweight=".478649pt" strokecolor="#444444">
                <v:path arrowok="t"/>
              </v:shape>
            </v:group>
            <v:group style="position:absolute;left:9793;top:10792;width:1757;height:2" coordorigin="9793,10792" coordsize="1757,2">
              <v:shape style="position:absolute;left:9793;top:10792;width:1757;height:2" coordorigin="9793,10792" coordsize="1757,0" path="m9793,10792l11550,10792e" filled="f" stroked="t" strokeweight=".478649pt" strokecolor="#606060">
                <v:path arrowok="t"/>
              </v:shape>
            </v:group>
            <v:group style="position:absolute;left:11547;top:9229;width:2;height:6247" coordorigin="11547,9229" coordsize="2,6247">
              <v:shape style="position:absolute;left:11547;top:9229;width:2;height:6247" coordorigin="11547,9229" coordsize="0,6247" path="m11547,15477l11547,9229e" filled="f" stroked="t" strokeweight=".717973pt" strokecolor="#6B6B6B">
                <v:path arrowok="t"/>
              </v:shape>
            </v:group>
            <v:group style="position:absolute;left:211;top:11289;width:2561;height:2" coordorigin="211,11289" coordsize="2561,2">
              <v:shape style="position:absolute;left:211;top:11289;width:2561;height:2" coordorigin="211,11289" coordsize="2561,0" path="m211,11289l2771,11289e" filled="f" stroked="t" strokeweight=".957298pt" strokecolor="#7C7C7C">
                <v:path arrowok="t"/>
              </v:shape>
            </v:group>
            <v:group style="position:absolute;left:2709;top:11289;width:2135;height:2" coordorigin="2709,11289" coordsize="2135,2">
              <v:shape style="position:absolute;left:2709;top:11289;width:2135;height:2" coordorigin="2709,11289" coordsize="2135,0" path="m2709,11289l4844,11289e" filled="f" stroked="t" strokeweight=".478649pt" strokecolor="#606060">
                <v:path arrowok="t"/>
              </v:shape>
            </v:group>
            <v:group style="position:absolute;left:6309;top:11291;width:359;height:2" coordorigin="6309,11291" coordsize="359,2">
              <v:shape style="position:absolute;left:6309;top:11291;width:359;height:2" coordorigin="6309,11291" coordsize="359,0" path="m6309,11291l6668,11291e" filled="f" stroked="t" strokeweight=".957298pt" strokecolor="#878787">
                <v:path arrowok="t"/>
              </v:shape>
            </v:group>
            <v:group style="position:absolute;left:6610;top:11286;width:1096;height:2" coordorigin="6610,11286" coordsize="1096,2">
              <v:shape style="position:absolute;left:6610;top:11286;width:1096;height:2" coordorigin="6610,11286" coordsize="1096,0" path="m6610,11286l7706,11286e" filled="f" stroked="t" strokeweight=".478649pt" strokecolor="#4F4F4F">
                <v:path arrowok="t"/>
              </v:shape>
            </v:group>
            <v:group style="position:absolute;left:3695;top:11284;width:5638;height:2" coordorigin="3695,11284" coordsize="5638,2">
              <v:shape style="position:absolute;left:3695;top:11284;width:5638;height:2" coordorigin="3695,11284" coordsize="5638,0" path="m3695,11284l9334,11284e" filled="f" stroked="t" strokeweight=".717973pt" strokecolor="#747474">
                <v:path arrowok="t"/>
              </v:shape>
            </v:group>
            <v:group style="position:absolute;left:9276;top:11282;width:574;height:2" coordorigin="9276,11282" coordsize="574,2">
              <v:shape style="position:absolute;left:9276;top:11282;width:574;height:2" coordorigin="9276,11282" coordsize="574,0" path="m9276,11282l9851,11282e" filled="f" stroked="t" strokeweight=".478649pt" strokecolor="#545454">
                <v:path arrowok="t"/>
              </v:shape>
            </v:group>
            <v:group style="position:absolute;left:9793;top:11282;width:1757;height:2" coordorigin="9793,11282" coordsize="1757,2">
              <v:shape style="position:absolute;left:9793;top:11282;width:1757;height:2" coordorigin="9793,11282" coordsize="1757,0" path="m9793,11282l11550,11282e" filled="f" stroked="t" strokeweight=".478649pt" strokecolor="#6B6B6B">
                <v:path arrowok="t"/>
              </v:shape>
            </v:group>
            <v:group style="position:absolute;left:211;top:11531;width:1412;height:2" coordorigin="211,11531" coordsize="1412,2">
              <v:shape style="position:absolute;left:211;top:11531;width:1412;height:2" coordorigin="211,11531" coordsize="1412,0" path="m211,11531l1623,11531e" filled="f" stroked="t" strokeweight=".478649pt" strokecolor="#646464">
                <v:path arrowok="t"/>
              </v:shape>
            </v:group>
            <v:group style="position:absolute;left:3877;top:11531;width:967;height:2" coordorigin="3877,11531" coordsize="967,2">
              <v:shape style="position:absolute;left:3877;top:11531;width:967;height:2" coordorigin="3877,11531" coordsize="967,0" path="m3877,11531l4844,11531e" filled="f" stroked="t" strokeweight=".478649pt" strokecolor="#575757">
                <v:path arrowok="t"/>
              </v:shape>
            </v:group>
            <v:group style="position:absolute;left:1321;top:11528;width:6012;height:2" coordorigin="1321,11528" coordsize="6012,2">
              <v:shape style="position:absolute;left:1321;top:11528;width:6012;height:2" coordorigin="1321,11528" coordsize="6012,0" path="m1321,11528l7333,11528e" filled="f" stroked="t" strokeweight=".717973pt" strokecolor="#747474">
                <v:path arrowok="t"/>
              </v:shape>
            </v:group>
            <v:group style="position:absolute;left:7275;top:11526;width:431;height:2" coordorigin="7275,11526" coordsize="431,2">
              <v:shape style="position:absolute;left:7275;top:11526;width:431;height:2" coordorigin="7275,11526" coordsize="431,0" path="m7275,11526l7706,11526e" filled="f" stroked="t" strokeweight=".478649pt" strokecolor="#484848">
                <v:path arrowok="t"/>
              </v:shape>
            </v:group>
            <v:group style="position:absolute;left:7649;top:11524;width:2202;height:2" coordorigin="7649,11524" coordsize="2202,2">
              <v:shape style="position:absolute;left:7649;top:11524;width:2202;height:2" coordorigin="7649,11524" coordsize="2202,0" path="m7649,11524l9851,11524e" filled="f" stroked="t" strokeweight=".957298pt" strokecolor="#7C7C7C">
                <v:path arrowok="t"/>
              </v:shape>
            </v:group>
            <v:group style="position:absolute;left:9793;top:11521;width:1757;height:2" coordorigin="9793,11521" coordsize="1757,2">
              <v:shape style="position:absolute;left:9793;top:11521;width:1757;height:2" coordorigin="9793,11521" coordsize="1757,0" path="m9793,11521l11550,11521e" filled="f" stroked="t" strokeweight=".478649pt" strokecolor="#646464">
                <v:path arrowok="t"/>
              </v:shape>
            </v:group>
            <v:group style="position:absolute;left:211;top:11778;width:1422;height:2" coordorigin="211,11778" coordsize="1422,2">
              <v:shape style="position:absolute;left:211;top:11778;width:1422;height:2" coordorigin="211,11778" coordsize="1422,0" path="m211,11778l1632,11778e" filled="f" stroked="t" strokeweight=".957298pt" strokecolor="#7C7C7C">
                <v:path arrowok="t"/>
              </v:shape>
            </v:group>
            <v:group style="position:absolute;left:938;top:11531;width:2;height:724" coordorigin="938,11531" coordsize="2,724">
              <v:shape style="position:absolute;left:938;top:11531;width:2;height:724" coordorigin="938,11531" coordsize="0,724" path="m938,12255l938,11531e" filled="f" stroked="t" strokeweight=".239324pt" strokecolor="#747474">
                <v:path arrowok="t"/>
              </v:shape>
            </v:group>
            <v:group style="position:absolute;left:1599;top:11526;width:2;height:758" coordorigin="1599,11526" coordsize="2,758">
              <v:shape style="position:absolute;left:1599;top:11526;width:2;height:758" coordorigin="1599,11526" coordsize="0,758" path="m1599,12284l1599,11526e" filled="f" stroked="t" strokeweight=".717973pt" strokecolor="#5B5B5B">
                <v:path arrowok="t"/>
              </v:shape>
            </v:group>
            <v:group style="position:absolute;left:1560;top:11775;width:737;height:2" coordorigin="1560,11775" coordsize="737,2">
              <v:shape style="position:absolute;left:1560;top:11775;width:737;height:2" coordorigin="1560,11775" coordsize="737,0" path="m1560,11775l2298,11775e" filled="f" stroked="t" strokeweight=".478649pt" strokecolor="#4B4B4B">
                <v:path arrowok="t"/>
              </v:shape>
            </v:group>
            <v:group style="position:absolute;left:7309;top:11521;width:2;height:762" coordorigin="7309,11521" coordsize="2,762">
              <v:shape style="position:absolute;left:7309;top:11521;width:2;height:762" coordorigin="7309,11521" coordsize="0,762" path="m7309,12284l7309,11521e" filled="f" stroked="t" strokeweight=".478649pt" strokecolor="#383838">
                <v:path arrowok="t"/>
              </v:shape>
            </v:group>
            <v:group style="position:absolute;left:5370;top:11773;width:1297;height:2" coordorigin="5370,11773" coordsize="1297,2">
              <v:shape style="position:absolute;left:5370;top:11773;width:1297;height:2" coordorigin="5370,11773" coordsize="1297,0" path="m5370,11773l6668,11773e" filled="f" stroked="t" strokeweight=".478649pt" strokecolor="#646464">
                <v:path arrowok="t"/>
              </v:shape>
            </v:group>
            <v:group style="position:absolute;left:2226;top:11771;width:9329;height:2" coordorigin="2226,11771" coordsize="9329,2">
              <v:shape style="position:absolute;left:2226;top:11771;width:9329;height:2" coordorigin="2226,11771" coordsize="9329,0" path="m2226,11771l11555,11771e" filled="f" stroked="t" strokeweight=".717973pt" strokecolor="#747474">
                <v:path arrowok="t"/>
              </v:shape>
            </v:group>
            <v:group style="position:absolute;left:938;top:12255;width:2;height:1443" coordorigin="938,12255" coordsize="2,1443">
              <v:shape style="position:absolute;left:938;top:12255;width:2;height:1443" coordorigin="938,12255" coordsize="0,1443" path="m938,13698l938,12255e" filled="f" stroked="t" strokeweight=".239324pt" strokecolor="#000000">
                <v:path arrowok="t"/>
              </v:shape>
            </v:group>
            <v:group style="position:absolute;left:1603;top:12226;width:2;height:714" coordorigin="1603,12226" coordsize="2,714">
              <v:shape style="position:absolute;left:1603;top:12226;width:2;height:714" coordorigin="1603,12226" coordsize="0,714" path="m1603,12940l1603,12226e" filled="f" stroked="t" strokeweight=".478649pt" strokecolor="#232323">
                <v:path arrowok="t"/>
              </v:shape>
            </v:group>
            <v:group style="position:absolute;left:7314;top:12226;width:2;height:1501" coordorigin="7314,12226" coordsize="2,1501">
              <v:shape style="position:absolute;left:7314;top:12226;width:2;height:1501" coordorigin="7314,12226" coordsize="0,1501" path="m7314,13727l7314,12226e" filled="f" stroked="t" strokeweight=".717973pt" strokecolor="#676767">
                <v:path arrowok="t"/>
              </v:shape>
            </v:group>
            <v:group style="position:absolute;left:11550;top:12629;width:2;height:772" coordorigin="11550,12629" coordsize="2,772">
              <v:shape style="position:absolute;left:11550;top:12629;width:2;height:772" coordorigin="11550,12629" coordsize="0,772" path="m11550,13401l11550,12629e" filled="f" stroked="t" strokeweight=".478649pt" strokecolor="#484848">
                <v:path arrowok="t"/>
              </v:shape>
            </v:group>
            <v:group style="position:absolute;left:1603;top:12883;width:2;height:364" coordorigin="1603,12883" coordsize="2,364">
              <v:shape style="position:absolute;left:1603;top:12883;width:2;height:364" coordorigin="1603,12883" coordsize="0,364" path="m1603,13247l1603,12883e" filled="f" stroked="t" strokeweight=".478649pt" strokecolor="#383838">
                <v:path arrowok="t"/>
              </v:shape>
            </v:group>
            <v:group style="position:absolute;left:1606;top:13190;width:2;height:1601" coordorigin="1606,13190" coordsize="2,1601">
              <v:shape style="position:absolute;left:1606;top:13190;width:2;height:1601" coordorigin="1606,13190" coordsize="0,1601" path="m1606,14791l1606,13190e" filled="f" stroked="t" strokeweight=".957298pt" strokecolor="#676767">
                <v:path arrowok="t"/>
              </v:shape>
            </v:group>
            <v:group style="position:absolute;left:201;top:13923;width:546;height:2" coordorigin="201,13923" coordsize="546,2">
              <v:shape style="position:absolute;left:201;top:13923;width:546;height:2" coordorigin="201,13923" coordsize="546,0" path="m201,13923l747,13923e" filled="f" stroked="t" strokeweight=".239324pt" strokecolor="#707070">
                <v:path arrowok="t"/>
              </v:shape>
            </v:group>
            <v:group style="position:absolute;left:747;top:13923;width:196;height:2" coordorigin="747,13923" coordsize="196,2">
              <v:shape style="position:absolute;left:747;top:13923;width:196;height:2" coordorigin="747,13923" coordsize="196,0" path="m747,13923l943,13923e" filled="f" stroked="t" strokeweight=".239324pt" strokecolor="#000000">
                <v:path arrowok="t"/>
              </v:shape>
            </v:group>
            <v:group style="position:absolute;left:938;top:13698;width:2;height:230" coordorigin="938,13698" coordsize="2,230">
              <v:shape style="position:absolute;left:938;top:13698;width:2;height:230" coordorigin="938,13698" coordsize="0,230" path="m938,13928l938,13698e" filled="f" stroked="t" strokeweight=".239324pt" strokecolor="#676767">
                <v:path arrowok="t"/>
              </v:shape>
            </v:group>
            <v:group style="position:absolute;left:938;top:13923;width:1331;height:2" coordorigin="938,13923" coordsize="1331,2">
              <v:shape style="position:absolute;left:938;top:13923;width:1331;height:2" coordorigin="938,13923" coordsize="1331,0" path="m938,13923l2269,13923e" filled="f" stroked="t" strokeweight=".239324pt" strokecolor="#6B6B6B">
                <v:path arrowok="t"/>
              </v:shape>
            </v:group>
            <v:group style="position:absolute;left:7314;top:13669;width:2;height:762" coordorigin="7314,13669" coordsize="2,762">
              <v:shape style="position:absolute;left:7314;top:13669;width:2;height:762" coordorigin="7314,13669" coordsize="0,762" path="m7314,14432l7314,13669e" filled="f" stroked="t" strokeweight=".478649pt" strokecolor="#4F4F4F">
                <v:path arrowok="t"/>
              </v:shape>
            </v:group>
            <v:group style="position:absolute;left:220;top:13895;width:2;height:446" coordorigin="220,13895" coordsize="2,446">
              <v:shape style="position:absolute;left:220;top:13895;width:2;height:446" coordorigin="220,13895" coordsize="0,446" path="m220,14340l220,13895e" filled="f" stroked="t" strokeweight=".478649pt" strokecolor="#444444">
                <v:path arrowok="t"/>
              </v:shape>
            </v:group>
            <v:group style="position:absolute;left:938;top:13923;width:2;height:1525" coordorigin="938,13923" coordsize="2,1525">
              <v:shape style="position:absolute;left:938;top:13923;width:2;height:1525" coordorigin="938,13923" coordsize="0,1525" path="m938,15448l938,13923e" filled="f" stroked="t" strokeweight=".239324pt" strokecolor="#000000">
                <v:path arrowok="t"/>
              </v:shape>
            </v:group>
            <v:group style="position:absolute;left:2278;top:13895;width:2;height:1290" coordorigin="2278,13895" coordsize="2,1290">
              <v:shape style="position:absolute;left:2278;top:13895;width:2;height:1290" coordorigin="2278,13895" coordsize="0,1290" path="m2278,15184l2278,13895e" filled="f" stroked="t" strokeweight=".478649pt" strokecolor="#2B2B2B">
                <v:path arrowok="t"/>
              </v:shape>
            </v:group>
            <v:group style="position:absolute;left:220;top:14283;width:2;height:508" coordorigin="220,14283" coordsize="2,508">
              <v:shape style="position:absolute;left:220;top:14283;width:2;height:508" coordorigin="220,14283" coordsize="0,508" path="m220,14791l220,14283e" filled="f" stroked="t" strokeweight=".478649pt" strokecolor="#1F1F1F">
                <v:path arrowok="t"/>
              </v:shape>
            </v:group>
            <v:group style="position:absolute;left:7319;top:14360;width:2;height:2210" coordorigin="7319,14360" coordsize="2,2210">
              <v:shape style="position:absolute;left:7319;top:14360;width:2;height:2210" coordorigin="7319,14360" coordsize="0,2210" path="m7319,16570l7319,14360e" filled="f" stroked="t" strokeweight=".717973pt" strokecolor="#676767">
                <v:path arrowok="t"/>
              </v:shape>
            </v:group>
            <v:group style="position:absolute;left:220;top:14734;width:2;height:451" coordorigin="220,14734" coordsize="2,451">
              <v:shape style="position:absolute;left:220;top:14734;width:2;height:451" coordorigin="220,14734" coordsize="0,451" path="m220,15184l220,14734e" filled="f" stroked="t" strokeweight=".478649pt" strokecolor="#383838">
                <v:path arrowok="t"/>
              </v:shape>
            </v:group>
            <v:group style="position:absolute;left:1608;top:14734;width:2;height:743" coordorigin="1608,14734" coordsize="2,743">
              <v:shape style="position:absolute;left:1608;top:14734;width:2;height:743" coordorigin="1608,14734" coordsize="0,743" path="m1608,15477l1608,14734e" filled="f" stroked="t" strokeweight=".478649pt" strokecolor="#3B3B3B">
                <v:path arrowok="t"/>
              </v:shape>
            </v:group>
            <v:group style="position:absolute;left:220;top:16575;width:1412;height:2" coordorigin="220,16575" coordsize="1412,2">
              <v:shape style="position:absolute;left:220;top:16575;width:1412;height:2" coordorigin="220,16575" coordsize="1412,0" path="m220,16575l1632,16575e" filled="f" stroked="t" strokeweight=".717973pt" strokecolor="#6B6B6B">
                <v:path arrowok="t"/>
              </v:shape>
            </v:group>
            <v:group style="position:absolute;left:718;top:16570;width:292;height:2" coordorigin="718,16570" coordsize="292,2">
              <v:shape style="position:absolute;left:718;top:16570;width:292;height:2" coordorigin="718,16570" coordsize="292,0" path="m718,16570l1010,16570e" filled="f" stroked="t" strokeweight=".478649pt" strokecolor="#676767">
                <v:path arrowok="t"/>
              </v:shape>
            </v:group>
            <v:group style="position:absolute;left:938;top:15448;width:2;height:1117" coordorigin="938,15448" coordsize="2,1117">
              <v:shape style="position:absolute;left:938;top:15448;width:2;height:1117" coordorigin="938,15448" coordsize="0,1117" path="m938,16565l938,15448e" filled="f" stroked="t" strokeweight=".239324pt" strokecolor="#878787">
                <v:path arrowok="t"/>
              </v:shape>
            </v:group>
            <v:group style="position:absolute;left:1608;top:15419;width:2;height:1160" coordorigin="1608,15419" coordsize="2,1160">
              <v:shape style="position:absolute;left:1608;top:15419;width:2;height:1160" coordorigin="1608,15419" coordsize="0,1160" path="m1608,16579l1608,15419e" filled="f" stroked="t" strokeweight=".717973pt" strokecolor="#606060">
                <v:path arrowok="t"/>
              </v:shape>
            </v:group>
            <v:group style="position:absolute;left:2281;top:15127;width:2;height:1453" coordorigin="2281,15127" coordsize="2,1453">
              <v:shape style="position:absolute;left:2281;top:15127;width:2;height:1453" coordorigin="2281,15127" coordsize="0,1453" path="m2281,16579l2281,15127e" filled="f" stroked="t" strokeweight=".957298pt" strokecolor="#707070">
                <v:path arrowok="t"/>
              </v:shape>
            </v:group>
            <v:group style="position:absolute;left:3331;top:16567;width:1091;height:2" coordorigin="3331,16567" coordsize="1091,2">
              <v:shape style="position:absolute;left:3331;top:16567;width:1091;height:2" coordorigin="3331,16567" coordsize="1091,0" path="m3331,16567l4423,16567e" filled="f" stroked="t" strokeweight=".478649pt" strokecolor="#707070">
                <v:path arrowok="t"/>
              </v:shape>
            </v:group>
            <v:group style="position:absolute;left:6309;top:16565;width:814;height:2" coordorigin="6309,16565" coordsize="814,2">
              <v:shape style="position:absolute;left:6309;top:16565;width:814;height:2" coordorigin="6309,16565" coordsize="814,0" path="m6309,16565l7122,16565e" filled="f" stroked="t" strokeweight=".478649pt" strokecolor="#5B5B5B">
                <v:path arrowok="t"/>
              </v:shape>
            </v:group>
            <v:group style="position:absolute;left:1072;top:16565;width:10487;height:2" coordorigin="1072,16565" coordsize="10487,2">
              <v:shape style="position:absolute;left:1072;top:16565;width:10487;height:2" coordorigin="1072,16565" coordsize="10487,0" path="m1072,16565l11559,16565e" filled="f" stroked="t" strokeweight=".717973pt" strokecolor="#777777">
                <v:path arrowok="t"/>
              </v:shape>
            </v:group>
            <v:group style="position:absolute;left:8482;top:16560;width:852;height:2" coordorigin="8482,16560" coordsize="852,2">
              <v:shape style="position:absolute;left:8482;top:16560;width:852;height:2" coordorigin="8482,16560" coordsize="852,0" path="m8482,16560l9334,16560e" filled="f" stroked="t" strokeweight=".478649pt" strokecolor="#6B6B6B">
                <v:path arrowok="t"/>
              </v:shape>
            </v:group>
            <v:group style="position:absolute;left:9276;top:16560;width:574;height:2" coordorigin="9276,16560" coordsize="574,2">
              <v:shape style="position:absolute;left:9276;top:16560;width:574;height:2" coordorigin="9276,16560" coordsize="574,0" path="m9276,16560l9851,16560e" filled="f" stroked="t" strokeweight=".478649pt" strokecolor="#575757">
                <v:path arrowok="t"/>
              </v:shape>
            </v:group>
            <v:group style="position:absolute;left:9793;top:16558;width:1761;height:2" coordorigin="9793,16558" coordsize="1761,2">
              <v:shape style="position:absolute;left:9793;top:16558;width:1761;height:2" coordorigin="9793,16558" coordsize="1761,0" path="m9793,16558l11555,16558e" filled="f" stroked="t" strokeweight=".957298pt" strokecolor="#8C8C8C">
                <v:path arrowok="t"/>
              </v:shape>
            </v:group>
            <v:group style="position:absolute;left:11552;top:15419;width:2;height:1151" coordorigin="11552,15419" coordsize="2,1151">
              <v:shape style="position:absolute;left:11552;top:15419;width:2;height:1151" coordorigin="11552,15419" coordsize="0,1151" path="m11552,16570l11552,15419e" filled="f" stroked="t" strokeweight=".478649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8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4" w:lineRule="exact"/>
        <w:ind w:left="3377" w:right="5179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346344pt;margin-top:-17.607670pt;width:37.246442pt;height:43.5pt;mso-position-horizontal-relative:page;mso-position-vertical-relative:paragraph;z-index:-13495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42424"/>
                      <w:spacing w:val="0"/>
                      <w:w w:val="154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BAŞKA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3"/>
        </w:rPr>
        <w:t>LIG!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742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829269pt;margin-top:4.75092pt;width:51.960002pt;height:8pt;mso-position-horizontal-relative:page;mso-position-vertical-relative:paragraph;z-index:-1349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42424"/>
                      <w:spacing w:val="0"/>
                      <w:w w:val="100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B3B3B5"/>
          <w:spacing w:val="0"/>
          <w:w w:val="81"/>
          <w:position w:val="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3B3B5"/>
          <w:spacing w:val="0"/>
          <w:w w:val="81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5"/>
          <w:spacing w:val="22"/>
          <w:w w:val="81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9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643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242424"/>
          <w:w w:val="115"/>
        </w:rPr>
        <w:t>BELEDIY</w:t>
      </w:r>
      <w:r>
        <w:rPr>
          <w:rFonts w:ascii="Arial" w:hAnsi="Arial" w:cs="Arial" w:eastAsia="Arial"/>
          <w:sz w:val="14"/>
          <w:szCs w:val="14"/>
          <w:color w:val="242424"/>
          <w:spacing w:val="-2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</w:rPr>
        <w:t>ESI</w:t>
      </w:r>
      <w:r>
        <w:rPr>
          <w:rFonts w:ascii="Arial" w:hAnsi="Arial" w:cs="Arial" w:eastAsia="Arial"/>
          <w:sz w:val="14"/>
          <w:szCs w:val="14"/>
          <w:color w:val="4D4D4D"/>
          <w:spacing w:val="-1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20"/>
        <w:jc w:val="left"/>
        <w:tabs>
          <w:tab w:pos="1340" w:val="left"/>
          <w:tab w:pos="3140" w:val="left"/>
          <w:tab w:pos="548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8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6"/>
          <w:w w:val="8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1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ldi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00:55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jrel: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0232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293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88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8" w:right="-20"/>
        <w:jc w:val="left"/>
        <w:tabs>
          <w:tab w:pos="1340" w:val="left"/>
          <w:tab w:pos="3160" w:val="left"/>
          <w:tab w:pos="436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ı4.05.2017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3072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9"/>
        </w:rPr>
        <w:t>!Bil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9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!Bildirile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672/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Buca/İzmir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38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4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672/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lnön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Buca/1zmir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3" w:lineRule="exact"/>
        <w:ind w:left="142" w:right="-20"/>
        <w:jc w:val="left"/>
        <w:tabs>
          <w:tab w:pos="1340" w:val="left"/>
          <w:tab w:pos="3640" w:val="left"/>
          <w:tab w:pos="6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Parlaması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42" w:right="-20"/>
        <w:jc w:val="left"/>
        <w:tabs>
          <w:tab w:pos="364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24"/>
        </w:rPr>
        <w:t>i</w:t>
      </w:r>
      <w:r>
        <w:rPr>
          <w:rFonts w:ascii="Arial" w:hAnsi="Arial" w:cs="Arial" w:eastAsia="Arial"/>
          <w:sz w:val="22"/>
          <w:szCs w:val="22"/>
          <w:color w:val="3A3A3A"/>
          <w:spacing w:val="1"/>
          <w:w w:val="1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4"/>
        </w:rPr>
        <w:t>c: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3640" w:right="-20"/>
        <w:jc w:val="left"/>
        <w:tabs>
          <w:tab w:pos="6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253"/>
          <w:position w:val="-2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  <w:position w:val="-2"/>
        </w:rPr>
        <w:t>Çel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96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C8E90"/>
          <w:spacing w:val="-16"/>
          <w:w w:val="35"/>
          <w:position w:val="-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piğer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2"/>
        </w:rPr>
        <w:t>Yııngını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-11"/>
          <w:w w:val="142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3"/>
          <w:position w:val="-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0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18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6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6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3926" w:right="5108"/>
        <w:jc w:val="center"/>
        <w:tabs>
          <w:tab w:pos="4380" w:val="left"/>
          <w:tab w:pos="4960" w:val="left"/>
          <w:tab w:pos="60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8"/>
          <w:szCs w:val="18"/>
          <w:color w:val="3A3A3A"/>
          <w:spacing w:val="-48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0"/>
        </w:rPr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8C8E90"/>
          <w:spacing w:val="0"/>
          <w:w w:val="51"/>
          <w:position w:val="1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19" w:right="-20"/>
        <w:jc w:val="left"/>
        <w:tabs>
          <w:tab w:pos="2160" w:val="left"/>
          <w:tab w:pos="5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!Yana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N0:6: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Halil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CANSEVER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2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4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Halil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CANSEVER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161" w:right="-20"/>
        <w:jc w:val="left"/>
        <w:tabs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94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UYSAL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'Nü: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Sina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UYSAL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Çvş: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3" w:lineRule="exact"/>
        <w:ind w:left="2161" w:right="-20"/>
        <w:jc w:val="left"/>
        <w:tabs>
          <w:tab w:pos="466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6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6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00:56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:Ol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i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0" w:lineRule="exact"/>
        <w:ind w:left="119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27"/>
          <w:position w:val="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57"/>
          <w:position w:val="6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4"/>
          <w:w w:val="57"/>
          <w:position w:val="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6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3"/>
          <w:position w:val="-2"/>
        </w:rPr>
        <w:t>ektri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61" w:right="470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52" w:lineRule="auto"/>
        <w:ind w:left="2165" w:right="4365" w:firstLine="2573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w w:val="151"/>
        </w:rPr>
        <w:t>nn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12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9"/>
        </w:rPr>
        <w:t>-J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04" w:lineRule="exact"/>
        <w:ind w:left="2165" w:right="2614" w:firstLine="-2023"/>
        <w:jc w:val="left"/>
        <w:tabs>
          <w:tab w:pos="560" w:val="left"/>
          <w:tab w:pos="2160" w:val="left"/>
          <w:tab w:pos="472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A3A3A"/>
          <w:w w:val="86"/>
          <w:i/>
          <w:position w:val="1"/>
        </w:rPr>
        <w:t>Y</w:t>
      </w:r>
      <w:r>
        <w:rPr>
          <w:rFonts w:ascii="Arial" w:hAnsi="Arial" w:cs="Arial" w:eastAsia="Arial"/>
          <w:sz w:val="17"/>
          <w:szCs w:val="17"/>
          <w:color w:val="3A3A3A"/>
          <w:spacing w:val="6"/>
          <w:w w:val="87"/>
          <w:i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8C8E90"/>
          <w:spacing w:val="0"/>
          <w:w w:val="64"/>
          <w:i/>
          <w:position w:val="1"/>
        </w:rPr>
        <w:t>r</w:t>
      </w:r>
      <w:r>
        <w:rPr>
          <w:rFonts w:ascii="Arial" w:hAnsi="Arial" w:cs="Arial" w:eastAsia="Arial"/>
          <w:sz w:val="17"/>
          <w:szCs w:val="17"/>
          <w:color w:val="8C8E90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8C8E90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ıcı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4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3" w:lineRule="exact"/>
        <w:ind w:left="2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18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340" w:right="220"/>
        </w:sectPr>
      </w:pPr>
      <w:rPr/>
    </w:p>
    <w:p>
      <w:pPr>
        <w:spacing w:before="15" w:after="0" w:line="240" w:lineRule="auto"/>
        <w:ind w:left="13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gerçekleştirilmedi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3" w:lineRule="exact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C8E90"/>
          <w:spacing w:val="10"/>
          <w:w w:val="97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1"/>
        </w:rPr>
        <w:t>nceleme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20"/>
          <w:cols w:num="2" w:equalWidth="0">
            <w:col w:w="1972" w:space="188"/>
            <w:col w:w="9200"/>
          </w:cols>
        </w:sectPr>
      </w:pPr>
      <w:rPr/>
    </w:p>
    <w:p>
      <w:pPr>
        <w:spacing w:before="15" w:after="0" w:line="240" w:lineRule="auto"/>
        <w:ind w:left="4685" w:right="414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138" w:right="-20"/>
        <w:jc w:val="left"/>
        <w:tabs>
          <w:tab w:pos="4720" w:val="left"/>
          <w:tab w:pos="6560" w:val="left"/>
          <w:tab w:pos="8100" w:val="left"/>
          <w:tab w:pos="9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7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8"/>
          <w:position w:val="-4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1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4"/>
          <w:w w:val="81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1"/>
          <w:position w:val="-3"/>
        </w:rPr>
        <w:t>öpOk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1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9"/>
          <w:position w:val="-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7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4"/>
        </w:rPr>
        <w:t>K:0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6572" w:right="-20"/>
        <w:jc w:val="left"/>
        <w:tabs>
          <w:tab w:pos="8100" w:val="left"/>
          <w:tab w:pos="96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A3A3A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606062"/>
          <w:spacing w:val="0"/>
          <w:w w:val="77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70" w:lineRule="exact"/>
        <w:ind w:right="9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40"/>
          <w:w w:val="1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parlama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pallama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pencerele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esya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yilkse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4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4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4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18"/>
          <w:w w:val="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9"/>
          <w:w w:val="8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4" w:lineRule="exact"/>
        <w:ind w:left="111" w:right="101" w:firstLine="-5"/>
        <w:jc w:val="right"/>
        <w:tabs>
          <w:tab w:pos="2120" w:val="left"/>
          <w:tab w:pos="5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Söndllrıne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erirne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ureııyle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5"/>
        </w:rPr>
        <w:t>7..ara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görmüşttk</w:t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8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bulwıa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korkuluğ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patlama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şiddetiyle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kan;ı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bınada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672/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kısmındakı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ncere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canılarını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suretıyle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gonmıstur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patlamanın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daircde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4"/>
          <w:w w:val="8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3"/>
        </w:rPr>
        <w:t>ı.ımet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EVER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Q(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İQJlUŞ'LA\l{yaralanınıştı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9"/>
          <w:w w:val="10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9"/>
          <w:w w:val="10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hmını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Halil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3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9"/>
          <w:w w:val="158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EVER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</w:rPr>
        <w:t>na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7" w:lineRule="exact"/>
        <w:ind w:left="2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6'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64"/>
        </w:rPr>
        <w:t>=</w:t>
      </w:r>
      <w:r>
        <w:rPr>
          <w:rFonts w:ascii="Arial" w:hAnsi="Arial" w:cs="Arial" w:eastAsia="Arial"/>
          <w:sz w:val="12"/>
          <w:szCs w:val="12"/>
          <w:color w:val="3A3A3A"/>
          <w:spacing w:val="-11"/>
          <w:w w:val="1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1"/>
          <w:w w:val="9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6000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Binad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-16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9"/>
        </w:rPr>
        <w:t>3000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UYSA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7'd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-28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1"/>
        </w:rPr>
        <w:t>ıl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22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zar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var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9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Toplanıda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10000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zura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vardır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178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4"/>
        </w:rPr>
        <w:t>mutf.'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8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5"/>
          <w:w w:val="10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ın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4" w:lineRule="exact"/>
        <w:ind w:left="2130" w:right="99" w:firstLine="-2014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8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pişirme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fritöz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kızgı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89"/>
        </w:rPr>
        <w:t>ğın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edilmesi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kızgı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parlanıası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patlaması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cıktı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10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22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amıaıinc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!mıştır.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tabs>
          <w:tab w:pos="216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Sig!'rtalı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17"/>
          <w:szCs w:val="17"/>
          <w:color w:val="242424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9" w:after="0" w:line="243" w:lineRule="auto"/>
        <w:ind w:left="138" w:right="96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4D4D4D"/>
          <w:spacing w:val="0"/>
          <w:w w:val="87"/>
        </w:rPr>
        <w:t>Aı</w:t>
      </w:r>
      <w:r>
        <w:rPr>
          <w:rFonts w:ascii="Arial" w:hAnsi="Arial" w:cs="Arial" w:eastAsia="Arial"/>
          <w:sz w:val="25"/>
          <w:szCs w:val="25"/>
          <w:color w:val="4D4D4D"/>
          <w:spacing w:val="-21"/>
          <w:w w:val="87"/>
        </w:rPr>
        <w:t>.</w:t>
      </w:r>
      <w:r>
        <w:rPr>
          <w:rFonts w:ascii="Arial" w:hAnsi="Arial" w:cs="Arial" w:eastAsia="Arial"/>
          <w:sz w:val="25"/>
          <w:szCs w:val="25"/>
          <w:color w:val="A3A3A5"/>
          <w:spacing w:val="0"/>
          <w:w w:val="87"/>
        </w:rPr>
        <w:t>,</w:t>
      </w:r>
      <w:r>
        <w:rPr>
          <w:rFonts w:ascii="Arial" w:hAnsi="Arial" w:cs="Arial" w:eastAsia="Arial"/>
          <w:sz w:val="25"/>
          <w:szCs w:val="25"/>
          <w:color w:val="A3A3A5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dercç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Kcıybı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5" w:lineRule="exact"/>
        <w:ind w:left="142" w:right="-20"/>
        <w:jc w:val="left"/>
        <w:tabs>
          <w:tab w:pos="2160" w:val="left"/>
          <w:tab w:pos="6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DönUşU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rrıırilı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14.0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20ı7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11"/>
          <w:w w:val="7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9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6" w:lineRule="exact"/>
        <w:ind w:left="217" w:right="-20"/>
        <w:jc w:val="left"/>
        <w:tabs>
          <w:tab w:pos="1020" w:val="left"/>
          <w:tab w:pos="1520" w:val="left"/>
          <w:tab w:pos="2160" w:val="left"/>
          <w:tab w:pos="8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ÖIO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18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11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-18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BUC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5" w:lineRule="exact"/>
        <w:ind w:left="2242" w:right="1601"/>
        <w:jc w:val="center"/>
        <w:tabs>
          <w:tab w:pos="4700" w:val="left"/>
          <w:tab w:pos="85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248779pt;margin-top:29.931684pt;width:438.578724pt;height:16.5pt;mso-position-horizontal-relative:page;mso-position-vertical-relative:paragraph;z-index:-13493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tabs>
                      <w:tab w:pos="8260" w:val="left"/>
                    </w:tabs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A3A3A"/>
                      <w:spacing w:val="0"/>
                      <w:w w:val="100"/>
                      <w:position w:val="13"/>
                    </w:rPr>
                    <w:t>OJ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A3A3A"/>
                      <w:spacing w:val="0"/>
                      <w:w w:val="100"/>
                      <w:position w:val="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A3A3A"/>
                      <w:spacing w:val="0"/>
                      <w:w w:val="100"/>
                      <w:position w:val="1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727475"/>
                      <w:spacing w:val="0"/>
                      <w:w w:val="53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727475"/>
                      <w:spacing w:val="-11"/>
                      <w:w w:val="53"/>
                      <w:shadow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727475"/>
                      <w:spacing w:val="-11"/>
                      <w:w w:val="53"/>
                      <w:shadow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727475"/>
                      <w:spacing w:val="-11"/>
                      <w:w w:val="53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727475"/>
                      <w:spacing w:val="0"/>
                      <w:w w:val="269"/>
                      <w:position w:val="0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727475"/>
                      <w:spacing w:val="-22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8C8E90"/>
                      <w:spacing w:val="0"/>
                      <w:w w:val="103"/>
                      <w:position w:val="0"/>
                    </w:rPr>
                    <w:t>*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8C8E90"/>
                      <w:spacing w:val="6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B3B3B5"/>
                      <w:spacing w:val="0"/>
                      <w:w w:val="45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A3A3A"/>
          <w:w w:val="98"/>
          <w:position w:val="2"/>
        </w:rPr>
        <w:t>G;ım;ş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8"/>
          <w:w w:val="99"/>
          <w:position w:val="2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-3"/>
          <w:w w:val="69"/>
          <w:position w:val="2"/>
        </w:rPr>
        <w:t>O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50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8"/>
          <w:w w:val="150"/>
          <w:position w:val="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5"/>
          <w:position w:val="2"/>
        </w:rPr>
        <w:t>Am;,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19"/>
          <w:w w:val="85"/>
          <w:position w:val="2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383D5D"/>
          <w:spacing w:val="0"/>
          <w:w w:val="600"/>
          <w:position w:val="2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383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2"/>
        </w:rPr>
        <w:t>g'"'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Koy'"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9"/>
          <w:position w:val="-14"/>
        </w:rPr>
        <w:t>2</w:t>
      </w:r>
      <w:r>
        <w:rPr>
          <w:rFonts w:ascii="Arial" w:hAnsi="Arial" w:cs="Arial" w:eastAsia="Arial"/>
          <w:sz w:val="27"/>
          <w:szCs w:val="27"/>
          <w:color w:val="3A3A3A"/>
          <w:spacing w:val="30"/>
          <w:w w:val="69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69"/>
          <w:position w:val="-14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69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2"/>
          <w:w w:val="69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9"/>
          <w:position w:val="-14"/>
        </w:rPr>
        <w:t>M:ıvıc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5"/>
          <w:w w:val="69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2"/>
          <w:position w:val="-14"/>
        </w:rPr>
        <w:t>?017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40" w:right="22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70" w:lineRule="exact"/>
        <w:ind w:left="283" w:right="-80"/>
        <w:jc w:val="left"/>
        <w:tabs>
          <w:tab w:pos="2400" w:val="left"/>
          <w:tab w:pos="2760" w:val="left"/>
          <w:tab w:pos="3900" w:val="left"/>
          <w:tab w:pos="4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606062"/>
          <w:spacing w:val="8"/>
          <w:w w:val="87"/>
          <w:position w:val="-16"/>
        </w:rPr>
        <w:t>'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32"/>
          <w:position w:val="-16"/>
        </w:rPr>
        <w:t>ü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6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9"/>
          <w:position w:val="-21"/>
        </w:rPr>
        <w:t>1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-17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46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-17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55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7"/>
        </w:rPr>
        <w:t>WpAm;ri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727475"/>
          <w:spacing w:val="-12"/>
          <w:w w:val="85"/>
          <w:i/>
          <w:position w:val="-13"/>
        </w:rPr>
        <w:t>.</w:t>
      </w:r>
      <w:r>
        <w:rPr>
          <w:rFonts w:ascii="Arial" w:hAnsi="Arial" w:cs="Arial" w:eastAsia="Arial"/>
          <w:sz w:val="18"/>
          <w:szCs w:val="18"/>
          <w:color w:val="8C8E90"/>
          <w:spacing w:val="0"/>
          <w:w w:val="87"/>
          <w:i/>
          <w:position w:val="-13"/>
        </w:rPr>
        <w:t>f.</w:t>
      </w:r>
      <w:r>
        <w:rPr>
          <w:rFonts w:ascii="Arial" w:hAnsi="Arial" w:cs="Arial" w:eastAsia="Arial"/>
          <w:sz w:val="18"/>
          <w:szCs w:val="18"/>
          <w:color w:val="8C8E90"/>
          <w:spacing w:val="-32"/>
          <w:w w:val="100"/>
          <w:i/>
          <w:position w:val="-13"/>
        </w:rPr>
        <w:t> </w:t>
      </w:r>
      <w:r>
        <w:rPr>
          <w:rFonts w:ascii="Arial" w:hAnsi="Arial" w:cs="Arial" w:eastAsia="Arial"/>
          <w:sz w:val="18"/>
          <w:szCs w:val="18"/>
          <w:color w:val="B3B3B5"/>
          <w:spacing w:val="0"/>
          <w:w w:val="100"/>
          <w:position w:val="-13"/>
        </w:rPr>
        <w:t>•</w:t>
      </w:r>
      <w:r>
        <w:rPr>
          <w:rFonts w:ascii="Arial" w:hAnsi="Arial" w:cs="Arial" w:eastAsia="Arial"/>
          <w:sz w:val="18"/>
          <w:szCs w:val="18"/>
          <w:color w:val="B3B3B5"/>
          <w:spacing w:val="-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8C8E90"/>
          <w:spacing w:val="0"/>
          <w:w w:val="86"/>
          <w:position w:val="-13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8C8E90"/>
          <w:spacing w:val="-59"/>
          <w:w w:val="85"/>
          <w:position w:val="-13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606062"/>
          <w:spacing w:val="0"/>
          <w:w w:val="46"/>
          <w:position w:val="-13"/>
        </w:rPr>
        <w:t>ı&lt;</w:t>
      </w:r>
      <w:r>
        <w:rPr>
          <w:rFonts w:ascii="Times New Roman" w:hAnsi="Times New Roman" w:cs="Times New Roman" w:eastAsia="Times New Roman"/>
          <w:sz w:val="36"/>
          <w:szCs w:val="36"/>
          <w:color w:val="606062"/>
          <w:spacing w:val="22"/>
          <w:w w:val="46"/>
          <w:position w:val="-13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3A3A3A"/>
          <w:spacing w:val="0"/>
          <w:w w:val="28"/>
          <w:position w:val="-13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3A3A3A"/>
          <w:spacing w:val="-4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8C8E90"/>
          <w:spacing w:val="0"/>
          <w:w w:val="22"/>
          <w:position w:val="-1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C8E90"/>
          <w:spacing w:val="-19"/>
          <w:w w:val="22"/>
          <w:position w:val="-1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606062"/>
          <w:spacing w:val="0"/>
          <w:w w:val="39"/>
          <w:position w:val="-13"/>
        </w:rPr>
        <w:t>(</w:t>
      </w:r>
      <w:r>
        <w:rPr>
          <w:rFonts w:ascii="Times New Roman" w:hAnsi="Times New Roman" w:cs="Times New Roman" w:eastAsia="Times New Roman"/>
          <w:sz w:val="36"/>
          <w:szCs w:val="36"/>
          <w:color w:val="606062"/>
          <w:spacing w:val="-68"/>
          <w:w w:val="39"/>
          <w:position w:val="-1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A3A3A5"/>
          <w:spacing w:val="0"/>
          <w:w w:val="34"/>
          <w:position w:val="-13"/>
        </w:rPr>
        <w:t>"..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20"/>
          <w:cols w:num="2" w:equalWidth="0">
            <w:col w:w="5518" w:space="3335"/>
            <w:col w:w="250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34" w:lineRule="atLeast"/>
        <w:ind w:left="255" w:right="-79"/>
        <w:jc w:val="left"/>
        <w:tabs>
          <w:tab w:pos="2300" w:val="left"/>
          <w:tab w:pos="3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225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-98"/>
          <w:w w:val="225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225"/>
          <w:position w:val="0"/>
        </w:rPr>
        <w:t>lPs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383D5D"/>
          <w:spacing w:val="0"/>
          <w:w w:val="83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383D5D"/>
          <w:spacing w:val="0"/>
          <w:w w:val="8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83D5D"/>
          <w:spacing w:val="27"/>
          <w:w w:val="8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41"/>
          <w:position w:val="0"/>
        </w:rPr>
        <w:t>aA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42"/>
          <w:position w:val="0"/>
        </w:rPr>
        <w:t>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8C8E90"/>
          <w:w w:val="82"/>
          <w:position w:val="-69"/>
        </w:rPr>
        <w:t>(</w:t>
      </w:r>
      <w:r>
        <w:rPr>
          <w:rFonts w:ascii="Arial" w:hAnsi="Arial" w:cs="Arial" w:eastAsia="Arial"/>
          <w:sz w:val="28"/>
          <w:szCs w:val="28"/>
          <w:color w:val="8C8E90"/>
          <w:w w:val="81"/>
          <w:position w:val="-69"/>
        </w:rPr>
        <w:t>.</w:t>
      </w:r>
      <w:r>
        <w:rPr>
          <w:rFonts w:ascii="Arial" w:hAnsi="Arial" w:cs="Arial" w:eastAsia="Arial"/>
          <w:sz w:val="28"/>
          <w:szCs w:val="28"/>
          <w:color w:val="8C8E90"/>
          <w:spacing w:val="17"/>
          <w:w w:val="81"/>
          <w:position w:val="-69"/>
        </w:rPr>
        <w:t>'</w:t>
      </w:r>
      <w:r>
        <w:rPr>
          <w:rFonts w:ascii="Arial" w:hAnsi="Arial" w:cs="Arial" w:eastAsia="Arial"/>
          <w:sz w:val="28"/>
          <w:szCs w:val="28"/>
          <w:color w:val="606062"/>
          <w:spacing w:val="-11"/>
          <w:w w:val="110"/>
          <w:position w:val="-69"/>
        </w:rPr>
        <w:t>i</w:t>
      </w:r>
      <w:r>
        <w:rPr>
          <w:rFonts w:ascii="Arial" w:hAnsi="Arial" w:cs="Arial" w:eastAsia="Arial"/>
          <w:sz w:val="88"/>
          <w:szCs w:val="88"/>
          <w:color w:val="3A3A3A"/>
          <w:spacing w:val="-126"/>
          <w:w w:val="49"/>
          <w:position w:val="-63"/>
        </w:rPr>
        <w:t>'</w:t>
      </w:r>
      <w:r>
        <w:rPr>
          <w:rFonts w:ascii="Arial" w:hAnsi="Arial" w:cs="Arial" w:eastAsia="Arial"/>
          <w:sz w:val="28"/>
          <w:szCs w:val="28"/>
          <w:color w:val="606062"/>
          <w:spacing w:val="-74"/>
          <w:w w:val="110"/>
          <w:position w:val="-69"/>
        </w:rPr>
        <w:t>J</w:t>
      </w:r>
      <w:r>
        <w:rPr>
          <w:rFonts w:ascii="Arial" w:hAnsi="Arial" w:cs="Arial" w:eastAsia="Arial"/>
          <w:sz w:val="88"/>
          <w:szCs w:val="88"/>
          <w:color w:val="3A3A3A"/>
          <w:spacing w:val="-315"/>
          <w:w w:val="50"/>
          <w:position w:val="-63"/>
        </w:rPr>
        <w:t>9</w:t>
      </w:r>
      <w:r>
        <w:rPr>
          <w:rFonts w:ascii="Arial" w:hAnsi="Arial" w:cs="Arial" w:eastAsia="Arial"/>
          <w:sz w:val="28"/>
          <w:szCs w:val="28"/>
          <w:color w:val="606062"/>
          <w:spacing w:val="0"/>
          <w:w w:val="109"/>
          <w:position w:val="-69"/>
        </w:rPr>
        <w:t>t</w:t>
      </w:r>
      <w:r>
        <w:rPr>
          <w:rFonts w:ascii="Arial" w:hAnsi="Arial" w:cs="Arial" w:eastAsia="Arial"/>
          <w:sz w:val="28"/>
          <w:szCs w:val="28"/>
          <w:color w:val="606062"/>
          <w:spacing w:val="0"/>
          <w:w w:val="100"/>
          <w:position w:val="-69"/>
        </w:rPr>
        <w:t> </w:t>
      </w:r>
      <w:r>
        <w:rPr>
          <w:rFonts w:ascii="Arial" w:hAnsi="Arial" w:cs="Arial" w:eastAsia="Arial"/>
          <w:sz w:val="88"/>
          <w:szCs w:val="88"/>
          <w:color w:val="3A3A3A"/>
          <w:spacing w:val="0"/>
          <w:w w:val="49"/>
          <w:position w:val="-63"/>
        </w:rPr>
        <w:t>.</w:t>
      </w:r>
      <w:r>
        <w:rPr>
          <w:rFonts w:ascii="Arial" w:hAnsi="Arial" w:cs="Arial" w:eastAsia="Arial"/>
          <w:sz w:val="88"/>
          <w:szCs w:val="88"/>
          <w:color w:val="3A3A3A"/>
          <w:spacing w:val="-360"/>
          <w:w w:val="49"/>
          <w:position w:val="-63"/>
        </w:rPr>
        <w:t>A</w:t>
      </w:r>
      <w:r>
        <w:rPr>
          <w:rFonts w:ascii="Arial" w:hAnsi="Arial" w:cs="Arial" w:eastAsia="Arial"/>
          <w:sz w:val="28"/>
          <w:szCs w:val="28"/>
          <w:color w:val="8C8E90"/>
          <w:spacing w:val="0"/>
          <w:w w:val="71"/>
          <w:position w:val="-69"/>
        </w:rPr>
        <w:t>..</w:t>
      </w:r>
      <w:r>
        <w:rPr>
          <w:rFonts w:ascii="Arial" w:hAnsi="Arial" w:cs="Arial" w:eastAsia="Arial"/>
          <w:sz w:val="28"/>
          <w:szCs w:val="28"/>
          <w:color w:val="8C8E90"/>
          <w:spacing w:val="18"/>
          <w:w w:val="71"/>
          <w:position w:val="-69"/>
        </w:rPr>
        <w:t>.</w:t>
      </w:r>
      <w:r>
        <w:rPr>
          <w:rFonts w:ascii="Arial" w:hAnsi="Arial" w:cs="Arial" w:eastAsia="Arial"/>
          <w:sz w:val="88"/>
          <w:szCs w:val="88"/>
          <w:color w:val="3A3A3A"/>
          <w:spacing w:val="0"/>
          <w:w w:val="50"/>
          <w:position w:val="-63"/>
        </w:rPr>
        <w:t>m</w:t>
      </w:r>
      <w:r>
        <w:rPr>
          <w:rFonts w:ascii="Arial" w:hAnsi="Arial" w:cs="Arial" w:eastAsia="Arial"/>
          <w:sz w:val="88"/>
          <w:szCs w:val="88"/>
          <w:color w:val="3A3A3A"/>
          <w:spacing w:val="-12"/>
          <w:w w:val="49"/>
          <w:position w:val="-63"/>
        </w:rPr>
        <w:t>"</w:t>
      </w:r>
      <w:r>
        <w:rPr>
          <w:rFonts w:ascii="Arial" w:hAnsi="Arial" w:cs="Arial" w:eastAsia="Arial"/>
          <w:sz w:val="28"/>
          <w:szCs w:val="28"/>
          <w:color w:val="8C8E90"/>
          <w:spacing w:val="-79"/>
          <w:w w:val="78"/>
          <w:position w:val="-69"/>
        </w:rPr>
        <w:t>-</w:t>
      </w:r>
      <w:r>
        <w:rPr>
          <w:rFonts w:ascii="Arial" w:hAnsi="Arial" w:cs="Arial" w:eastAsia="Arial"/>
          <w:sz w:val="88"/>
          <w:szCs w:val="88"/>
          <w:color w:val="3A3A3A"/>
          <w:spacing w:val="0"/>
          <w:w w:val="49"/>
          <w:position w:val="-63"/>
        </w:rPr>
        <w:t>;</w:t>
      </w:r>
      <w:r>
        <w:rPr>
          <w:rFonts w:ascii="Arial" w:hAnsi="Arial" w:cs="Arial" w:eastAsia="Arial"/>
          <w:sz w:val="88"/>
          <w:szCs w:val="88"/>
          <w:color w:val="3A3A3A"/>
          <w:spacing w:val="-77"/>
          <w:w w:val="100"/>
          <w:position w:val="-63"/>
        </w:rPr>
        <w:t> </w:t>
      </w:r>
      <w:r>
        <w:rPr>
          <w:rFonts w:ascii="Arial" w:hAnsi="Arial" w:cs="Arial" w:eastAsia="Arial"/>
          <w:sz w:val="25"/>
          <w:szCs w:val="25"/>
          <w:color w:val="A3A3A5"/>
          <w:spacing w:val="0"/>
          <w:w w:val="58"/>
          <w:position w:val="-63"/>
        </w:rPr>
        <w:t>'ı&lt;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20"/>
          <w:cols w:num="2" w:equalWidth="0">
            <w:col w:w="4081" w:space="4256"/>
            <w:col w:w="3023"/>
          </w:cols>
        </w:sectPr>
      </w:pPr>
      <w:rPr/>
    </w:p>
    <w:p>
      <w:pPr>
        <w:spacing w:before="0" w:after="0" w:line="227" w:lineRule="atLeast"/>
        <w:ind w:left="320" w:right="-20"/>
        <w:jc w:val="left"/>
        <w:tabs>
          <w:tab w:pos="2780" w:val="left"/>
          <w:tab w:pos="3260" w:val="left"/>
          <w:tab w:pos="37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75"/>
          <w:position w:val="10"/>
        </w:rPr>
        <w:t>:&gt;..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00"/>
          <w:position w:val="10"/>
        </w:rPr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50"/>
          <w:position w:val="0"/>
        </w:rPr>
        <w:t>r.</w:t>
      </w:r>
      <w:r>
        <w:rPr>
          <w:rFonts w:ascii="Arial" w:hAnsi="Arial" w:cs="Arial" w:eastAsia="Arial"/>
          <w:sz w:val="19"/>
          <w:szCs w:val="19"/>
          <w:color w:val="3A3A3A"/>
          <w:spacing w:val="-17"/>
          <w:w w:val="5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35"/>
          <w:szCs w:val="35"/>
          <w:color w:val="2B2D64"/>
          <w:spacing w:val="0"/>
          <w:w w:val="50"/>
          <w:i/>
          <w:position w:val="0"/>
        </w:rPr>
        <w:t>r</w:t>
      </w:r>
      <w:r>
        <w:rPr>
          <w:rFonts w:ascii="Arial" w:hAnsi="Arial" w:cs="Arial" w:eastAsia="Arial"/>
          <w:sz w:val="35"/>
          <w:szCs w:val="35"/>
          <w:color w:val="2B2D64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35"/>
          <w:szCs w:val="35"/>
          <w:color w:val="2B2D64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2"/>
          <w:position w:val="0"/>
        </w:rPr>
        <w:t>hir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3" w:after="0" w:line="380" w:lineRule="exact"/>
        <w:ind w:left="4376" w:right="-20"/>
        <w:jc w:val="left"/>
        <w:tabs>
          <w:tab w:pos="8360" w:val="left"/>
          <w:tab w:pos="95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578.575623pt;margin-top:-12.496025pt;width:.1pt;height:21.806333pt;mso-position-horizontal-relative:page;mso-position-vertical-relative:paragraph;z-index:-13500" coordorigin="11572,-250" coordsize="2,436">
            <v:shape style="position:absolute;left:11572;top:-250;width:2;height:436" coordorigin="11572,-250" coordsize="0,436" path="m11572,186l11572,-250e" filled="f" stroked="t" strokeweight=".234146pt" strokecolor="#606060">
              <v:path arrowok="t"/>
            </v:shape>
          </v:group>
          <w10:wrap type="none"/>
        </w:pict>
      </w:r>
      <w:r>
        <w:rPr/>
        <w:pict>
          <v:group style="position:absolute;margin-left:170.692688pt;margin-top:12.391637pt;width:.1pt;height:6.873736pt;mso-position-horizontal-relative:page;mso-position-vertical-relative:paragraph;z-index:-13499" coordorigin="3414,248" coordsize="2,137">
            <v:shape style="position:absolute;left:3414;top:248;width:2;height:137" coordorigin="3414,248" coordsize="0,137" path="m3414,385l3414,248e" filled="f" stroked="t" strokeweight=".702439pt" strokecolor="#34384F">
              <v:path arrowok="t"/>
            </v:shape>
          </v:group>
          <w10:wrap type="none"/>
        </w:pict>
      </w:r>
      <w:r>
        <w:rPr/>
        <w:pict>
          <v:group style="position:absolute;margin-left:577.053650pt;margin-top:12.274564pt;width:1.756097pt;height:20.618327pt;mso-position-horizontal-relative:page;mso-position-vertical-relative:paragraph;z-index:-13498" coordorigin="11541,245" coordsize="35,412">
            <v:group style="position:absolute;left:11543;top:248;width:2;height:137" coordorigin="11543,248" coordsize="2,137">
              <v:shape style="position:absolute;left:11543;top:248;width:2;height:137" coordorigin="11543,248" coordsize="0,137" path="m11543,385l11543,248e" filled="f" stroked="t" strokeweight=".234146pt" strokecolor="#000000">
                <v:path arrowok="t"/>
              </v:shape>
            </v:group>
            <v:group style="position:absolute;left:11574;top:357;width:2;height:299" coordorigin="11574,357" coordsize="2,299">
              <v:shape style="position:absolute;left:11574;top:357;width:2;height:299" coordorigin="11574,357" coordsize="0,299" path="m11574,656l11574,357e" filled="f" stroked="t" strokeweight=".234146pt" strokecolor="#64646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069214pt;margin-top:12.18492pt;width:13.236751pt;height:25pt;mso-position-horizontal-relative:page;mso-position-vertical-relative:paragraph;z-index:-13492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4D4D4D"/>
                      <w:spacing w:val="0"/>
                      <w:w w:val="159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Ahmet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DONMEZ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3"/>
          <w:szCs w:val="33"/>
          <w:color w:val="727475"/>
          <w:spacing w:val="-48"/>
          <w:w w:val="152"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0"/>
          <w:w w:val="92"/>
          <w:position w:val="0"/>
        </w:rPr>
        <w:t>h!aiJe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E90"/>
          <w:spacing w:val="0"/>
          <w:w w:val="165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C8E90"/>
          <w:spacing w:val="-11"/>
          <w:w w:val="16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73"/>
          <w:position w:val="0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39"/>
          <w:position w:val="0"/>
        </w:rPr>
        <w:t>v</w:t>
      </w:r>
      <w:r>
        <w:rPr>
          <w:rFonts w:ascii="Arial" w:hAnsi="Arial" w:cs="Arial" w:eastAsia="Arial"/>
          <w:sz w:val="24"/>
          <w:szCs w:val="24"/>
          <w:color w:val="606062"/>
          <w:spacing w:val="0"/>
          <w:w w:val="180"/>
          <w:position w:val="0"/>
        </w:rPr>
        <w:t>t,FI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left="2339" w:right="-20"/>
        <w:jc w:val="left"/>
        <w:tabs>
          <w:tab w:pos="3720" w:val="left"/>
          <w:tab w:pos="4780" w:val="left"/>
          <w:tab w:pos="83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0"/>
          <w:w w:val="76"/>
          <w:position w:val="1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-24"/>
          <w:w w:val="76"/>
          <w:position w:val="11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76"/>
          <w:position w:val="1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43"/>
          <w:w w:val="76"/>
          <w:position w:val="1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position w:val="11"/>
        </w:rPr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6"/>
          <w:b/>
          <w:bCs/>
          <w:i/>
          <w:position w:val="11"/>
        </w:rPr>
        <w:t>TOPÇU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b/>
          <w:bCs/>
          <w:i/>
          <w:position w:val="11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b/>
          <w:bCs/>
          <w:i/>
          <w:position w:val="1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itr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36"/>
          <w:szCs w:val="36"/>
          <w:color w:val="B3B3B5"/>
          <w:spacing w:val="0"/>
          <w:w w:val="31"/>
          <w:position w:val="-5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320" w:right="-20"/>
        <w:jc w:val="left"/>
        <w:tabs>
          <w:tab w:pos="9240" w:val="left"/>
          <w:tab w:pos="96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78.692688pt;margin-top:1.843482pt;width:.1pt;height:14.221521pt;mso-position-horizontal-relative:page;mso-position-vertical-relative:paragraph;z-index:-13497" coordorigin="11574,37" coordsize="2,284">
            <v:shape style="position:absolute;left:11574;top:37;width:2;height:284" coordorigin="11574,37" coordsize="0,284" path="m11574,321l11574,37e" filled="f" stroked="t" strokeweight=".234146pt" strokecolor="#6B6B6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606062"/>
          <w:spacing w:val="-14"/>
          <w:w w:val="157"/>
        </w:rPr>
        <w:t>I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0"/>
        </w:rPr>
        <w:t>tf</w:t>
      </w:r>
      <w:r>
        <w:rPr>
          <w:rFonts w:ascii="Arial" w:hAnsi="Arial" w:cs="Arial" w:eastAsia="Arial"/>
          <w:sz w:val="25"/>
          <w:szCs w:val="25"/>
          <w:color w:val="3A3A3A"/>
          <w:spacing w:val="-111"/>
          <w:w w:val="71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9"/>
        </w:rPr>
        <w:t>Amiri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8C8E90"/>
          <w:spacing w:val="0"/>
          <w:w w:val="79"/>
          <w:position w:val="6"/>
        </w:rPr>
        <w:t>•</w:t>
      </w:r>
      <w:r>
        <w:rPr>
          <w:rFonts w:ascii="Arial" w:hAnsi="Arial" w:cs="Arial" w:eastAsia="Arial"/>
          <w:sz w:val="12"/>
          <w:szCs w:val="12"/>
          <w:color w:val="8C8E90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2"/>
          <w:szCs w:val="12"/>
          <w:color w:val="8C8E90"/>
          <w:spacing w:val="0"/>
          <w:w w:val="100"/>
          <w:position w:val="6"/>
        </w:rPr>
      </w:r>
      <w:r>
        <w:rPr>
          <w:rFonts w:ascii="Arial" w:hAnsi="Arial" w:cs="Arial" w:eastAsia="Arial"/>
          <w:sz w:val="12"/>
          <w:szCs w:val="12"/>
          <w:color w:val="A3A3A5"/>
          <w:spacing w:val="0"/>
          <w:w w:val="265"/>
          <w:position w:val="6"/>
        </w:rPr>
        <w:t>ı</w:t>
      </w:r>
      <w:r>
        <w:rPr>
          <w:rFonts w:ascii="Arial" w:hAnsi="Arial" w:cs="Arial" w:eastAsia="Arial"/>
          <w:sz w:val="12"/>
          <w:szCs w:val="12"/>
          <w:color w:val="A3A3A5"/>
          <w:spacing w:val="-32"/>
          <w:w w:val="265"/>
          <w:position w:val="6"/>
        </w:rPr>
        <w:t> </w:t>
      </w:r>
      <w:r>
        <w:rPr>
          <w:rFonts w:ascii="Arial" w:hAnsi="Arial" w:cs="Arial" w:eastAsia="Arial"/>
          <w:sz w:val="10"/>
          <w:szCs w:val="10"/>
          <w:color w:val="B3B3B5"/>
          <w:spacing w:val="-7"/>
          <w:w w:val="231"/>
          <w:i/>
          <w:position w:val="6"/>
        </w:rPr>
        <w:t>.</w:t>
      </w:r>
      <w:r>
        <w:rPr>
          <w:rFonts w:ascii="Arial" w:hAnsi="Arial" w:cs="Arial" w:eastAsia="Arial"/>
          <w:sz w:val="10"/>
          <w:szCs w:val="10"/>
          <w:color w:val="8C8E90"/>
          <w:spacing w:val="0"/>
          <w:w w:val="153"/>
          <w:i/>
          <w:position w:val="6"/>
        </w:rPr>
        <w:t>f</w:t>
      </w:r>
      <w:r>
        <w:rPr>
          <w:rFonts w:ascii="Arial" w:hAnsi="Arial" w:cs="Arial" w:eastAsia="Arial"/>
          <w:sz w:val="10"/>
          <w:szCs w:val="10"/>
          <w:color w:val="8C8E90"/>
          <w:spacing w:val="0"/>
          <w:w w:val="100"/>
          <w:i/>
          <w:position w:val="6"/>
        </w:rPr>
        <w:t> </w:t>
      </w:r>
      <w:r>
        <w:rPr>
          <w:rFonts w:ascii="Arial" w:hAnsi="Arial" w:cs="Arial" w:eastAsia="Arial"/>
          <w:sz w:val="10"/>
          <w:szCs w:val="10"/>
          <w:color w:val="8C8E90"/>
          <w:spacing w:val="-1"/>
          <w:w w:val="100"/>
          <w:i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727475"/>
          <w:spacing w:val="0"/>
          <w:w w:val="148"/>
          <w:i/>
          <w:position w:val="6"/>
        </w:rPr>
        <w:t>(i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right="1558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606062"/>
          <w:spacing w:val="1"/>
          <w:w w:val="600"/>
        </w:rPr>
        <w:t>.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41"/>
        </w:rPr>
        <w:t>..</w:t>
      </w:r>
      <w:r>
        <w:rPr>
          <w:rFonts w:ascii="Arial" w:hAnsi="Arial" w:cs="Arial" w:eastAsia="Arial"/>
          <w:sz w:val="7"/>
          <w:szCs w:val="7"/>
          <w:color w:val="A3A3A5"/>
          <w:spacing w:val="0"/>
          <w:w w:val="100"/>
        </w:rPr>
        <w:t>      </w:t>
      </w:r>
      <w:r>
        <w:rPr>
          <w:rFonts w:ascii="Arial" w:hAnsi="Arial" w:cs="Arial" w:eastAsia="Arial"/>
          <w:sz w:val="7"/>
          <w:szCs w:val="7"/>
          <w:color w:val="A3A3A5"/>
          <w:spacing w:val="-4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606062"/>
          <w:spacing w:val="0"/>
          <w:w w:val="64"/>
        </w:rPr>
        <w:t>.._</w:t>
      </w:r>
      <w:r>
        <w:rPr>
          <w:rFonts w:ascii="Arial" w:hAnsi="Arial" w:cs="Arial" w:eastAsia="Arial"/>
          <w:sz w:val="7"/>
          <w:szCs w:val="7"/>
          <w:color w:val="606062"/>
          <w:spacing w:val="0"/>
          <w:w w:val="64"/>
        </w:rPr>
        <w:t>    </w:t>
      </w:r>
      <w:r>
        <w:rPr>
          <w:rFonts w:ascii="Arial" w:hAnsi="Arial" w:cs="Arial" w:eastAsia="Arial"/>
          <w:sz w:val="7"/>
          <w:szCs w:val="7"/>
          <w:color w:val="606062"/>
          <w:spacing w:val="4"/>
          <w:w w:val="64"/>
        </w:rPr>
        <w:t> </w:t>
      </w:r>
      <w:r>
        <w:rPr>
          <w:rFonts w:ascii="Arial" w:hAnsi="Arial" w:cs="Arial" w:eastAsia="Arial"/>
          <w:sz w:val="7"/>
          <w:szCs w:val="7"/>
          <w:color w:val="8C8E90"/>
          <w:spacing w:val="0"/>
          <w:w w:val="118"/>
          <w:b/>
          <w:bCs/>
        </w:rPr>
        <w:t>.n.r4"'1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20"/>
        </w:sectPr>
      </w:pPr>
      <w:rPr/>
    </w:p>
    <w:p>
      <w:pPr>
        <w:spacing w:before="46" w:after="0" w:line="240" w:lineRule="auto"/>
        <w:ind w:left="288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22.360977pt;margin-top:40.180115pt;width:556.800011pt;height:785.256357pt;mso-position-horizontal-relative:page;mso-position-vertical-relative:page;z-index:-13501" coordorigin="447,804" coordsize="11136,15705">
            <v:group style="position:absolute;left:454;top:839;width:3184;height:2" coordorigin="454,839" coordsize="3184,2">
              <v:shape style="position:absolute;left:454;top:839;width:3184;height:2" coordorigin="454,839" coordsize="3184,0" path="m454,839l3639,839e" filled="f" stroked="t" strokeweight=".702439pt" strokecolor="#545454">
                <v:path arrowok="t"/>
              </v:shape>
            </v:group>
            <v:group style="position:absolute;left:464;top:830;width:2;height:15663" coordorigin="464,830" coordsize="2,15663">
              <v:shape style="position:absolute;left:464;top:830;width:2;height:15663" coordorigin="464,830" coordsize="0,15663" path="m464,16492l464,830e" filled="f" stroked="t" strokeweight=".702439pt" strokecolor="#4F4F4F">
                <v:path arrowok="t"/>
              </v:shape>
            </v:group>
            <v:group style="position:absolute;left:3582;top:839;width:159;height:2" coordorigin="3582,839" coordsize="159,2">
              <v:shape style="position:absolute;left:3582;top:839;width:159;height:2" coordorigin="3582,839" coordsize="159,0" path="m3582,839l3742,839e" filled="f" stroked="t" strokeweight=".468293pt" strokecolor="#3B3B3B">
                <v:path arrowok="t"/>
              </v:shape>
            </v:group>
            <v:group style="position:absolute;left:9172;top:815;width:2;height:1503" coordorigin="9172,815" coordsize="2,1503">
              <v:shape style="position:absolute;left:9172;top:815;width:2;height:1503" coordorigin="9172,815" coordsize="0,1503" path="m9172,2318l9172,815e" filled="f" stroked="t" strokeweight=".702439pt" strokecolor="#4F4F4F">
                <v:path arrowok="t"/>
              </v:shape>
            </v:group>
            <v:group style="position:absolute;left:3685;top:830;width:7872;height:2" coordorigin="3685,830" coordsize="7872,2">
              <v:shape style="position:absolute;left:3685;top:830;width:7872;height:2" coordorigin="3685,830" coordsize="7872,0" path="m3685,830l11557,830e" filled="f" stroked="t" strokeweight=".702439pt" strokecolor="#545454">
                <v:path arrowok="t"/>
              </v:shape>
            </v:group>
            <v:group style="position:absolute;left:11555;top:811;width:2;height:1763" coordorigin="11555,811" coordsize="2,1763">
              <v:shape style="position:absolute;left:11555;top:811;width:2;height:1763" coordorigin="11555,811" coordsize="0,1763" path="m11555,2574l11555,811e" filled="f" stroked="t" strokeweight=".702439pt" strokecolor="#575757">
                <v:path arrowok="t"/>
              </v:shape>
            </v:group>
            <v:group style="position:absolute;left:459;top:1446;width:2;height:237" coordorigin="459,1446" coordsize="2,237">
              <v:shape style="position:absolute;left:459;top:1446;width:2;height:237" coordorigin="459,1446" coordsize="0,237" path="m459,1683l459,1446e" filled="f" stroked="t" strokeweight=".936585pt" strokecolor="#7C7C7C">
                <v:path arrowok="t"/>
              </v:shape>
            </v:group>
            <v:group style="position:absolute;left:2484;top:830;width:2;height:1498" coordorigin="2484,830" coordsize="2,1498">
              <v:shape style="position:absolute;left:2484;top:830;width:2;height:1498" coordorigin="2484,830" coordsize="0,1498" path="m2484,2328l2484,830e" filled="f" stroked="t" strokeweight=".702439pt" strokecolor="#4B4B4B">
                <v:path arrowok="t"/>
              </v:shape>
            </v:group>
            <v:group style="position:absolute;left:461;top:1626;width:2;height:232" coordorigin="461,1626" coordsize="2,232">
              <v:shape style="position:absolute;left:461;top:1626;width:2;height:232" coordorigin="461,1626" coordsize="0,232" path="m461,1858l461,1626e" filled="f" stroked="t" strokeweight=".468293pt" strokecolor="#676767">
                <v:path arrowok="t"/>
              </v:shape>
            </v:group>
            <v:group style="position:absolute;left:454;top:2318;width:3184;height:2" coordorigin="454,2318" coordsize="3184,2">
              <v:shape style="position:absolute;left:454;top:2318;width:3184;height:2" coordorigin="454,2318" coordsize="3184,0" path="m454,2318l3639,2318e" filled="f" stroked="t" strokeweight=".702439pt" strokecolor="#575757">
                <v:path arrowok="t"/>
              </v:shape>
            </v:group>
            <v:group style="position:absolute;left:3582;top:2318;width:159;height:2" coordorigin="3582,2318" coordsize="159,2">
              <v:shape style="position:absolute;left:3582;top:2318;width:159;height:2" coordorigin="3582,2318" coordsize="159,0" path="m3582,2318l3742,2318e" filled="f" stroked="t" strokeweight=".468293pt" strokecolor="#383838">
                <v:path arrowok="t"/>
              </v:shape>
            </v:group>
            <v:group style="position:absolute;left:3685;top:2313;width:7877;height:2" coordorigin="3685,2313" coordsize="7877,2">
              <v:shape style="position:absolute;left:3685;top:2313;width:7877;height:2" coordorigin="3685,2313" coordsize="7877,0" path="m3685,2313l11562,2313e" filled="f" stroked="t" strokeweight=".702439pt" strokecolor="#545454">
                <v:path arrowok="t"/>
              </v:shape>
            </v:group>
            <v:group style="position:absolute;left:459;top:2536;width:4613;height:2" coordorigin="459,2536" coordsize="4613,2">
              <v:shape style="position:absolute;left:459;top:2536;width:4613;height:2" coordorigin="459,2536" coordsize="4613,0" path="m459,2536l5072,2536e" filled="f" stroked="t" strokeweight=".702439pt" strokecolor="#545454">
                <v:path arrowok="t"/>
              </v:shape>
            </v:group>
            <v:group style="position:absolute;left:4613;top:2529;width:6954;height:2" coordorigin="4613,2529" coordsize="6954,2">
              <v:shape style="position:absolute;left:4613;top:2529;width:6954;height:2" coordorigin="4613,2529" coordsize="6954,0" path="m4613,2529l11567,2529e" filled="f" stroked="t" strokeweight=".702439pt" strokecolor="#545454">
                <v:path arrowok="t"/>
              </v:shape>
            </v:group>
            <v:group style="position:absolute;left:459;top:2749;width:2046;height:2" coordorigin="459,2749" coordsize="2046,2">
              <v:shape style="position:absolute;left:459;top:2749;width:2046;height:2" coordorigin="459,2749" coordsize="2046,0" path="m459,2749l2505,2749e" filled="f" stroked="t" strokeweight=".702439pt" strokecolor="#4F4F4F">
                <v:path arrowok="t"/>
              </v:shape>
            </v:group>
            <v:group style="position:absolute;left:466;top:830;width:2;height:15663" coordorigin="466,830" coordsize="2,15663">
              <v:shape style="position:absolute;left:466;top:830;width:2;height:15663" coordorigin="466,830" coordsize="0,15663" path="m466,16492l466,830e" filled="f" stroked="t" strokeweight=".702439pt" strokecolor="#4F4F4F">
                <v:path arrowok="t"/>
              </v:shape>
            </v:group>
            <v:group style="position:absolute;left:2449;top:2745;width:9113;height:2" coordorigin="2449,2745" coordsize="9113,2">
              <v:shape style="position:absolute;left:2449;top:2745;width:9113;height:2" coordorigin="2449,2745" coordsize="9113,0" path="m2449,2745l11562,2745e" filled="f" stroked="t" strokeweight=".702439pt" strokecolor="#545454">
                <v:path arrowok="t"/>
              </v:shape>
            </v:group>
            <v:group style="position:absolute;left:11557;top:2503;width:2;height:270" coordorigin="11557,2503" coordsize="2,270">
              <v:shape style="position:absolute;left:11557;top:2503;width:2;height:270" coordorigin="11557,2503" coordsize="0,270" path="m11557,2773l11557,2503e" filled="f" stroked="t" strokeweight=".468293pt" strokecolor="#3F3F3F">
                <v:path arrowok="t"/>
              </v:shape>
            </v:group>
            <v:group style="position:absolute;left:454;top:2965;width:6406;height:2" coordorigin="454,2965" coordsize="6406,2">
              <v:shape style="position:absolute;left:454;top:2965;width:6406;height:2" coordorigin="454,2965" coordsize="6406,0" path="m454,2965l6860,2965e" filled="f" stroked="t" strokeweight=".702439pt" strokecolor="#545454">
                <v:path arrowok="t"/>
              </v:shape>
            </v:group>
            <v:group style="position:absolute;left:6804;top:2963;width:239;height:2" coordorigin="6804,2963" coordsize="239,2">
              <v:shape style="position:absolute;left:6804;top:2963;width:239;height:2" coordorigin="6804,2963" coordsize="239,0" path="m6804,2963l7043,2963e" filled="f" stroked="t" strokeweight=".468293pt" strokecolor="#383838">
                <v:path arrowok="t"/>
              </v:shape>
            </v:group>
            <v:group style="position:absolute;left:6987;top:2956;width:4580;height:2" coordorigin="6987,2956" coordsize="4580,2">
              <v:shape style="position:absolute;left:6987;top:2956;width:4580;height:2" coordorigin="6987,2956" coordsize="4580,0" path="m6987,2956l11567,2956e" filled="f" stroked="t" strokeweight=".702439pt" strokecolor="#545454">
                <v:path arrowok="t"/>
              </v:shape>
            </v:group>
            <v:group style="position:absolute;left:11560;top:2702;width:2;height:1427" coordorigin="11560,2702" coordsize="2,1427">
              <v:shape style="position:absolute;left:11560;top:2702;width:2;height:1427" coordorigin="11560,2702" coordsize="0,1427" path="m11560,4129l11560,2702e" filled="f" stroked="t" strokeweight=".702439pt" strokecolor="#575757">
                <v:path arrowok="t"/>
              </v:shape>
            </v:group>
            <v:group style="position:absolute;left:459;top:3176;width:11108;height:2" coordorigin="459,3176" coordsize="11108,2">
              <v:shape style="position:absolute;left:459;top:3176;width:11108;height:2" coordorigin="459,3176" coordsize="11108,0" path="m459,3176l11567,3176e" filled="f" stroked="t" strokeweight=".702439pt" strokecolor="#4F4F4F">
                <v:path arrowok="t"/>
              </v:shape>
            </v:group>
            <v:group style="position:absolute;left:454;top:3399;width:3184;height:2" coordorigin="454,3399" coordsize="3184,2">
              <v:shape style="position:absolute;left:454;top:3399;width:3184;height:2" coordorigin="454,3399" coordsize="3184,0" path="m454,3399l3639,3399e" filled="f" stroked="t" strokeweight=".702439pt" strokecolor="#4F4F4F">
                <v:path arrowok="t"/>
              </v:shape>
            </v:group>
            <v:group style="position:absolute;left:3582;top:3399;width:159;height:2" coordorigin="3582,3399" coordsize="159,2">
              <v:shape style="position:absolute;left:3582;top:3399;width:159;height:2" coordorigin="3582,3399" coordsize="159,0" path="m3582,3399l3742,3399e" filled="f" stroked="t" strokeweight=".468293pt" strokecolor="#3F3F3F">
                <v:path arrowok="t"/>
              </v:shape>
            </v:group>
            <v:group style="position:absolute;left:3685;top:3394;width:7881;height:2" coordorigin="3685,3394" coordsize="7881,2">
              <v:shape style="position:absolute;left:3685;top:3394;width:7881;height:2" coordorigin="3685,3394" coordsize="7881,0" path="m3685,3394l11567,3394e" filled="f" stroked="t" strokeweight=".702439pt" strokecolor="#4F4F4F">
                <v:path arrowok="t"/>
              </v:shape>
            </v:group>
            <v:group style="position:absolute;left:3964;top:3389;width:2;height:749" coordorigin="3964,3389" coordsize="2,749">
              <v:shape style="position:absolute;left:3964;top:3389;width:2;height:749" coordorigin="3964,3389" coordsize="0,749" path="m3964,4138l3964,3389e" filled="f" stroked="t" strokeweight=".702439pt" strokecolor="#484848">
                <v:path arrowok="t"/>
              </v:shape>
            </v:group>
            <v:group style="position:absolute;left:7029;top:3385;width:2;height:389" coordorigin="7029,3385" coordsize="2,389">
              <v:shape style="position:absolute;left:7029;top:3385;width:2;height:389" coordorigin="7029,3385" coordsize="0,389" path="m7029,3773l7029,3385e" filled="f" stroked="t" strokeweight=".702439pt" strokecolor="#545454">
                <v:path arrowok="t"/>
              </v:shape>
            </v:group>
            <v:group style="position:absolute;left:3952;top:3816;width:2042;height:2" coordorigin="3952,3816" coordsize="2042,2">
              <v:shape style="position:absolute;left:3952;top:3816;width:2042;height:2" coordorigin="3952,3816" coordsize="2042,0" path="m3952,3816l5994,3816e" filled="f" stroked="t" strokeweight=".702439pt" strokecolor="#545454">
                <v:path arrowok="t"/>
              </v:shape>
            </v:group>
            <v:group style="position:absolute;left:7029;top:3593;width:2;height:540" coordorigin="7029,3593" coordsize="2,540">
              <v:shape style="position:absolute;left:7029;top:3593;width:2;height:540" coordorigin="7029,3593" coordsize="0,540" path="m7029,4134l7029,3593e" filled="f" stroked="t" strokeweight=".702439pt" strokecolor="#4F4F4F">
                <v:path arrowok="t"/>
              </v:shape>
            </v:group>
            <v:group style="position:absolute;left:454;top:4129;width:3184;height:2" coordorigin="454,4129" coordsize="3184,2">
              <v:shape style="position:absolute;left:454;top:4129;width:3184;height:2" coordorigin="454,4129" coordsize="3184,0" path="m454,4129l3639,4129e" filled="f" stroked="t" strokeweight=".702439pt" strokecolor="#545454">
                <v:path arrowok="t"/>
              </v:shape>
            </v:group>
            <v:group style="position:absolute;left:3582;top:4129;width:159;height:2" coordorigin="3582,4129" coordsize="159,2">
              <v:shape style="position:absolute;left:3582;top:4129;width:159;height:2" coordorigin="3582,4129" coordsize="159,0" path="m3582,4129l3742,4129e" filled="f" stroked="t" strokeweight=".468293pt" strokecolor="#2F2F2F">
                <v:path arrowok="t"/>
              </v:shape>
            </v:group>
            <v:group style="position:absolute;left:3685;top:4129;width:304;height:2" coordorigin="3685,4129" coordsize="304,2">
              <v:shape style="position:absolute;left:3685;top:4129;width:304;height:2" coordorigin="3685,4129" coordsize="304,0" path="m3685,4129l3990,4129e" filled="f" stroked="t" strokeweight=".702439pt" strokecolor="#484848">
                <v:path arrowok="t"/>
              </v:shape>
            </v:group>
            <v:group style="position:absolute;left:3817;top:4120;width:2023;height:2" coordorigin="3817,4120" coordsize="2023,2">
              <v:shape style="position:absolute;left:3817;top:4120;width:2023;height:2" coordorigin="3817,4120" coordsize="2023,0" path="m3817,4120l5840,4120e" filled="f" stroked="t" strokeweight="1.170732pt" strokecolor="#383838">
                <v:path arrowok="t"/>
              </v:shape>
            </v:group>
            <v:group style="position:absolute;left:5746;top:4122;width:5826;height:2" coordorigin="5746,4122" coordsize="5826,2">
              <v:shape style="position:absolute;left:5746;top:4122;width:5826;height:2" coordorigin="5746,4122" coordsize="5826,0" path="m5746,4122l11572,4122e" filled="f" stroked="t" strokeweight=".702439pt" strokecolor="#545454">
                <v:path arrowok="t"/>
              </v:shape>
            </v:group>
            <v:group style="position:absolute;left:2487;top:4120;width:2;height:284" coordorigin="2487,4120" coordsize="2,284">
              <v:shape style="position:absolute;left:2487;top:4120;width:2;height:284" coordorigin="2487,4120" coordsize="0,284" path="m2487,4404l2487,4120e" filled="f" stroked="t" strokeweight=".936585pt" strokecolor="#3B3B3B">
                <v:path arrowok="t"/>
              </v:shape>
            </v:group>
            <v:group style="position:absolute;left:454;top:4553;width:2060;height:2" coordorigin="454,4553" coordsize="2060,2">
              <v:shape style="position:absolute;left:454;top:4553;width:2060;height:2" coordorigin="454,4553" coordsize="2060,0" path="m454,4553l2515,4553e" filled="f" stroked="t" strokeweight=".702439pt" strokecolor="#6B6B6B">
                <v:path arrowok="t"/>
              </v:shape>
            </v:group>
            <v:group style="position:absolute;left:2444;top:4551;width:1536;height:2" coordorigin="2444,4551" coordsize="1536,2">
              <v:shape style="position:absolute;left:2444;top:4551;width:1536;height:2" coordorigin="2444,4551" coordsize="1536,0" path="m2444,4551l3980,4551e" filled="f" stroked="t" strokeweight=".468293pt" strokecolor="#606060">
                <v:path arrowok="t"/>
              </v:shape>
            </v:group>
            <v:group style="position:absolute;left:3924;top:4546;width:7643;height:2" coordorigin="3924,4546" coordsize="7643,2">
              <v:shape style="position:absolute;left:3924;top:4546;width:7643;height:2" coordorigin="3924,4546" coordsize="7643,0" path="m3924,4546l11567,4546e" filled="f" stroked="t" strokeweight=".702439pt" strokecolor="#646464">
                <v:path arrowok="t"/>
              </v:shape>
            </v:group>
            <v:group style="position:absolute;left:2491;top:4120;width:2;height:10984" coordorigin="2491,4120" coordsize="2,10984">
              <v:shape style="position:absolute;left:2491;top:4120;width:2;height:10984" coordorigin="2491,4120" coordsize="0,10984" path="m2491,15103l2491,4120e" filled="f" stroked="t" strokeweight=".702439pt" strokecolor="#4F4F4F">
                <v:path arrowok="t"/>
              </v:shape>
            </v:group>
            <v:group style="position:absolute;left:2482;top:4767;width:3320;height:2" coordorigin="2482,4767" coordsize="3320,2">
              <v:shape style="position:absolute;left:2482;top:4767;width:3320;height:2" coordorigin="2482,4767" coordsize="3320,0" path="m2482,4767l5802,4767e" filled="f" stroked="t" strokeweight=".702439pt" strokecolor="#676767">
                <v:path arrowok="t"/>
              </v:shape>
            </v:group>
            <v:group style="position:absolute;left:5746;top:4764;width:295;height:2" coordorigin="5746,4764" coordsize="295,2">
              <v:shape style="position:absolute;left:5746;top:4764;width:295;height:2" coordorigin="5746,4764" coordsize="295,0" path="m5746,4764l6041,4764e" filled="f" stroked="t" strokeweight=".468293pt" strokecolor="#4F4F4F">
                <v:path arrowok="t"/>
              </v:shape>
            </v:group>
            <v:group style="position:absolute;left:5985;top:4762;width:5587;height:2" coordorigin="5985,4762" coordsize="5587,2">
              <v:shape style="position:absolute;left:5985;top:4762;width:5587;height:2" coordorigin="5985,4762" coordsize="5587,0" path="m5985,4762l11572,4762e" filled="f" stroked="t" strokeweight=".702439pt" strokecolor="#646464">
                <v:path arrowok="t"/>
              </v:shape>
            </v:group>
            <v:group style="position:absolute;left:11567;top:4532;width:2;height:4243" coordorigin="11567,4532" coordsize="2,4243">
              <v:shape style="position:absolute;left:11567;top:4532;width:2;height:4243" coordorigin="11567,4532" coordsize="0,4243" path="m11567,8775l11567,4532e" filled="f" stroked="t" strokeweight=".702439pt" strokecolor="#575757">
                <v:path arrowok="t"/>
              </v:shape>
            </v:group>
            <v:group style="position:absolute;left:5004;top:4755;width:2;height:1233" coordorigin="5004,4755" coordsize="2,1233">
              <v:shape style="position:absolute;left:5004;top:4755;width:2;height:1233" coordorigin="5004,4755" coordsize="0,1233" path="m5004,5987l5004,4755e" filled="f" stroked="t" strokeweight=".936585pt" strokecolor="#4F4F4F">
                <v:path arrowok="t"/>
              </v:shape>
            </v:group>
            <v:group style="position:absolute;left:4992;top:5181;width:1470;height:2" coordorigin="4992,5181" coordsize="1470,2">
              <v:shape style="position:absolute;left:4992;top:5181;width:1470;height:2" coordorigin="4992,5181" coordsize="1470,0" path="m4992,5181l6462,5181e" filled="f" stroked="t" strokeweight=".234146pt" strokecolor="#383838">
                <v:path arrowok="t"/>
              </v:shape>
            </v:group>
            <v:group style="position:absolute;left:7870;top:4755;width:2;height:265" coordorigin="7870,4755" coordsize="2,265">
              <v:shape style="position:absolute;left:7870;top:4755;width:2;height:265" coordorigin="7870,4755" coordsize="0,265" path="m7870,5020l7870,4755e" filled="f" stroked="t" strokeweight=".936585pt" strokecolor="#646464">
                <v:path arrowok="t"/>
              </v:shape>
            </v:group>
            <v:group style="position:absolute;left:6462;top:5181;width:965;height:2" coordorigin="6462,5181" coordsize="965,2">
              <v:shape style="position:absolute;left:6462;top:5181;width:965;height:2" coordorigin="6462,5181" coordsize="965,0" path="m6462,5181l7427,5181e" filled="f" stroked="t" strokeweight=".234146pt" strokecolor="#000000">
                <v:path arrowok="t"/>
              </v:shape>
            </v:group>
            <v:group style="position:absolute;left:7427;top:5181;width:1737;height:2" coordorigin="7427,5181" coordsize="1737,2">
              <v:shape style="position:absolute;left:7427;top:5181;width:1737;height:2" coordorigin="7427,5181" coordsize="1737,0" path="m7427,5181l9164,5181e" filled="f" stroked="t" strokeweight=".234146pt" strokecolor="#575757">
                <v:path arrowok="t"/>
              </v:shape>
            </v:group>
            <v:group style="position:absolute;left:7870;top:4963;width:2;height:251" coordorigin="7870,4963" coordsize="2,251">
              <v:shape style="position:absolute;left:7870;top:4963;width:2;height:251" coordorigin="7870,4963" coordsize="0,251" path="m7870,5215l7870,4963e" filled="f" stroked="t" strokeweight=".468293pt" strokecolor="#4F4F4F">
                <v:path arrowok="t"/>
              </v:shape>
            </v:group>
            <v:group style="position:absolute;left:9164;top:5181;width:2388;height:2" coordorigin="9164,5181" coordsize="2388,2">
              <v:shape style="position:absolute;left:9164;top:5181;width:2388;height:2" coordorigin="9164,5181" coordsize="2388,0" path="m9164,5181l11553,5181e" filled="f" stroked="t" strokeweight=".234146pt" strokecolor="#000000">
                <v:path arrowok="t"/>
              </v:shape>
            </v:group>
            <v:group style="position:absolute;left:5001;top:5482;width:6570;height:2" coordorigin="5001,5482" coordsize="6570,2">
              <v:shape style="position:absolute;left:5001;top:5482;width:6570;height:2" coordorigin="5001,5482" coordsize="6570,0" path="m5001,5482l11572,5482e" filled="f" stroked="t" strokeweight=".702439pt" strokecolor="#545454">
                <v:path arrowok="t"/>
              </v:shape>
            </v:group>
            <v:group style="position:absolute;left:4997;top:5719;width:6580;height:2" coordorigin="4997,5719" coordsize="6580,2">
              <v:shape style="position:absolute;left:4997;top:5719;width:6580;height:2" coordorigin="4997,5719" coordsize="6580,0" path="m4997,5719l11576,5719e" filled="f" stroked="t" strokeweight=".702439pt" strokecolor="#575757">
                <v:path arrowok="t"/>
              </v:shape>
            </v:group>
            <v:group style="position:absolute;left:2482;top:5937;width:9090;height:2" coordorigin="2482,5937" coordsize="9090,2">
              <v:shape style="position:absolute;left:2482;top:5937;width:9090;height:2" coordorigin="2482,5937" coordsize="9090,0" path="m2482,5937l11572,5937e" filled="f" stroked="t" strokeweight=".702439pt" strokecolor="#545454">
                <v:path arrowok="t"/>
              </v:shape>
            </v:group>
            <v:group style="position:absolute;left:5006;top:5916;width:2;height:299" coordorigin="5006,5916" coordsize="2,299">
              <v:shape style="position:absolute;left:5006;top:5916;width:2;height:299" coordorigin="5006,5916" coordsize="0,299" path="m5006,6215l5006,5916e" filled="f" stroked="t" strokeweight=".702439pt" strokecolor="#3B3B3B">
                <v:path arrowok="t"/>
              </v:shape>
            </v:group>
            <v:group style="position:absolute;left:454;top:6170;width:11122;height:2" coordorigin="454,6170" coordsize="11122,2">
              <v:shape style="position:absolute;left:454;top:6170;width:11122;height:2" coordorigin="454,6170" coordsize="11122,0" path="m454,6170l11576,6170e" filled="f" stroked="t" strokeweight=".702439pt" strokecolor="#545454">
                <v:path arrowok="t"/>
              </v:shape>
            </v:group>
            <v:group style="position:absolute;left:2491;top:6144;width:2;height:308" coordorigin="2491,6144" coordsize="2,308">
              <v:shape style="position:absolute;left:2491;top:6144;width:2;height:308" coordorigin="2491,6144" coordsize="0,308" path="m2491,6452l2491,6144e" filled="f" stroked="t" strokeweight=".702439pt" strokecolor="#383838">
                <v:path arrowok="t"/>
              </v:shape>
            </v:group>
            <v:group style="position:absolute;left:5006;top:6144;width:2;height:308" coordorigin="5006,6144" coordsize="2,308">
              <v:shape style="position:absolute;left:5006;top:6144;width:2;height:308" coordorigin="5006,6144" coordsize="0,308" path="m5006,6452l5006,6144e" filled="f" stroked="t" strokeweight=".936585pt" strokecolor="#545454">
                <v:path arrowok="t"/>
              </v:shape>
            </v:group>
            <v:group style="position:absolute;left:7874;top:6163;width:2;height:654" coordorigin="7874,6163" coordsize="2,654">
              <v:shape style="position:absolute;left:7874;top:6163;width:2;height:654" coordorigin="7874,6163" coordsize="0,654" path="m7874,6817l7874,6163e" filled="f" stroked="t" strokeweight=".702439pt" strokecolor="#606060">
                <v:path arrowok="t"/>
              </v:shape>
            </v:group>
            <v:group style="position:absolute;left:2482;top:6596;width:3320;height:2" coordorigin="2482,6596" coordsize="3320,2">
              <v:shape style="position:absolute;left:2482;top:6596;width:3320;height:2" coordorigin="2482,6596" coordsize="3320,0" path="m2482,6596l5802,6596e" filled="f" stroked="t" strokeweight=".702439pt" strokecolor="#575757">
                <v:path arrowok="t"/>
              </v:shape>
            </v:group>
            <v:group style="position:absolute;left:5006;top:6395;width:2;height:228" coordorigin="5006,6395" coordsize="2,228">
              <v:shape style="position:absolute;left:5006;top:6395;width:2;height:228" coordorigin="5006,6395" coordsize="0,228" path="m5006,6622l5006,6395e" filled="f" stroked="t" strokeweight=".468293pt" strokecolor="#2F2F2F">
                <v:path arrowok="t"/>
              </v:shape>
            </v:group>
            <v:group style="position:absolute;left:5746;top:6594;width:295;height:2" coordorigin="5746,6594" coordsize="295,2">
              <v:shape style="position:absolute;left:5746;top:6594;width:295;height:2" coordorigin="5746,6594" coordsize="295,0" path="m5746,6594l6041,6594e" filled="f" stroked="t" strokeweight=".468293pt" strokecolor="#343434">
                <v:path arrowok="t"/>
              </v:shape>
            </v:group>
            <v:group style="position:absolute;left:5985;top:6594;width:876;height:2" coordorigin="5985,6594" coordsize="876,2">
              <v:shape style="position:absolute;left:5985;top:6594;width:876;height:2" coordorigin="5985,6594" coordsize="876,0" path="m5985,6594l6860,6594e" filled="f" stroked="t" strokeweight=".702439pt" strokecolor="#4F4F4F">
                <v:path arrowok="t"/>
              </v:shape>
            </v:group>
            <v:group style="position:absolute;left:6804;top:6594;width:239;height:2" coordorigin="6804,6594" coordsize="239,2">
              <v:shape style="position:absolute;left:6804;top:6594;width:239;height:2" coordorigin="6804,6594" coordsize="239,0" path="m6804,6594l7043,6594e" filled="f" stroked="t" strokeweight=".468293pt" strokecolor="#3B3B3B">
                <v:path arrowok="t"/>
              </v:shape>
            </v:group>
            <v:group style="position:absolute;left:6987;top:6592;width:4589;height:2" coordorigin="6987,6592" coordsize="4589,2">
              <v:shape style="position:absolute;left:6987;top:6592;width:4589;height:2" coordorigin="6987,6592" coordsize="4589,0" path="m6987,6592l11576,6592e" filled="f" stroked="t" strokeweight=".702439pt" strokecolor="#545454">
                <v:path arrowok="t"/>
              </v:shape>
            </v:group>
            <v:group style="position:absolute;left:2487;top:6807;width:2548;height:2" coordorigin="2487,6807" coordsize="2548,2">
              <v:shape style="position:absolute;left:2487;top:6807;width:2548;height:2" coordorigin="2487,6807" coordsize="2548,0" path="m2487,6807l5034,6807e" filled="f" stroked="t" strokeweight=".702439pt" strokecolor="#575757">
                <v:path arrowok="t"/>
              </v:shape>
            </v:group>
            <v:group style="position:absolute;left:5006;top:6551;width:2;height:261" coordorigin="5006,6551" coordsize="2,261">
              <v:shape style="position:absolute;left:5006;top:6551;width:2;height:261" coordorigin="5006,6551" coordsize="0,261" path="m5006,6812l5006,6551e" filled="f" stroked="t" strokeweight=".702439pt" strokecolor="#3F3F3F">
                <v:path arrowok="t"/>
              </v:shape>
            </v:group>
            <v:group style="position:absolute;left:4964;top:6807;width:239;height:2" coordorigin="4964,6807" coordsize="239,2">
              <v:shape style="position:absolute;left:4964;top:6807;width:239;height:2" coordorigin="4964,6807" coordsize="239,0" path="m4964,6807l5203,6807e" filled="f" stroked="t" strokeweight=".468293pt" strokecolor="#343434">
                <v:path arrowok="t"/>
              </v:shape>
            </v:group>
            <v:group style="position:absolute;left:5147;top:6805;width:6430;height:2" coordorigin="5147,6805" coordsize="6430,2">
              <v:shape style="position:absolute;left:5147;top:6805;width:6430;height:2" coordorigin="5147,6805" coordsize="6430,0" path="m5147,6805l11576,6805e" filled="f" stroked="t" strokeweight=".702439pt" strokecolor="#545454">
                <v:path arrowok="t"/>
              </v:shape>
            </v:group>
            <v:group style="position:absolute;left:459;top:7028;width:4566;height:2" coordorigin="459,7028" coordsize="4566,2">
              <v:shape style="position:absolute;left:459;top:7028;width:4566;height:2" coordorigin="459,7028" coordsize="4566,0" path="m459,7028l5025,7028e" filled="f" stroked="t" strokeweight=".702439pt" strokecolor="#545454">
                <v:path arrowok="t"/>
              </v:shape>
            </v:group>
            <v:group style="position:absolute;left:2491;top:6765;width:2;height:303" coordorigin="2491,6765" coordsize="2,303">
              <v:shape style="position:absolute;left:2491;top:6765;width:2;height:303" coordorigin="2491,6765" coordsize="0,303" path="m2491,7068l2491,6765e" filled="f" stroked="t" strokeweight=".702439pt" strokecolor="#3F3F3F">
                <v:path arrowok="t"/>
              </v:shape>
            </v:group>
            <v:group style="position:absolute;left:4969;top:7025;width:234;height:2" coordorigin="4969,7025" coordsize="234,2">
              <v:shape style="position:absolute;left:4969;top:7025;width:234;height:2" coordorigin="4969,7025" coordsize="234,0" path="m4969,7025l5203,7025e" filled="f" stroked="t" strokeweight=".468293pt" strokecolor="#2B2B2B">
                <v:path arrowok="t"/>
              </v:shape>
            </v:group>
            <v:group style="position:absolute;left:5147;top:7023;width:6430;height:2" coordorigin="5147,7023" coordsize="6430,2">
              <v:shape style="position:absolute;left:5147;top:7023;width:6430;height:2" coordorigin="5147,7023" coordsize="6430,0" path="m5147,7023l11576,7023e" filled="f" stroked="t" strokeweight=".702439pt" strokecolor="#545454">
                <v:path arrowok="t"/>
              </v:shape>
            </v:group>
            <v:group style="position:absolute;left:2491;top:7220;width:2;height:275" coordorigin="2491,7220" coordsize="2,275">
              <v:shape style="position:absolute;left:2491;top:7220;width:2;height:275" coordorigin="2491,7220" coordsize="0,275" path="m2491,7495l2491,7220e" filled="f" stroked="t" strokeweight=".468293pt" strokecolor="#383838">
                <v:path arrowok="t"/>
              </v:shape>
            </v:group>
            <v:group style="position:absolute;left:459;top:7649;width:11117;height:2" coordorigin="459,7649" coordsize="11117,2">
              <v:shape style="position:absolute;left:459;top:7649;width:11117;height:2" coordorigin="459,7649" coordsize="11117,0" path="m459,7649l11576,7649e" filled="f" stroked="t" strokeweight=".702439pt" strokecolor="#545454">
                <v:path arrowok="t"/>
              </v:shape>
            </v:group>
            <v:group style="position:absolute;left:2494;top:7457;width:2;height:811" coordorigin="2494,7457" coordsize="2,811">
              <v:shape style="position:absolute;left:2494;top:7457;width:2;height:811" coordorigin="2494,7457" coordsize="0,811" path="m2494,8267l2494,7457e" filled="f" stroked="t" strokeweight=".468293pt" strokecolor="#545454">
                <v:path arrowok="t"/>
              </v:shape>
            </v:group>
            <v:group style="position:absolute;left:5011;top:7646;width:2;height:664" coordorigin="5011,7646" coordsize="2,664">
              <v:shape style="position:absolute;left:5011;top:7646;width:2;height:664" coordorigin="5011,7646" coordsize="0,664" path="m5011,8310l5011,7646e" filled="f" stroked="t" strokeweight=".936585pt" strokecolor="#575757">
                <v:path arrowok="t"/>
              </v:shape>
            </v:group>
            <v:group style="position:absolute;left:5001;top:7869;width:6575;height:2" coordorigin="5001,7869" coordsize="6575,2">
              <v:shape style="position:absolute;left:5001;top:7869;width:6575;height:2" coordorigin="5001,7869" coordsize="6575,0" path="m5001,7869l11576,7869e" filled="f" stroked="t" strokeweight=".702439pt" strokecolor="#545454">
                <v:path arrowok="t"/>
              </v:shape>
            </v:group>
            <v:group style="position:absolute;left:5001;top:8085;width:6575;height:2" coordorigin="5001,8085" coordsize="6575,2">
              <v:shape style="position:absolute;left:5001;top:8085;width:6575;height:2" coordorigin="5001,8085" coordsize="6575,0" path="m5001,8085l11576,8085e" filled="f" stroked="t" strokeweight=".702439pt" strokecolor="#545454">
                <v:path arrowok="t"/>
              </v:shape>
            </v:group>
            <v:group style="position:absolute;left:454;top:8303;width:11122;height:2" coordorigin="454,8303" coordsize="11122,2">
              <v:shape style="position:absolute;left:454;top:8303;width:11122;height:2" coordorigin="454,8303" coordsize="11122,0" path="m454,8303l11576,8303e" filled="f" stroked="t" strokeweight=".702439pt" strokecolor="#545454">
                <v:path arrowok="t"/>
              </v:shape>
            </v:group>
            <v:group style="position:absolute;left:2491;top:8718;width:2;height:251" coordorigin="2491,8718" coordsize="2,251">
              <v:shape style="position:absolute;left:2491;top:8718;width:2;height:251" coordorigin="2491,8718" coordsize="0,251" path="m2491,8969l2491,8718e" filled="f" stroked="t" strokeweight=".702439pt" strokecolor="#444444">
                <v:path arrowok="t"/>
              </v:shape>
            </v:group>
            <v:group style="position:absolute;left:11572;top:8718;width:2;height:251" coordorigin="11572,8718" coordsize="2,251">
              <v:shape style="position:absolute;left:11572;top:8718;width:2;height:251" coordorigin="11572,8718" coordsize="0,251" path="m11572,8969l11572,8718e" filled="f" stroked="t" strokeweight=".468293pt" strokecolor="#3F3F3F">
                <v:path arrowok="t"/>
              </v:shape>
            </v:group>
            <v:group style="position:absolute;left:11569;top:8912;width:2;height:4266" coordorigin="11569,8912" coordsize="2,4266">
              <v:shape style="position:absolute;left:11569;top:8912;width:2;height:4266" coordorigin="11569,8912" coordsize="0,4266" path="m11569,13179l11569,8912e" filled="f" stroked="t" strokeweight=".468293pt" strokecolor="#575757">
                <v:path arrowok="t"/>
              </v:shape>
            </v:group>
            <v:group style="position:absolute;left:454;top:9344;width:11122;height:2" coordorigin="454,9344" coordsize="11122,2">
              <v:shape style="position:absolute;left:454;top:9344;width:11122;height:2" coordorigin="454,9344" coordsize="11122,0" path="m454,9344l11576,9344e" filled="f" stroked="t" strokeweight=".702439pt" strokecolor="#575757">
                <v:path arrowok="t"/>
              </v:shape>
            </v:group>
            <v:group style="position:absolute;left:2494;top:9021;width:2;height:1408" coordorigin="2494,9021" coordsize="2,1408">
              <v:shape style="position:absolute;left:2494;top:9021;width:2;height:1408" coordorigin="2494,9021" coordsize="0,1408" path="m2494,10429l2494,9021e" filled="f" stroked="t" strokeweight=".702439pt" strokecolor="#4F4F4F">
                <v:path arrowok="t"/>
              </v:shape>
            </v:group>
            <v:group style="position:absolute;left:454;top:10586;width:4266;height:2" coordorigin="454,10586" coordsize="4266,2">
              <v:shape style="position:absolute;left:454;top:10586;width:4266;height:2" coordorigin="454,10586" coordsize="4266,0" path="m454,10586l4720,10586e" filled="f" stroked="t" strokeweight=".702439pt" strokecolor="#575757">
                <v:path arrowok="t"/>
              </v:shape>
            </v:group>
            <v:group style="position:absolute;left:4664;top:10586;width:361;height:2" coordorigin="4664,10586" coordsize="361,2">
              <v:shape style="position:absolute;left:4664;top:10586;width:361;height:2" coordorigin="4664,10586" coordsize="361,0" path="m4664,10586l5025,10586e" filled="f" stroked="t" strokeweight=".468293pt" strokecolor="#3F3F3F">
                <v:path arrowok="t"/>
              </v:shape>
            </v:group>
            <v:group style="position:absolute;left:4931;top:10586;width:1929;height:2" coordorigin="4931,10586" coordsize="1929,2">
              <v:shape style="position:absolute;left:4931;top:10586;width:1929;height:2" coordorigin="4931,10586" coordsize="1929,0" path="m4931,10586l6860,10586e" filled="f" stroked="t" strokeweight=".702439pt" strokecolor="#575757">
                <v:path arrowok="t"/>
              </v:shape>
            </v:group>
            <v:group style="position:absolute;left:6804;top:10586;width:239;height:2" coordorigin="6804,10586" coordsize="239,2">
              <v:shape style="position:absolute;left:6804;top:10586;width:239;height:2" coordorigin="6804,10586" coordsize="239,0" path="m6804,10586l7043,10586e" filled="f" stroked="t" strokeweight=".468293pt" strokecolor="#3B3B3B">
                <v:path arrowok="t"/>
              </v:shape>
            </v:group>
            <v:group style="position:absolute;left:6987;top:10583;width:4589;height:2" coordorigin="6987,10583" coordsize="4589,2">
              <v:shape style="position:absolute;left:6987;top:10583;width:4589;height:2" coordorigin="6987,10583" coordsize="4589,0" path="m6987,10583l11576,10583e" filled="f" stroked="t" strokeweight=".702439pt" strokecolor="#575757">
                <v:path arrowok="t"/>
              </v:shape>
            </v:group>
            <v:group style="position:absolute;left:454;top:10842;width:1222;height:2" coordorigin="454,10842" coordsize="1222,2">
              <v:shape style="position:absolute;left:454;top:10842;width:1222;height:2" coordorigin="454,10842" coordsize="1222,0" path="m454,10842l1676,10842e" filled="f" stroked="t" strokeweight=".234146pt" strokecolor="#4F4F4F">
                <v:path arrowok="t"/>
              </v:shape>
            </v:group>
            <v:group style="position:absolute;left:1676;top:10842;width:810;height:2" coordorigin="1676,10842" coordsize="810,2">
              <v:shape style="position:absolute;left:1676;top:10842;width:810;height:2" coordorigin="1676,10842" coordsize="810,0" path="m1676,10842l2487,10842e" filled="f" stroked="t" strokeweight=".234146pt" strokecolor="#747474">
                <v:path arrowok="t"/>
              </v:shape>
            </v:group>
            <v:group style="position:absolute;left:2473;top:10842;width:941;height:2" coordorigin="2473,10842" coordsize="941,2">
              <v:shape style="position:absolute;left:2473;top:10842;width:941;height:2" coordorigin="2473,10842" coordsize="941,0" path="m2473,10842l3414,10842e" filled="f" stroked="t" strokeweight=".234146pt" strokecolor="#545454">
                <v:path arrowok="t"/>
              </v:shape>
            </v:group>
            <v:group style="position:absolute;left:3414;top:10842;width:3601;height:2" coordorigin="3414,10842" coordsize="3601,2">
              <v:shape style="position:absolute;left:3414;top:10842;width:3601;height:2" coordorigin="3414,10842" coordsize="3601,0" path="m3414,10842l7015,10842e" filled="f" stroked="t" strokeweight=".234146pt" strokecolor="#000000">
                <v:path arrowok="t"/>
              </v:shape>
            </v:group>
            <v:group style="position:absolute;left:7015;top:10842;width:843;height:2" coordorigin="7015,10842" coordsize="843,2">
              <v:shape style="position:absolute;left:7015;top:10842;width:843;height:2" coordorigin="7015,10842" coordsize="843,0" path="m7015,10842l7858,10842e" filled="f" stroked="t" strokeweight=".234146pt" strokecolor="#232323">
                <v:path arrowok="t"/>
              </v:shape>
            </v:group>
            <v:group style="position:absolute;left:7858;top:10842;width:3690;height:2" coordorigin="7858,10842" coordsize="3690,2">
              <v:shape style="position:absolute;left:7858;top:10842;width:3690;height:2" coordorigin="7858,10842" coordsize="3690,0" path="m7858,10842l11548,10842e" filled="f" stroked="t" strokeweight=".234146pt" strokecolor="#000000">
                <v:path arrowok="t"/>
              </v:shape>
            </v:group>
            <v:group style="position:absolute;left:459;top:11157;width:5343;height:2" coordorigin="459,11157" coordsize="5343,2">
              <v:shape style="position:absolute;left:459;top:11157;width:5343;height:2" coordorigin="459,11157" coordsize="5343,0" path="m459,11157l5802,11157e" filled="f" stroked="t" strokeweight=".702439pt" strokecolor="#575757">
                <v:path arrowok="t"/>
              </v:shape>
            </v:group>
            <v:group style="position:absolute;left:5746;top:11154;width:295;height:2" coordorigin="5746,11154" coordsize="295,2">
              <v:shape style="position:absolute;left:5746;top:11154;width:295;height:2" coordorigin="5746,11154" coordsize="295,0" path="m5746,11154l6041,11154e" filled="f" stroked="t" strokeweight=".468293pt" strokecolor="#3F3F3F">
                <v:path arrowok="t"/>
              </v:shape>
            </v:group>
            <v:group style="position:absolute;left:5985;top:11154;width:876;height:2" coordorigin="5985,11154" coordsize="876,2">
              <v:shape style="position:absolute;left:5985;top:11154;width:876;height:2" coordorigin="5985,11154" coordsize="876,0" path="m5985,11154l6860,11154e" filled="f" stroked="t" strokeweight=".702439pt" strokecolor="#4F4F4F">
                <v:path arrowok="t"/>
              </v:shape>
            </v:group>
            <v:group style="position:absolute;left:6804;top:11154;width:239;height:2" coordorigin="6804,11154" coordsize="239,2">
              <v:shape style="position:absolute;left:6804;top:11154;width:239;height:2" coordorigin="6804,11154" coordsize="239,0" path="m6804,11154l7043,11154e" filled="f" stroked="t" strokeweight=".468293pt" strokecolor="#2F2F2F">
                <v:path arrowok="t"/>
              </v:shape>
            </v:group>
            <v:group style="position:absolute;left:6987;top:11152;width:4589;height:2" coordorigin="6987,11152" coordsize="4589,2">
              <v:shape style="position:absolute;left:6987;top:11152;width:4589;height:2" coordorigin="6987,11152" coordsize="4589,0" path="m6987,11152l11576,11152e" filled="f" stroked="t" strokeweight=".702439pt" strokecolor="#575757">
                <v:path arrowok="t"/>
              </v:shape>
            </v:group>
            <v:group style="position:absolute;left:464;top:11631;width:3278;height:2" coordorigin="464,11631" coordsize="3278,2">
              <v:shape style="position:absolute;left:464;top:11631;width:3278;height:2" coordorigin="464,11631" coordsize="3278,0" path="m464,11631l3742,11631e" filled="f" stroked="t" strokeweight=".702439pt" strokecolor="#575757">
                <v:path arrowok="t"/>
              </v:shape>
            </v:group>
            <v:group style="position:absolute;left:3685;top:11631;width:295;height:2" coordorigin="3685,11631" coordsize="295,2">
              <v:shape style="position:absolute;left:3685;top:11631;width:295;height:2" coordorigin="3685,11631" coordsize="295,0" path="m3685,11631l3980,11631e" filled="f" stroked="t" strokeweight=".468293pt" strokecolor="#3F3F3F">
                <v:path arrowok="t"/>
              </v:shape>
            </v:group>
            <v:group style="position:absolute;left:3924;top:11631;width:7652;height:2" coordorigin="3924,11631" coordsize="7652,2">
              <v:shape style="position:absolute;left:3924;top:11631;width:7652;height:2" coordorigin="3924,11631" coordsize="7652,0" path="m3924,11631l11576,11631e" filled="f" stroked="t" strokeweight=".702439pt" strokecolor="#575757">
                <v:path arrowok="t"/>
              </v:shape>
            </v:group>
            <v:group style="position:absolute;left:459;top:11844;width:11117;height:2" coordorigin="459,11844" coordsize="11117,2">
              <v:shape style="position:absolute;left:459;top:11844;width:11117;height:2" coordorigin="459,11844" coordsize="11117,0" path="m459,11844l11576,11844e" filled="f" stroked="t" strokeweight=".702439pt" strokecolor="#575757">
                <v:path arrowok="t"/>
              </v:shape>
            </v:group>
            <v:group style="position:absolute;left:454;top:12076;width:11122;height:2" coordorigin="454,12076" coordsize="11122,2">
              <v:shape style="position:absolute;left:454;top:12076;width:11122;height:2" coordorigin="454,12076" coordsize="11122,0" path="m454,12076l11576,12076e" filled="f" stroked="t" strokeweight=".702439pt" strokecolor="#575757">
                <v:path arrowok="t"/>
              </v:shape>
            </v:group>
            <v:group style="position:absolute;left:1253;top:11837;width:2;height:1342" coordorigin="1253,11837" coordsize="2,1342">
              <v:shape style="position:absolute;left:1253;top:11837;width:2;height:1342" coordorigin="1253,11837" coordsize="0,1342" path="m1253,13179l1253,11837e" filled="f" stroked="t" strokeweight=".936585pt" strokecolor="#4F4F4F">
                <v:path arrowok="t"/>
              </v:shape>
            </v:group>
            <v:group style="position:absolute;left:1676;top:11828;width:2;height:683" coordorigin="1676,11828" coordsize="2,683">
              <v:shape style="position:absolute;left:1676;top:11828;width:2;height:683" coordorigin="1676,11828" coordsize="0,683" path="m1676,12510l1676,11828e" filled="f" stroked="t" strokeweight=".234146pt" strokecolor="#606060">
                <v:path arrowok="t"/>
              </v:shape>
            </v:group>
            <v:group style="position:absolute;left:2496;top:11799;width:2;height:303" coordorigin="2496,11799" coordsize="2,303">
              <v:shape style="position:absolute;left:2496;top:11799;width:2;height:303" coordorigin="2496,11799" coordsize="0,303" path="m2496,12103l2496,11799e" filled="f" stroked="t" strokeweight=".702439pt" strokecolor="#3B3B3B">
                <v:path arrowok="t"/>
              </v:shape>
            </v:group>
            <v:group style="position:absolute;left:1676;top:12510;width:2;height:1379" coordorigin="1676,12510" coordsize="2,1379">
              <v:shape style="position:absolute;left:1676;top:12510;width:2;height:1379" coordorigin="1676,12510" coordsize="0,1379" path="m1676,13890l1676,12510e" filled="f" stroked="t" strokeweight=".234146pt" strokecolor="#000000">
                <v:path arrowok="t"/>
              </v:shape>
            </v:group>
            <v:group style="position:absolute;left:7436;top:11837;width:2;height:4665" coordorigin="7436,11837" coordsize="2,4665">
              <v:shape style="position:absolute;left:7436;top:11837;width:2;height:4665" coordorigin="7436,11837" coordsize="0,4665" path="m7436,16502l7436,11837e" filled="f" stroked="t" strokeweight=".702439pt" strokecolor="#545454">
                <v:path arrowok="t"/>
              </v:shape>
            </v:group>
            <v:group style="position:absolute;left:468;top:13122;width:2;height:223" coordorigin="468,13122" coordsize="2,223">
              <v:shape style="position:absolute;left:468;top:13122;width:2;height:223" coordorigin="468,13122" coordsize="0,223" path="m468,13345l468,13122e" filled="f" stroked="t" strokeweight=".468293pt" strokecolor="#2F2F2F">
                <v:path arrowok="t"/>
              </v:shape>
            </v:group>
            <v:group style="position:absolute;left:1255;top:13122;width:2;height:223" coordorigin="1255,13122" coordsize="2,223">
              <v:shape style="position:absolute;left:1255;top:13122;width:2;height:223" coordorigin="1255,13122" coordsize="0,223" path="m1255,13345l1255,13122e" filled="f" stroked="t" strokeweight=".468293pt" strokecolor="#2F2F2F">
                <v:path arrowok="t"/>
              </v:shape>
            </v:group>
            <v:group style="position:absolute;left:1255;top:13288;width:2;height:493" coordorigin="1255,13288" coordsize="2,493">
              <v:shape style="position:absolute;left:1255;top:13288;width:2;height:493" coordorigin="1255,13288" coordsize="0,493" path="m1255,13781l1255,13288e" filled="f" stroked="t" strokeweight=".702439pt" strokecolor="#4F4F4F">
                <v:path arrowok="t"/>
              </v:shape>
            </v:group>
            <v:group style="position:absolute;left:468;top:13724;width:2;height:194" coordorigin="468,13724" coordsize="2,194">
              <v:shape style="position:absolute;left:468;top:13724;width:2;height:194" coordorigin="468,13724" coordsize="0,194" path="m468,13918l468,13724e" filled="f" stroked="t" strokeweight=".468293pt" strokecolor="#383838">
                <v:path arrowok="t"/>
              </v:shape>
            </v:group>
            <v:group style="position:absolute;left:1255;top:13724;width:2;height:194" coordorigin="1255,13724" coordsize="2,194">
              <v:shape style="position:absolute;left:1255;top:13724;width:2;height:194" coordorigin="1255,13724" coordsize="0,194" path="m1255,13918l1255,13724e" filled="f" stroked="t" strokeweight=".468293pt" strokecolor="#2B2B2B">
                <v:path arrowok="t"/>
              </v:shape>
            </v:group>
            <v:group style="position:absolute;left:7439;top:13724;width:2;height:2749" coordorigin="7439,13724" coordsize="2,2749">
              <v:shape style="position:absolute;left:7439;top:13724;width:2;height:2749" coordorigin="7439,13724" coordsize="0,2749" path="m7439,16473l7439,13724e" filled="f" stroked="t" strokeweight=".702439pt" strokecolor="#545454">
                <v:path arrowok="t"/>
              </v:shape>
            </v:group>
            <v:group style="position:absolute;left:459;top:14134;width:2042;height:2" coordorigin="459,14134" coordsize="2042,2">
              <v:shape style="position:absolute;left:459;top:14134;width:2042;height:2" coordorigin="459,14134" coordsize="2042,0" path="m459,14134l2501,14134e" filled="f" stroked="t" strokeweight=".702439pt" strokecolor="#575757">
                <v:path arrowok="t"/>
              </v:shape>
            </v:group>
            <v:group style="position:absolute;left:1255;top:13861;width:2;height:1507" coordorigin="1255,13861" coordsize="2,1507">
              <v:shape style="position:absolute;left:1255;top:13861;width:2;height:1507" coordorigin="1255,13861" coordsize="0,1507" path="m1255,15369l1255,13861e" filled="f" stroked="t" strokeweight=".702439pt" strokecolor="#4F4F4F">
                <v:path arrowok="t"/>
              </v:shape>
            </v:group>
            <v:group style="position:absolute;left:1676;top:13890;width:2;height:412" coordorigin="1676,13890" coordsize="2,412">
              <v:shape style="position:absolute;left:1676;top:13890;width:2;height:412" coordorigin="1676,13890" coordsize="0,412" path="m1676,14302l1676,13890e" filled="f" stroked="t" strokeweight=".234146pt" strokecolor="#6B6B6B">
                <v:path arrowok="t"/>
              </v:shape>
            </v:group>
            <v:group style="position:absolute;left:468;top:14274;width:2;height:218" coordorigin="468,14274" coordsize="2,218">
              <v:shape style="position:absolute;left:468;top:14274;width:2;height:218" coordorigin="468,14274" coordsize="0,218" path="m468,14492l468,14274e" filled="f" stroked="t" strokeweight=".468293pt" strokecolor="#383838">
                <v:path arrowok="t"/>
              </v:shape>
            </v:group>
            <v:group style="position:absolute;left:1676;top:14302;width:2;height:1237" coordorigin="1676,14302" coordsize="2,1237">
              <v:shape style="position:absolute;left:1676;top:14302;width:2;height:1237" coordorigin="1676,14302" coordsize="0,1237" path="m1676,15539l1676,14302e" filled="f" stroked="t" strokeweight=".234146pt" strokecolor="#000000">
                <v:path arrowok="t"/>
              </v:shape>
            </v:group>
            <v:group style="position:absolute;left:2496;top:15046;width:2;height:180" coordorigin="2496,15046" coordsize="2,180">
              <v:shape style="position:absolute;left:2496;top:15046;width:2;height:180" coordorigin="2496,15046" coordsize="0,180" path="m2496,15227l2496,15046e" filled="f" stroked="t" strokeweight=".468293pt" strokecolor="#2B2B2B">
                <v:path arrowok="t"/>
              </v:shape>
            </v:group>
            <v:group style="position:absolute;left:2496;top:15170;width:2;height:1327" coordorigin="2496,15170" coordsize="2,1327">
              <v:shape style="position:absolute;left:2496;top:15170;width:2;height:1327" coordorigin="2496,15170" coordsize="0,1327" path="m2496,16497l2496,15170e" filled="f" stroked="t" strokeweight=".702439pt" strokecolor="#4F4F4F">
                <v:path arrowok="t"/>
              </v:shape>
            </v:group>
            <v:group style="position:absolute;left:1255;top:15312;width:2;height:256" coordorigin="1255,15312" coordsize="2,256">
              <v:shape style="position:absolute;left:1255;top:15312;width:2;height:256" coordorigin="1255,15312" coordsize="0,256" path="m1255,15568l1255,15312e" filled="f" stroked="t" strokeweight=".468293pt" strokecolor="#343434">
                <v:path arrowok="t"/>
              </v:shape>
            </v:group>
            <v:group style="position:absolute;left:454;top:16487;width:11122;height:2" coordorigin="454,16487" coordsize="11122,2">
              <v:shape style="position:absolute;left:454;top:16487;width:11122;height:2" coordorigin="454,16487" coordsize="11122,0" path="m454,16487l11576,16487e" filled="f" stroked="t" strokeweight=".702439pt" strokecolor="#606060">
                <v:path arrowok="t"/>
              </v:shape>
            </v:group>
            <v:group style="position:absolute;left:866;top:16487;width:417;height:2" coordorigin="866,16487" coordsize="417,2">
              <v:shape style="position:absolute;left:866;top:16487;width:417;height:2" coordorigin="866,16487" coordsize="417,0" path="m866,16487l1283,16487e" filled="f" stroked="t" strokeweight=".468293pt" strokecolor="#4F4F4F">
                <v:path arrowok="t"/>
              </v:shape>
            </v:group>
            <v:group style="position:absolute;left:1255;top:15511;width:2;height:986" coordorigin="1255,15511" coordsize="2,986">
              <v:shape style="position:absolute;left:1255;top:15511;width:2;height:986" coordorigin="1255,15511" coordsize="0,986" path="m1255,16497l1255,15511e" filled="f" stroked="t" strokeweight=".702439pt" strokecolor="#4B4B4B">
                <v:path arrowok="t"/>
              </v:shape>
            </v:group>
            <v:group style="position:absolute;left:1676;top:15539;width:2;height:948" coordorigin="1676,15539" coordsize="2,948">
              <v:shape style="position:absolute;left:1676;top:15539;width:2;height:948" coordorigin="1676,15539" coordsize="0,948" path="m1676,16487l1676,15539e" filled="f" stroked="t" strokeweight=".234146pt" strokecolor="#444444">
                <v:path arrowok="t"/>
              </v:shape>
            </v:group>
            <v:group style="position:absolute;left:3582;top:16490;width:398;height:2" coordorigin="3582,16490" coordsize="398,2">
              <v:shape style="position:absolute;left:3582;top:16490;width:398;height:2" coordorigin="3582,16490" coordsize="398,0" path="m3582,16490l3980,16490e" filled="f" stroked="t" strokeweight=".468293pt" strokecolor="#3F3F3F">
                <v:path arrowok="t"/>
              </v:shape>
            </v:group>
            <v:group style="position:absolute;left:11543;top:15198;width:2;height:341" coordorigin="11543,15198" coordsize="2,341">
              <v:shape style="position:absolute;left:11543;top:15198;width:2;height:341" coordorigin="11543,15198" coordsize="0,341" path="m11543,15539l11543,15198e" filled="f" stroked="t" strokeweight=".234146pt" strokecolor="#000000">
                <v:path arrowok="t"/>
              </v:shape>
            </v:group>
            <v:group style="position:absolute;left:11543;top:15539;width:2;height:948" coordorigin="11543,15539" coordsize="2,948">
              <v:shape style="position:absolute;left:11543;top:15539;width:2;height:948" coordorigin="11543,15539" coordsize="0,948" path="m11543,16487l11543,15539e" filled="f" stroked="t" strokeweight=".234146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18"/>
        </w:rPr>
        <w:t>.;,: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08" w:lineRule="exact"/>
        <w:ind w:left="28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36"/>
          <w:position w:val="-3"/>
        </w:rPr>
        <w:t>til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88" w:right="-79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3A3A3A"/>
          <w:spacing w:val="0"/>
          <w:w w:val="61"/>
          <w:position w:val="5"/>
        </w:rPr>
        <w:t>::ı: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exact"/>
        <w:ind w:left="262" w:right="5869" w:firstLine="-26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78.692688pt;margin-top:-20.917093pt;width:.1pt;height:11.851267pt;mso-position-horizontal-relative:page;mso-position-vertical-relative:paragraph;z-index:-13496" coordorigin="11574,-418" coordsize="2,237">
            <v:shape style="position:absolute;left:11574;top:-418;width:2;height:237" coordorigin="11574,-418" coordsize="0,237" path="m11574,-181l11574,-418e" filled="f" stroked="t" strokeweight=".234146pt" strokecolor="#777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amiırEKİZ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20"/>
          <w:cols w:num="2" w:equalWidth="0">
            <w:col w:w="1872" w:space="2747"/>
            <w:col w:w="6741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62" w:right="4359" w:firstLine="-11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941784pt;margin-top:-14.336219pt;width:20.512801pt;height:44pt;mso-position-horizontal-relative:page;mso-position-vertical-relative:paragraph;z-index:-1348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13131"/>
                      <w:spacing w:val="0"/>
                      <w:w w:val="210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2"/>
        </w:rPr>
        <w:t>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278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6" w:lineRule="exact"/>
        <w:ind w:left="88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627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669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35"/>
          <w:w w:val="111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300501" w:type="dxa"/>
      </w:tblPr>
      <w:tblGrid/>
      <w:tr>
        <w:trPr>
          <w:trHeight w:val="234" w:hRule="exact"/>
        </w:trPr>
        <w:tc>
          <w:tcPr>
            <w:tcW w:w="1197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19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666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single" w:sz="5.588736" w:space="0" w:color="4F4F4F"/>
            </w:tcBorders>
          </w:tcPr>
          <w:p>
            <w:pPr>
              <w:spacing w:before="7" w:after="0" w:line="213" w:lineRule="exact"/>
              <w:ind w:left="3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17" w:type="dxa"/>
            <w:tcBorders>
              <w:top w:val="single" w:sz="5.588736" w:space="0" w:color="4F4F4F"/>
              <w:bottom w:val="single" w:sz="5.588736" w:space="0" w:color="4F4F4F"/>
              <w:left w:val="single" w:sz="5.588736" w:space="0" w:color="4F4F4F"/>
              <w:right w:val="nil" w:sz="6" w:space="0" w:color="auto"/>
            </w:tcBorders>
          </w:tcPr>
          <w:p>
            <w:pPr>
              <w:spacing w:before="7" w:after="0" w:line="213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00:25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426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single" w:sz="5.588736" w:space="0" w:color="5B5B5B"/>
            </w:tcBorders>
          </w:tcPr>
          <w:p>
            <w:pPr>
              <w:spacing w:before="12" w:after="0" w:line="208" w:lineRule="exact"/>
              <w:ind w:left="2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Jrcl: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  <w:position w:val="-1"/>
              </w:rPr>
              <w:t>155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197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14.05.2017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666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single" w:sz="5.588736" w:space="0" w:color="4F4F4F"/>
            </w:tcBorders>
          </w:tcPr>
          <w:p>
            <w:pPr>
              <w:spacing w:before="9" w:after="0" w:line="215" w:lineRule="exact"/>
              <w:ind w:left="326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95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4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3071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17" w:type="dxa"/>
            <w:tcBorders>
              <w:top w:val="single" w:sz="5.588736" w:space="0" w:color="4F4F4F"/>
              <w:bottom w:val="single" w:sz="5.588736" w:space="0" w:color="4F4F4F"/>
              <w:left w:val="single" w:sz="5.588736" w:space="0" w:color="4F4F4F"/>
              <w:right w:val="nil" w:sz="6" w:space="0" w:color="auto"/>
            </w:tcBorders>
          </w:tcPr>
          <w:p>
            <w:pPr>
              <w:spacing w:before="9" w:after="0" w:line="215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9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A.KILTÇ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426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single" w:sz="5.588736" w:space="0" w:color="5B5B5B"/>
            </w:tcBorders>
          </w:tcPr>
          <w:p>
            <w:pPr/>
            <w:rPr/>
          </w:p>
        </w:tc>
      </w:tr>
    </w:tbl>
    <w:p>
      <w:pPr>
        <w:spacing w:before="0" w:after="0" w:line="203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Yeşilırma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1.615019" w:type="dxa"/>
      </w:tblPr>
      <w:tblGrid/>
      <w:tr>
        <w:trPr>
          <w:trHeight w:val="234" w:hRule="exact"/>
        </w:trPr>
        <w:tc>
          <w:tcPr>
            <w:tcW w:w="1214" w:type="dxa"/>
            <w:tcBorders>
              <w:top w:val="single" w:sz="5.588736" w:space="0" w:color="4B4B4B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Dogn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519" w:type="dxa"/>
            <w:tcBorders>
              <w:top w:val="single" w:sz="5.588736" w:space="0" w:color="4B4B4B"/>
              <w:bottom w:val="single" w:sz="3.72582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:Fati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Yeşilırınma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Songü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lO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266" w:type="dxa"/>
            <w:tcBorders>
              <w:top w:val="single" w:sz="5.588736" w:space="0" w:color="4B4B4B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1" w:hRule="exact"/>
        </w:trPr>
        <w:tc>
          <w:tcPr>
            <w:tcW w:w="1214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519" w:type="dxa"/>
            <w:tcBorders>
              <w:top w:val="single" w:sz="3.725824" w:space="0" w:color="484848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72" w:right="-20"/>
              <w:jc w:val="left"/>
              <w:tabs>
                <w:tab w:pos="3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266" w:type="dxa"/>
            <w:tcBorders>
              <w:top w:val="single" w:sz="5.588736" w:space="0" w:color="4F4F4F"/>
              <w:bottom w:val="single" w:sz="5.58873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Yangııı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9"/>
                <w:spacing w:val="-6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49" w:lineRule="exact"/>
        <w:ind w:left="166" w:right="-20"/>
        <w:jc w:val="left"/>
        <w:tabs>
          <w:tab w:pos="36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  <w:position w:val="3"/>
        </w:rPr>
        <w:t>tse:-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5"/>
        </w:rPr>
        <w:t>Yapını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5"/>
        </w:rPr>
        <w:t>n</w:t>
      </w:r>
      <w:r>
        <w:rPr>
          <w:rFonts w:ascii="Arial" w:hAnsi="Arial" w:cs="Arial" w:eastAsia="Arial"/>
          <w:sz w:val="15"/>
          <w:szCs w:val="15"/>
          <w:color w:val="3F3F3F"/>
          <w:spacing w:val="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4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" w:lineRule="atLeast"/>
        <w:ind w:left="36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4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60" w:bottom="280" w:left="360" w:right="160"/>
        </w:sectPr>
      </w:pPr>
      <w:rPr/>
    </w:p>
    <w:p>
      <w:pPr>
        <w:spacing w:before="8" w:after="0" w:line="240" w:lineRule="auto"/>
        <w:ind w:right="99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91832pt;margin-top:5.45517pt;width:32.781006pt;height:26pt;mso-position-horizontal-relative:page;mso-position-vertical-relative:paragraph;z-index:-1348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45659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45659"/>
                      <w:spacing w:val="-72"/>
                      <w:w w:val="5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456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456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6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3"/>
          <w:szCs w:val="53"/>
          <w:color w:val="313131"/>
          <w:spacing w:val="0"/>
          <w:w w:val="59"/>
          <w:position w:val="4"/>
        </w:rPr>
        <w:t>ı</w:t>
      </w:r>
      <w:r>
        <w:rPr>
          <w:rFonts w:ascii="Arial" w:hAnsi="Arial" w:cs="Arial" w:eastAsia="Arial"/>
          <w:sz w:val="53"/>
          <w:szCs w:val="53"/>
          <w:color w:val="313131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53"/>
          <w:szCs w:val="53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00:30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  <w:cols w:num="2" w:equalWidth="0">
            <w:col w:w="5074" w:space="885"/>
            <w:col w:w="5441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66" w:right="-20"/>
        <w:jc w:val="left"/>
        <w:tabs>
          <w:tab w:pos="2140" w:val="left"/>
          <w:tab w:pos="5640" w:val="left"/>
          <w:tab w:pos="75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  <w:position w:val="0"/>
        </w:rPr>
        <w:t>:Hayati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MiRKOL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:Volka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ANJK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2213" w:right="-20"/>
        <w:jc w:val="left"/>
        <w:tabs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  <w:position w:val="-1"/>
        </w:rPr>
        <w:t>K:ı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4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00:26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00:28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</w:sectPr>
      </w:pPr>
      <w:rPr/>
    </w:p>
    <w:p>
      <w:pPr>
        <w:spacing w:before="0" w:after="0" w:line="217" w:lineRule="exact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ı-aç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  <w:cols w:num="2" w:equalWidth="0">
            <w:col w:w="625" w:space="1576"/>
            <w:col w:w="9199"/>
          </w:cols>
        </w:sectPr>
      </w:pPr>
      <w:rPr/>
    </w:p>
    <w:p>
      <w:pPr>
        <w:spacing w:before="0" w:after="0" w:line="247" w:lineRule="exact"/>
        <w:ind w:left="171" w:right="-20"/>
        <w:jc w:val="left"/>
        <w:tabs>
          <w:tab w:pos="466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10"/>
          <w:w w:val="85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6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2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4665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4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64"/>
        </w:rPr>
        <w:t>l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68"/>
        </w:rPr>
        <w:t>i</w:t>
      </w:r>
      <w:r>
        <w:rPr>
          <w:rFonts w:ascii="Arial" w:hAnsi="Arial" w:cs="Arial" w:eastAsia="Arial"/>
          <w:sz w:val="26"/>
          <w:szCs w:val="26"/>
          <w:color w:val="3F3F3F"/>
          <w:spacing w:val="-7"/>
          <w:w w:val="1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  <w:position w:val="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661" w:right="-20"/>
        <w:jc w:val="left"/>
        <w:tabs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00:28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58" w:lineRule="exact"/>
        <w:ind w:left="2164" w:right="-20"/>
        <w:jc w:val="left"/>
        <w:tabs>
          <w:tab w:pos="466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4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27"/>
          <w:w w:val="13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15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60"/>
          <w:position w:val="-2"/>
        </w:rPr>
        <w:t>1--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52" w:right="-20"/>
        <w:jc w:val="left"/>
        <w:tabs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1"/>
        </w:rPr>
        <w:t>!Yardımcı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2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97"/>
        </w:rPr>
        <w:t>Dönlj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4" w:lineRule="auto"/>
        <w:ind w:left="171" w:right="2843" w:firstLine="-1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Göıilldüğü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6" w:lineRule="exact"/>
        <w:ind w:left="4622" w:right="39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Söııdllr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205" w:right="-20"/>
        <w:jc w:val="left"/>
        <w:tabs>
          <w:tab w:pos="2140" w:val="left"/>
          <w:tab w:pos="5240" w:val="left"/>
          <w:tab w:pos="6460" w:val="left"/>
          <w:tab w:pos="6900" w:val="left"/>
          <w:tab w:pos="8000" w:val="left"/>
          <w:tab w:pos="9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0"/>
        </w:rPr>
        <w:t>öııdürme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0"/>
          <w:position w:val="0"/>
        </w:rPr>
        <w:t>_1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  <w:position w:val="-1"/>
        </w:rPr>
        <w:t>Kö12_ük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7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74"/>
          <w:position w:val="-1"/>
        </w:rPr>
        <w:t>_g.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28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141"/>
          <w:position w:val="-6"/>
        </w:rPr>
        <w:t>1</w: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5569" w:right="-20"/>
        <w:jc w:val="left"/>
        <w:tabs>
          <w:tab w:pos="6520" w:val="left"/>
          <w:tab w:pos="6820" w:val="left"/>
          <w:tab w:pos="8060" w:val="left"/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13131"/>
          <w:spacing w:val="0"/>
          <w:w w:val="175"/>
          <w:position w:val="3"/>
        </w:rPr>
        <w:t>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6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1"/>
        </w:rPr>
        <w:t>Sö,ndürıne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Bahçedeki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yanınıştı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D7072"/>
          <w:spacing w:val="0"/>
          <w:w w:val="15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14" w:lineRule="exact"/>
        <w:ind w:left="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bahçedeki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pı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3"/>
          <w:w w:val="1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6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ptları</w:t>
      </w:r>
      <w:r>
        <w:rPr>
          <w:rFonts w:ascii="Arial" w:hAnsi="Arial" w:cs="Arial" w:eastAsia="Arial"/>
          <w:sz w:val="19"/>
          <w:szCs w:val="19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2" w:right="-20"/>
        <w:jc w:val="left"/>
        <w:tabs>
          <w:tab w:pos="21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w w:val="52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igort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ı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]Bedeli: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2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56"/>
        </w:rPr>
        <w:t>.ı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6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lfesliı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8"/>
          <w:w w:val="14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·n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1" w:right="-20"/>
        <w:jc w:val="left"/>
        <w:tabs>
          <w:tab w:pos="21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kıvı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2"/>
          <w:position w:val="2"/>
        </w:rPr>
        <w:t>Dönti_ş_il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24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  <w:position w:val="1"/>
        </w:rPr>
        <w:t>_]saati: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00:55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55" w:right="-20"/>
        <w:jc w:val="left"/>
        <w:tabs>
          <w:tab w:pos="1040" w:val="left"/>
          <w:tab w:pos="15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Ölti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04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4" w:lineRule="exact"/>
        <w:ind w:left="4962" w:right="54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60" w:right="160"/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8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45659"/>
          <w:w w:val="97"/>
          <w:position w:val="-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E8083"/>
          <w:w w:val="104"/>
          <w:position w:val="-10"/>
        </w:rPr>
        <w:t>ur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w w:val="100"/>
          <w:position w:val="0"/>
        </w:rPr>
      </w:r>
    </w:p>
    <w:p>
      <w:pPr>
        <w:spacing w:before="12" w:after="0" w:line="447" w:lineRule="exact"/>
        <w:ind w:right="-11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D7072"/>
          <w:w w:val="188"/>
          <w:position w:val="-14"/>
        </w:rPr>
        <w:t>tt</w:t>
      </w:r>
      <w:r>
        <w:rPr>
          <w:rFonts w:ascii="Times New Roman" w:hAnsi="Times New Roman" w:cs="Times New Roman" w:eastAsia="Times New Roman"/>
          <w:sz w:val="27"/>
          <w:szCs w:val="27"/>
          <w:color w:val="6D7072"/>
          <w:spacing w:val="-17"/>
          <w:w w:val="188"/>
          <w:position w:val="-14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6D7072"/>
          <w:spacing w:val="-26"/>
          <w:w w:val="188"/>
          <w:position w:val="-14"/>
        </w:rPr>
        <w:t>ı</w:t>
      </w:r>
      <w:r>
        <w:rPr>
          <w:rFonts w:ascii="Times New Roman" w:hAnsi="Times New Roman" w:cs="Times New Roman" w:eastAsia="Times New Roman"/>
          <w:sz w:val="47"/>
          <w:szCs w:val="47"/>
          <w:color w:val="59607E"/>
          <w:spacing w:val="-144"/>
          <w:w w:val="99"/>
          <w:i/>
          <w:position w:val="-8"/>
        </w:rPr>
        <w:t>A</w:t>
      </w:r>
      <w:r>
        <w:rPr>
          <w:rFonts w:ascii="Arial" w:hAnsi="Arial" w:cs="Arial" w:eastAsia="Arial"/>
          <w:sz w:val="21"/>
          <w:szCs w:val="21"/>
          <w:color w:val="59607E"/>
          <w:spacing w:val="-172"/>
          <w:w w:val="176"/>
          <w:i/>
          <w:position w:val="-14"/>
        </w:rPr>
        <w:t>u</w:t>
      </w:r>
      <w:r>
        <w:rPr>
          <w:rFonts w:ascii="Times New Roman" w:hAnsi="Times New Roman" w:cs="Times New Roman" w:eastAsia="Times New Roman"/>
          <w:sz w:val="47"/>
          <w:szCs w:val="47"/>
          <w:color w:val="59607E"/>
          <w:spacing w:val="-46"/>
          <w:w w:val="100"/>
          <w:i/>
          <w:position w:val="-8"/>
        </w:rPr>
        <w:t>1</w:t>
      </w:r>
      <w:r>
        <w:rPr>
          <w:rFonts w:ascii="Arial" w:hAnsi="Arial" w:cs="Arial" w:eastAsia="Arial"/>
          <w:sz w:val="21"/>
          <w:szCs w:val="21"/>
          <w:color w:val="59607E"/>
          <w:spacing w:val="0"/>
          <w:w w:val="175"/>
          <w:i/>
          <w:position w:val="-14"/>
        </w:rPr>
        <w:t>;</w:t>
      </w:r>
      <w:r>
        <w:rPr>
          <w:rFonts w:ascii="Arial" w:hAnsi="Arial" w:cs="Arial" w:eastAsia="Arial"/>
          <w:sz w:val="21"/>
          <w:szCs w:val="21"/>
          <w:color w:val="59607E"/>
          <w:spacing w:val="0"/>
          <w:w w:val="100"/>
          <w:i/>
          <w:position w:val="-14"/>
        </w:rPr>
        <w:t>  </w:t>
      </w:r>
      <w:r>
        <w:rPr>
          <w:rFonts w:ascii="Arial" w:hAnsi="Arial" w:cs="Arial" w:eastAsia="Arial"/>
          <w:sz w:val="21"/>
          <w:szCs w:val="21"/>
          <w:color w:val="59607E"/>
          <w:spacing w:val="-27"/>
          <w:w w:val="10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E8083"/>
          <w:spacing w:val="0"/>
          <w:w w:val="101"/>
          <w:position w:val="-1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4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13"/>
          <w:w w:val="4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-7"/>
          <w:w w:val="77"/>
        </w:rPr>
        <w:t>8</w:t>
      </w:r>
      <w:r>
        <w:rPr>
          <w:rFonts w:ascii="Times New Roman" w:hAnsi="Times New Roman" w:cs="Times New Roman" w:eastAsia="Times New Roman"/>
          <w:sz w:val="30"/>
          <w:szCs w:val="30"/>
          <w:color w:val="B5B6B6"/>
          <w:spacing w:val="0"/>
          <w:w w:val="57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5B6B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1"/>
        </w:rPr>
        <w:t>IJQzirijll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64"/>
        </w:rPr>
        <w:t>illı11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" w:lineRule="atLeast"/>
        <w:ind w:left="56" w:right="-20"/>
        <w:jc w:val="left"/>
        <w:tabs>
          <w:tab w:pos="158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313131"/>
          <w:spacing w:val="0"/>
          <w:w w:val="188"/>
        </w:rPr>
        <w:t>•</w:t>
      </w:r>
      <w:r>
        <w:rPr>
          <w:rFonts w:ascii="Arial" w:hAnsi="Arial" w:cs="Arial" w:eastAsia="Arial"/>
          <w:sz w:val="5"/>
          <w:szCs w:val="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313131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6D7072"/>
          <w:spacing w:val="0"/>
          <w:w w:val="217"/>
        </w:rPr>
        <w:t>...,</w:t>
      </w:r>
      <w:r>
        <w:rPr>
          <w:rFonts w:ascii="Arial" w:hAnsi="Arial" w:cs="Arial" w:eastAsia="Arial"/>
          <w:sz w:val="5"/>
          <w:szCs w:val="5"/>
          <w:color w:val="6D7072"/>
          <w:spacing w:val="-6"/>
          <w:w w:val="218"/>
        </w:rPr>
        <w:t>_</w:t>
      </w:r>
      <w:r>
        <w:rPr>
          <w:rFonts w:ascii="Arial" w:hAnsi="Arial" w:cs="Arial" w:eastAsia="Arial"/>
          <w:sz w:val="5"/>
          <w:szCs w:val="5"/>
          <w:color w:val="6D7072"/>
          <w:spacing w:val="0"/>
          <w:w w:val="146"/>
        </w:rPr>
        <w:t>.........</w:t>
      </w:r>
      <w:r>
        <w:rPr>
          <w:rFonts w:ascii="Arial" w:hAnsi="Arial" w:cs="Arial" w:eastAsia="Arial"/>
          <w:sz w:val="5"/>
          <w:szCs w:val="5"/>
          <w:color w:val="6D7072"/>
          <w:spacing w:val="-1"/>
          <w:w w:val="146"/>
        </w:rPr>
        <w:t>.</w:t>
      </w:r>
      <w:r>
        <w:rPr>
          <w:rFonts w:ascii="Arial" w:hAnsi="Arial" w:cs="Arial" w:eastAsia="Arial"/>
          <w:sz w:val="5"/>
          <w:szCs w:val="5"/>
          <w:color w:val="3F3F3F"/>
          <w:spacing w:val="0"/>
          <w:w w:val="246"/>
        </w:rPr>
        <w:t>.</w:t>
      </w:r>
      <w:r>
        <w:rPr>
          <w:rFonts w:ascii="Arial" w:hAnsi="Arial" w:cs="Arial" w:eastAsia="Arial"/>
          <w:sz w:val="5"/>
          <w:szCs w:val="5"/>
          <w:color w:val="3F3F3F"/>
          <w:spacing w:val="-4"/>
          <w:w w:val="246"/>
        </w:rPr>
        <w:t>.</w:t>
      </w:r>
      <w:r>
        <w:rPr>
          <w:rFonts w:ascii="Arial" w:hAnsi="Arial" w:cs="Arial" w:eastAsia="Arial"/>
          <w:sz w:val="5"/>
          <w:szCs w:val="5"/>
          <w:color w:val="545659"/>
          <w:spacing w:val="0"/>
          <w:w w:val="89"/>
        </w:rPr>
        <w:t>#l'lı</w:t>
      </w:r>
      <w:r>
        <w:rPr>
          <w:rFonts w:ascii="Arial" w:hAnsi="Arial" w:cs="Arial" w:eastAsia="Arial"/>
          <w:sz w:val="5"/>
          <w:szCs w:val="5"/>
          <w:color w:val="545659"/>
          <w:spacing w:val="0"/>
          <w:w w:val="90"/>
        </w:rPr>
        <w:t>o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  <w:cols w:num="3" w:equalWidth="0">
            <w:col w:w="2784" w:space="119"/>
            <w:col w:w="1427" w:space="4084"/>
            <w:col w:w="2986"/>
          </w:cols>
        </w:sectPr>
      </w:pPr>
      <w:rPr/>
    </w:p>
    <w:p>
      <w:pPr>
        <w:spacing w:before="0" w:after="0" w:line="268" w:lineRule="exact"/>
        <w:ind w:left="176" w:right="-96"/>
        <w:jc w:val="left"/>
        <w:tabs>
          <w:tab w:pos="24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itfaiyeci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6D7072"/>
          <w:spacing w:val="0"/>
          <w:w w:val="277"/>
          <w:position w:val="0"/>
        </w:rPr>
        <w:t>İ</w:t>
      </w:r>
      <w:r>
        <w:rPr>
          <w:rFonts w:ascii="Arial" w:hAnsi="Arial" w:cs="Arial" w:eastAsia="Arial"/>
          <w:sz w:val="20"/>
          <w:szCs w:val="20"/>
          <w:color w:val="6D7072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D7072"/>
          <w:spacing w:val="6"/>
          <w:w w:val="328"/>
          <w:position w:val="0"/>
        </w:rPr>
        <w:t>;</w:t>
      </w:r>
      <w:r>
        <w:rPr>
          <w:rFonts w:ascii="Arial" w:hAnsi="Arial" w:cs="Arial" w:eastAsia="Arial"/>
          <w:sz w:val="21"/>
          <w:szCs w:val="21"/>
          <w:color w:val="6D7072"/>
          <w:spacing w:val="-11"/>
          <w:w w:val="151"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545659"/>
          <w:spacing w:val="1"/>
          <w:w w:val="84"/>
          <w:position w:val="0"/>
        </w:rPr>
        <w:t>y</w:t>
      </w:r>
      <w:r>
        <w:rPr>
          <w:rFonts w:ascii="Arial" w:hAnsi="Arial" w:cs="Arial" w:eastAsia="Arial"/>
          <w:sz w:val="21"/>
          <w:szCs w:val="21"/>
          <w:color w:val="6D7072"/>
          <w:spacing w:val="0"/>
          <w:w w:val="98"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6D707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9607E"/>
          <w:spacing w:val="0"/>
          <w:w w:val="51"/>
          <w:i/>
          <w:position w:val="0"/>
        </w:rPr>
        <w:t>!5)-z,.;:</w:t>
      </w:r>
      <w:r>
        <w:rPr>
          <w:rFonts w:ascii="Times New Roman" w:hAnsi="Times New Roman" w:cs="Times New Roman" w:eastAsia="Times New Roman"/>
          <w:sz w:val="37"/>
          <w:szCs w:val="37"/>
          <w:color w:val="59607E"/>
          <w:spacing w:val="0"/>
          <w:w w:val="5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9607E"/>
          <w:spacing w:val="32"/>
          <w:w w:val="5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D7072"/>
          <w:spacing w:val="0"/>
          <w:w w:val="100"/>
          <w:position w:val="0"/>
        </w:rPr>
        <w:t>ô</w:t>
      </w:r>
      <w:r>
        <w:rPr>
          <w:rFonts w:ascii="Times New Roman" w:hAnsi="Times New Roman" w:cs="Times New Roman" w:eastAsia="Times New Roman"/>
          <w:sz w:val="22"/>
          <w:szCs w:val="22"/>
          <w:color w:val="6D7072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6D707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E808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E808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2378" w:right="-56"/>
        <w:jc w:val="left"/>
        <w:tabs>
          <w:tab w:pos="34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-2"/>
          <w:w w:val="109"/>
          <w:position w:val="1"/>
        </w:rPr>
        <w:t>3</w:t>
      </w:r>
      <w:r>
        <w:rPr>
          <w:rFonts w:ascii="Arial" w:hAnsi="Arial" w:cs="Arial" w:eastAsia="Arial"/>
          <w:sz w:val="20"/>
          <w:szCs w:val="20"/>
          <w:color w:val="6D7072"/>
          <w:spacing w:val="0"/>
          <w:w w:val="109"/>
          <w:position w:val="1"/>
        </w:rPr>
        <w:t>,</w:t>
      </w:r>
      <w:r>
        <w:rPr>
          <w:rFonts w:ascii="Arial" w:hAnsi="Arial" w:cs="Arial" w:eastAsia="Arial"/>
          <w:sz w:val="20"/>
          <w:szCs w:val="20"/>
          <w:color w:val="6D7072"/>
          <w:spacing w:val="-8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D7072"/>
          <w:spacing w:val="0"/>
          <w:w w:val="88"/>
          <w:position w:val="1"/>
        </w:rPr>
        <w:t>ru"'</w:t>
      </w:r>
      <w:r>
        <w:rPr>
          <w:rFonts w:ascii="Times New Roman" w:hAnsi="Times New Roman" w:cs="Times New Roman" w:eastAsia="Times New Roman"/>
          <w:sz w:val="24"/>
          <w:szCs w:val="24"/>
          <w:color w:val="6D7072"/>
          <w:spacing w:val="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5B6B6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B5B6B6"/>
          <w:spacing w:val="-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5B6B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B5B6B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7E8083"/>
          <w:spacing w:val="0"/>
          <w:w w:val="82"/>
          <w:position w:val="1"/>
        </w:rPr>
        <w:t>'';2r</w:t>
      </w:r>
      <w:r>
        <w:rPr>
          <w:rFonts w:ascii="Times New Roman" w:hAnsi="Times New Roman" w:cs="Times New Roman" w:eastAsia="Times New Roman"/>
          <w:sz w:val="23"/>
          <w:szCs w:val="23"/>
          <w:color w:val="7E8083"/>
          <w:spacing w:val="0"/>
          <w:w w:val="82"/>
          <w:position w:val="1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7E8083"/>
          <w:spacing w:val="3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D7072"/>
          <w:spacing w:val="7"/>
          <w:w w:val="80"/>
          <w:position w:val="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76"/>
          <w:position w:val="1"/>
        </w:rPr>
        <w:t>ııı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47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·iı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5"/>
        </w:rPr>
        <w:t>rıı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9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D707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D707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6B6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6B6"/>
          <w:spacing w:val="30"/>
          <w:w w:val="13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D7072"/>
          <w:spacing w:val="0"/>
          <w:w w:val="78"/>
          <w:i/>
        </w:rPr>
        <w:t>4!'</w:t>
      </w:r>
      <w:r>
        <w:rPr>
          <w:rFonts w:ascii="Times New Roman" w:hAnsi="Times New Roman" w:cs="Times New Roman" w:eastAsia="Times New Roman"/>
          <w:sz w:val="26"/>
          <w:szCs w:val="26"/>
          <w:color w:val="6D7072"/>
          <w:spacing w:val="0"/>
          <w:w w:val="7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D7072"/>
          <w:spacing w:val="-49"/>
          <w:w w:val="79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545659"/>
          <w:spacing w:val="-6"/>
          <w:w w:val="12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7E8083"/>
          <w:spacing w:val="0"/>
          <w:w w:val="41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7E8083"/>
          <w:spacing w:val="-20"/>
          <w:w w:val="4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E8083"/>
          <w:spacing w:val="0"/>
          <w:w w:val="466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07" w:lineRule="exact"/>
        <w:ind w:left="12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7.616913pt;margin-top:3.492417pt;width:.1pt;height:8.745303pt;mso-position-horizontal-relative:page;mso-position-vertical-relative:paragraph;z-index:-13490" coordorigin="9752,70" coordsize="2,175">
            <v:shape style="position:absolute;left:9752;top:70;width:2;height:175" coordorigin="9752,70" coordsize="0,175" path="m9752,245l9752,70e" filled="f" stroked="t" strokeweight="1.164319pt" strokecolor="#2834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7E8083"/>
          <w:spacing w:val="0"/>
          <w:w w:val="100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7E8083"/>
          <w:spacing w:val="-3"/>
          <w:w w:val="100"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9A9A9A"/>
          <w:spacing w:val="0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A9A9A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A9A9A"/>
          <w:spacing w:val="3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85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7E8083"/>
          <w:spacing w:val="0"/>
          <w:w w:val="126"/>
          <w:position w:val="3"/>
        </w:rPr>
        <w:t>':\</w:t>
      </w:r>
      <w:r>
        <w:rPr>
          <w:rFonts w:ascii="Arial" w:hAnsi="Arial" w:cs="Arial" w:eastAsia="Arial"/>
          <w:sz w:val="14"/>
          <w:szCs w:val="14"/>
          <w:color w:val="7E8083"/>
          <w:spacing w:val="-5"/>
          <w:w w:val="126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8083"/>
          <w:spacing w:val="-59"/>
          <w:w w:val="105"/>
          <w:position w:val="1"/>
        </w:rPr>
        <w:t>"</w:t>
      </w:r>
      <w:r>
        <w:rPr>
          <w:rFonts w:ascii="Arial" w:hAnsi="Arial" w:cs="Arial" w:eastAsia="Arial"/>
          <w:sz w:val="14"/>
          <w:szCs w:val="14"/>
          <w:color w:val="545659"/>
          <w:spacing w:val="0"/>
          <w:w w:val="216"/>
          <w:i/>
          <w:position w:val="3"/>
        </w:rPr>
        <w:t>·</w:t>
      </w:r>
      <w:r>
        <w:rPr>
          <w:rFonts w:ascii="Arial" w:hAnsi="Arial" w:cs="Arial" w:eastAsia="Arial"/>
          <w:sz w:val="14"/>
          <w:szCs w:val="14"/>
          <w:color w:val="6D7072"/>
          <w:spacing w:val="0"/>
          <w:w w:val="115"/>
          <w:i/>
          <w:position w:val="3"/>
        </w:rPr>
        <w:t>'iii</w:t>
      </w:r>
      <w:r>
        <w:rPr>
          <w:rFonts w:ascii="Arial" w:hAnsi="Arial" w:cs="Arial" w:eastAsia="Arial"/>
          <w:sz w:val="14"/>
          <w:szCs w:val="14"/>
          <w:color w:val="6D7072"/>
          <w:spacing w:val="-5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8083"/>
          <w:spacing w:val="7"/>
          <w:w w:val="4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48"/>
          <w:position w:val="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316" w:lineRule="exact"/>
        <w:ind w:left="-46" w:right="186"/>
        <w:jc w:val="center"/>
        <w:tabs>
          <w:tab w:pos="19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45659"/>
          <w:spacing w:val="0"/>
          <w:w w:val="118"/>
          <w:position w:val="-7"/>
        </w:rPr>
        <w:t>Bülent</w:t>
      </w:r>
      <w:r>
        <w:rPr>
          <w:rFonts w:ascii="Times New Roman" w:hAnsi="Times New Roman" w:cs="Times New Roman" w:eastAsia="Times New Roman"/>
          <w:sz w:val="28"/>
          <w:szCs w:val="28"/>
          <w:color w:val="545659"/>
          <w:spacing w:val="-26"/>
          <w:w w:val="118"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0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-4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-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0"/>
          <w:w w:val="302"/>
          <w:position w:val="-7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-134"/>
          <w:w w:val="302"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659"/>
          <w:spacing w:val="-44"/>
          <w:w w:val="91"/>
          <w:position w:val="-7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0"/>
          <w:w w:val="154"/>
          <w:position w:val="-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D7072"/>
          <w:spacing w:val="8"/>
          <w:w w:val="100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545659"/>
          <w:spacing w:val="-1"/>
          <w:w w:val="124"/>
          <w:position w:val="-7"/>
        </w:rPr>
        <w:t>"</w:t>
      </w:r>
      <w:r>
        <w:rPr>
          <w:rFonts w:ascii="Arial" w:hAnsi="Arial" w:cs="Arial" w:eastAsia="Arial"/>
          <w:sz w:val="34"/>
          <w:szCs w:val="34"/>
          <w:color w:val="6D7072"/>
          <w:spacing w:val="0"/>
          <w:w w:val="74"/>
          <w:position w:val="-7"/>
        </w:rPr>
        <w:t>'</w:t>
      </w:r>
      <w:r>
        <w:rPr>
          <w:rFonts w:ascii="Arial" w:hAnsi="Arial" w:cs="Arial" w:eastAsia="Arial"/>
          <w:sz w:val="34"/>
          <w:szCs w:val="34"/>
          <w:color w:val="6D7072"/>
          <w:spacing w:val="5"/>
          <w:w w:val="75"/>
          <w:position w:val="-7"/>
        </w:rPr>
        <w:t>b</w:t>
      </w:r>
      <w:r>
        <w:rPr>
          <w:rFonts w:ascii="Arial" w:hAnsi="Arial" w:cs="Arial" w:eastAsia="Arial"/>
          <w:sz w:val="34"/>
          <w:szCs w:val="34"/>
          <w:color w:val="B5B6B6"/>
          <w:spacing w:val="0"/>
          <w:w w:val="54"/>
          <w:position w:val="-7"/>
        </w:rPr>
        <w:t>'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96" w:right="-20"/>
        <w:jc w:val="left"/>
        <w:tabs>
          <w:tab w:pos="2380" w:val="left"/>
          <w:tab w:pos="278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17"/>
          <w:szCs w:val="17"/>
          <w:color w:val="545659"/>
          <w:spacing w:val="0"/>
          <w:w w:val="100"/>
          <w:position w:val="-4"/>
        </w:rPr>
        <w:t>Itfaiy</w:t>
      </w:r>
      <w:r>
        <w:rPr>
          <w:rFonts w:ascii="Arial" w:hAnsi="Arial" w:cs="Arial" w:eastAsia="Arial"/>
          <w:sz w:val="17"/>
          <w:szCs w:val="17"/>
          <w:color w:val="545659"/>
          <w:spacing w:val="0"/>
          <w:w w:val="100"/>
          <w:position w:val="-4"/>
        </w:rPr>
        <w:t>e</w:t>
      </w:r>
      <w:r>
        <w:rPr>
          <w:rFonts w:ascii="Arial" w:hAnsi="Arial" w:cs="Arial" w:eastAsia="Arial"/>
          <w:sz w:val="17"/>
          <w:szCs w:val="17"/>
          <w:color w:val="545659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6"/>
          <w:position w:val="-4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7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71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71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-4"/>
        </w:rPr>
        <w:t>ı{l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4"/>
          <w:szCs w:val="14"/>
          <w:color w:val="3F3F3F"/>
          <w:spacing w:val="27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545659"/>
          <w:spacing w:val="0"/>
          <w:w w:val="72"/>
          <w:position w:val="-4"/>
        </w:rPr>
        <w:t>t'Jnı</w:t>
      </w:r>
      <w:r>
        <w:rPr>
          <w:rFonts w:ascii="Arial" w:hAnsi="Arial" w:cs="Arial" w:eastAsia="Arial"/>
          <w:sz w:val="15"/>
          <w:szCs w:val="15"/>
          <w:color w:val="54565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545659"/>
          <w:spacing w:val="0"/>
          <w:w w:val="100"/>
          <w:position w:val="-4"/>
        </w:rPr>
      </w:r>
      <w:r>
        <w:rPr>
          <w:rFonts w:ascii="Arial" w:hAnsi="Arial" w:cs="Arial" w:eastAsia="Arial"/>
          <w:sz w:val="15"/>
          <w:szCs w:val="15"/>
          <w:color w:val="B5B6B6"/>
          <w:spacing w:val="-19"/>
          <w:w w:val="155"/>
          <w:position w:val="-4"/>
        </w:rPr>
        <w:t>·</w:t>
      </w:r>
      <w:r>
        <w:rPr>
          <w:rFonts w:ascii="Arial" w:hAnsi="Arial" w:cs="Arial" w:eastAsia="Arial"/>
          <w:sz w:val="15"/>
          <w:szCs w:val="15"/>
          <w:color w:val="6D7072"/>
          <w:spacing w:val="0"/>
          <w:w w:val="197"/>
          <w:position w:val="-4"/>
        </w:rPr>
        <w:t>)</w:t>
      </w:r>
      <w:r>
        <w:rPr>
          <w:rFonts w:ascii="Arial" w:hAnsi="Arial" w:cs="Arial" w:eastAsia="Arial"/>
          <w:sz w:val="15"/>
          <w:szCs w:val="15"/>
          <w:color w:val="6D707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6D7072"/>
          <w:spacing w:val="0"/>
          <w:w w:val="274"/>
          <w:position w:val="-4"/>
        </w:rPr>
        <w:t>-</w:t>
      </w:r>
      <w:r>
        <w:rPr>
          <w:rFonts w:ascii="Arial" w:hAnsi="Arial" w:cs="Arial" w:eastAsia="Arial"/>
          <w:sz w:val="15"/>
          <w:szCs w:val="15"/>
          <w:color w:val="6D7072"/>
          <w:spacing w:val="-46"/>
          <w:w w:val="274"/>
          <w:position w:val="-4"/>
        </w:rPr>
        <w:t> </w:t>
      </w:r>
      <w:r>
        <w:rPr>
          <w:rFonts w:ascii="Arial" w:hAnsi="Arial" w:cs="Arial" w:eastAsia="Arial"/>
          <w:sz w:val="47"/>
          <w:szCs w:val="47"/>
          <w:color w:val="3F3F3F"/>
          <w:spacing w:val="0"/>
          <w:w w:val="58"/>
          <w:position w:val="-17"/>
        </w:rPr>
        <w:t>t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  <w:cols w:num="2" w:equalWidth="0">
            <w:col w:w="4284" w:space="3925"/>
            <w:col w:w="3191"/>
          </w:cols>
        </w:sectPr>
      </w:pPr>
      <w:rPr/>
    </w:p>
    <w:p>
      <w:pPr>
        <w:spacing w:before="0" w:after="0" w:line="238" w:lineRule="exact"/>
        <w:ind w:left="5196" w:right="-20"/>
        <w:jc w:val="left"/>
        <w:tabs>
          <w:tab w:pos="8180" w:val="left"/>
          <w:tab w:pos="111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Yolka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ÖZUYANIK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545659"/>
          <w:spacing w:val="0"/>
          <w:w w:val="139"/>
          <w:position w:val="-8"/>
        </w:rPr>
        <w:t>Müdahale</w:t>
      </w:r>
      <w:r>
        <w:rPr>
          <w:rFonts w:ascii="Arial" w:hAnsi="Arial" w:cs="Arial" w:eastAsia="Arial"/>
          <w:sz w:val="19"/>
          <w:szCs w:val="19"/>
          <w:color w:val="545659"/>
          <w:spacing w:val="0"/>
          <w:w w:val="139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545659"/>
          <w:spacing w:val="44"/>
          <w:w w:val="139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51"/>
          <w:position w:val="-8"/>
        </w:rPr>
        <w:t>w,ıı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51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18"/>
          <w:w w:val="51"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6D7072"/>
          <w:spacing w:val="-23"/>
          <w:w w:val="100"/>
          <w:i/>
          <w:position w:val="-8"/>
        </w:rPr>
        <w:t>.</w:t>
      </w:r>
      <w:r>
        <w:rPr>
          <w:rFonts w:ascii="Arial" w:hAnsi="Arial" w:cs="Arial" w:eastAsia="Arial"/>
          <w:sz w:val="30"/>
          <w:szCs w:val="30"/>
          <w:color w:val="545659"/>
          <w:spacing w:val="-56"/>
          <w:w w:val="100"/>
          <w:i/>
          <w:position w:val="-8"/>
        </w:rPr>
        <w:t>:</w:t>
      </w:r>
      <w:r>
        <w:rPr>
          <w:rFonts w:ascii="Arial" w:hAnsi="Arial" w:cs="Arial" w:eastAsia="Arial"/>
          <w:sz w:val="30"/>
          <w:szCs w:val="30"/>
          <w:color w:val="6D7072"/>
          <w:spacing w:val="-35"/>
          <w:w w:val="100"/>
          <w:i/>
          <w:position w:val="-8"/>
        </w:rPr>
        <w:t>,</w:t>
      </w:r>
      <w:r>
        <w:rPr>
          <w:rFonts w:ascii="Arial" w:hAnsi="Arial" w:cs="Arial" w:eastAsia="Arial"/>
          <w:sz w:val="30"/>
          <w:szCs w:val="30"/>
          <w:color w:val="545659"/>
          <w:spacing w:val="0"/>
          <w:w w:val="100"/>
          <w:i/>
          <w:position w:val="-8"/>
        </w:rPr>
        <w:t>!</w:t>
      </w:r>
      <w:r>
        <w:rPr>
          <w:rFonts w:ascii="Arial" w:hAnsi="Arial" w:cs="Arial" w:eastAsia="Arial"/>
          <w:sz w:val="30"/>
          <w:szCs w:val="30"/>
          <w:color w:val="545659"/>
          <w:spacing w:val="-78"/>
          <w:w w:val="100"/>
          <w:i/>
          <w:position w:val="-8"/>
        </w:rPr>
        <w:t> </w:t>
      </w:r>
      <w:r>
        <w:rPr>
          <w:rFonts w:ascii="Arial" w:hAnsi="Arial" w:cs="Arial" w:eastAsia="Arial"/>
          <w:sz w:val="30"/>
          <w:szCs w:val="30"/>
          <w:color w:val="545659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30"/>
          <w:szCs w:val="30"/>
          <w:color w:val="545659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41"/>
          <w:szCs w:val="41"/>
          <w:color w:val="545659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</w:sectPr>
      </w:pPr>
      <w:rPr/>
    </w:p>
    <w:p>
      <w:pPr>
        <w:spacing w:before="11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40" w:lineRule="exact"/>
        <w:ind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5456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45659"/>
          <w:spacing w:val="-33"/>
          <w:w w:val="10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45659"/>
          <w:spacing w:val="-16"/>
          <w:w w:val="100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</w:rPr>
        <w:t>'1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44"/>
          <w:szCs w:val="44"/>
          <w:color w:val="3F3F3F"/>
          <w:spacing w:val="0"/>
          <w:w w:val="37"/>
        </w:rPr>
        <w:t>.,</w:t>
      </w:r>
      <w:r>
        <w:rPr>
          <w:rFonts w:ascii="Times New Roman" w:hAnsi="Times New Roman" w:cs="Times New Roman" w:eastAsia="Times New Roman"/>
          <w:sz w:val="44"/>
          <w:szCs w:val="44"/>
          <w:color w:val="3F3F3F"/>
          <w:spacing w:val="-6"/>
          <w:w w:val="37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6D7072"/>
          <w:spacing w:val="0"/>
          <w:w w:val="172"/>
        </w:rPr>
        <w:t>'</w:t>
      </w:r>
      <w:r>
        <w:rPr>
          <w:rFonts w:ascii="Times New Roman" w:hAnsi="Times New Roman" w:cs="Times New Roman" w:eastAsia="Times New Roman"/>
          <w:sz w:val="44"/>
          <w:szCs w:val="44"/>
          <w:color w:val="6D7072"/>
          <w:spacing w:val="-17"/>
          <w:w w:val="172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7E8083"/>
          <w:spacing w:val="0"/>
          <w:w w:val="125"/>
          <w:position w:val="1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  <w:cols w:num="2" w:equalWidth="0">
            <w:col w:w="5764" w:space="3647"/>
            <w:col w:w="1989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4.334272pt;margin-top:44.559021pt;width:551.654471pt;height:789.430414pt;mso-position-horizontal-relative:page;mso-position-vertical-relative:page;z-index:-13491" coordorigin="487,891" coordsize="11033,15789">
            <v:group style="position:absolute;left:494;top:912;width:10987;height:2" coordorigin="494,912" coordsize="10987,2">
              <v:shape style="position:absolute;left:494;top:912;width:10987;height:2" coordorigin="494,912" coordsize="10987,0" path="m494,912l11480,912e" filled="f" stroked="t" strokeweight=".698592pt" strokecolor="#4F4F4F">
                <v:path arrowok="t"/>
              </v:shape>
            </v:group>
            <v:group style="position:absolute;left:512;top:898;width:2;height:15690" coordorigin="512,898" coordsize="2,15690">
              <v:shape style="position:absolute;left:512;top:898;width:2;height:15690" coordorigin="512,898" coordsize="0,15690" path="m512,16588l512,898e" filled="f" stroked="t" strokeweight=".698592pt" strokecolor="#4B4B4B">
                <v:path arrowok="t"/>
              </v:shape>
            </v:group>
            <v:group style="position:absolute;left:2501;top:903;width:2;height:1527" coordorigin="2501,903" coordsize="2,1527">
              <v:shape style="position:absolute;left:2501;top:903;width:2;height:1527" coordorigin="2501,903" coordsize="0,1527" path="m2501,2430l2501,903e" filled="f" stroked="t" strokeweight=".698592pt" strokecolor="#545454">
                <v:path arrowok="t"/>
              </v:shape>
            </v:group>
            <v:group style="position:absolute;left:8253;top:915;width:293;height:2" coordorigin="8253,915" coordsize="293,2">
              <v:shape style="position:absolute;left:8253;top:915;width:293;height:2" coordorigin="8253,915" coordsize="293,0" path="m8253,915l8546,915e" filled="f" stroked="t" strokeweight=".698592pt" strokecolor="#4F4F4F">
                <v:path arrowok="t"/>
              </v:shape>
            </v:group>
            <v:group style="position:absolute;left:9133;top:908;width:2;height:1522" coordorigin="9133,908" coordsize="2,1522">
              <v:shape style="position:absolute;left:9133;top:908;width:2;height:1522" coordorigin="9133,908" coordsize="0,1522" path="m9133,2430l9133,908e" filled="f" stroked="t" strokeweight=".698592pt" strokecolor="#4F4F4F">
                <v:path arrowok="t"/>
              </v:shape>
            </v:group>
            <v:group style="position:absolute;left:11480;top:908;width:2;height:8499" coordorigin="11480,908" coordsize="2,8499">
              <v:shape style="position:absolute;left:11480;top:908;width:2;height:8499" coordorigin="11480,908" coordsize="0,8499" path="m11480,9407l11480,908e" filled="f" stroked="t" strokeweight=".698592pt" strokecolor="#5B5B5B">
                <v:path arrowok="t"/>
              </v:shape>
            </v:group>
            <v:group style="position:absolute;left:11471;top:1565;width:2;height:184" coordorigin="11471,1565" coordsize="2,184">
              <v:shape style="position:absolute;left:11471;top:1565;width:2;height:184" coordorigin="11471,1565" coordsize="0,184" path="m11471,1749l11471,1565e" filled="f" stroked="t" strokeweight=".465728pt" strokecolor="#484848">
                <v:path arrowok="t"/>
              </v:shape>
            </v:group>
            <v:group style="position:absolute;left:7009;top:3593;width:2;height:1002" coordorigin="7009,3593" coordsize="2,1002">
              <v:shape style="position:absolute;left:7009;top:3593;width:2;height:1002" coordorigin="7009,3593" coordsize="0,1002" path="m7009,4595l7009,3593e" filled="f" stroked="t" strokeweight=".698592pt" strokecolor="#545454">
                <v:path arrowok="t"/>
              </v:shape>
            </v:group>
            <v:group style="position:absolute;left:6995;top:4051;width:1285;height:2" coordorigin="6995,4051" coordsize="1285,2">
              <v:shape style="position:absolute;left:6995;top:4051;width:1285;height:2" coordorigin="6995,4051" coordsize="1285,0" path="m6995,4051l8281,4051e" filled="f" stroked="t" strokeweight=".232864pt" strokecolor="#444444">
                <v:path arrowok="t"/>
              </v:shape>
            </v:group>
            <v:group style="position:absolute;left:8281;top:4051;width:1472;height:2" coordorigin="8281,4051" coordsize="1472,2">
              <v:shape style="position:absolute;left:8281;top:4051;width:1472;height:2" coordorigin="8281,4051" coordsize="1472,0" path="m8281,4051l9752,4051e" filled="f" stroked="t" strokeweight=".232864pt" strokecolor="#000000">
                <v:path arrowok="t"/>
              </v:shape>
            </v:group>
            <v:group style="position:absolute;left:9752;top:4051;width:1733;height:2" coordorigin="9752,4051" coordsize="1733,2">
              <v:shape style="position:absolute;left:9752;top:4051;width:1733;height:2" coordorigin="9752,4051" coordsize="1733,0" path="m9752,4051l11485,4051e" filled="f" stroked="t" strokeweight=".232864pt" strokecolor="#646464">
                <v:path arrowok="t"/>
              </v:shape>
            </v:group>
            <v:group style="position:absolute;left:3966;top:3602;width:2;height:993" coordorigin="3966,3602" coordsize="2,993">
              <v:shape style="position:absolute;left:3966;top:3602;width:2;height:993" coordorigin="3966,3602" coordsize="0,993" path="m3966,4595l3966,3602e" filled="f" stroked="t" strokeweight=".698592pt" strokecolor="#4F4F4F">
                <v:path arrowok="t"/>
              </v:shape>
            </v:group>
            <v:group style="position:absolute;left:3963;top:4280;width:1896;height:2" coordorigin="3963,4280" coordsize="1896,2">
              <v:shape style="position:absolute;left:3963;top:4280;width:1896;height:2" coordorigin="3963,4280" coordsize="1896,0" path="m3963,4280l5859,4280e" filled="f" stroked="t" strokeweight=".698592pt" strokecolor="#4F4F4F">
                <v:path arrowok="t"/>
              </v:shape>
            </v:group>
            <v:group style="position:absolute;left:5803;top:4276;width:1216;height:2" coordorigin="5803,4276" coordsize="1216,2">
              <v:shape style="position:absolute;left:5803;top:4276;width:1216;height:2" coordorigin="5803,4276" coordsize="1216,0" path="m5803,4276l7019,4276e" filled="f" stroked="t" strokeweight=".698592pt" strokecolor="#A0A0A0">
                <v:path arrowok="t"/>
              </v:shape>
            </v:group>
            <v:group style="position:absolute;left:503;top:4585;width:3493;height:2" coordorigin="503,4585" coordsize="3493,2">
              <v:shape style="position:absolute;left:503;top:4585;width:3493;height:2" coordorigin="503,4585" coordsize="3493,0" path="m503,4585l3996,4585e" filled="f" stroked="t" strokeweight=".931455pt" strokecolor="#4F4F4F">
                <v:path arrowok="t"/>
              </v:shape>
            </v:group>
            <v:group style="position:absolute;left:3954;top:4585;width:1909;height:2" coordorigin="3954,4585" coordsize="1909,2">
              <v:shape style="position:absolute;left:3954;top:4585;width:1909;height:2" coordorigin="3954,4585" coordsize="1909,0" path="m3954,4585l5864,4585e" filled="f" stroked="t" strokeweight="1.164319pt" strokecolor="#3B3B3B">
                <v:path arrowok="t"/>
              </v:shape>
            </v:group>
            <v:group style="position:absolute;left:5831;top:4292;width:2;height:293" coordorigin="5831,4292" coordsize="2,293">
              <v:shape style="position:absolute;left:5831;top:4292;width:2;height:293" coordorigin="5831,4292" coordsize="0,293" path="m5831,4585l5831,4292e" filled="f" stroked="t" strokeweight=".232864pt" strokecolor="#2F2F2F">
                <v:path arrowok="t"/>
              </v:shape>
            </v:group>
            <v:group style="position:absolute;left:5803;top:4588;width:5687;height:2" coordorigin="5803,4588" coordsize="5687,2">
              <v:shape style="position:absolute;left:5803;top:4588;width:5687;height:2" coordorigin="5803,4588" coordsize="5687,0" path="m5803,4588l11490,4588e" filled="f" stroked="t" strokeweight=".698592pt" strokecolor="#4F4F4F">
                <v:path arrowok="t"/>
              </v:shape>
            </v:group>
            <v:group style="position:absolute;left:503;top:4860;width:10987;height:2" coordorigin="503,4860" coordsize="10987,2">
              <v:shape style="position:absolute;left:503;top:4860;width:10987;height:2" coordorigin="503,4860" coordsize="10987,0" path="m503,4860l11490,4860e" filled="f" stroked="t" strokeweight=".931455pt" strokecolor="#4F4F4F">
                <v:path arrowok="t"/>
              </v:shape>
            </v:group>
            <v:group style="position:absolute;left:2506;top:4585;width:2;height:6571" coordorigin="2506,4585" coordsize="2,6571">
              <v:shape style="position:absolute;left:2506;top:4585;width:2;height:6571" coordorigin="2506,4585" coordsize="0,6571" path="m2506,11156l2506,4585e" filled="f" stroked="t" strokeweight=".698592pt" strokecolor="#545454">
                <v:path arrowok="t"/>
              </v:shape>
            </v:group>
            <v:group style="position:absolute;left:2510;top:4585;width:2;height:12040" coordorigin="2510,4585" coordsize="2,12040">
              <v:shape style="position:absolute;left:2510;top:4585;width:2;height:12040" coordorigin="2510,4585" coordsize="0,12040" path="m2510,16626l2510,4585e" filled="f" stroked="t" strokeweight=".698592pt" strokecolor="#575757">
                <v:path arrowok="t"/>
              </v:shape>
            </v:group>
            <v:group style="position:absolute;left:2501;top:5098;width:4331;height:2" coordorigin="2501,5098" coordsize="4331,2">
              <v:shape style="position:absolute;left:2501;top:5098;width:4331;height:2" coordorigin="2501,5098" coordsize="4331,0" path="m2501,5098l6832,5098e" filled="f" stroked="t" strokeweight=".698592pt" strokecolor="#575757">
                <v:path arrowok="t"/>
              </v:shape>
            </v:group>
            <v:group style="position:absolute;left:6758;top:5101;width:270;height:2" coordorigin="6758,5101" coordsize="270,2">
              <v:shape style="position:absolute;left:6758;top:5101;width:270;height:2" coordorigin="6758,5101" coordsize="270,0" path="m6758,5101l7028,5101e" filled="f" stroked="t" strokeweight=".465728pt" strokecolor="#484848">
                <v:path arrowok="t"/>
              </v:shape>
            </v:group>
            <v:group style="position:absolute;left:6972;top:5101;width:4513;height:2" coordorigin="6972,5101" coordsize="4513,2">
              <v:shape style="position:absolute;left:6972;top:5101;width:4513;height:2" coordorigin="6972,5101" coordsize="4513,0" path="m6972,5101l11485,5101e" filled="f" stroked="t" strokeweight=".698592pt" strokecolor="#545454">
                <v:path arrowok="t"/>
              </v:shape>
            </v:group>
            <v:group style="position:absolute;left:4997;top:5091;width:2;height:284" coordorigin="4997,5091" coordsize="2,284">
              <v:shape style="position:absolute;left:4997;top:5091;width:2;height:284" coordorigin="4997,5091" coordsize="0,284" path="m4997,5375l4997,5091e" filled="f" stroked="t" strokeweight=".465728pt" strokecolor="#4F4F4F">
                <v:path arrowok="t"/>
              </v:shape>
            </v:group>
            <v:group style="position:absolute;left:4988;top:5578;width:6502;height:2" coordorigin="4988,5578" coordsize="6502,2">
              <v:shape style="position:absolute;left:4988;top:5578;width:6502;height:2" coordorigin="4988,5578" coordsize="6502,0" path="m4988,5578l11490,5578e" filled="f" stroked="t" strokeweight=".698592pt" strokecolor="#4F4F4F">
                <v:path arrowok="t"/>
              </v:shape>
            </v:group>
            <v:group style="position:absolute;left:5000;top:5318;width:2;height:785" coordorigin="5000,5318" coordsize="2,785">
              <v:shape style="position:absolute;left:5000;top:5318;width:2;height:785" coordorigin="5000,5318" coordsize="0,785" path="m5000,6103l5000,5318e" filled="f" stroked="t" strokeweight=".698592pt" strokecolor="#4B4B4B">
                <v:path arrowok="t"/>
              </v:shape>
            </v:group>
            <v:group style="position:absolute;left:7843;top:5086;width:2;height:501" coordorigin="7843,5086" coordsize="2,501">
              <v:shape style="position:absolute;left:7843;top:5086;width:2;height:501" coordorigin="7843,5086" coordsize="0,501" path="m7843,5588l7843,5086e" filled="f" stroked="t" strokeweight=".698592pt" strokecolor="#4F4F4F">
                <v:path arrowok="t"/>
              </v:shape>
            </v:group>
            <v:group style="position:absolute;left:4993;top:5814;width:6497;height:2" coordorigin="4993,5814" coordsize="6497,2">
              <v:shape style="position:absolute;left:4993;top:5814;width:6497;height:2" coordorigin="4993,5814" coordsize="6497,0" path="m4993,5814l11490,5814e" filled="f" stroked="t" strokeweight=".698592pt" strokecolor="#4F4F4F">
                <v:path arrowok="t"/>
              </v:shape>
            </v:group>
            <v:group style="position:absolute;left:4997;top:6056;width:6492;height:2" coordorigin="4997,6056" coordsize="6492,2">
              <v:shape style="position:absolute;left:4997;top:6056;width:6492;height:2" coordorigin="4997,6056" coordsize="6492,0" path="m4997,6056l11490,6056e" filled="f" stroked="t" strokeweight=".698592pt" strokecolor="#4F4F4F">
                <v:path arrowok="t"/>
              </v:shape>
            </v:group>
            <v:group style="position:absolute;left:11483;top:5654;width:2;height:610" coordorigin="11483,5654" coordsize="2,610">
              <v:shape style="position:absolute;left:11483;top:5654;width:2;height:610" coordorigin="11483,5654" coordsize="0,610" path="m11483,6264l11483,5654e" filled="f" stroked="t" strokeweight=".698592pt" strokecolor="#5B5B5B">
                <v:path arrowok="t"/>
              </v:shape>
            </v:group>
            <v:group style="position:absolute;left:2496;top:6294;width:8993;height:2" coordorigin="2496,6294" coordsize="8993,2">
              <v:shape style="position:absolute;left:2496;top:6294;width:8993;height:2" coordorigin="2496,6294" coordsize="8993,0" path="m2496,6294l11490,6294e" filled="f" stroked="t" strokeweight=".698592pt" strokecolor="#4F4F4F">
                <v:path arrowok="t"/>
              </v:shape>
            </v:group>
            <v:group style="position:absolute;left:5002;top:6046;width:2;height:870" coordorigin="5002,6046" coordsize="2,870">
              <v:shape style="position:absolute;left:5002;top:6046;width:2;height:870" coordorigin="5002,6046" coordsize="0,870" path="m5002,6916l5002,6046e" filled="f" stroked="t" strokeweight=".698592pt" strokecolor="#4F4F4F">
                <v:path arrowok="t"/>
              </v:shape>
            </v:group>
            <v:group style="position:absolute;left:1141;top:6531;width:10353;height:2" coordorigin="1141,6531" coordsize="10353,2">
              <v:shape style="position:absolute;left:1141;top:6531;width:10353;height:2" coordorigin="1141,6531" coordsize="10353,0" path="m1141,6531l11494,6531e" filled="f" stroked="t" strokeweight=".698592pt" strokecolor="#4F4F4F">
                <v:path arrowok="t"/>
              </v:shape>
            </v:group>
            <v:group style="position:absolute;left:7848;top:6524;width:2;height:723" coordorigin="7848,6524" coordsize="2,723">
              <v:shape style="position:absolute;left:7848;top:6524;width:2;height:723" coordorigin="7848,6524" coordsize="0,723" path="m7848,7247l7848,6524e" filled="f" stroked="t" strokeweight=".698592pt" strokecolor="#4F4F4F">
                <v:path arrowok="t"/>
              </v:shape>
            </v:group>
            <v:group style="position:absolute;left:2496;top:7001;width:4345;height:2" coordorigin="2496,7001" coordsize="4345,2">
              <v:shape style="position:absolute;left:2496;top:7001;width:4345;height:2" coordorigin="2496,7001" coordsize="4345,0" path="m2496,7001l6842,7001e" filled="f" stroked="t" strokeweight=".698592pt" strokecolor="#4F4F4F">
                <v:path arrowok="t"/>
              </v:shape>
            </v:group>
            <v:group style="position:absolute;left:5000;top:6505;width:2;height:742" coordorigin="5000,6505" coordsize="2,742">
              <v:shape style="position:absolute;left:5000;top:6505;width:2;height:742" coordorigin="5000,6505" coordsize="0,742" path="m5000,7247l5000,6505e" filled="f" stroked="t" strokeweight=".931455pt" strokecolor="#545454">
                <v:path arrowok="t"/>
              </v:shape>
            </v:group>
            <v:group style="position:absolute;left:6758;top:7001;width:270;height:2" coordorigin="6758,7001" coordsize="270,2">
              <v:shape style="position:absolute;left:6758;top:7001;width:270;height:2" coordorigin="6758,7001" coordsize="270,0" path="m6758,7001l7028,7001e" filled="f" stroked="t" strokeweight=".465728pt" strokecolor="#383838">
                <v:path arrowok="t"/>
              </v:shape>
            </v:group>
            <v:group style="position:absolute;left:6972;top:7001;width:4522;height:2" coordorigin="6972,7001" coordsize="4522,2">
              <v:shape style="position:absolute;left:6972;top:7001;width:4522;height:2" coordorigin="6972,7001" coordsize="4522,0" path="m6972,7001l11494,7001e" filled="f" stroked="t" strokeweight=".698592pt" strokecolor="#4F4F4F">
                <v:path arrowok="t"/>
              </v:shape>
            </v:group>
            <v:group style="position:absolute;left:2492;top:7240;width:9003;height:2" coordorigin="2492,7240" coordsize="9003,2">
              <v:shape style="position:absolute;left:2492;top:7240;width:9003;height:2" coordorigin="2492,7240" coordsize="9003,0" path="m2492,7240l11494,7240e" filled="f" stroked="t" strokeweight=".698592pt" strokecolor="#4F4F4F">
                <v:path arrowok="t"/>
              </v:shape>
            </v:group>
            <v:group style="position:absolute;left:503;top:7476;width:10991;height:2" coordorigin="503,7476" coordsize="10991,2">
              <v:shape style="position:absolute;left:503;top:7476;width:10991;height:2" coordorigin="503,7476" coordsize="10991,0" path="m503,7476l11494,7476e" filled="f" stroked="t" strokeweight=".698592pt" strokecolor="#4F4F4F">
                <v:path arrowok="t"/>
              </v:shape>
            </v:group>
            <v:group style="position:absolute;left:503;top:7942;width:10991;height:2" coordorigin="503,7942" coordsize="10991,2">
              <v:shape style="position:absolute;left:503;top:7942;width:10991;height:2" coordorigin="503,7942" coordsize="10991,0" path="m503,7942l11494,7942e" filled="f" stroked="t" strokeweight=".698592pt" strokecolor="#4F4F4F">
                <v:path arrowok="t"/>
              </v:shape>
            </v:group>
            <v:group style="position:absolute;left:11487;top:7512;width:2;height:681" coordorigin="11487,7512" coordsize="2,681">
              <v:shape style="position:absolute;left:11487;top:7512;width:2;height:681" coordorigin="11487,7512" coordsize="0,681" path="m11487,8192l11487,7512e" filled="f" stroked="t" strokeweight=".698592pt" strokecolor="#5B5B5B">
                <v:path arrowok="t"/>
              </v:shape>
            </v:group>
            <v:group style="position:absolute;left:4997;top:8183;width:6497;height:2" coordorigin="4997,8183" coordsize="6497,2">
              <v:shape style="position:absolute;left:4997;top:8183;width:6497;height:2" coordorigin="4997,8183" coordsize="6497,0" path="m4997,8183l11494,8183e" filled="f" stroked="t" strokeweight=".698592pt" strokecolor="#4F4F4F">
                <v:path arrowok="t"/>
              </v:shape>
            </v:group>
            <v:group style="position:absolute;left:5002;top:8419;width:6497;height:2" coordorigin="5002,8419" coordsize="6497,2">
              <v:shape style="position:absolute;left:5002;top:8419;width:6497;height:2" coordorigin="5002,8419" coordsize="6497,0" path="m5002,8419l11499,8419e" filled="f" stroked="t" strokeweight=".698592pt" strokecolor="#545454">
                <v:path arrowok="t"/>
              </v:shape>
            </v:group>
            <v:group style="position:absolute;left:508;top:8658;width:10987;height:2" coordorigin="508,8658" coordsize="10987,2">
              <v:shape style="position:absolute;left:508;top:8658;width:10987;height:2" coordorigin="508,8658" coordsize="10987,0" path="m508,8658l11494,8658e" filled="f" stroked="t" strokeweight=".698592pt" strokecolor="#4F4F4F">
                <v:path arrowok="t"/>
              </v:shape>
            </v:group>
            <v:group style="position:absolute;left:5004;top:7937;width:2;height:728" coordorigin="5004,7937" coordsize="2,728">
              <v:shape style="position:absolute;left:5004;top:7937;width:2;height:728" coordorigin="5004,7937" coordsize="0,728" path="m5004,8665l5004,7937e" filled="f" stroked="t" strokeweight=".931455pt" strokecolor="#545454">
                <v:path arrowok="t"/>
              </v:shape>
            </v:group>
            <v:group style="position:absolute;left:503;top:9123;width:10991;height:2" coordorigin="503,9123" coordsize="10991,2">
              <v:shape style="position:absolute;left:503;top:9123;width:10991;height:2" coordorigin="503,9123" coordsize="10991,0" path="m503,9123l11494,9123e" filled="f" stroked="t" strokeweight=".931455pt" strokecolor="#545454">
                <v:path arrowok="t"/>
              </v:shape>
            </v:group>
            <v:group style="position:absolute;left:11492;top:9223;width:2;height:7445" coordorigin="11492,9223" coordsize="2,7445">
              <v:shape style="position:absolute;left:11492;top:9223;width:2;height:7445" coordorigin="11492,9223" coordsize="0,7445" path="m11492,16668l11492,9223e" filled="f" stroked="t" strokeweight=".698592pt" strokecolor="#606060">
                <v:path arrowok="t"/>
              </v:shape>
            </v:group>
            <v:group style="position:absolute;left:508;top:9958;width:10987;height:2" coordorigin="508,9958" coordsize="10987,2">
              <v:shape style="position:absolute;left:508;top:9958;width:10987;height:2" coordorigin="508,9958" coordsize="10987,0" path="m508,9958l11494,9958e" filled="f" stroked="t" strokeweight=".698592pt" strokecolor="#4F4F4F">
                <v:path arrowok="t"/>
              </v:shape>
            </v:group>
            <v:group style="position:absolute;left:503;top:10194;width:10996;height:2" coordorigin="503,10194" coordsize="10996,2">
              <v:shape style="position:absolute;left:503;top:10194;width:10996;height:2" coordorigin="503,10194" coordsize="10996,0" path="m503,10194l11499,10194e" filled="f" stroked="t" strokeweight=".698592pt" strokecolor="#4F4F4F">
                <v:path arrowok="t"/>
              </v:shape>
            </v:group>
            <v:group style="position:absolute;left:508;top:10435;width:10987;height:2" coordorigin="508,10435" coordsize="10987,2">
              <v:shape style="position:absolute;left:508;top:10435;width:10987;height:2" coordorigin="508,10435" coordsize="10987,0" path="m508,10435l11494,10435e" filled="f" stroked="t" strokeweight=".698592pt" strokecolor="#4F4F4F">
                <v:path arrowok="t"/>
              </v:shape>
            </v:group>
            <v:group style="position:absolute;left:2482;top:10948;width:1476;height:2" coordorigin="2482,10948" coordsize="1476,2">
              <v:shape style="position:absolute;left:2482;top:10948;width:1476;height:2" coordorigin="2482,10948" coordsize="1476,0" path="m2482,10948l3959,10948e" filled="f" stroked="t" strokeweight=".232864pt" strokecolor="#777777">
                <v:path arrowok="t"/>
              </v:shape>
            </v:group>
            <v:group style="position:absolute;left:498;top:10948;width:1351;height:2" coordorigin="498,10948" coordsize="1351,2">
              <v:shape style="position:absolute;left:498;top:10948;width:1351;height:2" coordorigin="498,10948" coordsize="1351,0" path="m498,10948l1849,10948e" filled="f" stroked="t" strokeweight=".232864pt" strokecolor="#747474">
                <v:path arrowok="t"/>
              </v:shape>
            </v:group>
            <v:group style="position:absolute;left:1849;top:10948;width:647;height:2" coordorigin="1849,10948" coordsize="647,2">
              <v:shape style="position:absolute;left:1849;top:10948;width:647;height:2" coordorigin="1849,10948" coordsize="647,0" path="m1849,10948l2496,10948e" filled="f" stroked="t" strokeweight=".232864pt" strokecolor="#B3B3B3">
                <v:path arrowok="t"/>
              </v:shape>
            </v:group>
            <v:group style="position:absolute;left:3959;top:10948;width:2296;height:2" coordorigin="3959,10948" coordsize="2296,2">
              <v:shape style="position:absolute;left:3959;top:10948;width:2296;height:2" coordorigin="3959,10948" coordsize="2296,0" path="m3959,10948l6255,10948e" filled="f" stroked="t" strokeweight=".232864pt" strokecolor="#000000">
                <v:path arrowok="t"/>
              </v:shape>
            </v:group>
            <v:group style="position:absolute;left:6255;top:10948;width:531;height:2" coordorigin="6255,10948" coordsize="531,2">
              <v:shape style="position:absolute;left:6255;top:10948;width:531;height:2" coordorigin="6255,10948" coordsize="531,0" path="m6255,10948l6786,10948e" filled="f" stroked="t" strokeweight=".232864pt" strokecolor="#484848">
                <v:path arrowok="t"/>
              </v:shape>
            </v:group>
            <v:group style="position:absolute;left:6786;top:10948;width:2967;height:2" coordorigin="6786,10948" coordsize="2967,2">
              <v:shape style="position:absolute;left:6786;top:10948;width:2967;height:2" coordorigin="6786,10948" coordsize="2967,0" path="m6786,10948l9752,10948e" filled="f" stroked="t" strokeweight=".232864pt" strokecolor="#000000">
                <v:path arrowok="t"/>
              </v:shape>
            </v:group>
            <v:group style="position:absolute;left:9752;top:10948;width:1733;height:2" coordorigin="9752,10948" coordsize="1733,2">
              <v:shape style="position:absolute;left:9752;top:10948;width:1733;height:2" coordorigin="9752,10948" coordsize="1733,0" path="m9752,10948l11485,10948e" filled="f" stroked="t" strokeweight=".232864pt" strokecolor="#808080">
                <v:path arrowok="t"/>
              </v:shape>
            </v:group>
            <v:group style="position:absolute;left:508;top:11144;width:10991;height:2" coordorigin="508,11144" coordsize="10991,2">
              <v:shape style="position:absolute;left:508;top:11144;width:10991;height:2" coordorigin="508,11144" coordsize="10991,0" path="m508,11144l11499,11144e" filled="f" stroked="t" strokeweight=".698592pt" strokecolor="#545454">
                <v:path arrowok="t"/>
              </v:shape>
            </v:group>
            <v:group style="position:absolute;left:503;top:11381;width:11000;height:2" coordorigin="503,11381" coordsize="11000,2">
              <v:shape style="position:absolute;left:503;top:11381;width:11000;height:2" coordorigin="503,11381" coordsize="11000,0" path="m503,11381l11503,11381e" filled="f" stroked="t" strokeweight=".698592pt" strokecolor="#545454">
                <v:path arrowok="t"/>
              </v:shape>
            </v:group>
            <v:group style="position:absolute;left:512;top:11114;width:2;height:293" coordorigin="512,11114" coordsize="2,293">
              <v:shape style="position:absolute;left:512;top:11114;width:2;height:293" coordorigin="512,11114" coordsize="0,293" path="m512,11407l512,11114e" filled="f" stroked="t" strokeweight=".465728pt" strokecolor="#343434">
                <v:path arrowok="t"/>
              </v:shape>
            </v:group>
            <v:group style="position:absolute;left:1197;top:11142;width:2;height:236" coordorigin="1197,11142" coordsize="2,236">
              <v:shape style="position:absolute;left:1197;top:11142;width:2;height:236" coordorigin="1197,11142" coordsize="0,236" path="m1197,11378l1197,11142e" filled="f" stroked="t" strokeweight=".232864pt" strokecolor="#4F4F4F">
                <v:path arrowok="t"/>
              </v:shape>
            </v:group>
            <v:group style="position:absolute;left:7417;top:11137;width:2;height:5536" coordorigin="7417,11137" coordsize="2,5536">
              <v:shape style="position:absolute;left:7417;top:11137;width:2;height:5536" coordorigin="7417,11137" coordsize="0,5536" path="m7417,16673l7417,11137e" filled="f" stroked="t" strokeweight=".698592pt" strokecolor="#545454">
                <v:path arrowok="t"/>
              </v:shape>
            </v:group>
            <v:group style="position:absolute;left:1197;top:11364;width:2;height:501" coordorigin="1197,11364" coordsize="2,501">
              <v:shape style="position:absolute;left:1197;top:11364;width:2;height:501" coordorigin="1197,11364" coordsize="0,501" path="m1197,11865l1197,11364e" filled="f" stroked="t" strokeweight=".232864pt" strokecolor="#676767">
                <v:path arrowok="t"/>
              </v:shape>
            </v:group>
            <v:group style="position:absolute;left:1856;top:11137;width:2;height:1626" coordorigin="1856,11137" coordsize="2,1626">
              <v:shape style="position:absolute;left:1856;top:11137;width:2;height:1626" coordorigin="1856,11137" coordsize="0,1626" path="m1856,12763l1856,11137e" filled="f" stroked="t" strokeweight=".698592pt" strokecolor="#575757">
                <v:path arrowok="t"/>
              </v:shape>
            </v:group>
            <v:group style="position:absolute;left:1197;top:11865;width:2;height:1409" coordorigin="1197,11865" coordsize="2,1409">
              <v:shape style="position:absolute;left:1197;top:11865;width:2;height:1409" coordorigin="1197,11865" coordsize="0,1409" path="m1197,13274l1197,11865e" filled="f" stroked="t" strokeweight=".232864pt" strokecolor="#000000">
                <v:path arrowok="t"/>
              </v:shape>
            </v:group>
            <v:group style="position:absolute;left:11496;top:9223;width:2;height:3158" coordorigin="11496,9223" coordsize="2,3158">
              <v:shape style="position:absolute;left:11496;top:9223;width:2;height:3158" coordorigin="11496,9223" coordsize="0,3158" path="m11496,12381l11496,9223e" filled="f" stroked="t" strokeweight=".698592pt" strokecolor="#575757">
                <v:path arrowok="t"/>
              </v:shape>
            </v:group>
            <v:group style="position:absolute;left:1858;top:12707;width:2;height:142" coordorigin="1858,12707" coordsize="2,142">
              <v:shape style="position:absolute;left:1858;top:12707;width:2;height:142" coordorigin="1858,12707" coordsize="0,142" path="m1858,12849l1858,12707e" filled="f" stroked="t" strokeweight=".465728pt" strokecolor="#343434">
                <v:path arrowok="t"/>
              </v:shape>
            </v:group>
            <v:group style="position:absolute;left:1861;top:12792;width:2;height:3820" coordorigin="1861,12792" coordsize="2,3820">
              <v:shape style="position:absolute;left:1861;top:12792;width:2;height:3820" coordorigin="1861,12792" coordsize="0,3820" path="m1861,16611l1861,12792e" filled="f" stroked="t" strokeweight=".698592pt" strokecolor="#575757">
                <v:path arrowok="t"/>
              </v:shape>
            </v:group>
            <v:group style="position:absolute;left:508;top:13439;width:2012;height:2" coordorigin="508,13439" coordsize="2012,2">
              <v:shape style="position:absolute;left:508;top:13439;width:2012;height:2" coordorigin="508,13439" coordsize="2012,0" path="m508,13439l2520,13439e" filled="f" stroked="t" strokeweight=".698592pt" strokecolor="#545454">
                <v:path arrowok="t"/>
              </v:shape>
            </v:group>
            <v:group style="position:absolute;left:1197;top:13274;width:2;height:165" coordorigin="1197,13274" coordsize="2,165">
              <v:shape style="position:absolute;left:1197;top:13274;width:2;height:165" coordorigin="1197,13274" coordsize="0,165" path="m1197,13439l1197,13274e" filled="f" stroked="t" strokeweight=".232864pt" strokecolor="#545454">
                <v:path arrowok="t"/>
              </v:shape>
            </v:group>
            <v:group style="position:absolute;left:1197;top:13425;width:2;height:95" coordorigin="1197,13425" coordsize="2,95">
              <v:shape style="position:absolute;left:1197;top:13425;width:2;height:95" coordorigin="1197,13425" coordsize="0,95" path="m1197,13520l1197,13425e" filled="f" stroked="t" strokeweight=".232864pt" strokecolor="#6B6B6B">
                <v:path arrowok="t"/>
              </v:shape>
            </v:group>
            <v:group style="position:absolute;left:1197;top:13520;width:2;height:3134" coordorigin="1197,13520" coordsize="2,3134">
              <v:shape style="position:absolute;left:1197;top:13520;width:2;height:3134" coordorigin="1197,13520" coordsize="0,3134" path="m1197,16654l1197,13520e" filled="f" stroked="t" strokeweight=".232864pt" strokecolor="#000000">
                <v:path arrowok="t"/>
              </v:shape>
            </v:group>
            <v:group style="position:absolute;left:7414;top:13591;width:2;height:633" coordorigin="7414,13591" coordsize="2,633">
              <v:shape style="position:absolute;left:7414;top:13591;width:2;height:633" coordorigin="7414,13591" coordsize="0,633" path="m7414,14224l7414,13591e" filled="f" stroked="t" strokeweight=".931455pt" strokecolor="#5B5B5B">
                <v:path arrowok="t"/>
              </v:shape>
            </v:group>
            <v:group style="position:absolute;left:11494;top:13714;width:2;height:605" coordorigin="11494,13714" coordsize="2,605">
              <v:shape style="position:absolute;left:11494;top:13714;width:2;height:605" coordorigin="11494,13714" coordsize="0,605" path="m11494,14319l11494,13714e" filled="f" stroked="t" strokeweight=".698592pt" strokecolor="#5B5B5B">
                <v:path arrowok="t"/>
              </v:shape>
            </v:group>
            <v:group style="position:absolute;left:517;top:14905;width:2;height:236" coordorigin="517,14905" coordsize="2,236">
              <v:shape style="position:absolute;left:517;top:14905;width:2;height:236" coordorigin="517,14905" coordsize="0,236" path="m517,15141l517,14905e" filled="f" stroked="t" strokeweight=".465728pt" strokecolor="#383838">
                <v:path arrowok="t"/>
              </v:shape>
            </v:group>
            <v:group style="position:absolute;left:2510;top:14905;width:2;height:1721" coordorigin="2510,14905" coordsize="2,1721">
              <v:shape style="position:absolute;left:2510;top:14905;width:2;height:1721" coordorigin="2510,14905" coordsize="0,1721" path="m2510,16626l2510,14905e" filled="f" stroked="t" strokeweight=".465728pt" strokecolor="#4F4F4F">
                <v:path arrowok="t"/>
              </v:shape>
            </v:group>
            <v:group style="position:absolute;left:517;top:15283;width:2;height:274" coordorigin="517,15283" coordsize="2,274">
              <v:shape style="position:absolute;left:517;top:15283;width:2;height:274" coordorigin="517,15283" coordsize="0,274" path="m517,15557l517,15283e" filled="f" stroked="t" strokeweight=".465728pt" strokecolor="#343434">
                <v:path arrowok="t"/>
              </v:shape>
            </v:group>
            <v:group style="position:absolute;left:4336;top:16670;width:396;height:2" coordorigin="4336,16670" coordsize="396,2">
              <v:shape style="position:absolute;left:4336;top:16670;width:396;height:2" coordorigin="4336,16670" coordsize="396,0" path="m4336,16670l4732,16670e" filled="f" stroked="t" strokeweight=".465728pt" strokecolor="#8C8C8C">
                <v:path arrowok="t"/>
              </v:shape>
            </v:group>
            <v:group style="position:absolute;left:6227;top:16670;width:843;height:2" coordorigin="6227,16670" coordsize="843,2">
              <v:shape style="position:absolute;left:6227;top:16670;width:843;height:2" coordorigin="6227,16670" coordsize="843,0" path="m6227,16670l7070,16670e" filled="f" stroked="t" strokeweight=".698592pt" strokecolor="#545454">
                <v:path arrowok="t"/>
              </v:shape>
            </v:group>
            <v:group style="position:absolute;left:4620;top:16668;width:6893;height:2" coordorigin="4620,16668" coordsize="6893,2">
              <v:shape style="position:absolute;left:4620;top:16668;width:6893;height:2" coordorigin="4620,16668" coordsize="6893,0" path="m4620,16668l11513,16668e" filled="f" stroked="t" strokeweight=".698592pt" strokecolor="#575757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5" w:lineRule="exact"/>
        <w:ind w:left="23" w:right="-20"/>
        <w:jc w:val="left"/>
        <w:tabs>
          <w:tab w:pos="1040" w:val="left"/>
          <w:tab w:pos="144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v:group style="position:absolute;margin-left:197.002823pt;margin-top:11.478928pt;width:23.519249pt;height:.1pt;mso-position-horizontal-relative:page;mso-position-vertical-relative:paragraph;z-index:-13489" coordorigin="3940,230" coordsize="470,2">
            <v:shape style="position:absolute;left:3940;top:230;width:470;height:2" coordorigin="3940,230" coordsize="470,0" path="m3940,230l4410,230e" filled="f" stroked="t" strokeweight="1.630047pt" strokecolor="#484F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343D83"/>
          <w:i/>
          <w:position w:val="25"/>
        </w:rPr>
      </w:r>
      <w:r>
        <w:rPr>
          <w:rFonts w:ascii="Times New Roman" w:hAnsi="Times New Roman" w:cs="Times New Roman" w:eastAsia="Times New Roman"/>
          <w:sz w:val="12"/>
          <w:szCs w:val="12"/>
          <w:color w:val="343D83"/>
          <w:i/>
          <w:u w:val="thick" w:color="6470BC"/>
          <w:position w:val="2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D83"/>
          <w:i/>
          <w:u w:val="thick" w:color="6470BC"/>
          <w:position w:val="2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43D83"/>
          <w:i/>
          <w:u w:val="thick" w:color="6470BC"/>
          <w:position w:val="25"/>
        </w:rPr>
      </w:r>
      <w:r>
        <w:rPr>
          <w:rFonts w:ascii="Times New Roman" w:hAnsi="Times New Roman" w:cs="Times New Roman" w:eastAsia="Times New Roman"/>
          <w:sz w:val="12"/>
          <w:szCs w:val="12"/>
          <w:color w:val="343D83"/>
          <w:i/>
          <w:position w:val="25"/>
        </w:rPr>
      </w:r>
      <w:r>
        <w:rPr>
          <w:rFonts w:ascii="Times New Roman" w:hAnsi="Times New Roman" w:cs="Times New Roman" w:eastAsia="Times New Roman"/>
          <w:sz w:val="12"/>
          <w:szCs w:val="12"/>
          <w:color w:val="343D83"/>
          <w:spacing w:val="0"/>
          <w:w w:val="100"/>
          <w:i/>
          <w:position w:val="25"/>
        </w:rPr>
        <w:t>..L</w:t>
      </w:r>
      <w:r>
        <w:rPr>
          <w:rFonts w:ascii="Times New Roman" w:hAnsi="Times New Roman" w:cs="Times New Roman" w:eastAsia="Times New Roman"/>
          <w:sz w:val="12"/>
          <w:szCs w:val="12"/>
          <w:color w:val="343D83"/>
          <w:spacing w:val="-2"/>
          <w:w w:val="100"/>
          <w:i/>
          <w:position w:val="2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D83"/>
          <w:spacing w:val="0"/>
          <w:w w:val="100"/>
          <w:i/>
          <w:position w:val="2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43D83"/>
          <w:spacing w:val="0"/>
          <w:w w:val="100"/>
          <w:i/>
          <w:position w:val="25"/>
        </w:rPr>
      </w:r>
      <w:r>
        <w:rPr>
          <w:rFonts w:ascii="Times New Roman" w:hAnsi="Times New Roman" w:cs="Times New Roman" w:eastAsia="Times New Roman"/>
          <w:sz w:val="48"/>
          <w:szCs w:val="48"/>
          <w:color w:val="4D56A3"/>
          <w:spacing w:val="0"/>
          <w:w w:val="50"/>
          <w:position w:val="-3"/>
        </w:rPr>
        <w:t>--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right="-42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84"/>
          <w:i/>
          <w:position w:val="1"/>
        </w:rPr>
        <w:t>.1-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84"/>
          <w:i/>
          <w:position w:val="1"/>
        </w:rPr>
        <w:t>\.Keriı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84"/>
          <w:i/>
          <w:position w:val="1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6"/>
          <w:w w:val="84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5"/>
          <w:i/>
          <w:position w:val="1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9" w:right="-87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position w:val="10"/>
        </w:rPr>
        <w:t>fary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position w:val="10"/>
        </w:rPr>
        <w:t>e</w:t>
      </w:r>
      <w:r>
        <w:rPr>
          <w:rFonts w:ascii="Arial" w:hAnsi="Arial" w:cs="Arial" w:eastAsia="Arial"/>
          <w:sz w:val="16"/>
          <w:szCs w:val="16"/>
          <w:color w:val="3F3F3F"/>
          <w:spacing w:val="15"/>
          <w:w w:val="100"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8"/>
          <w:i/>
          <w:position w:val="10"/>
        </w:rPr>
        <w:t>Kuzey</w:t>
      </w:r>
      <w:r>
        <w:rPr>
          <w:rFonts w:ascii="Arial" w:hAnsi="Arial" w:cs="Arial" w:eastAsia="Arial"/>
          <w:sz w:val="19"/>
          <w:szCs w:val="19"/>
          <w:color w:val="313131"/>
          <w:spacing w:val="-33"/>
          <w:w w:val="98"/>
          <w:i/>
          <w:position w:val="1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73"/>
          <w:w w:val="136"/>
          <w:position w:val="3"/>
        </w:rPr>
        <w:t>0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8"/>
          <w:i/>
          <w:position w:val="10"/>
        </w:rPr>
        <w:t>"I</w:t>
      </w:r>
      <w:r>
        <w:rPr>
          <w:rFonts w:ascii="Arial" w:hAnsi="Arial" w:cs="Arial" w:eastAsia="Arial"/>
          <w:sz w:val="19"/>
          <w:szCs w:val="19"/>
          <w:color w:val="313131"/>
          <w:spacing w:val="-36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91.545532pt;margin-top:-53.057064pt;width:.1pt;height:18.908764pt;mso-position-horizontal-relative:page;mso-position-vertical-relative:paragraph;z-index:-13488" coordorigin="5831,-1061" coordsize="2,378">
            <v:shape style="position:absolute;left:5831;top:-1061;width:2;height:378" coordorigin="5831,-1061" coordsize="0,378" path="m5831,-683l5831,-1061e" filled="f" stroked="t" strokeweight=".23286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7E8083"/>
          <w:spacing w:val="0"/>
          <w:w w:val="281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7E8083"/>
          <w:spacing w:val="0"/>
          <w:w w:val="28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E8083"/>
          <w:spacing w:val="0"/>
          <w:w w:val="280"/>
        </w:rPr>
        <w:t>&lt;ı!</w:t>
      </w:r>
      <w:r>
        <w:rPr>
          <w:rFonts w:ascii="Times New Roman" w:hAnsi="Times New Roman" w:cs="Times New Roman" w:eastAsia="Times New Roman"/>
          <w:sz w:val="15"/>
          <w:szCs w:val="15"/>
          <w:color w:val="7E8083"/>
          <w:spacing w:val="-8"/>
          <w:w w:val="279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545659"/>
          <w:spacing w:val="-1"/>
          <w:w w:val="63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7E8083"/>
          <w:spacing w:val="-36"/>
          <w:w w:val="69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545659"/>
          <w:spacing w:val="2"/>
          <w:w w:val="62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7E8083"/>
          <w:spacing w:val="0"/>
          <w:w w:val="69"/>
        </w:rPr>
        <w:t>Si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60" w:right="160"/>
          <w:cols w:num="4" w:equalWidth="0">
            <w:col w:w="533" w:space="2045"/>
            <w:col w:w="1898" w:space="733"/>
            <w:col w:w="510" w:space="4063"/>
            <w:col w:w="1618"/>
          </w:cols>
        </w:sectPr>
      </w:pPr>
      <w:rPr/>
    </w:p>
    <w:p>
      <w:pPr>
        <w:spacing w:before="87" w:after="0" w:line="214" w:lineRule="auto"/>
        <w:ind w:left="584" w:right="-161" w:firstLine="6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D2D2D"/>
          <w:spacing w:val="-597"/>
          <w:w w:val="133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2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838" w:right="333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İZM[R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7" w:lineRule="exact"/>
        <w:ind w:left="957" w:right="347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2"/>
        </w:rPr>
        <w:t>İT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3"/>
          <w:w w:val="92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2"/>
        </w:rPr>
        <w:t>AiYE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2"/>
        </w:rPr>
        <w:t>BAŞKANLI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6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7" w:lineRule="exact"/>
        <w:ind w:left="1597" w:right="4175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1"/>
        </w:rPr>
        <w:t>YANGIN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1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80" w:bottom="280" w:left="420" w:right="480"/>
          <w:cols w:num="2" w:equalWidth="0">
            <w:col w:w="1605" w:space="1785"/>
            <w:col w:w="7630"/>
          </w:cols>
        </w:sectPr>
      </w:pPr>
      <w:rPr/>
    </w:p>
    <w:p>
      <w:pPr>
        <w:spacing w:before="40" w:after="0" w:line="240" w:lineRule="auto"/>
        <w:ind w:left="112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</w:rPr>
        <w:t>Tarihi:14.05.20ı7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6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14.05.2017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3070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ekent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8831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6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:Egekent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8831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4" w:lineRule="auto"/>
        <w:ind w:left="126" w:right="-53" w:firstLine="-5"/>
        <w:jc w:val="left"/>
        <w:tabs>
          <w:tab w:pos="1420" w:val="left"/>
          <w:tab w:pos="3460" w:val="left"/>
          <w:tab w:pos="3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:OtYangını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2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4"/>
        </w:rPr>
        <w:t>:O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7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5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Oı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t!'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C4C4C4"/>
          <w:spacing w:val="-27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l:2938800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Alan:Demirca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ED1ZEL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Sebebi:Sigara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16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  <w:cols w:num="2" w:equalWidth="0">
            <w:col w:w="4965" w:space="97"/>
            <w:col w:w="5958"/>
          </w:cols>
        </w:sectPr>
      </w:pPr>
      <w:rPr/>
    </w:p>
    <w:p>
      <w:pPr>
        <w:spacing w:before="0" w:after="0" w:line="201" w:lineRule="exact"/>
        <w:ind w:left="392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  <w:cols w:num="2" w:equalWidth="0">
            <w:col w:w="5956" w:space="106"/>
            <w:col w:w="4958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  <w:position w:val="-1"/>
        </w:rPr>
        <w:t>ahibi:.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18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1'--D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iğ""ce;..;..r_,r--.....-----.---,----ıYangını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-3"/>
        </w:rPr>
        <w:t>saati:O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0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3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8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5" w:lineRule="exact"/>
        <w:ind w:left="1163" w:right="-20"/>
        <w:jc w:val="left"/>
        <w:tabs>
          <w:tab w:pos="1680" w:val="left"/>
          <w:tab w:pos="218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i/>
        </w:rPr>
        <w:t>l</w:t>
      </w:r>
      <w:r>
        <w:rPr>
          <w:rFonts w:ascii="Arial" w:hAnsi="Arial" w:cs="Arial" w:eastAsia="Arial"/>
          <w:sz w:val="38"/>
          <w:szCs w:val="38"/>
          <w:color w:val="2D2D2D"/>
          <w:spacing w:val="-85"/>
          <w:w w:val="100"/>
          <w:i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i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63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-51"/>
          <w:w w:val="63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63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spacing w:before="0" w:after="0" w:line="183" w:lineRule="exact"/>
        <w:ind w:left="15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IKiı:acı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  <w:cols w:num="3" w:equalWidth="0">
            <w:col w:w="1185" w:space="1617"/>
            <w:col w:w="566" w:space="531"/>
            <w:col w:w="7121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:İbrahim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69" w:right="-6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Saati:00:02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Saati:00:06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  <w:cols w:num="3" w:equalWidth="0">
            <w:col w:w="584" w:space="2162"/>
            <w:col w:w="3203" w:space="1831"/>
            <w:col w:w="3240"/>
          </w:cols>
        </w:sectPr>
      </w:pPr>
      <w:rPr/>
    </w:p>
    <w:p>
      <w:pPr>
        <w:spacing w:before="0" w:after="0" w:line="217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68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7"/>
        </w:rPr>
        <w:t>410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5" w:lineRule="auto"/>
        <w:ind w:left="51" w:right="-2" w:firstLine="-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4" w:lineRule="auto"/>
        <w:ind w:left="5" w:right="-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9" w:lineRule="auto"/>
        <w:ind w:left="9" w:right="-53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Ara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ç</w:t>
      </w:r>
      <w:r>
        <w:rPr>
          <w:rFonts w:ascii="Arial" w:hAnsi="Arial" w:cs="Arial" w:eastAsia="Arial"/>
          <w:sz w:val="18"/>
          <w:szCs w:val="18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  <w:cols w:num="4" w:equalWidth="0">
            <w:col w:w="2013" w:space="747"/>
            <w:col w:w="1452" w:space="402"/>
            <w:col w:w="2486" w:space="685"/>
            <w:col w:w="3235"/>
          </w:cols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</w:rPr>
        <w:t>Görtlldli!-'Sil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-43" w:right="16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D2D2D"/>
          <w:w w:val="6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12"/>
          <w:w w:val="6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oldul1,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örUid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1834" w:right="36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SöndUnnede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-1"/>
        </w:rPr>
        <w:t>söndürUcO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420" w:right="480"/>
          <w:cols w:num="2" w:equalWidth="0">
            <w:col w:w="2131" w:space="616"/>
            <w:col w:w="8273"/>
          </w:cols>
        </w:sectPr>
      </w:pPr>
      <w:rPr/>
    </w:p>
    <w:p>
      <w:pPr>
        <w:spacing w:before="22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178" w:lineRule="exact"/>
        <w:ind w:left="9" w:right="-70"/>
        <w:jc w:val="left"/>
        <w:tabs>
          <w:tab w:pos="16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-5"/>
        </w:rPr>
        <w:t>!Köpi.l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88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5"/>
        </w:rPr>
        <w:t>Kg.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right="-20"/>
        <w:jc w:val="left"/>
        <w:tabs>
          <w:tab w:pos="16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6" w:after="0" w:line="183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D2D2D"/>
          <w:w w:val="96"/>
          <w:position w:val="-4"/>
        </w:rPr>
        <w:t>IK.K.</w:t>
      </w:r>
      <w:r>
        <w:rPr>
          <w:rFonts w:ascii="Arial" w:hAnsi="Arial" w:cs="Arial" w:eastAsia="Arial"/>
          <w:sz w:val="20"/>
          <w:szCs w:val="20"/>
          <w:color w:val="2D2D2D"/>
          <w:spacing w:val="-8"/>
          <w:w w:val="96"/>
          <w:position w:val="-4"/>
        </w:rPr>
        <w:t>T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39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5D5D5D"/>
          <w:spacing w:val="-31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4"/>
        </w:rPr>
        <w:t>K</w:t>
      </w:r>
      <w:r>
        <w:rPr>
          <w:rFonts w:ascii="Arial" w:hAnsi="Arial" w:cs="Arial" w:eastAsia="Arial"/>
          <w:sz w:val="20"/>
          <w:szCs w:val="20"/>
          <w:color w:val="2D2D2D"/>
          <w:spacing w:val="46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24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D2D2D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  <w:cols w:num="4" w:equalWidth="0">
            <w:col w:w="1359" w:space="1481"/>
            <w:col w:w="1108" w:space="667"/>
            <w:col w:w="2576" w:space="908"/>
            <w:col w:w="2921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0"/>
        </w:rPr>
        <w:t>öndUnn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right="265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!Soka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görmüştür.Zara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"/>
          <w:w w:val="10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9" w:right="64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arda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4"/>
          <w:w w:val="10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757982"/>
          <w:spacing w:val="0"/>
          <w:w w:val="11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75798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arafımızea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sokakta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sehvcn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düşOrtile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420" w:right="480"/>
          <w:cols w:num="2" w:equalWidth="0">
            <w:col w:w="2322" w:space="425"/>
            <w:col w:w="827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</w:sectPr>
      </w:pPr>
      <w:rPr/>
    </w:p>
    <w:p>
      <w:pPr>
        <w:spacing w:before="34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0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ig;oıi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5"/>
        </w:rPr>
        <w:t>a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95"/>
        </w:rPr>
        <w:t>l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95"/>
        </w:rPr>
        <w:t>ı</w:t>
      </w:r>
      <w:r>
        <w:rPr>
          <w:rFonts w:ascii="Arial" w:hAnsi="Arial" w:cs="Arial" w:eastAsia="Arial"/>
          <w:sz w:val="20"/>
          <w:szCs w:val="20"/>
          <w:color w:val="2D2D2D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1"/>
        </w:rPr>
        <w:t>Ar_cıç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0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5798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579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982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Eduuigi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DönllşU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7" w:lineRule="exact"/>
        <w:ind w:left="229" w:right="-69"/>
        <w:jc w:val="left"/>
        <w:tabs>
          <w:tab w:pos="1200" w:val="left"/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ÖIU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65" w:lineRule="auto"/>
        <w:ind w:left="51" w:right="-53" w:firstLine="-51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$irketi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h'arib:l4.05.2017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00:45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1"/>
        </w:rPr>
        <w:t>ÇİGL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8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  <w:cols w:num="3" w:equalWidth="0">
            <w:col w:w="2301" w:space="464"/>
            <w:col w:w="4891" w:space="914"/>
            <w:col w:w="2450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20" w:right="480"/>
        </w:sectPr>
      </w:pPr>
      <w:rPr/>
    </w:p>
    <w:p>
      <w:pPr>
        <w:spacing w:before="40" w:after="0" w:line="240" w:lineRule="auto"/>
        <w:ind w:left="29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.218361pt;margin-top:46.871391pt;width:556.541635pt;height:763.555585pt;mso-position-horizontal-relative:page;mso-position-vertical-relative:page;z-index:-13484" coordorigin="504,937" coordsize="11131,15271">
            <v:shape style="position:absolute;left:8506;top:12192;width:3130;height:2438" type="#_x0000_t75">
              <v:imagedata r:id="rId20" o:title=""/>
            </v:shape>
            <v:group style="position:absolute;left:518;top:961;width:10774;height:2" coordorigin="518,961" coordsize="10774,2">
              <v:shape style="position:absolute;left:518;top:961;width:10774;height:2" coordorigin="518,961" coordsize="10774,0" path="m518,961l11292,961e" filled="f" stroked="t" strokeweight=".70051pt" strokecolor="#4B4B4B">
                <v:path arrowok="t"/>
              </v:shape>
            </v:group>
            <v:group style="position:absolute;left:542;top:947;width:2;height:10727" coordorigin="542,947" coordsize="2,10727">
              <v:shape style="position:absolute;left:542;top:947;width:2;height:10727" coordorigin="542,947" coordsize="0,10727" path="m542,11674l542,947e" filled="f" stroked="t" strokeweight=".934013pt" strokecolor="#4F4F4F">
                <v:path arrowok="t"/>
              </v:shape>
            </v:group>
            <v:group style="position:absolute;left:3162;top:952;width:2;height:1174" coordorigin="3162,952" coordsize="2,1174">
              <v:shape style="position:absolute;left:3162;top:952;width:2;height:1174" coordorigin="3162,952" coordsize="0,1174" path="m3162,2125l3162,952e" filled="f" stroked="t" strokeweight=".70051pt" strokecolor="#3B3B3B">
                <v:path arrowok="t"/>
              </v:shape>
            </v:group>
            <v:group style="position:absolute;left:8850;top:961;width:2;height:1165" coordorigin="8850,961" coordsize="2,1165">
              <v:shape style="position:absolute;left:8850;top:961;width:2;height:1165" coordorigin="8850,961" coordsize="0,1165" path="m8850,2125l8850,961e" filled="f" stroked="t" strokeweight=".70051pt" strokecolor="#3B3B3B">
                <v:path arrowok="t"/>
              </v:shape>
            </v:group>
            <v:group style="position:absolute;left:11306;top:947;width:2;height:15243" coordorigin="11306,947" coordsize="2,15243">
              <v:shape style="position:absolute;left:11306;top:947;width:2;height:15243" coordorigin="11306,947" coordsize="0,15243" path="m11306,16190l11306,947e" filled="f" stroked="t" strokeweight=".934013pt" strokecolor="#545454">
                <v:path arrowok="t"/>
              </v:shape>
            </v:group>
            <v:group style="position:absolute;left:514;top:2118;width:10793;height:2" coordorigin="514,2118" coordsize="10793,2">
              <v:shape style="position:absolute;left:514;top:2118;width:10793;height:2" coordorigin="514,2118" coordsize="10793,0" path="m514,2118l11306,2118e" filled="f" stroked="t" strokeweight=".934013pt" strokecolor="#484848">
                <v:path arrowok="t"/>
              </v:shape>
            </v:group>
            <v:group style="position:absolute;left:518;top:2353;width:10783;height:2" coordorigin="518,2353" coordsize="10783,2">
              <v:shape style="position:absolute;left:518;top:2353;width:10783;height:2" coordorigin="518,2353" coordsize="10783,0" path="m518,2353l11302,2353e" filled="f" stroked="t" strokeweight=".70051pt" strokecolor="#484848">
                <v:path arrowok="t"/>
              </v:shape>
            </v:group>
            <v:group style="position:absolute;left:7089;top:3299;width:2;height:1008" coordorigin="7089,3299" coordsize="2,1008">
              <v:shape style="position:absolute;left:7089;top:3299;width:2;height:1008" coordorigin="7089,3299" coordsize="0,1008" path="m7089,4308l7089,3299e" filled="f" stroked="t" strokeweight=".70051pt" strokecolor="#3F3F3F">
                <v:path arrowok="t"/>
              </v:shape>
            </v:group>
            <v:group style="position:absolute;left:1525;top:11371;width:2;height:4824" coordorigin="1525,11371" coordsize="2,4824">
              <v:shape style="position:absolute;left:1525;top:11371;width:2;height:4824" coordorigin="1525,11371" coordsize="0,4824" path="m1525,16194l1525,11371e" filled="f" stroked="t" strokeweight=".70051pt" strokecolor="#3B3B3B">
                <v:path arrowok="t"/>
              </v:shape>
            </v:group>
            <v:group style="position:absolute;left:2183;top:11413;width:2;height:4786" coordorigin="2183,11413" coordsize="2,4786">
              <v:shape style="position:absolute;left:2183;top:11413;width:2;height:4786" coordorigin="2183,11413" coordsize="0,4786" path="m2183,16199l2183,11413e" filled="f" stroked="t" strokeweight=".70051pt" strokecolor="#3F3F3F">
                <v:path arrowok="t"/>
              </v:shape>
            </v:group>
            <v:group style="position:absolute;left:523;top:2592;width:10783;height:2" coordorigin="523,2592" coordsize="10783,2">
              <v:shape style="position:absolute;left:523;top:2592;width:10783;height:2" coordorigin="523,2592" coordsize="10783,0" path="m523,2592l11306,2592e" filled="f" stroked="t" strokeweight=".934013pt" strokecolor="#444444">
                <v:path arrowok="t"/>
              </v:shape>
            </v:group>
            <v:group style="position:absolute;left:518;top:2828;width:10783;height:2" coordorigin="518,2828" coordsize="10783,2">
              <v:shape style="position:absolute;left:518;top:2828;width:10783;height:2" coordorigin="518,2828" coordsize="10783,0" path="m518,2828l11302,2828e" filled="f" stroked="t" strokeweight=".934013pt" strokecolor="#444444">
                <v:path arrowok="t"/>
              </v:shape>
            </v:group>
            <v:group style="position:absolute;left:523;top:3068;width:10783;height:2" coordorigin="523,3068" coordsize="10783,2">
              <v:shape style="position:absolute;left:523;top:3068;width:10783;height:2" coordorigin="523,3068" coordsize="10783,0" path="m523,3068l11306,3068e" filled="f" stroked="t" strokeweight=".70051pt" strokecolor="#444444">
                <v:path arrowok="t"/>
              </v:shape>
            </v:group>
            <v:group style="position:absolute;left:518;top:3307;width:10788;height:2" coordorigin="518,3307" coordsize="10788,2">
              <v:shape style="position:absolute;left:518;top:3307;width:10788;height:2" coordorigin="518,3307" coordsize="10788,0" path="m518,3307l11306,3307e" filled="f" stroked="t" strokeweight=".934013pt" strokecolor="#444444">
                <v:path arrowok="t"/>
              </v:shape>
            </v:group>
            <v:group style="position:absolute;left:3180;top:4284;width:2;height:11915" coordorigin="3180,4284" coordsize="2,11915">
              <v:shape style="position:absolute;left:3180;top:4284;width:2;height:11915" coordorigin="3180,4284" coordsize="0,11915" path="m3180,16199l3180,4284e" filled="f" stroked="t" strokeweight=".934013pt" strokecolor="#3F3F3F">
                <v:path arrowok="t"/>
              </v:shape>
            </v:group>
            <v:group style="position:absolute;left:4327;top:3252;width:2;height:1056" coordorigin="4327,3252" coordsize="2,1056">
              <v:shape style="position:absolute;left:4327;top:3252;width:2;height:1056" coordorigin="4327,3252" coordsize="0,1056" path="m4327,4308l4327,3252e" filled="f" stroked="t" strokeweight=".70051pt" strokecolor="#3F3F3F">
                <v:path arrowok="t"/>
              </v:shape>
            </v:group>
            <v:group style="position:absolute;left:518;top:4291;width:10788;height:2" coordorigin="518,4291" coordsize="10788,2">
              <v:shape style="position:absolute;left:518;top:4291;width:10788;height:2" coordorigin="518,4291" coordsize="10788,0" path="m518,4291l11306,4291e" filled="f" stroked="t" strokeweight=".934013pt" strokecolor="#3F3F3F">
                <v:path arrowok="t"/>
              </v:shape>
            </v:group>
            <v:group style="position:absolute;left:523;top:4568;width:10783;height:2" coordorigin="523,4568" coordsize="10783,2">
              <v:shape style="position:absolute;left:523;top:4568;width:10783;height:2" coordorigin="523,4568" coordsize="10783,0" path="m523,4568l11306,4568e" filled="f" stroked="t" strokeweight=".934013pt" strokecolor="#484848">
                <v:path arrowok="t"/>
              </v:shape>
            </v:group>
            <v:group style="position:absolute;left:3152;top:4807;width:8159;height:2" coordorigin="3152,4807" coordsize="8159,2">
              <v:shape style="position:absolute;left:3152;top:4807;width:8159;height:2" coordorigin="3152,4807" coordsize="8159,0" path="m3152,4807l11311,4807e" filled="f" stroked="t" strokeweight=".934013pt" strokecolor="#444444">
                <v:path arrowok="t"/>
              </v:shape>
            </v:group>
            <v:group style="position:absolute;left:5025;top:4762;width:2;height:2419" coordorigin="5025,4762" coordsize="2,2419">
              <v:shape style="position:absolute;left:5025;top:4762;width:2;height:2419" coordorigin="5025,4762" coordsize="0,2419" path="m5025,7181l5025,4762e" filled="f" stroked="t" strokeweight=".934013pt" strokecolor="#3B3B3B">
                <v:path arrowok="t"/>
              </v:shape>
            </v:group>
            <v:group style="position:absolute;left:5016;top:5285;width:6295;height:2" coordorigin="5016,5285" coordsize="6295,2">
              <v:shape style="position:absolute;left:5016;top:5285;width:6295;height:2" coordorigin="5016,5285" coordsize="6295,0" path="m5016,5285l11311,5285e" filled="f" stroked="t" strokeweight=".934013pt" strokecolor="#444444">
                <v:path arrowok="t"/>
              </v:shape>
            </v:group>
            <v:group style="position:absolute;left:5016;top:5524;width:6300;height:2" coordorigin="5016,5524" coordsize="6300,2">
              <v:shape style="position:absolute;left:5016;top:5524;width:6300;height:2" coordorigin="5016,5524" coordsize="6300,0" path="m5016,5524l11316,5524e" filled="f" stroked="t" strokeweight=".70051pt" strokecolor="#484848">
                <v:path arrowok="t"/>
              </v:shape>
            </v:group>
            <v:group style="position:absolute;left:5016;top:5761;width:6295;height:2" coordorigin="5016,5761" coordsize="6295,2">
              <v:shape style="position:absolute;left:5016;top:5761;width:6295;height:2" coordorigin="5016,5761" coordsize="6295,0" path="m5016,5761l11311,5761e" filled="f" stroked="t" strokeweight=".934013pt" strokecolor="#484848">
                <v:path arrowok="t"/>
              </v:shape>
            </v:group>
            <v:group style="position:absolute;left:3157;top:5998;width:8159;height:2" coordorigin="3157,5998" coordsize="8159,2">
              <v:shape style="position:absolute;left:3157;top:5998;width:8159;height:2" coordorigin="3157,5998" coordsize="8159,0" path="m3157,5998l11316,5998e" filled="f" stroked="t" strokeweight=".70051pt" strokecolor="#484848">
                <v:path arrowok="t"/>
              </v:shape>
            </v:group>
            <v:group style="position:absolute;left:8191;top:6230;width:2;height:947" coordorigin="8191,6230" coordsize="2,947">
              <v:shape style="position:absolute;left:8191;top:6230;width:2;height:947" coordorigin="8191,6230" coordsize="0,947" path="m8191,7177l8191,6230e" filled="f" stroked="t" strokeweight=".70051pt" strokecolor="#444444">
                <v:path arrowok="t"/>
              </v:shape>
            </v:group>
            <v:group style="position:absolute;left:3157;top:6705;width:8163;height:2" coordorigin="3157,6705" coordsize="8163,2">
              <v:shape style="position:absolute;left:3157;top:6705;width:8163;height:2" coordorigin="3157,6705" coordsize="8163,0" path="m3157,6705l11320,6705e" filled="f" stroked="t" strokeweight=".934013pt" strokecolor="#444444">
                <v:path arrowok="t"/>
              </v:shape>
            </v:group>
            <v:group style="position:absolute;left:3157;top:7172;width:8159;height:2" coordorigin="3157,7172" coordsize="8159,2">
              <v:shape style="position:absolute;left:3157;top:7172;width:8159;height:2" coordorigin="3157,7172" coordsize="8159,0" path="m3157,7172l11316,7172e" filled="f" stroked="t" strokeweight=".70051pt" strokecolor="#444444">
                <v:path arrowok="t"/>
              </v:shape>
            </v:group>
            <v:group style="position:absolute;left:528;top:7657;width:10793;height:2" coordorigin="528,7657" coordsize="10793,2">
              <v:shape style="position:absolute;left:528;top:7657;width:10793;height:2" coordorigin="528,7657" coordsize="10793,0" path="m528,7657l11320,7657e" filled="f" stroked="t" strokeweight=".70051pt" strokecolor="#444444">
                <v:path arrowok="t"/>
              </v:shape>
            </v:group>
            <v:group style="position:absolute;left:5027;top:7645;width:2;height:738" coordorigin="5027,7645" coordsize="2,738">
              <v:shape style="position:absolute;left:5027;top:7645;width:2;height:738" coordorigin="5027,7645" coordsize="0,738" path="m5027,8384l5027,7645e" filled="f" stroked="t" strokeweight=".934013pt" strokecolor="#3B3B3B">
                <v:path arrowok="t"/>
              </v:shape>
            </v:group>
            <v:group style="position:absolute;left:5020;top:7894;width:6300;height:2" coordorigin="5020,7894" coordsize="6300,2">
              <v:shape style="position:absolute;left:5020;top:7894;width:6300;height:2" coordorigin="5020,7894" coordsize="6300,0" path="m5020,7894l11320,7894e" filled="f" stroked="t" strokeweight=".934013pt" strokecolor="#4B4B4B">
                <v:path arrowok="t"/>
              </v:shape>
            </v:group>
            <v:group style="position:absolute;left:5025;top:8133;width:6295;height:2" coordorigin="5025,8133" coordsize="6295,2">
              <v:shape style="position:absolute;left:5025;top:8133;width:6295;height:2" coordorigin="5025,8133" coordsize="6295,0" path="m5025,8133l11320,8133e" filled="f" stroked="t" strokeweight=".70051pt" strokecolor="#484848">
                <v:path arrowok="t"/>
              </v:shape>
            </v:group>
            <v:group style="position:absolute;left:537;top:10227;width:10793;height:2" coordorigin="537,10227" coordsize="10793,2">
              <v:shape style="position:absolute;left:537;top:10227;width:10793;height:2" coordorigin="537,10227" coordsize="10793,0" path="m537,10227l11330,10227e" filled="f" stroked="t" strokeweight=".934013pt" strokecolor="#484848">
                <v:path arrowok="t"/>
              </v:shape>
            </v:group>
            <v:group style="position:absolute;left:551;top:15241;width:2653;height:2" coordorigin="551,15241" coordsize="2653,2">
              <v:shape style="position:absolute;left:551;top:15241;width:2653;height:2" coordorigin="551,15241" coordsize="2653,0" path="m551,15241l3204,15241e" filled="f" stroked="t" strokeweight=".934013pt" strokecolor="#5B575B">
                <v:path arrowok="t"/>
              </v:shape>
            </v:group>
            <v:group style="position:absolute;left:537;top:11179;width:10793;height:2" coordorigin="537,11179" coordsize="10793,2">
              <v:shape style="position:absolute;left:537;top:11179;width:10793;height:2" coordorigin="537,11179" coordsize="10793,0" path="m537,11179l11330,11179e" filled="f" stroked="t" strokeweight=".934013pt" strokecolor="#444444">
                <v:path arrowok="t"/>
              </v:shape>
            </v:group>
            <v:group style="position:absolute;left:7883;top:11404;width:2;height:4786" coordorigin="7883,11404" coordsize="2,4786">
              <v:shape style="position:absolute;left:7883;top:11404;width:2;height:4786" coordorigin="7883,11404" coordsize="0,4786" path="m7883,16190l7883,11404e" filled="f" stroked="t" strokeweight=".70051pt" strokecolor="#4F4F4F">
                <v:path arrowok="t"/>
              </v:shape>
            </v:group>
            <v:group style="position:absolute;left:528;top:6239;width:10788;height:2" coordorigin="528,6239" coordsize="10788,2">
              <v:shape style="position:absolute;left:528;top:6239;width:10788;height:2" coordorigin="528,6239" coordsize="10788,0" path="m528,6239l11316,6239e" filled="f" stroked="t" strokeweight=".934013pt" strokecolor="#484848">
                <v:path arrowok="t"/>
              </v:shape>
            </v:group>
            <v:group style="position:absolute;left:523;top:7411;width:10797;height:2" coordorigin="523,7411" coordsize="10797,2">
              <v:shape style="position:absolute;left:523;top:7411;width:10797;height:2" coordorigin="523,7411" coordsize="10797,0" path="m523,7411l11320,7411e" filled="f" stroked="t" strokeweight=".934013pt" strokecolor="#484848">
                <v:path arrowok="t"/>
              </v:shape>
            </v:group>
            <v:group style="position:absolute;left:523;top:8372;width:10797;height:2" coordorigin="523,8372" coordsize="10797,2">
              <v:shape style="position:absolute;left:523;top:8372;width:10797;height:2" coordorigin="523,8372" coordsize="10797,0" path="m523,8372l11320,8372e" filled="f" stroked="t" strokeweight=".934013pt" strokecolor="#484848">
                <v:path arrowok="t"/>
              </v:shape>
            </v:group>
            <v:group style="position:absolute;left:528;top:9155;width:10793;height:2" coordorigin="528,9155" coordsize="10793,2">
              <v:shape style="position:absolute;left:528;top:9155;width:10793;height:2" coordorigin="528,9155" coordsize="10793,0" path="m528,9155l11320,9155e" filled="f" stroked="t" strokeweight=".70051pt" strokecolor="#444444">
                <v:path arrowok="t"/>
              </v:shape>
            </v:group>
            <v:group style="position:absolute;left:532;top:10464;width:10802;height:2" coordorigin="532,10464" coordsize="10802,2">
              <v:shape style="position:absolute;left:532;top:10464;width:10802;height:2" coordorigin="532,10464" coordsize="10802,0" path="m532,10464l11334,10464e" filled="f" stroked="t" strokeweight=".934013pt" strokecolor="#484848">
                <v:path arrowok="t"/>
              </v:shape>
            </v:group>
            <v:group style="position:absolute;left:537;top:10701;width:10793;height:2" coordorigin="537,10701" coordsize="10793,2">
              <v:shape style="position:absolute;left:537;top:10701;width:10793;height:2" coordorigin="537,10701" coordsize="10793,0" path="m537,10701l11330,10701e" filled="f" stroked="t" strokeweight=".934013pt" strokecolor="#484848">
                <v:path arrowok="t"/>
              </v:shape>
            </v:group>
            <v:group style="position:absolute;left:542;top:11416;width:10793;height:2" coordorigin="542,11416" coordsize="10793,2">
              <v:shape style="position:absolute;left:542;top:11416;width:10793;height:2" coordorigin="542,11416" coordsize="10793,0" path="m542,11416l11334,11416e" filled="f" stroked="t" strokeweight=".934013pt" strokecolor="#484848">
                <v:path arrowok="t"/>
              </v:shape>
            </v:group>
            <v:group style="position:absolute;left:537;top:11659;width:10797;height:2" coordorigin="537,11659" coordsize="10797,2">
              <v:shape style="position:absolute;left:537;top:11659;width:10797;height:2" coordorigin="537,11659" coordsize="10797,0" path="m537,11659l11334,11659e" filled="f" stroked="t" strokeweight=".934013pt" strokecolor="#484848">
                <v:path arrowok="t"/>
              </v:shape>
            </v:group>
            <v:group style="position:absolute;left:551;top:16183;width:10793;height:2" coordorigin="551,16183" coordsize="10793,2">
              <v:shape style="position:absolute;left:551;top:16183;width:10793;height:2" coordorigin="551,16183" coordsize="10793,0" path="m551,16183l11344,16183e" filled="f" stroked="t" strokeweight=".934013pt" strokecolor="#4F4F4F">
                <v:path arrowok="t"/>
              </v:shape>
            </v:group>
            <v:group style="position:absolute;left:4418;top:13042;width:383;height:2" coordorigin="4418,13042" coordsize="383,2">
              <v:shape style="position:absolute;left:4418;top:13042;width:383;height:2" coordorigin="4418,13042" coordsize="383,0" path="m4418,13042l4801,13042e" filled="f" stroked="t" strokeweight=".93401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9" w:lineRule="exact"/>
        <w:ind w:left="2779" w:right="-20"/>
        <w:jc w:val="left"/>
        <w:tabs>
          <w:tab w:pos="38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8E9093"/>
          <w:spacing w:val="0"/>
          <w:w w:val="100"/>
          <w:b/>
          <w:bCs/>
          <w:position w:val="-1"/>
        </w:rPr>
        <w:t>Nuretti</w:t>
      </w:r>
      <w:r>
        <w:rPr>
          <w:rFonts w:ascii="Times New Roman" w:hAnsi="Times New Roman" w:cs="Times New Roman" w:eastAsia="Times New Roman"/>
          <w:sz w:val="27"/>
          <w:szCs w:val="27"/>
          <w:color w:val="8E9093"/>
          <w:spacing w:val="-5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E9093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E9093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7"/>
          <w:szCs w:val="27"/>
          <w:color w:val="8E9093"/>
          <w:spacing w:val="0"/>
          <w:w w:val="90"/>
          <w:i/>
          <w:position w:val="-1"/>
        </w:rPr>
        <w:t>.</w:t>
      </w:r>
      <w:r>
        <w:rPr>
          <w:rFonts w:ascii="Arial" w:hAnsi="Arial" w:cs="Arial" w:eastAsia="Arial"/>
          <w:sz w:val="27"/>
          <w:szCs w:val="27"/>
          <w:color w:val="8E9093"/>
          <w:spacing w:val="-23"/>
          <w:w w:val="90"/>
          <w:i/>
          <w:position w:val="-1"/>
        </w:rPr>
        <w:t>A</w:t>
      </w:r>
      <w:r>
        <w:rPr>
          <w:rFonts w:ascii="Arial" w:hAnsi="Arial" w:cs="Arial" w:eastAsia="Arial"/>
          <w:sz w:val="27"/>
          <w:szCs w:val="27"/>
          <w:color w:val="A7AAAC"/>
          <w:spacing w:val="0"/>
          <w:w w:val="147"/>
          <w:i/>
          <w:position w:val="-1"/>
        </w:rPr>
        <w:t>.'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918" w:right="771"/>
        <w:jc w:val="center"/>
        <w:tabs>
          <w:tab w:pos="36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İtfa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93"/>
          <w:spacing w:val="0"/>
          <w:w w:val="100"/>
        </w:rPr>
        <w:t>iy</w:t>
      </w:r>
      <w:r>
        <w:rPr>
          <w:rFonts w:ascii="Times New Roman" w:hAnsi="Times New Roman" w:cs="Times New Roman" w:eastAsia="Times New Roman"/>
          <w:sz w:val="19"/>
          <w:szCs w:val="19"/>
          <w:color w:val="8E909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E9093"/>
          <w:spacing w:val="0"/>
          <w:w w:val="100"/>
        </w:rPr>
        <w:t>uz</w:t>
      </w:r>
      <w:r>
        <w:rPr>
          <w:rFonts w:ascii="Times New Roman" w:hAnsi="Times New Roman" w:cs="Times New Roman" w:eastAsia="Times New Roman"/>
          <w:sz w:val="19"/>
          <w:szCs w:val="19"/>
          <w:color w:val="8E9093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757982"/>
          <w:spacing w:val="0"/>
          <w:w w:val="88"/>
          <w:i/>
        </w:rPr>
        <w:t>:l</w:t>
      </w:r>
      <w:r>
        <w:rPr>
          <w:rFonts w:ascii="Arial" w:hAnsi="Arial" w:cs="Arial" w:eastAsia="Arial"/>
          <w:sz w:val="24"/>
          <w:szCs w:val="24"/>
          <w:color w:val="757982"/>
          <w:spacing w:val="-7"/>
          <w:w w:val="88"/>
          <w:i/>
        </w:rPr>
        <w:t>f</w:t>
      </w:r>
      <w:r>
        <w:rPr>
          <w:rFonts w:ascii="Arial" w:hAnsi="Arial" w:cs="Arial" w:eastAsia="Arial"/>
          <w:sz w:val="24"/>
          <w:szCs w:val="24"/>
          <w:color w:val="8E9093"/>
          <w:spacing w:val="0"/>
          <w:w w:val="56"/>
          <w:i/>
        </w:rPr>
        <w:t>.K</w:t>
      </w:r>
      <w:r>
        <w:rPr>
          <w:rFonts w:ascii="Arial" w:hAnsi="Arial" w:cs="Arial" w:eastAsia="Arial"/>
          <w:sz w:val="24"/>
          <w:szCs w:val="24"/>
          <w:color w:val="A7AAAC"/>
          <w:spacing w:val="0"/>
          <w:w w:val="64"/>
          <w:i/>
        </w:rPr>
        <w:t>·</w:t>
      </w:r>
      <w:r>
        <w:rPr>
          <w:rFonts w:ascii="Arial" w:hAnsi="Arial" w:cs="Arial" w:eastAsia="Arial"/>
          <w:sz w:val="24"/>
          <w:szCs w:val="24"/>
          <w:color w:val="A7AAAC"/>
          <w:spacing w:val="-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color w:val="8E9093"/>
          <w:spacing w:val="0"/>
          <w:w w:val="49"/>
          <w:i/>
        </w:rPr>
        <w:t>ı</w:t>
      </w:r>
      <w:r>
        <w:rPr>
          <w:rFonts w:ascii="Arial" w:hAnsi="Arial" w:cs="Arial" w:eastAsia="Arial"/>
          <w:sz w:val="24"/>
          <w:szCs w:val="24"/>
          <w:color w:val="8E9093"/>
          <w:spacing w:val="0"/>
          <w:w w:val="49"/>
          <w:i/>
        </w:rPr>
        <w:t> </w:t>
      </w:r>
      <w:r>
        <w:rPr>
          <w:rFonts w:ascii="Arial" w:hAnsi="Arial" w:cs="Arial" w:eastAsia="Arial"/>
          <w:sz w:val="24"/>
          <w:szCs w:val="24"/>
          <w:color w:val="8E9093"/>
          <w:spacing w:val="4"/>
          <w:w w:val="49"/>
          <w:i/>
        </w:rPr>
        <w:t> </w:t>
      </w:r>
      <w:r>
        <w:rPr>
          <w:rFonts w:ascii="Arial" w:hAnsi="Arial" w:cs="Arial" w:eastAsia="Arial"/>
          <w:sz w:val="24"/>
          <w:szCs w:val="24"/>
          <w:color w:val="8E9093"/>
          <w:spacing w:val="-26"/>
          <w:w w:val="109"/>
        </w:rPr>
        <w:t>,</w:t>
      </w:r>
      <w:r>
        <w:rPr>
          <w:rFonts w:ascii="Arial" w:hAnsi="Arial" w:cs="Arial" w:eastAsia="Arial"/>
          <w:sz w:val="24"/>
          <w:szCs w:val="24"/>
          <w:color w:val="8E9093"/>
          <w:spacing w:val="0"/>
          <w:w w:val="56"/>
        </w:rPr>
        <w:t>...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74" w:lineRule="exact"/>
        <w:ind w:left="2826" w:right="-20"/>
        <w:jc w:val="left"/>
        <w:tabs>
          <w:tab w:pos="3720" w:val="left"/>
          <w:tab w:pos="4000" w:val="left"/>
          <w:tab w:pos="4260" w:val="left"/>
          <w:tab w:pos="45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shape style="position:absolute;margin-left:34.560001pt;margin-top:.639648pt;width:12.48pt;height:33.599998pt;mso-position-horizontal-relative:page;mso-position-vertical-relative:paragraph;z-index:-13483" type="#_x0000_t75">
            <v:imagedata r:id="rId21" o:title=""/>
          </v:shape>
        </w:pict>
      </w:r>
      <w:r>
        <w:rPr>
          <w:rFonts w:ascii="Arial" w:hAnsi="Arial" w:cs="Arial" w:eastAsia="Arial"/>
          <w:sz w:val="22"/>
          <w:szCs w:val="22"/>
          <w:color w:val="2D2D2D"/>
          <w:spacing w:val="-5"/>
          <w:w w:val="100"/>
        </w:rPr>
        <w:t>3</w:t>
      </w:r>
      <w:r>
        <w:rPr>
          <w:rFonts w:ascii="Arial" w:hAnsi="Arial" w:cs="Arial" w:eastAsia="Arial"/>
          <w:sz w:val="22"/>
          <w:szCs w:val="22"/>
          <w:color w:val="8E9093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color w:val="8E9093"/>
          <w:spacing w:val="-1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8E9093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color w:val="8E9093"/>
          <w:spacing w:val="1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7AAAC"/>
          <w:spacing w:val="0"/>
          <w:w w:val="71"/>
        </w:rPr>
        <w:t>"'</w:t>
      </w:r>
      <w:r>
        <w:rPr>
          <w:rFonts w:ascii="Arial" w:hAnsi="Arial" w:cs="Arial" w:eastAsia="Arial"/>
          <w:sz w:val="22"/>
          <w:szCs w:val="22"/>
          <w:color w:val="A7AAAC"/>
          <w:spacing w:val="21"/>
          <w:w w:val="7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7AAAC"/>
          <w:spacing w:val="0"/>
          <w:w w:val="71"/>
          <w:i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A7AAAC"/>
          <w:spacing w:val="-45"/>
          <w:w w:val="71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7AAAC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7AAA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5"/>
          <w:szCs w:val="25"/>
          <w:color w:val="8E9093"/>
          <w:spacing w:val="0"/>
          <w:w w:val="71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8E9093"/>
          <w:spacing w:val="-43"/>
          <w:w w:val="7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E909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E9093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A7AAAC"/>
          <w:spacing w:val="0"/>
          <w:w w:val="71"/>
          <w:position w:val="10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7AAAC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7AAAC"/>
          <w:spacing w:val="0"/>
          <w:w w:val="100"/>
          <w:position w:val="10"/>
        </w:rPr>
      </w:r>
      <w:r>
        <w:rPr>
          <w:rFonts w:ascii="Arial" w:hAnsi="Arial" w:cs="Arial" w:eastAsia="Arial"/>
          <w:sz w:val="17"/>
          <w:szCs w:val="17"/>
          <w:color w:val="757982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757982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75798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A7AAAC"/>
          <w:spacing w:val="0"/>
          <w:w w:val="36"/>
          <w:position w:val="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7AAAC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57982"/>
          <w:spacing w:val="12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8E9093"/>
          <w:spacing w:val="0"/>
          <w:w w:val="49"/>
          <w:position w:val="0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40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85" w:right="44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52" w:lineRule="exact"/>
        <w:ind w:left="-99" w:right="38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position w:val="-3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2"/>
          <w:position w:val="-37"/>
        </w:rPr>
        <w:t>b</w:t>
      </w:r>
      <w:r>
        <w:rPr>
          <w:rFonts w:ascii="Arial" w:hAnsi="Arial" w:cs="Arial" w:eastAsia="Arial"/>
          <w:sz w:val="136"/>
          <w:szCs w:val="136"/>
          <w:color w:val="3F3F85"/>
          <w:spacing w:val="-252"/>
          <w:w w:val="75"/>
          <w:i/>
          <w:position w:val="-2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3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8"/>
          <w:w w:val="100"/>
          <w:position w:val="-37"/>
        </w:rPr>
        <w:t>h</w:t>
      </w:r>
      <w:r>
        <w:rPr>
          <w:rFonts w:ascii="Arial" w:hAnsi="Arial" w:cs="Arial" w:eastAsia="Arial"/>
          <w:sz w:val="136"/>
          <w:szCs w:val="136"/>
          <w:color w:val="3F3F85"/>
          <w:spacing w:val="-691"/>
          <w:w w:val="76"/>
          <w:i/>
          <w:position w:val="-2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37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3"/>
          <w:position w:val="-3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3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5"/>
          <w:w w:val="102"/>
          <w:position w:val="-37"/>
        </w:rPr>
        <w:t>L</w:t>
      </w:r>
      <w:r>
        <w:rPr>
          <w:rFonts w:ascii="Arial" w:hAnsi="Arial" w:cs="Arial" w:eastAsia="Arial"/>
          <w:sz w:val="136"/>
          <w:szCs w:val="136"/>
          <w:color w:val="3F3F85"/>
          <w:spacing w:val="-666"/>
          <w:w w:val="76"/>
          <w:i/>
          <w:position w:val="-21"/>
        </w:rPr>
        <w:t>#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3"/>
          <w:position w:val="-3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7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45" w:lineRule="exact"/>
        <w:ind w:left="201" w:right="4345"/>
        <w:jc w:val="center"/>
        <w:rPr>
          <w:rFonts w:ascii="Arial" w:hAnsi="Arial" w:cs="Arial" w:eastAsia="Arial"/>
          <w:sz w:val="116"/>
          <w:szCs w:val="116"/>
        </w:rPr>
      </w:pPr>
      <w:rPr/>
      <w:r>
        <w:rPr/>
        <w:pict>
          <v:shape style="position:absolute;margin-left:179.520004pt;margin-top:35.859085pt;width:109.440002pt;height:72.959999pt;mso-position-horizontal-relative:page;mso-position-vertical-relative:paragraph;z-index:-13485" type="#_x0000_t75">
            <v:imagedata r:id="rId22" o:title=""/>
          </v:shape>
        </w:pict>
      </w:r>
      <w:r>
        <w:rPr>
          <w:rFonts w:ascii="Arial" w:hAnsi="Arial" w:cs="Arial" w:eastAsia="Arial"/>
          <w:sz w:val="116"/>
          <w:szCs w:val="116"/>
          <w:color w:val="54567E"/>
          <w:spacing w:val="-176"/>
          <w:w w:val="68"/>
          <w:position w:val="6"/>
        </w:rPr>
        <w:t>?</w:t>
      </w:r>
      <w:r>
        <w:rPr>
          <w:rFonts w:ascii="Arial" w:hAnsi="Arial" w:cs="Arial" w:eastAsia="Arial"/>
          <w:sz w:val="116"/>
          <w:szCs w:val="116"/>
          <w:color w:val="54567E"/>
          <w:spacing w:val="-253"/>
          <w:w w:val="68"/>
          <w:position w:val="6"/>
        </w:rPr>
        <w:t>d</w:t>
      </w:r>
      <w:r>
        <w:rPr>
          <w:rFonts w:ascii="Arial" w:hAnsi="Arial" w:cs="Arial" w:eastAsia="Arial"/>
          <w:sz w:val="116"/>
          <w:szCs w:val="116"/>
          <w:color w:val="2D2D2D"/>
          <w:spacing w:val="0"/>
          <w:w w:val="18"/>
          <w:position w:val="6"/>
        </w:rPr>
        <w:t>i</w:t>
      </w:r>
      <w:r>
        <w:rPr>
          <w:rFonts w:ascii="Arial" w:hAnsi="Arial" w:cs="Arial" w:eastAsia="Arial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DEMiREL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592" w:right="44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420" w:right="480"/>
          <w:cols w:num="2" w:equalWidth="0">
            <w:col w:w="5360" w:space="49"/>
            <w:col w:w="56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4" w:lineRule="exact"/>
        <w:ind w:left="36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640385pt;margin-top:-15.062321pt;width:19.622681pt;height:44pt;mso-position-horizontal-relative:page;mso-position-vertical-relative:paragraph;z-index:-1347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43434"/>
                      <w:spacing w:val="0"/>
                      <w:w w:val="160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3733" w:right="-20"/>
        <w:jc w:val="left"/>
        <w:tabs>
          <w:tab w:pos="101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2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2"/>
          <w:position w:val="-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2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1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50"/>
          <w:position w:val="-1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260" w:right="140"/>
        </w:sectPr>
      </w:pPr>
      <w:rPr/>
    </w:p>
    <w:p>
      <w:pPr>
        <w:spacing w:before="0" w:after="0" w:line="143" w:lineRule="exact"/>
        <w:ind w:left="833" w:right="229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7" w:lineRule="exact"/>
        <w:ind w:left="561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2" w:equalWidth="0">
            <w:col w:w="1615" w:space="1632"/>
            <w:col w:w="8273"/>
          </w:cols>
        </w:sectPr>
      </w:pPr>
      <w:rPr/>
    </w:p>
    <w:p>
      <w:pPr>
        <w:spacing w:before="0" w:after="0" w:line="246" w:lineRule="exact"/>
        <w:ind w:left="640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28"/>
          <w:w w:val="113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1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8" w:lineRule="auto"/>
        <w:ind w:left="126" w:right="3407" w:firstLine="-14"/>
        <w:jc w:val="left"/>
        <w:tabs>
          <w:tab w:pos="1700" w:val="left"/>
          <w:tab w:pos="2940" w:val="left"/>
          <w:tab w:pos="3200" w:val="left"/>
          <w:tab w:pos="4580" w:val="left"/>
          <w:tab w:pos="5480" w:val="left"/>
          <w:tab w:pos="75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22:50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:3069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Kıratlı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KöyU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1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10"/>
          <w:w w:val="9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3"/>
          <w:position w:val="0"/>
        </w:rPr>
        <w:t>Lt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6" w:right="-20"/>
        <w:jc w:val="left"/>
        <w:tabs>
          <w:tab w:pos="1740" w:val="left"/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6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Kıratlı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Köyil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17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DiKİLi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6" w:right="-20"/>
        <w:jc w:val="left"/>
        <w:tabs>
          <w:tab w:pos="1780" w:val="left"/>
          <w:tab w:pos="4660" w:val="left"/>
          <w:tab w:pos="6040" w:val="left"/>
          <w:tab w:pos="648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4"/>
          <w:position w:val="0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91" w:lineRule="exact"/>
        <w:ind w:left="126" w:right="-20"/>
        <w:jc w:val="left"/>
        <w:tabs>
          <w:tab w:pos="35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  <w:position w:val="-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3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</w:sectPr>
      </w:pPr>
      <w:rPr/>
    </w:p>
    <w:p>
      <w:pPr>
        <w:spacing w:before="28" w:after="0" w:line="440" w:lineRule="exact"/>
        <w:ind w:right="-20"/>
        <w:jc w:val="right"/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7"/>
          <w:position w:val="17"/>
        </w:rPr>
        <w:t>Betonann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9"/>
          <w:w w:val="107"/>
          <w:position w:val="17"/>
        </w:rPr>
        <w:t>e</w:t>
      </w:r>
      <w:r>
        <w:rPr>
          <w:rFonts w:ascii="Arial" w:hAnsi="Arial" w:cs="Arial" w:eastAsia="Arial"/>
          <w:sz w:val="44"/>
          <w:szCs w:val="44"/>
          <w:color w:val="242424"/>
          <w:spacing w:val="0"/>
          <w:w w:val="24"/>
          <w:position w:val="-7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468" w:lineRule="exact"/>
        <w:ind w:right="-1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  <w:position w:val="16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6"/>
        </w:rPr>
        <w:t>r</w:t>
      </w:r>
      <w:r>
        <w:rPr>
          <w:rFonts w:ascii="Arial" w:hAnsi="Arial" w:cs="Arial" w:eastAsia="Arial"/>
          <w:sz w:val="44"/>
          <w:szCs w:val="44"/>
          <w:color w:val="494949"/>
          <w:spacing w:val="11"/>
          <w:w w:val="48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16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0"/>
          <w:w w:val="102"/>
          <w:position w:val="16"/>
        </w:rPr>
        <w:t>p</w:t>
      </w:r>
      <w:r>
        <w:rPr>
          <w:rFonts w:ascii="Arial" w:hAnsi="Arial" w:cs="Arial" w:eastAsia="Arial"/>
          <w:sz w:val="44"/>
          <w:szCs w:val="44"/>
          <w:color w:val="9EA0A1"/>
          <w:spacing w:val="0"/>
          <w:w w:val="48"/>
          <w:position w:val="-7"/>
        </w:rPr>
        <w:t>ı</w:t>
      </w:r>
      <w:r>
        <w:rPr>
          <w:rFonts w:ascii="Arial" w:hAnsi="Arial" w:cs="Arial" w:eastAsia="Arial"/>
          <w:sz w:val="44"/>
          <w:szCs w:val="44"/>
          <w:color w:val="9EA0A1"/>
          <w:spacing w:val="-6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02"/>
          <w:position w:val="16"/>
        </w:rPr>
        <w:t>Ç</w:t>
      </w:r>
      <w:r>
        <w:rPr>
          <w:rFonts w:ascii="Arial" w:hAnsi="Arial" w:cs="Arial" w:eastAsia="Arial"/>
          <w:sz w:val="55"/>
          <w:szCs w:val="55"/>
          <w:color w:val="BABABA"/>
          <w:spacing w:val="-163"/>
          <w:w w:val="83"/>
          <w:position w:val="-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2"/>
          <w:position w:val="16"/>
        </w:rPr>
        <w:t>l</w:t>
      </w:r>
      <w:r>
        <w:rPr>
          <w:rFonts w:ascii="Arial" w:hAnsi="Arial" w:cs="Arial" w:eastAsia="Arial"/>
          <w:sz w:val="55"/>
          <w:szCs w:val="55"/>
          <w:color w:val="BABABA"/>
          <w:spacing w:val="-176"/>
          <w:w w:val="83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6"/>
          <w:w w:val="103"/>
          <w:position w:val="16"/>
        </w:rPr>
        <w:t>k</w:t>
      </w:r>
      <w:r>
        <w:rPr>
          <w:rFonts w:ascii="Arial" w:hAnsi="Arial" w:cs="Arial" w:eastAsia="Arial"/>
          <w:sz w:val="55"/>
          <w:szCs w:val="55"/>
          <w:color w:val="343434"/>
          <w:spacing w:val="0"/>
          <w:w w:val="48"/>
          <w:position w:val="-7"/>
        </w:rPr>
        <w:t>ı</w:t>
      </w:r>
      <w:r>
        <w:rPr>
          <w:rFonts w:ascii="Arial" w:hAnsi="Arial" w:cs="Arial" w:eastAsia="Arial"/>
          <w:sz w:val="55"/>
          <w:szCs w:val="55"/>
          <w:color w:val="343434"/>
          <w:spacing w:val="-7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6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16"/>
        </w:rPr>
        <w:t>ğ</w:t>
      </w:r>
      <w:r>
        <w:rPr>
          <w:rFonts w:ascii="Arial" w:hAnsi="Arial" w:cs="Arial" w:eastAsia="Arial"/>
          <w:sz w:val="55"/>
          <w:szCs w:val="55"/>
          <w:color w:val="9EA0A1"/>
          <w:spacing w:val="-112"/>
          <w:w w:val="43"/>
          <w:position w:val="-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99"/>
          <w:position w:val="16"/>
        </w:rPr>
        <w:t>e</w:t>
      </w:r>
      <w:r>
        <w:rPr>
          <w:rFonts w:ascii="Arial" w:hAnsi="Arial" w:cs="Arial" w:eastAsia="Arial"/>
          <w:sz w:val="55"/>
          <w:szCs w:val="55"/>
          <w:color w:val="BABABA"/>
          <w:spacing w:val="-91"/>
          <w:w w:val="41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:23: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3" w:equalWidth="0">
            <w:col w:w="4435" w:space="131"/>
            <w:col w:w="1977" w:space="174"/>
            <w:col w:w="4803"/>
          </w:cols>
        </w:sectPr>
      </w:pPr>
      <w:rPr/>
    </w:p>
    <w:p>
      <w:pPr>
        <w:spacing w:before="0" w:after="0" w:line="440" w:lineRule="exact"/>
        <w:ind w:left="121" w:right="-20"/>
        <w:jc w:val="left"/>
        <w:tabs>
          <w:tab w:pos="2080" w:val="left"/>
          <w:tab w:pos="56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45"/>
          <w:szCs w:val="45"/>
          <w:color w:val="5B5B5B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5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096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22:51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:23:02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1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30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81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09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96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562815pt;margin-top:1.158386pt;width:18.159519pt;height:25.5pt;mso-position-horizontal-relative:page;mso-position-vertical-relative:paragraph;z-index:-13477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6E7070"/>
                      <w:spacing w:val="6"/>
                      <w:w w:val="208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ABABA"/>
                      <w:spacing w:val="0"/>
                      <w:w w:val="4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8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41" w:right="2184"/>
        <w:jc w:val="center"/>
        <w:tabs>
          <w:tab w:pos="46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:ncı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Dönü_§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01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01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130" w:right="2211" w:firstLine="-1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3" w:lineRule="exact"/>
        <w:ind w:left="4627" w:right="40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66" w:right="-20"/>
        <w:jc w:val="left"/>
        <w:tabs>
          <w:tab w:pos="2360" w:val="left"/>
          <w:tab w:pos="5380" w:val="left"/>
          <w:tab w:pos="6580" w:val="left"/>
          <w:tab w:pos="6960" w:val="left"/>
          <w:tab w:pos="8160" w:val="left"/>
          <w:tab w:pos="9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Sul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343434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Söndürme</w:t>
      </w:r>
      <w:r>
        <w:rPr>
          <w:rFonts w:ascii="Arial" w:hAnsi="Arial" w:cs="Arial" w:eastAsia="Arial"/>
          <w:sz w:val="19"/>
          <w:szCs w:val="19"/>
          <w:color w:val="343434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42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5580" w:right="-20"/>
        <w:jc w:val="left"/>
        <w:tabs>
          <w:tab w:pos="6540" w:val="left"/>
          <w:tab w:pos="8160" w:val="left"/>
          <w:tab w:pos="92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6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-60"/>
          <w:w w:val="17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6"/>
        </w:rPr>
        <w:t>Kullanlimadi</w:t>
      </w:r>
      <w:r>
        <w:rPr>
          <w:rFonts w:ascii="Arial" w:hAnsi="Arial" w:cs="Arial" w:eastAsia="Arial"/>
          <w:sz w:val="19"/>
          <w:szCs w:val="19"/>
          <w:color w:val="343434"/>
          <w:spacing w:val="9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4"/>
          <w:position w:val="6"/>
        </w:rPr>
        <w:t>Kullanlimadı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6" w:lineRule="auto"/>
        <w:ind w:left="130" w:right="3408" w:firstLine="36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kenarına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yanmıştır.Maddi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196" w:right="-20"/>
        <w:jc w:val="left"/>
        <w:tabs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196" w:lineRule="exact"/>
        <w:ind w:left="2091" w:right="193" w:firstLine="-1961"/>
        <w:jc w:val="left"/>
        <w:tabs>
          <w:tab w:pos="2120" w:val="left"/>
          <w:tab w:pos="9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oradaki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plabileceği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kimaatine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30" w:right="4051" w:firstLine="-19"/>
        <w:jc w:val="left"/>
        <w:tabs>
          <w:tab w:pos="21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94949"/>
          <w:w w:val="51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edel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0" w:lineRule="atLeast"/>
        <w:ind w:left="204" w:right="7592" w:firstLine="-69"/>
        <w:jc w:val="left"/>
        <w:tabs>
          <w:tab w:pos="62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09"/>
        </w:rPr>
        <w:t>ı</w:t>
      </w:r>
      <w:r>
        <w:rPr>
          <w:rFonts w:ascii="Arial" w:hAnsi="Arial" w:cs="Arial" w:eastAsia="Arial"/>
          <w:sz w:val="18"/>
          <w:szCs w:val="18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0" w:lineRule="exact"/>
        <w:ind w:left="11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B5B5B"/>
          <w:spacing w:val="0"/>
          <w:w w:val="104"/>
          <w:position w:val="-4"/>
        </w:rPr>
        <w:t>1"=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</w:sectPr>
      </w:pPr>
      <w:rPr/>
    </w:p>
    <w:p>
      <w:pPr>
        <w:spacing w:before="0" w:after="0" w:line="194" w:lineRule="exac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7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6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7"/>
          <w:w w:val="16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23:55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2" w:equalWidth="0">
            <w:col w:w="1310" w:space="781"/>
            <w:col w:w="9429"/>
          </w:cols>
        </w:sectPr>
      </w:pPr>
      <w:rPr/>
    </w:p>
    <w:p>
      <w:pPr>
        <w:spacing w:before="14" w:after="0" w:line="224" w:lineRule="exact"/>
        <w:ind w:left="225" w:right="-20"/>
        <w:jc w:val="left"/>
        <w:tabs>
          <w:tab w:pos="106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PiDENEKİP: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</w:sectPr>
      </w:pPr>
      <w:rPr/>
    </w:p>
    <w:p>
      <w:pPr>
        <w:spacing w:before="35" w:after="0" w:line="240" w:lineRule="auto"/>
        <w:ind w:left="2248" w:right="-73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76" w:lineRule="exact"/>
        <w:ind w:right="3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989456pt;margin-top:10.320719pt;width:100.935365pt;height:72pt;mso-position-horizontal-relative:page;mso-position-vertical-relative:paragraph;z-index:-1347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F4479"/>
                      <w:spacing w:val="0"/>
                      <w:w w:val="100"/>
                      <w:position w:val="-1"/>
                    </w:rPr>
                    <w:t>ci&amp;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22" w:lineRule="exac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53"/>
          <w:b/>
          <w:bCs/>
          <w:position w:val="-10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37"/>
          <w:w w:val="53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-1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-10"/>
        </w:rPr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53"/>
          <w:position w:val="-10"/>
        </w:rPr>
        <w:t>MaYı$</w:t>
      </w:r>
      <w:r>
        <w:rPr>
          <w:rFonts w:ascii="Arial" w:hAnsi="Arial" w:cs="Arial" w:eastAsia="Arial"/>
          <w:sz w:val="24"/>
          <w:szCs w:val="24"/>
          <w:color w:val="494949"/>
          <w:spacing w:val="18"/>
          <w:w w:val="53"/>
          <w:position w:val="-1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59"/>
          <w:position w:val="-10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2" w:equalWidth="0">
            <w:col w:w="6254" w:space="2591"/>
            <w:col w:w="2675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62" w:lineRule="exact"/>
        <w:ind w:right="-99"/>
        <w:jc w:val="left"/>
        <w:tabs>
          <w:tab w:pos="680" w:val="left"/>
          <w:tab w:pos="13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BABABA"/>
          <w:w w:val="68"/>
          <w:position w:val="-3"/>
        </w:rPr>
        <w:t>,</w:t>
      </w:r>
      <w:r>
        <w:rPr>
          <w:rFonts w:ascii="Arial" w:hAnsi="Arial" w:cs="Arial" w:eastAsia="Arial"/>
          <w:sz w:val="26"/>
          <w:szCs w:val="26"/>
          <w:color w:val="BABABA"/>
          <w:spacing w:val="-48"/>
          <w:w w:val="10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9EA0A1"/>
          <w:spacing w:val="0"/>
          <w:w w:val="100"/>
          <w:position w:val="-3"/>
        </w:rPr>
        <w:t>\!n</w:t>
      </w:r>
      <w:r>
        <w:rPr>
          <w:rFonts w:ascii="Arial" w:hAnsi="Arial" w:cs="Arial" w:eastAsia="Arial"/>
          <w:sz w:val="26"/>
          <w:szCs w:val="26"/>
          <w:color w:val="9EA0A1"/>
          <w:spacing w:val="-69"/>
          <w:w w:val="10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9EA0A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9EA0A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4"/>
          <w:szCs w:val="34"/>
          <w:color w:val="AEACD4"/>
          <w:spacing w:val="8"/>
          <w:w w:val="69"/>
          <w:position w:val="10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9EA0A1"/>
          <w:spacing w:val="0"/>
          <w:w w:val="69"/>
          <w:position w:val="1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EA0A1"/>
          <w:spacing w:val="-57"/>
          <w:w w:val="69"/>
          <w:position w:val="1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EA0A1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9EA0A1"/>
          <w:spacing w:val="0"/>
          <w:w w:val="100"/>
          <w:position w:val="10"/>
        </w:rPr>
      </w:r>
      <w:r>
        <w:rPr>
          <w:rFonts w:ascii="Arial" w:hAnsi="Arial" w:cs="Arial" w:eastAsia="Arial"/>
          <w:sz w:val="28"/>
          <w:szCs w:val="28"/>
          <w:color w:val="9EA0A1"/>
          <w:spacing w:val="0"/>
          <w:w w:val="100"/>
          <w:b/>
          <w:bCs/>
          <w:position w:val="-3"/>
        </w:rPr>
        <w:t>LTA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33" w:right="-92"/>
        <w:jc w:val="left"/>
        <w:tabs>
          <w:tab w:pos="8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3.500198pt;margin-top:1.816239pt;width:16.539944pt;height:.951939pt;mso-position-horizontal-relative:page;mso-position-vertical-relative:paragraph;z-index:-13481" coordorigin="3070,36" coordsize="331,19">
            <v:group style="position:absolute;left:3080;top:46;width:295;height:2" coordorigin="3080,46" coordsize="295,2">
              <v:shape style="position:absolute;left:3080;top:46;width:295;height:2" coordorigin="3080,46" coordsize="295,0" path="m3080,46l3375,46e" filled="f" stroked="t" strokeweight=".951939pt" strokecolor="#70779C">
                <v:path arrowok="t"/>
              </v:shape>
            </v:group>
            <v:group style="position:absolute;left:3356;top:46;width:43;height:2" coordorigin="3356,46" coordsize="43,2">
              <v:shape style="position:absolute;left:3356;top:46;width:43;height:2" coordorigin="3356,46" coordsize="43,0" path="m3356,46l3398,46e" filled="f" stroked="t" strokeweight=".23798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3.014954pt;margin-top:2.292208pt;width:19.752739pt;height:.1pt;mso-position-horizontal-relative:page;mso-position-vertical-relative:paragraph;z-index:-13480" coordorigin="3460,46" coordsize="395,2">
            <v:shape style="position:absolute;left:3460;top:46;width:395;height:2" coordorigin="3460,46" coordsize="395,0" path="m3460,46l3855,46e" filled="f" stroked="t" strokeweight="1.427909pt" strokecolor="#646B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9EA0A1"/>
          <w:spacing w:val="0"/>
          <w:w w:val="100"/>
          <w:position w:val="-3"/>
        </w:rPr>
        <w:t>t</w:t>
      </w:r>
      <w:r>
        <w:rPr>
          <w:rFonts w:ascii="Arial" w:hAnsi="Arial" w:cs="Arial" w:eastAsia="Arial"/>
          <w:sz w:val="18"/>
          <w:szCs w:val="18"/>
          <w:color w:val="9EA0A1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EA0A1"/>
          <w:spacing w:val="0"/>
          <w:w w:val="100"/>
          <w:position w:val="-3"/>
        </w:rPr>
        <w:t>(!1</w:t>
      </w:r>
      <w:r>
        <w:rPr>
          <w:rFonts w:ascii="Times New Roman" w:hAnsi="Times New Roman" w:cs="Times New Roman" w:eastAsia="Times New Roman"/>
          <w:sz w:val="13"/>
          <w:szCs w:val="13"/>
          <w:color w:val="9EA0A1"/>
          <w:spacing w:val="0"/>
          <w:w w:val="100"/>
          <w:position w:val="-3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9EA0A1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EA0A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EA0A1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878787"/>
          <w:spacing w:val="0"/>
          <w:w w:val="76"/>
          <w:position w:val="-16"/>
        </w:rPr>
        <w:t>'</w:t>
      </w:r>
      <w:r>
        <w:rPr>
          <w:rFonts w:ascii="Arial" w:hAnsi="Arial" w:cs="Arial" w:eastAsia="Arial"/>
          <w:sz w:val="31"/>
          <w:szCs w:val="31"/>
          <w:color w:val="878787"/>
          <w:spacing w:val="0"/>
          <w:w w:val="76"/>
          <w:position w:val="-16"/>
        </w:rPr>
        <w:t> </w:t>
      </w:r>
      <w:r>
        <w:rPr>
          <w:rFonts w:ascii="Arial" w:hAnsi="Arial" w:cs="Arial" w:eastAsia="Arial"/>
          <w:sz w:val="31"/>
          <w:szCs w:val="31"/>
          <w:color w:val="878787"/>
          <w:spacing w:val="23"/>
          <w:w w:val="76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9EA0A1"/>
          <w:spacing w:val="0"/>
          <w:w w:val="100"/>
          <w:position w:val="-3"/>
        </w:rPr>
        <w:t>Y</w:t>
      </w:r>
      <w:r>
        <w:rPr>
          <w:rFonts w:ascii="Arial" w:hAnsi="Arial" w:cs="Arial" w:eastAsia="Arial"/>
          <w:sz w:val="20"/>
          <w:szCs w:val="20"/>
          <w:color w:val="9EA0A1"/>
          <w:spacing w:val="33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9EA0A1"/>
          <w:spacing w:val="0"/>
          <w:w w:val="100"/>
          <w:position w:val="-3"/>
        </w:rPr>
        <w:t>Bolge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3" w:after="0" w:line="225" w:lineRule="exact"/>
        <w:ind w:left="47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0"/>
          <w:w w:val="2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0"/>
          <w:w w:val="22"/>
          <w:position w:val="-1"/>
        </w:rPr>
        <w:t>         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5"/>
          <w:w w:val="2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-2"/>
          <w:w w:val="14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-20"/>
          <w:w w:val="136"/>
          <w:position w:val="-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0"/>
          <w:position w:val="-1"/>
        </w:rPr>
        <w:t>-20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7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-87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39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33"/>
          <w:w w:val="139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1"/>
          <w:w w:val="139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-28"/>
          <w:w w:val="13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0"/>
          <w:w w:val="43"/>
          <w:position w:val="-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-19"/>
          <w:w w:val="43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0"/>
          <w:w w:val="67"/>
          <w:position w:val="-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0" w:lineRule="exact"/>
        <w:ind w:left="4265" w:right="-20"/>
        <w:jc w:val="left"/>
        <w:tabs>
          <w:tab w:pos="5340" w:val="left"/>
        </w:tabs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47"/>
          <w:szCs w:val="47"/>
          <w:color w:val="242424"/>
          <w:spacing w:val="-55"/>
          <w:w w:val="92"/>
          <w:position w:val="-24"/>
        </w:rPr>
        <w:t>i</w:t>
      </w:r>
      <w:r>
        <w:rPr>
          <w:rFonts w:ascii="Arial" w:hAnsi="Arial" w:cs="Arial" w:eastAsia="Arial"/>
          <w:sz w:val="47"/>
          <w:szCs w:val="47"/>
          <w:color w:val="6E7070"/>
          <w:spacing w:val="0"/>
          <w:w w:val="83"/>
          <w:position w:val="-24"/>
        </w:rPr>
        <w:t>.t</w:t>
      </w:r>
      <w:r>
        <w:rPr>
          <w:rFonts w:ascii="Arial" w:hAnsi="Arial" w:cs="Arial" w:eastAsia="Arial"/>
          <w:sz w:val="47"/>
          <w:szCs w:val="47"/>
          <w:color w:val="6E7070"/>
          <w:spacing w:val="-40"/>
          <w:w w:val="83"/>
          <w:position w:val="-24"/>
        </w:rPr>
        <w:t>&amp;</w:t>
      </w:r>
      <w:r>
        <w:rPr>
          <w:rFonts w:ascii="Arial" w:hAnsi="Arial" w:cs="Arial" w:eastAsia="Arial"/>
          <w:sz w:val="47"/>
          <w:szCs w:val="47"/>
          <w:color w:val="494949"/>
          <w:spacing w:val="0"/>
          <w:w w:val="61"/>
          <w:position w:val="-24"/>
        </w:rPr>
        <w:t>.;;</w:t>
      </w:r>
      <w:r>
        <w:rPr>
          <w:rFonts w:ascii="Arial" w:hAnsi="Arial" w:cs="Arial" w:eastAsia="Arial"/>
          <w:sz w:val="47"/>
          <w:szCs w:val="47"/>
          <w:color w:val="494949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47"/>
          <w:szCs w:val="47"/>
          <w:color w:val="494949"/>
          <w:spacing w:val="0"/>
          <w:w w:val="100"/>
          <w:position w:val="-24"/>
        </w:rPr>
      </w:r>
      <w:r>
        <w:rPr>
          <w:rFonts w:ascii="Arial" w:hAnsi="Arial" w:cs="Arial" w:eastAsia="Arial"/>
          <w:sz w:val="66"/>
          <w:szCs w:val="66"/>
          <w:color w:val="5B5B5B"/>
          <w:spacing w:val="0"/>
          <w:w w:val="138"/>
          <w:position w:val="-24"/>
        </w:rPr>
        <w:t>:;;</w:t>
      </w:r>
      <w:r>
        <w:rPr>
          <w:rFonts w:ascii="Arial" w:hAnsi="Arial" w:cs="Arial" w:eastAsia="Arial"/>
          <w:sz w:val="66"/>
          <w:szCs w:val="66"/>
          <w:color w:val="3F4479"/>
          <w:spacing w:val="0"/>
          <w:w w:val="105"/>
          <w:position w:val="-24"/>
        </w:rPr>
        <w:t>.!:&gt;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3" w:equalWidth="0">
            <w:col w:w="827" w:space="1379"/>
            <w:col w:w="1814" w:space="280"/>
            <w:col w:w="7220"/>
          </w:cols>
        </w:sectPr>
      </w:pPr>
      <w:rPr/>
    </w:p>
    <w:p>
      <w:pPr>
        <w:spacing w:before="0" w:after="0" w:line="297" w:lineRule="exact"/>
        <w:ind w:left="2244" w:right="-106"/>
        <w:jc w:val="left"/>
        <w:tabs>
          <w:tab w:pos="3200" w:val="left"/>
          <w:tab w:pos="804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EA0A1"/>
          <w:spacing w:val="0"/>
          <w:w w:val="100"/>
          <w:position w:val="-4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color w:val="9EA0A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EA0A1"/>
          <w:spacing w:val="13"/>
          <w:w w:val="100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9EA0A1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28"/>
          <w:szCs w:val="28"/>
          <w:color w:val="9EA0A1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57"/>
          <w:position w:val="1"/>
        </w:rPr>
        <w:t>,.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9EA0A1"/>
          <w:spacing w:val="0"/>
          <w:w w:val="57"/>
          <w:position w:val="2"/>
        </w:rPr>
        <w:t>upıc.ır</w:t>
      </w:r>
      <w:r>
        <w:rPr>
          <w:rFonts w:ascii="Times New Roman" w:hAnsi="Times New Roman" w:cs="Times New Roman" w:eastAsia="Times New Roman"/>
          <w:sz w:val="24"/>
          <w:szCs w:val="24"/>
          <w:color w:val="9EA0A1"/>
          <w:spacing w:val="0"/>
          <w:w w:val="57"/>
          <w:position w:val="2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9EA0A1"/>
          <w:spacing w:val="8"/>
          <w:w w:val="57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3"/>
          <w:position w:val="2"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2"/>
          <w:position w:val="2"/>
        </w:rPr>
        <w:t>\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3"/>
          <w:position w:val="2"/>
        </w:rPr>
        <w:t>mirl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44"/>
          <w:szCs w:val="44"/>
          <w:color w:val="3B42A5"/>
          <w:spacing w:val="-155"/>
          <w:w w:val="300"/>
          <w:position w:val="-12"/>
        </w:rPr>
        <w:t>c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right="-106"/>
        <w:jc w:val="left"/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878787"/>
          <w:w w:val="72"/>
          <w:position w:val="-15"/>
        </w:rPr>
        <w:t>.</w:t>
      </w:r>
      <w:r>
        <w:rPr>
          <w:rFonts w:ascii="Arial" w:hAnsi="Arial" w:cs="Arial" w:eastAsia="Arial"/>
          <w:sz w:val="26"/>
          <w:szCs w:val="26"/>
          <w:color w:val="878787"/>
          <w:spacing w:val="-44"/>
          <w:w w:val="100"/>
          <w:position w:val="-15"/>
        </w:rPr>
        <w:t> </w:t>
      </w:r>
      <w:r>
        <w:rPr>
          <w:rFonts w:ascii="Arial" w:hAnsi="Arial" w:cs="Arial" w:eastAsia="Arial"/>
          <w:sz w:val="44"/>
          <w:szCs w:val="44"/>
          <w:color w:val="6E7070"/>
          <w:spacing w:val="-91"/>
          <w:w w:val="65"/>
          <w:position w:val="-12"/>
        </w:rPr>
        <w:t>·</w:t>
      </w:r>
      <w:r>
        <w:rPr>
          <w:rFonts w:ascii="Arial" w:hAnsi="Arial" w:cs="Arial" w:eastAsia="Arial"/>
          <w:sz w:val="44"/>
          <w:szCs w:val="44"/>
          <w:color w:val="BABABA"/>
          <w:spacing w:val="-11"/>
          <w:w w:val="34"/>
          <w:position w:val="-12"/>
        </w:rPr>
        <w:t>·</w:t>
      </w:r>
      <w:r>
        <w:rPr>
          <w:rFonts w:ascii="Arial" w:hAnsi="Arial" w:cs="Arial" w:eastAsia="Arial"/>
          <w:sz w:val="26"/>
          <w:szCs w:val="26"/>
          <w:color w:val="BABABA"/>
          <w:spacing w:val="-65"/>
          <w:w w:val="93"/>
          <w:b/>
          <w:bCs/>
          <w:position w:val="-15"/>
        </w:rPr>
        <w:t>.</w:t>
      </w:r>
      <w:r>
        <w:rPr>
          <w:rFonts w:ascii="Arial" w:hAnsi="Arial" w:cs="Arial" w:eastAsia="Arial"/>
          <w:sz w:val="44"/>
          <w:szCs w:val="44"/>
          <w:color w:val="BABABA"/>
          <w:spacing w:val="0"/>
          <w:w w:val="34"/>
          <w:position w:val="-12"/>
        </w:rPr>
        <w:t>·</w:t>
      </w:r>
      <w:r>
        <w:rPr>
          <w:rFonts w:ascii="Arial" w:hAnsi="Arial" w:cs="Arial" w:eastAsia="Arial"/>
          <w:sz w:val="44"/>
          <w:szCs w:val="44"/>
          <w:color w:val="BABABA"/>
          <w:spacing w:val="-14"/>
          <w:w w:val="34"/>
          <w:position w:val="-12"/>
        </w:rPr>
        <w:t>·</w:t>
      </w:r>
      <w:r>
        <w:rPr>
          <w:rFonts w:ascii="Arial" w:hAnsi="Arial" w:cs="Arial" w:eastAsia="Arial"/>
          <w:sz w:val="44"/>
          <w:szCs w:val="44"/>
          <w:color w:val="9EA0A1"/>
          <w:spacing w:val="-77"/>
          <w:w w:val="43"/>
          <w:position w:val="-12"/>
        </w:rPr>
        <w:t>·</w:t>
      </w:r>
      <w:r>
        <w:rPr>
          <w:rFonts w:ascii="Arial" w:hAnsi="Arial" w:cs="Arial" w:eastAsia="Arial"/>
          <w:sz w:val="26"/>
          <w:szCs w:val="26"/>
          <w:color w:val="9EA0A1"/>
          <w:spacing w:val="-44"/>
          <w:w w:val="106"/>
          <w:b/>
          <w:bCs/>
          <w:position w:val="-15"/>
        </w:rPr>
        <w:t>.</w:t>
      </w:r>
      <w:r>
        <w:rPr>
          <w:rFonts w:ascii="Arial" w:hAnsi="Arial" w:cs="Arial" w:eastAsia="Arial"/>
          <w:sz w:val="26"/>
          <w:szCs w:val="26"/>
          <w:color w:val="5B5B5B"/>
          <w:spacing w:val="-199"/>
          <w:w w:val="127"/>
          <w:b/>
          <w:bCs/>
          <w:position w:val="-15"/>
        </w:rPr>
        <w:t>ü</w:t>
      </w:r>
      <w:r>
        <w:rPr>
          <w:rFonts w:ascii="Arial" w:hAnsi="Arial" w:cs="Arial" w:eastAsia="Arial"/>
          <w:sz w:val="44"/>
          <w:szCs w:val="44"/>
          <w:color w:val="3F4479"/>
          <w:spacing w:val="-15"/>
          <w:w w:val="34"/>
          <w:position w:val="-12"/>
        </w:rPr>
        <w:t>ı</w:t>
      </w:r>
      <w:r>
        <w:rPr>
          <w:rFonts w:ascii="Arial" w:hAnsi="Arial" w:cs="Arial" w:eastAsia="Arial"/>
          <w:sz w:val="44"/>
          <w:szCs w:val="44"/>
          <w:color w:val="3F4479"/>
          <w:spacing w:val="0"/>
          <w:w w:val="35"/>
          <w:position w:val="-12"/>
        </w:rPr>
        <w:t>_</w:t>
      </w:r>
      <w:r>
        <w:rPr>
          <w:rFonts w:ascii="Arial" w:hAnsi="Arial" w:cs="Arial" w:eastAsia="Arial"/>
          <w:sz w:val="44"/>
          <w:szCs w:val="44"/>
          <w:color w:val="3F4479"/>
          <w:spacing w:val="-44"/>
          <w:w w:val="35"/>
          <w:position w:val="-12"/>
        </w:rPr>
        <w:t>M</w:t>
      </w:r>
      <w:r>
        <w:rPr>
          <w:rFonts w:ascii="Arial" w:hAnsi="Arial" w:cs="Arial" w:eastAsia="Arial"/>
          <w:sz w:val="44"/>
          <w:szCs w:val="44"/>
          <w:color w:val="6E7070"/>
          <w:spacing w:val="-75"/>
          <w:w w:val="50"/>
          <w:position w:val="-12"/>
        </w:rPr>
        <w:t>;</w:t>
      </w:r>
      <w:r>
        <w:rPr>
          <w:rFonts w:ascii="Arial" w:hAnsi="Arial" w:cs="Arial" w:eastAsia="Arial"/>
          <w:sz w:val="44"/>
          <w:szCs w:val="44"/>
          <w:color w:val="BABABA"/>
          <w:spacing w:val="-13"/>
          <w:w w:val="32"/>
          <w:position w:val="-12"/>
        </w:rPr>
        <w:t>·</w:t>
      </w:r>
      <w:r>
        <w:rPr>
          <w:rFonts w:ascii="Arial" w:hAnsi="Arial" w:cs="Arial" w:eastAsia="Arial"/>
          <w:sz w:val="24"/>
          <w:szCs w:val="24"/>
          <w:color w:val="6E7070"/>
          <w:spacing w:val="0"/>
          <w:w w:val="90"/>
          <w:position w:val="-15"/>
        </w:rPr>
        <w:t>:</w:t>
      </w:r>
      <w:r>
        <w:rPr>
          <w:rFonts w:ascii="Arial" w:hAnsi="Arial" w:cs="Arial" w:eastAsia="Arial"/>
          <w:sz w:val="24"/>
          <w:szCs w:val="24"/>
          <w:color w:val="6E7070"/>
          <w:spacing w:val="-103"/>
          <w:w w:val="91"/>
          <w:position w:val="-15"/>
        </w:rPr>
        <w:t>e</w:t>
      </w:r>
      <w:r>
        <w:rPr>
          <w:rFonts w:ascii="Arial" w:hAnsi="Arial" w:cs="Arial" w:eastAsia="Arial"/>
          <w:sz w:val="44"/>
          <w:szCs w:val="44"/>
          <w:color w:val="9EA0A1"/>
          <w:spacing w:val="0"/>
          <w:w w:val="42"/>
          <w:position w:val="-12"/>
        </w:rPr>
        <w:t>: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42" w:after="0" w:line="255" w:lineRule="exact"/>
        <w:ind w:right="-9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6E7070"/>
          <w:spacing w:val="-82"/>
          <w:w w:val="209"/>
          <w:position w:val="-14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9EA0A1"/>
          <w:spacing w:val="14"/>
          <w:w w:val="100"/>
          <w:position w:val="-1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6E7070"/>
          <w:spacing w:val="-85"/>
          <w:w w:val="74"/>
          <w:position w:val="-11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F4479"/>
          <w:spacing w:val="0"/>
          <w:w w:val="62"/>
          <w:position w:val="-1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3F4479"/>
          <w:spacing w:val="-9"/>
          <w:w w:val="62"/>
          <w:position w:val="-1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6E7070"/>
          <w:spacing w:val="-102"/>
          <w:w w:val="74"/>
          <w:position w:val="-11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3F4479"/>
          <w:spacing w:val="0"/>
          <w:w w:val="62"/>
          <w:position w:val="-14"/>
        </w:rPr>
        <w:t>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85" w:after="0" w:line="211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73"/>
          <w:position w:val="-10"/>
        </w:rPr>
        <w:t>v"'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4" w:equalWidth="0">
            <w:col w:w="8249" w:space="310"/>
            <w:col w:w="732" w:space="107"/>
            <w:col w:w="531" w:space="325"/>
            <w:col w:w="1266"/>
          </w:cols>
        </w:sectPr>
      </w:pPr>
      <w:rPr/>
    </w:p>
    <w:p>
      <w:pPr>
        <w:spacing w:before="0" w:after="0" w:line="404" w:lineRule="exact"/>
        <w:ind w:right="-20"/>
        <w:jc w:val="righ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pict>
          <v:group style="position:absolute;margin-left:434.67926pt;margin-top:6.199306pt;width:106.379211pt;height:1.906pt;mso-position-horizontal-relative:page;mso-position-vertical-relative:paragraph;z-index:-13479" coordorigin="8694,124" coordsize="2128,38">
            <v:group style="position:absolute;left:8705;top:136;width:1580;height:2" coordorigin="8705,136" coordsize="1580,2">
              <v:shape style="position:absolute;left:8705;top:136;width:1580;height:2" coordorigin="8705,136" coordsize="1580,0" path="m8705,136l10286,136e" filled="f" stroked="t" strokeweight="1.189924pt" strokecolor="#444BAC">
                <v:path arrowok="t"/>
              </v:shape>
            </v:group>
            <v:group style="position:absolute;left:10171;top:145;width:633;height:2" coordorigin="10171,145" coordsize="633,2">
              <v:shape style="position:absolute;left:10171;top:145;width:633;height:2" coordorigin="10171,145" coordsize="633,0" path="m10171,145l10805,145e" filled="f" stroked="t" strokeweight="1.665894pt" strokecolor="#2F3FB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6"/>
          <w:szCs w:val="46"/>
          <w:color w:val="BABABA"/>
          <w:spacing w:val="0"/>
          <w:w w:val="27"/>
          <w:position w:val="-5"/>
        </w:rPr>
        <w:t>...</w:t>
      </w:r>
      <w:r>
        <w:rPr>
          <w:rFonts w:ascii="Times New Roman" w:hAnsi="Times New Roman" w:cs="Times New Roman" w:eastAsia="Times New Roman"/>
          <w:sz w:val="46"/>
          <w:szCs w:val="46"/>
          <w:color w:val="BABABA"/>
          <w:spacing w:val="0"/>
          <w:w w:val="27"/>
          <w:position w:val="-5"/>
        </w:rPr>
        <w:t>   </w:t>
      </w:r>
      <w:r>
        <w:rPr>
          <w:rFonts w:ascii="Times New Roman" w:hAnsi="Times New Roman" w:cs="Times New Roman" w:eastAsia="Times New Roman"/>
          <w:sz w:val="46"/>
          <w:szCs w:val="46"/>
          <w:color w:val="BABABA"/>
          <w:spacing w:val="10"/>
          <w:w w:val="27"/>
          <w:position w:val="-5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343434"/>
          <w:spacing w:val="0"/>
          <w:w w:val="103"/>
          <w:position w:val="-5"/>
        </w:rPr>
        <w:t>·</w:t>
      </w:r>
      <w:r>
        <w:rPr>
          <w:rFonts w:ascii="Times New Roman" w:hAnsi="Times New Roman" w:cs="Times New Roman" w:eastAsia="Times New Roman"/>
          <w:sz w:val="46"/>
          <w:szCs w:val="46"/>
          <w:color w:val="3F4479"/>
          <w:spacing w:val="-37"/>
          <w:w w:val="147"/>
          <w:position w:val="-5"/>
        </w:rPr>
        <w:t>i</w:t>
      </w:r>
      <w:r>
        <w:rPr>
          <w:rFonts w:ascii="Times New Roman" w:hAnsi="Times New Roman" w:cs="Times New Roman" w:eastAsia="Times New Roman"/>
          <w:sz w:val="46"/>
          <w:szCs w:val="46"/>
          <w:color w:val="9EA0A1"/>
          <w:spacing w:val="0"/>
          <w:w w:val="40"/>
          <w:position w:val="-5"/>
        </w:rPr>
        <w:t>·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79"/>
          <w:position w:val="-1"/>
        </w:rPr>
        <w:t>ran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2" w:after="0" w:line="352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9"/>
          <w:w w:val="73"/>
          <w:position w:val="-4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73"/>
          <w:position w:val="-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22"/>
          <w:w w:val="73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40"/>
          <w:w w:val="63"/>
          <w:position w:val="-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-27"/>
          <w:w w:val="118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85"/>
          <w:position w:val="-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B5B5B"/>
          <w:spacing w:val="0"/>
          <w:w w:val="100"/>
          <w:position w:val="-4"/>
        </w:rPr>
        <w:t>1c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3" w:equalWidth="0">
            <w:col w:w="9329" w:space="97"/>
            <w:col w:w="225" w:space="0"/>
            <w:col w:w="1869"/>
          </w:cols>
        </w:sectPr>
      </w:pPr>
      <w:rPr/>
    </w:p>
    <w:p>
      <w:pPr>
        <w:spacing w:before="0" w:after="0" w:line="354" w:lineRule="exact"/>
        <w:ind w:left="5066" w:right="-20"/>
        <w:jc w:val="left"/>
        <w:tabs>
          <w:tab w:pos="8500" w:val="left"/>
          <w:tab w:pos="105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6E7070"/>
          <w:spacing w:val="-68"/>
          <w:w w:val="75"/>
          <w:position w:val="4"/>
        </w:rPr>
        <w:t>J</w:t>
      </w:r>
      <w:r>
        <w:rPr>
          <w:rFonts w:ascii="Arial" w:hAnsi="Arial" w:cs="Arial" w:eastAsia="Arial"/>
          <w:sz w:val="30"/>
          <w:szCs w:val="30"/>
          <w:color w:val="6E7070"/>
          <w:spacing w:val="0"/>
          <w:w w:val="103"/>
          <w:position w:val="4"/>
        </w:rPr>
        <w:t>-</w:t>
      </w:r>
      <w:r>
        <w:rPr>
          <w:rFonts w:ascii="Arial" w:hAnsi="Arial" w:cs="Arial" w:eastAsia="Arial"/>
          <w:sz w:val="30"/>
          <w:szCs w:val="30"/>
          <w:color w:val="6E7070"/>
          <w:spacing w:val="-24"/>
          <w:w w:val="100"/>
          <w:position w:val="4"/>
        </w:rPr>
        <w:t> 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10"/>
          <w:position w:val="4"/>
        </w:rPr>
        <w:t>u</w:t>
      </w:r>
      <w:r>
        <w:rPr>
          <w:rFonts w:ascii="Arial" w:hAnsi="Arial" w:cs="Arial" w:eastAsia="Arial"/>
          <w:sz w:val="30"/>
          <w:szCs w:val="30"/>
          <w:color w:val="6E7070"/>
          <w:spacing w:val="0"/>
          <w:w w:val="140"/>
          <w:position w:val="4"/>
        </w:rPr>
        <w:t>: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89"/>
          <w:position w:val="4"/>
        </w:rPr>
        <w:t>M</w:t>
      </w:r>
      <w:r>
        <w:rPr>
          <w:rFonts w:ascii="Arial" w:hAnsi="Arial" w:cs="Arial" w:eastAsia="Arial"/>
          <w:sz w:val="30"/>
          <w:szCs w:val="30"/>
          <w:color w:val="494949"/>
          <w:spacing w:val="-9"/>
          <w:w w:val="100"/>
          <w:position w:val="4"/>
        </w:rPr>
        <w:t> 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4"/>
        </w:rPr>
        <w:t>q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4"/>
        </w:rPr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4"/>
        </w:rPr>
        <w:t>V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1294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214569pt;margin-top:8.589149pt;width:53.509214pt;height:5pt;mso-position-horizontal-relative:page;mso-position-vertical-relative:paragraph;z-index:-13475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B5B5B"/>
                      <w:w w:val="118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B5B5B"/>
                      <w:spacing w:val="-12"/>
                      <w:w w:val="11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0"/>
                      <w:w w:val="71"/>
                    </w:rPr>
                    <w:t>""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-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E7070"/>
                      <w:spacing w:val="-35"/>
                      <w:w w:val="37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78787"/>
                      <w:spacing w:val="0"/>
                      <w:w w:val="59"/>
                      <w:b/>
                      <w:bCs/>
                    </w:rPr>
                    <w:t>-.J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78787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78787"/>
                      <w:spacing w:val="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78787"/>
                      <w:spacing w:val="0"/>
                      <w:w w:val="150"/>
                    </w:rPr>
                    <w:t>;;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78787"/>
                      <w:spacing w:val="14"/>
                      <w:w w:val="15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0"/>
                      <w:w w:val="15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0"/>
                      <w:w w:val="150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0"/>
                      <w:w w:val="15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ABABA"/>
                      <w:spacing w:val="0"/>
                      <w:w w:val="13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ABABA"/>
                      <w:spacing w:val="-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0"/>
                      <w:w w:val="136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B5B5B"/>
                      <w:spacing w:val="0"/>
                      <w:w w:val="11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B5B5B"/>
                      <w:spacing w:val="-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ABABA"/>
                      <w:spacing w:val="-16"/>
                      <w:w w:val="19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EA0A1"/>
                      <w:spacing w:val="0"/>
                      <w:w w:val="16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878787"/>
          <w:spacing w:val="0"/>
          <w:w w:val="114"/>
          <w:i/>
          <w:position w:val="-3"/>
        </w:rPr>
        <w:t>.!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14" w:lineRule="exact"/>
        <w:ind w:right="159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ABABA"/>
          <w:w w:val="94"/>
          <w:position w:val="-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9"/>
          <w:w w:val="94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EA0A1"/>
          <w:spacing w:val="9"/>
          <w:w w:val="61"/>
          <w:position w:val="-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34"/>
          <w:position w:val="-1"/>
        </w:rPr>
        <w:t>._.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10"/>
          <w:w w:val="3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0"/>
          <w:position w:val="-1"/>
        </w:rPr>
        <w:t>.,.,"""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8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9EA0A1"/>
          <w:spacing w:val="-22"/>
          <w:w w:val="17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16"/>
          <w:w w:val="146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EA0A1"/>
          <w:spacing w:val="0"/>
          <w:w w:val="127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</w:sectPr>
      </w:pPr>
      <w:rPr/>
    </w:p>
    <w:p>
      <w:pPr>
        <w:spacing w:before="70" w:after="0" w:line="341" w:lineRule="exact"/>
        <w:ind w:left="149" w:right="-87"/>
        <w:jc w:val="left"/>
        <w:tabs>
          <w:tab w:pos="23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2"/>
          <w:position w:val="-1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Enr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140"/>
          <w:cols w:num="2" w:equalWidth="0">
            <w:col w:w="2719" w:space="2095"/>
            <w:col w:w="6706"/>
          </w:cols>
        </w:sectPr>
      </w:pPr>
      <w:rPr/>
    </w:p>
    <w:p>
      <w:pPr>
        <w:spacing w:before="0" w:after="0" w:line="216" w:lineRule="exact"/>
        <w:ind w:left="2477" w:right="-20"/>
        <w:jc w:val="left"/>
        <w:tabs>
          <w:tab w:pos="512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134907pt;margin-top:42.671204pt;width:561.049192pt;height:773.06982pt;mso-position-horizontal-relative:page;mso-position-vertical-relative:page;z-index:-13482" coordorigin="343,853" coordsize="11221,15461">
            <v:group style="position:absolute;left:352;top:880;width:766;height:2" coordorigin="352,880" coordsize="766,2">
              <v:shape style="position:absolute;left:352;top:880;width:766;height:2" coordorigin="352,880" coordsize="766,0" path="m352,880l1119,880e" filled="f" stroked="t" strokeweight=".47597pt" strokecolor="#5B5B5B">
                <v:path arrowok="t"/>
              </v:shape>
            </v:group>
            <v:group style="position:absolute;left:1061;top:887;width:10457;height:2" coordorigin="1061,887" coordsize="10457,2">
              <v:shape style="position:absolute;left:1061;top:887;width:10457;height:2" coordorigin="1061,887" coordsize="10457,0" path="m1061,887l11518,887e" filled="f" stroked="t" strokeweight=".713954pt" strokecolor="#606060">
                <v:path arrowok="t"/>
              </v:shape>
            </v:group>
            <v:group style="position:absolute;left:2339;top:875;width:2;height:1501" coordorigin="2339,875" coordsize="2,1501">
              <v:shape style="position:absolute;left:2339;top:875;width:2;height:1501" coordorigin="2339,875" coordsize="0,1501" path="m2339,2376l2339,875e" filled="f" stroked="t" strokeweight=".713954pt" strokecolor="#676767">
                <v:path arrowok="t"/>
              </v:shape>
            </v:group>
            <v:group style="position:absolute;left:3327;top:884;width:100;height:2" coordorigin="3327,884" coordsize="100,2">
              <v:shape style="position:absolute;left:3327;top:884;width:100;height:2" coordorigin="3327,884" coordsize="100,0" path="m3327,884l3427,884e" filled="f" stroked="t" strokeweight=".47597pt" strokecolor="#282828">
                <v:path arrowok="t"/>
              </v:shape>
            </v:group>
            <v:group style="position:absolute;left:3370;top:887;width:471;height:2" coordorigin="3370,887" coordsize="471,2">
              <v:shape style="position:absolute;left:3370;top:887;width:471;height:2" coordorigin="3370,887" coordsize="471,0" path="m3370,887l3841,887e" filled="f" stroked="t" strokeweight=".47597pt" strokecolor="#484848">
                <v:path arrowok="t"/>
              </v:shape>
            </v:group>
            <v:group style="position:absolute;left:7301;top:889;width:409;height:2" coordorigin="7301,889" coordsize="409,2">
              <v:shape style="position:absolute;left:7301;top:889;width:409;height:2" coordorigin="7301,889" coordsize="409,0" path="m7301,889l7711,889e" filled="f" stroked="t" strokeweight=".47597pt" strokecolor="#444444">
                <v:path arrowok="t"/>
              </v:shape>
            </v:group>
            <v:group style="position:absolute;left:7654;top:892;width:209;height:2" coordorigin="7654,892" coordsize="209,2">
              <v:shape style="position:absolute;left:7654;top:892;width:209;height:2" coordorigin="7654,892" coordsize="209,0" path="m7654,892l7863,892e" filled="f" stroked="t" strokeweight=".713954pt" strokecolor="#575757">
                <v:path arrowok="t"/>
              </v:shape>
            </v:group>
            <v:group style="position:absolute;left:8677;top:894;width:2842;height:2" coordorigin="8677,894" coordsize="2842,2">
              <v:shape style="position:absolute;left:8677;top:894;width:2842;height:2" coordorigin="8677,894" coordsize="2842,0" path="m8677,894l11518,894e" filled="f" stroked="t" strokeweight=".713954pt" strokecolor="#575757">
                <v:path arrowok="t"/>
              </v:shape>
            </v:group>
            <v:group style="position:absolute;left:9158;top:884;width:2;height:531" coordorigin="9158,884" coordsize="2,531">
              <v:shape style="position:absolute;left:9158;top:884;width:2;height:531" coordorigin="9158,884" coordsize="0,531" path="m9158,1415l9158,884e" filled="f" stroked="t" strokeweight=".951939pt" strokecolor="#5B5B5B">
                <v:path arrowok="t"/>
              </v:shape>
            </v:group>
            <v:group style="position:absolute;left:9505;top:894;width:809;height:2" coordorigin="9505,894" coordsize="809,2">
              <v:shape style="position:absolute;left:9505;top:894;width:809;height:2" coordorigin="9505,894" coordsize="809,0" path="m9505,894l10314,894e" filled="f" stroked="t" strokeweight=".47597pt" strokecolor="#484848">
                <v:path arrowok="t"/>
              </v:shape>
            </v:group>
            <v:group style="position:absolute;left:9158;top:1358;width:2;height:244" coordorigin="9158,1358" coordsize="2,244">
              <v:shape style="position:absolute;left:9158;top:1358;width:2;height:244" coordorigin="9158,1358" coordsize="0,244" path="m9158,1602l9158,1358e" filled="f" stroked="t" strokeweight=".47597pt" strokecolor="#4B4B4B">
                <v:path arrowok="t"/>
              </v:shape>
            </v:group>
            <v:group style="position:absolute;left:11523;top:889;width:2;height:7697" coordorigin="11523,889" coordsize="2,7697">
              <v:shape style="position:absolute;left:11523;top:889;width:2;height:7697" coordorigin="11523,889" coordsize="0,7697" path="m11523,8587l11523,889e" filled="f" stroked="t" strokeweight=".713954pt" strokecolor="#5B5B5B">
                <v:path arrowok="t"/>
              </v:shape>
            </v:group>
            <v:group style="position:absolute;left:9158;top:1544;width:2;height:186" coordorigin="9158,1544" coordsize="2,186">
              <v:shape style="position:absolute;left:9158;top:1544;width:2;height:186" coordorigin="9158,1544" coordsize="0,186" path="m9158,1731l9158,1544e" filled="f" stroked="t" strokeweight=".47597pt" strokecolor="#343434">
                <v:path arrowok="t"/>
              </v:shape>
            </v:group>
            <v:group style="position:absolute;left:2342;top:1673;width:2;height:263" coordorigin="2342,1673" coordsize="2,263">
              <v:shape style="position:absolute;left:2342;top:1673;width:2;height:263" coordorigin="2342,1673" coordsize="0,263" path="m2342,1936l2342,1673e" filled="f" stroked="t" strokeweight=".47597pt" strokecolor="#575757">
                <v:path arrowok="t"/>
              </v:shape>
            </v:group>
            <v:group style="position:absolute;left:11518;top:1673;width:2;height:263" coordorigin="11518,1673" coordsize="2,263">
              <v:shape style="position:absolute;left:11518;top:1673;width:2;height:263" coordorigin="11518,1673" coordsize="0,263" path="m11518,1936l11518,1673e" filled="f" stroked="t" strokeweight=".47597pt" strokecolor="#3B3B3B">
                <v:path arrowok="t"/>
              </v:shape>
            </v:group>
            <v:group style="position:absolute;left:352;top:2359;width:2013;height:2" coordorigin="352,2359" coordsize="2013,2">
              <v:shape style="position:absolute;left:352;top:2359;width:2013;height:2" coordorigin="352,2359" coordsize="2013,0" path="m352,2359l2366,2359e" filled="f" stroked="t" strokeweight=".951939pt" strokecolor="#646464">
                <v:path arrowok="t"/>
              </v:shape>
            </v:group>
            <v:group style="position:absolute;left:362;top:1358;width:2;height:578" coordorigin="362,1358" coordsize="2,578">
              <v:shape style="position:absolute;left:362;top:1358;width:2;height:578" coordorigin="362,1358" coordsize="0,578" path="m362,1936l362,1358e" filled="f" stroked="t" strokeweight=".47597pt" strokecolor="#6B6B6B">
                <v:path arrowok="t"/>
              </v:shape>
            </v:group>
            <v:group style="position:absolute;left:366;top:861;width:2;height:13157" coordorigin="366,861" coordsize="2,13157">
              <v:shape style="position:absolute;left:366;top:861;width:2;height:13157" coordorigin="366,861" coordsize="0,13157" path="m366,14018l366,861e" filled="f" stroked="t" strokeweight=".713954pt" strokecolor="#575757">
                <v:path arrowok="t"/>
              </v:shape>
            </v:group>
            <v:group style="position:absolute;left:2294;top:2362;width:428;height:2" coordorigin="2294,2362" coordsize="428,2">
              <v:shape style="position:absolute;left:2294;top:2362;width:428;height:2" coordorigin="2294,2362" coordsize="428,0" path="m2294,2362l2723,2362e" filled="f" stroked="t" strokeweight=".47597pt" strokecolor="#343434">
                <v:path arrowok="t"/>
              </v:shape>
            </v:group>
            <v:group style="position:absolute;left:2665;top:2362;width:248;height:2" coordorigin="2665,2362" coordsize="248,2">
              <v:shape style="position:absolute;left:2665;top:2362;width:248;height:2" coordorigin="2665,2362" coordsize="248,0" path="m2665,2362l2913,2362e" filled="f" stroked="t" strokeweight=".47597pt" strokecolor="#4B4B4B">
                <v:path arrowok="t"/>
              </v:shape>
            </v:group>
            <v:group style="position:absolute;left:2856;top:2364;width:3927;height:2" coordorigin="2856,2364" coordsize="3927,2">
              <v:shape style="position:absolute;left:2856;top:2364;width:3927;height:2" coordorigin="2856,2364" coordsize="3927,0" path="m2856,2364l6783,2364e" filled="f" stroked="t" strokeweight=".713954pt" strokecolor="#545454">
                <v:path arrowok="t"/>
              </v:shape>
            </v:group>
            <v:group style="position:absolute;left:6725;top:2367;width:262;height:2" coordorigin="6725,2367" coordsize="262,2">
              <v:shape style="position:absolute;left:6725;top:2367;width:262;height:2" coordorigin="6725,2367" coordsize="262,0" path="m6725,2367l6987,2367e" filled="f" stroked="t" strokeweight=".47597pt" strokecolor="#484848">
                <v:path arrowok="t"/>
              </v:shape>
            </v:group>
            <v:group style="position:absolute;left:6911;top:2369;width:4617;height:2" coordorigin="6911,2369" coordsize="4617,2">
              <v:shape style="position:absolute;left:6911;top:2369;width:4617;height:2" coordorigin="6911,2369" coordsize="4617,0" path="m6911,2369l11528,2369e" filled="f" stroked="t" strokeweight=".713954pt" strokecolor="#646464">
                <v:path arrowok="t"/>
              </v:shape>
            </v:group>
            <v:group style="position:absolute;left:7806;top:2367;width:438;height:2" coordorigin="7806,2367" coordsize="438,2">
              <v:shape style="position:absolute;left:7806;top:2367;width:438;height:2" coordorigin="7806,2367" coordsize="438,0" path="m7806,2367l8244,2367e" filled="f" stroked="t" strokeweight=".47597pt" strokecolor="#3B3B3B">
                <v:path arrowok="t"/>
              </v:shape>
            </v:group>
            <v:group style="position:absolute;left:9160;top:1673;width:2;height:703" coordorigin="9160,1673" coordsize="2,703">
              <v:shape style="position:absolute;left:9160;top:1673;width:2;height:703" coordorigin="9160,1673" coordsize="0,703" path="m9160,2376l9160,1673e" filled="f" stroked="t" strokeweight=".951939pt" strokecolor="#646464">
                <v:path arrowok="t"/>
              </v:shape>
            </v:group>
            <v:group style="position:absolute;left:362;top:2606;width:9315;height:2" coordorigin="362,2606" coordsize="9315,2">
              <v:shape style="position:absolute;left:362;top:2606;width:9315;height:2" coordorigin="362,2606" coordsize="9315,0" path="m362,2606l9676,2606e" filled="f" stroked="t" strokeweight=".713954pt" strokecolor="#575757">
                <v:path arrowok="t"/>
              </v:shape>
            </v:group>
            <v:group style="position:absolute;left:378;top:2324;width:2;height:13984" coordorigin="378,2324" coordsize="2,13984">
              <v:shape style="position:absolute;left:378;top:2324;width:2;height:13984" coordorigin="378,2324" coordsize="0,13984" path="m378,16308l378,2324e" filled="f" stroked="t" strokeweight=".713954pt" strokecolor="#575757">
                <v:path arrowok="t"/>
              </v:shape>
            </v:group>
            <v:group style="position:absolute;left:9505;top:2608;width:809;height:2" coordorigin="9505,2608" coordsize="809,2">
              <v:shape style="position:absolute;left:9505;top:2608;width:809;height:2" coordorigin="9505,2608" coordsize="809,0" path="m9505,2608l10314,2608e" filled="f" stroked="t" strokeweight=".47597pt" strokecolor="#545454">
                <v:path arrowok="t"/>
              </v:shape>
            </v:group>
            <v:group style="position:absolute;left:10214;top:2606;width:1314;height:2" coordorigin="10214,2606" coordsize="1314,2">
              <v:shape style="position:absolute;left:10214;top:2606;width:1314;height:2" coordorigin="10214,2606" coordsize="1314,0" path="m10214,2606l11528,2606e" filled="f" stroked="t" strokeweight=".713954pt" strokecolor="#676767">
                <v:path arrowok="t"/>
              </v:shape>
            </v:group>
            <v:group style="position:absolute;left:362;top:2837;width:2770;height:2" coordorigin="362,2837" coordsize="2770,2">
              <v:shape style="position:absolute;left:362;top:2837;width:2770;height:2" coordorigin="362,2837" coordsize="2770,0" path="m362,2837l3132,2837e" filled="f" stroked="t" strokeweight=".713954pt" strokecolor="#606060">
                <v:path arrowok="t"/>
              </v:shape>
            </v:group>
            <v:group style="position:absolute;left:3075;top:2845;width:352;height:2" coordorigin="3075,2845" coordsize="352,2">
              <v:shape style="position:absolute;left:3075;top:2845;width:352;height:2" coordorigin="3075,2845" coordsize="352,0" path="m3075,2845l3427,2845e" filled="f" stroked="t" strokeweight=".47597pt" strokecolor="#2F2F2F">
                <v:path arrowok="t"/>
              </v:shape>
            </v:group>
            <v:group style="position:absolute;left:3370;top:2845;width:4874;height:2" coordorigin="3370,2845" coordsize="4874,2">
              <v:shape style="position:absolute;left:3370;top:2845;width:4874;height:2" coordorigin="3370,2845" coordsize="4874,0" path="m3370,2845l8244,2845e" filled="f" stroked="t" strokeweight=".713954pt" strokecolor="#575757">
                <v:path arrowok="t"/>
              </v:shape>
            </v:group>
            <v:group style="position:absolute;left:8187;top:2847;width:547;height:2" coordorigin="8187,2847" coordsize="547,2">
              <v:shape style="position:absolute;left:8187;top:2847;width:547;height:2" coordorigin="8187,2847" coordsize="547,0" path="m8187,2847l8734,2847e" filled="f" stroked="t" strokeweight=".47597pt" strokecolor="#444444">
                <v:path arrowok="t"/>
              </v:shape>
            </v:group>
            <v:group style="position:absolute;left:8544;top:2847;width:1090;height:2" coordorigin="8544,2847" coordsize="1090,2">
              <v:shape style="position:absolute;left:8544;top:2847;width:1090;height:2" coordorigin="8544,2847" coordsize="1090,0" path="m8544,2847l9634,2847e" filled="f" stroked="t" strokeweight=".951939pt" strokecolor="#646464">
                <v:path arrowok="t"/>
              </v:shape>
            </v:group>
            <v:group style="position:absolute;left:9505;top:2847;width:809;height:2" coordorigin="9505,2847" coordsize="809,2">
              <v:shape style="position:absolute;left:9505;top:2847;width:809;height:2" coordorigin="9505,2847" coordsize="809,0" path="m9505,2847l10314,2847e" filled="f" stroked="t" strokeweight=".47597pt" strokecolor="#4B4B4B">
                <v:path arrowok="t"/>
              </v:shape>
            </v:group>
            <v:group style="position:absolute;left:10152;top:2847;width:1376;height:2" coordorigin="10152,2847" coordsize="1376,2">
              <v:shape style="position:absolute;left:10152;top:2847;width:1376;height:2" coordorigin="10152,2847" coordsize="1376,0" path="m10152,2847l11528,2847e" filled="f" stroked="t" strokeweight=".951939pt" strokecolor="#606060">
                <v:path arrowok="t"/>
              </v:shape>
            </v:group>
            <v:group style="position:absolute;left:357;top:3081;width:5026;height:2" coordorigin="357,3081" coordsize="5026,2">
              <v:shape style="position:absolute;left:357;top:3081;width:5026;height:2" coordorigin="357,3081" coordsize="5026,0" path="m357,3081l5383,3081e" filled="f" stroked="t" strokeweight=".713954pt" strokecolor="#5B5B5B">
                <v:path arrowok="t"/>
              </v:shape>
            </v:group>
            <v:group style="position:absolute;left:5293;top:3086;width:438;height:2" coordorigin="5293,3086" coordsize="438,2">
              <v:shape style="position:absolute;left:5293;top:3086;width:438;height:2" coordorigin="5293,3086" coordsize="438,0" path="m5293,3086l5731,3086e" filled="f" stroked="t" strokeweight=".47597pt" strokecolor="#484848">
                <v:path arrowok="t"/>
              </v:shape>
            </v:group>
            <v:group style="position:absolute;left:5674;top:3086;width:5854;height:2" coordorigin="5674,3086" coordsize="5854,2">
              <v:shape style="position:absolute;left:5674;top:3086;width:5854;height:2" coordorigin="5674,3086" coordsize="5854,0" path="m5674,3086l11528,3086e" filled="f" stroked="t" strokeweight=".713954pt" strokecolor="#5B5B5B">
                <v:path arrowok="t"/>
              </v:shape>
            </v:group>
            <v:group style="position:absolute;left:357;top:3323;width:11166;height:2" coordorigin="357,3323" coordsize="11166,2">
              <v:shape style="position:absolute;left:357;top:3323;width:11166;height:2" coordorigin="357,3323" coordsize="11166,0" path="m357,3323l11523,3323e" filled="f" stroked="t" strokeweight=".713954pt" strokecolor="#606060">
                <v:path arrowok="t"/>
              </v:shape>
            </v:group>
            <v:group style="position:absolute;left:4874;top:3325;width:857;height:2" coordorigin="4874,3325" coordsize="857,2">
              <v:shape style="position:absolute;left:4874;top:3325;width:857;height:2" coordorigin="4874,3325" coordsize="857,0" path="m4874,3325l5731,3325e" filled="f" stroked="t" strokeweight=".47597pt" strokecolor="#4B4B4B">
                <v:path arrowok="t"/>
              </v:shape>
            </v:group>
            <v:group style="position:absolute;left:6725;top:3325;width:262;height:2" coordorigin="6725,3325" coordsize="262,2">
              <v:shape style="position:absolute;left:6725;top:3325;width:262;height:2" coordorigin="6725,3325" coordsize="262,0" path="m6725,3325l6987,3325e" filled="f" stroked="t" strokeweight=".713954pt" strokecolor="#575757">
                <v:path arrowok="t"/>
              </v:shape>
            </v:group>
            <v:group style="position:absolute;left:6930;top:3328;width:781;height:2" coordorigin="6930,3328" coordsize="781,2">
              <v:shape style="position:absolute;left:6930;top:3328;width:781;height:2" coordorigin="6930,3328" coordsize="781,0" path="m6930,3328l7711,3328e" filled="f" stroked="t" strokeweight=".47597pt" strokecolor="#3F3F3F">
                <v:path arrowok="t"/>
              </v:shape>
            </v:group>
            <v:group style="position:absolute;left:8187;top:3325;width:547;height:2" coordorigin="8187,3325" coordsize="547,2">
              <v:shape style="position:absolute;left:8187;top:3325;width:547;height:2" coordorigin="8187,3325" coordsize="547,0" path="m8187,3325l8734,3325e" filled="f" stroked="t" strokeweight=".713954pt" strokecolor="#5B5B5B">
                <v:path arrowok="t"/>
              </v:shape>
            </v:group>
            <v:group style="position:absolute;left:8677;top:3328;width:495;height:2" coordorigin="8677,3328" coordsize="495,2">
              <v:shape style="position:absolute;left:8677;top:3328;width:495;height:2" coordorigin="8677,3328" coordsize="495,0" path="m8677,3328l9172,3328e" filled="f" stroked="t" strokeweight=".47597pt" strokecolor="#3B3B3B">
                <v:path arrowok="t"/>
              </v:shape>
            </v:group>
            <v:group style="position:absolute;left:11518;top:3036;width:2;height:316" coordorigin="11518,3036" coordsize="2,316">
              <v:shape style="position:absolute;left:11518;top:3036;width:2;height:316" coordorigin="11518,3036" coordsize="0,316" path="m11518,3351l11518,3036e" filled="f" stroked="t" strokeweight=".47597pt" strokecolor="#3B3B3B">
                <v:path arrowok="t"/>
              </v:shape>
            </v:group>
            <v:group style="position:absolute;left:357;top:3564;width:6497;height:2" coordorigin="357,3564" coordsize="6497,2">
              <v:shape style="position:absolute;left:357;top:3564;width:6497;height:2" coordorigin="357,3564" coordsize="6497,0" path="m357,3564l6854,3564e" filled="f" stroked="t" strokeweight=".713954pt" strokecolor="#575757">
                <v:path arrowok="t"/>
              </v:shape>
            </v:group>
            <v:group style="position:absolute;left:6725;top:3567;width:633;height:2" coordorigin="6725,3567" coordsize="633,2">
              <v:shape style="position:absolute;left:6725;top:3567;width:633;height:2" coordorigin="6725,3567" coordsize="633,0" path="m6725,3567l7358,3567e" filled="f" stroked="t" strokeweight=".47597pt" strokecolor="#4B4B4B">
                <v:path arrowok="t"/>
              </v:shape>
            </v:group>
            <v:group style="position:absolute;left:7301;top:3567;width:409;height:2" coordorigin="7301,3567" coordsize="409,2">
              <v:shape style="position:absolute;left:7301;top:3567;width:409;height:2" coordorigin="7301,3567" coordsize="409,0" path="m7301,3567l7711,3567e" filled="f" stroked="t" strokeweight=".47597pt" strokecolor="#343434">
                <v:path arrowok="t"/>
              </v:shape>
            </v:group>
            <v:group style="position:absolute;left:7654;top:3567;width:3874;height:2" coordorigin="7654,3567" coordsize="3874,2">
              <v:shape style="position:absolute;left:7654;top:3567;width:3874;height:2" coordorigin="7654,3567" coordsize="3874,0" path="m7654,3567l11528,3567e" filled="f" stroked="t" strokeweight=".713954pt" strokecolor="#606060">
                <v:path arrowok="t"/>
              </v:shape>
            </v:group>
            <v:group style="position:absolute;left:11518;top:889;width:2;height:2720" coordorigin="11518,889" coordsize="2,2720">
              <v:shape style="position:absolute;left:11518;top:889;width:2;height:2720" coordorigin="11518,889" coordsize="0,2720" path="m11518,3610l11518,889e" filled="f" stroked="t" strokeweight=".47597pt" strokecolor="#545454">
                <v:path arrowok="t"/>
              </v:shape>
            </v:group>
            <v:group style="position:absolute;left:3820;top:3562;width:2;height:277" coordorigin="3820,3562" coordsize="2,277">
              <v:shape style="position:absolute;left:3820;top:3562;width:2;height:277" coordorigin="3820,3562" coordsize="0,277" path="m3820,3839l3820,3562e" filled="f" stroked="t" strokeweight=".951939pt" strokecolor="#575757">
                <v:path arrowok="t"/>
              </v:shape>
            </v:group>
            <v:group style="position:absolute;left:6968;top:3562;width:2;height:775" coordorigin="6968,3562" coordsize="2,775">
              <v:shape style="position:absolute;left:6968;top:3562;width:2;height:775" coordorigin="6968,3562" coordsize="0,775" path="m6968,4336l6968,3562e" filled="f" stroked="t" strokeweight=".713954pt" strokecolor="#4B4B4B">
                <v:path arrowok="t"/>
              </v:shape>
            </v:group>
            <v:group style="position:absolute;left:6954;top:3987;width:2189;height:2" coordorigin="6954,3987" coordsize="2189,2">
              <v:shape style="position:absolute;left:6954;top:3987;width:2189;height:2" coordorigin="6954,3987" coordsize="2189,0" path="m6954,3987l9143,3987e" filled="f" stroked="t" strokeweight=".237985pt" strokecolor="#343434">
                <v:path arrowok="t"/>
              </v:shape>
            </v:group>
            <v:group style="position:absolute;left:3822;top:3562;width:2;height:775" coordorigin="3822,3562" coordsize="2,775">
              <v:shape style="position:absolute;left:3822;top:3562;width:2;height:775" coordorigin="3822,3562" coordsize="0,775" path="m3822,4336l3822,3562e" filled="f" stroked="t" strokeweight=".47597pt" strokecolor="#3B3B3B">
                <v:path arrowok="t"/>
              </v:shape>
            </v:group>
            <v:group style="position:absolute;left:3817;top:4016;width:2075;height:2" coordorigin="3817,4016" coordsize="2075,2">
              <v:shape style="position:absolute;left:3817;top:4016;width:2075;height:2" coordorigin="3817,4016" coordsize="2075,0" path="m3817,4016l5893,4016e" filled="f" stroked="t" strokeweight=".47597pt" strokecolor="#575757">
                <v:path arrowok="t"/>
              </v:shape>
            </v:group>
            <v:group style="position:absolute;left:9143;top:3987;width:1142;height:2" coordorigin="9143,3987" coordsize="1142,2">
              <v:shape style="position:absolute;left:9143;top:3987;width:1142;height:2" coordorigin="9143,3987" coordsize="1142,0" path="m9143,3987l10286,3987e" filled="f" stroked="t" strokeweight=".237985pt" strokecolor="#000000">
                <v:path arrowok="t"/>
              </v:shape>
            </v:group>
            <v:group style="position:absolute;left:10286;top:3987;width:1238;height:2" coordorigin="10286,3987" coordsize="1238,2">
              <v:shape style="position:absolute;left:10286;top:3987;width:1238;height:2" coordorigin="10286,3987" coordsize="1238,0" path="m10286,3987l11523,3987e" filled="f" stroked="t" strokeweight=".237985pt" strokecolor="#6B6B6B">
                <v:path arrowok="t"/>
              </v:shape>
            </v:group>
            <v:group style="position:absolute;left:362;top:4322;width:757;height:2" coordorigin="362,4322" coordsize="757,2">
              <v:shape style="position:absolute;left:362;top:4322;width:757;height:2" coordorigin="362,4322" coordsize="757,0" path="m362,4322l1119,4322e" filled="f" stroked="t" strokeweight=".47597pt" strokecolor="#484848">
                <v:path arrowok="t"/>
              </v:shape>
            </v:group>
            <v:group style="position:absolute;left:424;top:4327;width:2708;height:2" coordorigin="424,4327" coordsize="2708,2">
              <v:shape style="position:absolute;left:424;top:4327;width:2708;height:2" coordorigin="424,4327" coordsize="2708,0" path="m424,4327l3132,4327e" filled="f" stroked="t" strokeweight=".713954pt" strokecolor="#606060">
                <v:path arrowok="t"/>
              </v:shape>
            </v:group>
            <v:group style="position:absolute;left:3075;top:4327;width:352;height:2" coordorigin="3075,4327" coordsize="352,2">
              <v:shape style="position:absolute;left:3075;top:4327;width:352;height:2" coordorigin="3075,4327" coordsize="352,0" path="m3075,4327l3427,4327e" filled="f" stroked="t" strokeweight=".47597pt" strokecolor="#282828">
                <v:path arrowok="t"/>
              </v:shape>
            </v:group>
            <v:group style="position:absolute;left:3370;top:4329;width:481;height:2" coordorigin="3370,4329" coordsize="481,2">
              <v:shape style="position:absolute;left:3370;top:4329;width:481;height:2" coordorigin="3370,4329" coordsize="481,0" path="m3370,4329l3851,4329e" filled="f" stroked="t" strokeweight=".47597pt" strokecolor="#484848">
                <v:path arrowok="t"/>
              </v:shape>
            </v:group>
            <v:group style="position:absolute;left:3732;top:4322;width:3218;height:2" coordorigin="3732,4322" coordsize="3218,2">
              <v:shape style="position:absolute;left:3732;top:4322;width:3218;height:2" coordorigin="3732,4322" coordsize="3218,0" path="m3732,4322l6949,4322e" filled="f" stroked="t" strokeweight=".951939pt" strokecolor="#484848">
                <v:path arrowok="t"/>
              </v:shape>
            </v:group>
            <v:group style="position:absolute;left:6711;top:4332;width:4817;height:2" coordorigin="6711,4332" coordsize="4817,2">
              <v:shape style="position:absolute;left:6711;top:4332;width:4817;height:2" coordorigin="6711,4332" coordsize="4817,0" path="m6711,4332l11528,4332e" filled="f" stroked="t" strokeweight=".713954pt" strokecolor="#575757">
                <v:path arrowok="t"/>
              </v:shape>
            </v:group>
            <v:group style="position:absolute;left:357;top:4602;width:2385;height:2" coordorigin="357,4602" coordsize="2385,2">
              <v:shape style="position:absolute;left:357;top:4602;width:2385;height:2" coordorigin="357,4602" coordsize="2385,0" path="m357,4602l2742,4602e" filled="f" stroked="t" strokeweight=".713954pt" strokecolor="#676767">
                <v:path arrowok="t"/>
              </v:shape>
            </v:group>
            <v:group style="position:absolute;left:2294;top:4604;width:838;height:2" coordorigin="2294,4604" coordsize="838,2">
              <v:shape style="position:absolute;left:2294;top:4604;width:838;height:2" coordorigin="2294,4604" coordsize="838,0" path="m2294,4604l3132,4604e" filled="f" stroked="t" strokeweight=".713954pt" strokecolor="#545454">
                <v:path arrowok="t"/>
              </v:shape>
            </v:group>
            <v:group style="position:absolute;left:3075;top:4604;width:766;height:2" coordorigin="3075,4604" coordsize="766,2">
              <v:shape style="position:absolute;left:3075;top:4604;width:766;height:2" coordorigin="3075,4604" coordsize="766,0" path="m3075,4604l3841,4604e" filled="f" stroked="t" strokeweight=".47597pt" strokecolor="#3F3F3F">
                <v:path arrowok="t"/>
              </v:shape>
            </v:group>
            <v:group style="position:absolute;left:3660;top:4606;width:3327;height:2" coordorigin="3660,4606" coordsize="3327,2">
              <v:shape style="position:absolute;left:3660;top:4606;width:3327;height:2" coordorigin="3660,4606" coordsize="3327,0" path="m3660,4606l6987,4606e" filled="f" stroked="t" strokeweight=".951939pt" strokecolor="#5B5B5B">
                <v:path arrowok="t"/>
              </v:shape>
            </v:group>
            <v:group style="position:absolute;left:6930;top:4609;width:428;height:2" coordorigin="6930,4609" coordsize="428,2">
              <v:shape style="position:absolute;left:6930;top:4609;width:428;height:2" coordorigin="6930,4609" coordsize="428,0" path="m6930,4609l7358,4609e" filled="f" stroked="t" strokeweight=".47597pt" strokecolor="#3F3F3F">
                <v:path arrowok="t"/>
              </v:shape>
            </v:group>
            <v:group style="position:absolute;left:7301;top:4609;width:4227;height:2" coordorigin="7301,4609" coordsize="4227,2">
              <v:shape style="position:absolute;left:7301;top:4609;width:4227;height:2" coordorigin="7301,4609" coordsize="4227,0" path="m7301,4609l11528,4609e" filled="f" stroked="t" strokeweight=".713954pt" strokecolor="#575757">
                <v:path arrowok="t"/>
              </v:shape>
            </v:group>
            <v:group style="position:absolute;left:11523;top:4279;width:2;height:354" coordorigin="11523,4279" coordsize="2,354">
              <v:shape style="position:absolute;left:11523;top:4279;width:2;height:354" coordorigin="11523,4279" coordsize="0,354" path="m11523,4633l11523,4279e" filled="f" stroked="t" strokeweight=".47597pt" strokecolor="#3F3F3F">
                <v:path arrowok="t"/>
              </v:shape>
            </v:group>
            <v:group style="position:absolute;left:2327;top:4845;width:4660;height:2" coordorigin="2327,4845" coordsize="4660,2">
              <v:shape style="position:absolute;left:2327;top:4845;width:4660;height:2" coordorigin="2327,4845" coordsize="4660,0" path="m2327,4845l6987,4845e" filled="f" stroked="t" strokeweight=".713954pt" strokecolor="#5B5B5B">
                <v:path arrowok="t"/>
              </v:shape>
            </v:group>
            <v:group style="position:absolute;left:6930;top:4848;width:428;height:2" coordorigin="6930,4848" coordsize="428,2">
              <v:shape style="position:absolute;left:6930;top:4848;width:428;height:2" coordorigin="6930,4848" coordsize="428,0" path="m6930,4848l7358,4848e" filled="f" stroked="t" strokeweight=".47597pt" strokecolor="#484848">
                <v:path arrowok="t"/>
              </v:shape>
            </v:group>
            <v:group style="position:absolute;left:7301;top:4845;width:1433;height:2" coordorigin="7301,4845" coordsize="1433,2">
              <v:shape style="position:absolute;left:7301;top:4845;width:1433;height:2" coordorigin="7301,4845" coordsize="1433,0" path="m7301,4845l8734,4845e" filled="f" stroked="t" strokeweight=".951939pt" strokecolor="#606060">
                <v:path arrowok="t"/>
              </v:shape>
            </v:group>
            <v:group style="position:absolute;left:8677;top:4848;width:495;height:2" coordorigin="8677,4848" coordsize="495,2">
              <v:shape style="position:absolute;left:8677;top:4848;width:495;height:2" coordorigin="8677,4848" coordsize="495,0" path="m8677,4848l9172,4848e" filled="f" stroked="t" strokeweight=".47597pt" strokecolor="#3B3B3B">
                <v:path arrowok="t"/>
              </v:shape>
            </v:group>
            <v:group style="position:absolute;left:9115;top:4845;width:2418;height:2" coordorigin="9115,4845" coordsize="2418,2">
              <v:shape style="position:absolute;left:9115;top:4845;width:2418;height:2" coordorigin="9115,4845" coordsize="2418,0" path="m9115,4845l11533,4845e" filled="f" stroked="t" strokeweight=".713954pt" strokecolor="#606060">
                <v:path arrowok="t"/>
              </v:shape>
            </v:group>
            <v:group style="position:absolute;left:4912;top:4838;width:2;height:512" coordorigin="4912,4838" coordsize="2,512">
              <v:shape style="position:absolute;left:4912;top:4838;width:2;height:512" coordorigin="4912,4838" coordsize="0,512" path="m4912,5350l4912,4838e" filled="f" stroked="t" strokeweight=".47597pt" strokecolor="#383838">
                <v:path arrowok="t"/>
              </v:shape>
            </v:group>
            <v:group style="position:absolute;left:7839;top:4838;width:2;height:497" coordorigin="7839,4838" coordsize="2,497">
              <v:shape style="position:absolute;left:7839;top:4838;width:2;height:497" coordorigin="7839,4838" coordsize="0,497" path="m7839,5335l7839,4838e" filled="f" stroked="t" strokeweight=".713954pt" strokecolor="#575757">
                <v:path arrowok="t"/>
              </v:shape>
            </v:group>
            <v:group style="position:absolute;left:4902;top:5331;width:1342;height:2" coordorigin="4902,5331" coordsize="1342,2">
              <v:shape style="position:absolute;left:4902;top:5331;width:1342;height:2" coordorigin="4902,5331" coordsize="1342,0" path="m4902,5331l6245,5331e" filled="f" stroked="t" strokeweight=".951939pt" strokecolor="#646464">
                <v:path arrowok="t"/>
              </v:shape>
            </v:group>
            <v:group style="position:absolute;left:6164;top:5331;width:619;height:2" coordorigin="6164,5331" coordsize="619,2">
              <v:shape style="position:absolute;left:6164;top:5331;width:619;height:2" coordorigin="6164,5331" coordsize="619,0" path="m6164,5331l6783,5331e" filled="f" stroked="t" strokeweight=".47597pt" strokecolor="#4B4B4B">
                <v:path arrowok="t"/>
              </v:shape>
            </v:group>
            <v:group style="position:absolute;left:6725;top:5333;width:1147;height:2" coordorigin="6725,5333" coordsize="1147,2">
              <v:shape style="position:absolute;left:6725;top:5333;width:1147;height:2" coordorigin="6725,5333" coordsize="1147,0" path="m6725,5333l7873,5333e" filled="f" stroked="t" strokeweight=".951939pt" strokecolor="#6B6B6B">
                <v:path arrowok="t"/>
              </v:shape>
            </v:group>
            <v:group style="position:absolute;left:7801;top:5331;width:443;height:2" coordorigin="7801,5331" coordsize="443,2">
              <v:shape style="position:absolute;left:7801;top:5331;width:443;height:2" coordorigin="7801,5331" coordsize="443,0" path="m7801,5331l8244,5331e" filled="f" stroked="t" strokeweight=".47597pt" strokecolor="#383838">
                <v:path arrowok="t"/>
              </v:shape>
            </v:group>
            <v:group style="position:absolute;left:8187;top:5333;width:3346;height:2" coordorigin="8187,5333" coordsize="3346,2">
              <v:shape style="position:absolute;left:8187;top:5333;width:3346;height:2" coordorigin="8187,5333" coordsize="3346,0" path="m8187,5333l11533,5333e" filled="f" stroked="t" strokeweight=".713954pt" strokecolor="#646464">
                <v:path arrowok="t"/>
              </v:shape>
            </v:group>
            <v:group style="position:absolute;left:4912;top:5292;width:2;height:1023" coordorigin="4912,5292" coordsize="2,1023">
              <v:shape style="position:absolute;left:4912;top:5292;width:2;height:1023" coordorigin="4912,5292" coordsize="0,1023" path="m4912,6316l4912,5292e" filled="f" stroked="t" strokeweight=".951939pt" strokecolor="#575757">
                <v:path arrowok="t"/>
              </v:shape>
            </v:group>
            <v:group style="position:absolute;left:4902;top:5575;width:2085;height:2" coordorigin="4902,5575" coordsize="2085,2">
              <v:shape style="position:absolute;left:4902;top:5575;width:2085;height:2" coordorigin="4902,5575" coordsize="2085,0" path="m4902,5575l6987,5575e" filled="f" stroked="t" strokeweight=".713954pt" strokecolor="#575757">
                <v:path arrowok="t"/>
              </v:shape>
            </v:group>
            <v:group style="position:absolute;left:6930;top:5575;width:428;height:2" coordorigin="6930,5575" coordsize="428,2">
              <v:shape style="position:absolute;left:6930;top:5575;width:428;height:2" coordorigin="6930,5575" coordsize="428,0" path="m6930,5575l7358,5575e" filled="f" stroked="t" strokeweight=".47597pt" strokecolor="#3F3F3F">
                <v:path arrowok="t"/>
              </v:shape>
            </v:group>
            <v:group style="position:absolute;left:7301;top:5575;width:1433;height:2" coordorigin="7301,5575" coordsize="1433,2">
              <v:shape style="position:absolute;left:7301;top:5575;width:1433;height:2" coordorigin="7301,5575" coordsize="1433,0" path="m7301,5575l8734,5575e" filled="f" stroked="t" strokeweight=".713954pt" strokecolor="#646464">
                <v:path arrowok="t"/>
              </v:shape>
            </v:group>
            <v:group style="position:absolute;left:8677;top:5575;width:495;height:2" coordorigin="8677,5575" coordsize="495,2">
              <v:shape style="position:absolute;left:8677;top:5575;width:495;height:2" coordorigin="8677,5575" coordsize="495,0" path="m8677,5575l9172,5575e" filled="f" stroked="t" strokeweight=".47597pt" strokecolor="#484848">
                <v:path arrowok="t"/>
              </v:shape>
            </v:group>
            <v:group style="position:absolute;left:9082;top:5572;width:2451;height:2" coordorigin="9082,5572" coordsize="2451,2">
              <v:shape style="position:absolute;left:9082;top:5572;width:2451;height:2" coordorigin="9082,5572" coordsize="2451,0" path="m9082,5572l11533,5572e" filled="f" stroked="t" strokeweight=".713954pt" strokecolor="#646464">
                <v:path arrowok="t"/>
              </v:shape>
            </v:group>
            <v:group style="position:absolute;left:366;top:5560;width:2;height:268" coordorigin="366,5560" coordsize="2,268">
              <v:shape style="position:absolute;left:366;top:5560;width:2;height:268" coordorigin="366,5560" coordsize="0,268" path="m366,5828l366,5560e" filled="f" stroked="t" strokeweight=".47597pt" strokecolor="#2F2F2F">
                <v:path arrowok="t"/>
              </v:shape>
            </v:group>
            <v:group style="position:absolute;left:4902;top:5814;width:3832;height:2" coordorigin="4902,5814" coordsize="3832,2">
              <v:shape style="position:absolute;left:4902;top:5814;width:3832;height:2" coordorigin="4902,5814" coordsize="3832,0" path="m4902,5814l8734,5814e" filled="f" stroked="t" strokeweight=".713954pt" strokecolor="#575757">
                <v:path arrowok="t"/>
              </v:shape>
            </v:group>
            <v:group style="position:absolute;left:8677;top:5814;width:495;height:2" coordorigin="8677,5814" coordsize="495,2">
              <v:shape style="position:absolute;left:8677;top:5814;width:495;height:2" coordorigin="8677,5814" coordsize="495,0" path="m8677,5814l9172,5814e" filled="f" stroked="t" strokeweight=".47597pt" strokecolor="#343434">
                <v:path arrowok="t"/>
              </v:shape>
            </v:group>
            <v:group style="position:absolute;left:9115;top:5814;width:2413;height:2" coordorigin="9115,5814" coordsize="2413,2">
              <v:shape style="position:absolute;left:9115;top:5814;width:2413;height:2" coordorigin="9115,5814" coordsize="2413,0" path="m9115,5814l11528,5814e" filled="f" stroked="t" strokeweight=".713954pt" strokecolor="#646464">
                <v:path arrowok="t"/>
              </v:shape>
            </v:group>
            <v:group style="position:absolute;left:2332;top:6050;width:838;height:2" coordorigin="2332,6050" coordsize="838,2">
              <v:shape style="position:absolute;left:2332;top:6050;width:838;height:2" coordorigin="2332,6050" coordsize="838,0" path="m2332,6050l3170,6050e" filled="f" stroked="t" strokeweight=".951939pt" strokecolor="#5B5B5B">
                <v:path arrowok="t"/>
              </v:shape>
            </v:group>
            <v:group style="position:absolute;left:3075;top:6048;width:352;height:2" coordorigin="3075,6048" coordsize="352,2">
              <v:shape style="position:absolute;left:3075;top:6048;width:352;height:2" coordorigin="3075,6048" coordsize="352,0" path="m3075,6048l3427,6048e" filled="f" stroked="t" strokeweight=".47597pt" strokecolor="#343434">
                <v:path arrowok="t"/>
              </v:shape>
            </v:group>
            <v:group style="position:absolute;left:3370;top:6050;width:3617;height:2" coordorigin="3370,6050" coordsize="3617,2">
              <v:shape style="position:absolute;left:3370;top:6050;width:3617;height:2" coordorigin="3370,6050" coordsize="3617,0" path="m3370,6050l6987,6050e" filled="f" stroked="t" strokeweight=".713954pt" strokecolor="#5B5B5B">
                <v:path arrowok="t"/>
              </v:shape>
            </v:group>
            <v:group style="position:absolute;left:6930;top:6053;width:428;height:2" coordorigin="6930,6053" coordsize="428,2">
              <v:shape style="position:absolute;left:6930;top:6053;width:428;height:2" coordorigin="6930,6053" coordsize="428,0" path="m6930,6053l7358,6053e" filled="f" stroked="t" strokeweight=".47597pt" strokecolor="#444444">
                <v:path arrowok="t"/>
              </v:shape>
            </v:group>
            <v:group style="position:absolute;left:7301;top:6050;width:942;height:2" coordorigin="7301,6050" coordsize="942,2">
              <v:shape style="position:absolute;left:7301;top:6050;width:942;height:2" coordorigin="7301,6050" coordsize="942,0" path="m7301,6050l8244,6050e" filled="f" stroked="t" strokeweight=".713954pt" strokecolor="#646464">
                <v:path arrowok="t"/>
              </v:shape>
            </v:group>
            <v:group style="position:absolute;left:8187;top:6050;width:985;height:2" coordorigin="8187,6050" coordsize="985,2">
              <v:shape style="position:absolute;left:8187;top:6050;width:985;height:2" coordorigin="8187,6050" coordsize="985,0" path="m8187,6050l9172,6050e" filled="f" stroked="t" strokeweight=".47597pt" strokecolor="#444444">
                <v:path arrowok="t"/>
              </v:shape>
            </v:group>
            <v:group style="position:absolute;left:9101;top:6050;width:2437;height:2" coordorigin="9101,6050" coordsize="2437,2">
              <v:shape style="position:absolute;left:9101;top:6050;width:2437;height:2" coordorigin="9101,6050" coordsize="2437,0" path="m9101,6050l11538,6050e" filled="f" stroked="t" strokeweight=".713954pt" strokecolor="#606060">
                <v:path arrowok="t"/>
              </v:shape>
            </v:group>
            <v:group style="position:absolute;left:11526;top:889;width:2;height:5183" coordorigin="11526,889" coordsize="2,5183">
              <v:shape style="position:absolute;left:11526;top:889;width:2;height:5183" coordorigin="11526,889" coordsize="0,5183" path="m11526,6072l11526,889e" filled="f" stroked="t" strokeweight=".47597pt" strokecolor="#545454">
                <v:path arrowok="t"/>
              </v:shape>
            </v:group>
            <v:group style="position:absolute;left:728;top:6287;width:471;height:2" coordorigin="728,6287" coordsize="471,2">
              <v:shape style="position:absolute;left:728;top:6287;width:471;height:2" coordorigin="728,6287" coordsize="471,0" path="m728,6287l1199,6287e" filled="f" stroked="t" strokeweight=".951939pt" strokecolor="#707070">
                <v:path arrowok="t"/>
              </v:shape>
            </v:group>
            <v:group style="position:absolute;left:1061;top:6287;width:628;height:2" coordorigin="1061,6287" coordsize="628,2">
              <v:shape style="position:absolute;left:1061;top:6287;width:628;height:2" coordorigin="1061,6287" coordsize="628,0" path="m1061,6287l1690,6287e" filled="f" stroked="t" strokeweight=".47597pt" strokecolor="#545454">
                <v:path arrowok="t"/>
              </v:shape>
            </v:group>
            <v:group style="position:absolute;left:1633;top:6287;width:314;height:2" coordorigin="1633,6287" coordsize="314,2">
              <v:shape style="position:absolute;left:1633;top:6287;width:314;height:2" coordorigin="1633,6287" coordsize="314,0" path="m1633,6287l1947,6287e" filled="f" stroked="t" strokeweight=".47597pt" strokecolor="#3B3B3B">
                <v:path arrowok="t"/>
              </v:shape>
            </v:group>
            <v:group style="position:absolute;left:719;top:6289;width:3122;height:2" coordorigin="719,6289" coordsize="3122,2">
              <v:shape style="position:absolute;left:719;top:6289;width:3122;height:2" coordorigin="719,6289" coordsize="3122,0" path="m719,6289l3841,6289e" filled="f" stroked="t" strokeweight=".713954pt" strokecolor="#5B5B5B">
                <v:path arrowok="t"/>
              </v:shape>
            </v:group>
            <v:group style="position:absolute;left:3784;top:6292;width:785;height:2" coordorigin="3784,6292" coordsize="785,2">
              <v:shape style="position:absolute;left:3784;top:6292;width:785;height:2" coordorigin="3784,6292" coordsize="785,0" path="m3784,6292l4569,6292e" filled="f" stroked="t" strokeweight=".47597pt" strokecolor="#444444">
                <v:path arrowok="t"/>
              </v:shape>
            </v:group>
            <v:group style="position:absolute;left:4488;top:6292;width:676;height:2" coordorigin="4488,6292" coordsize="676,2">
              <v:shape style="position:absolute;left:4488;top:6292;width:676;height:2" coordorigin="4488,6292" coordsize="676,0" path="m4488,6292l5164,6292e" filled="f" stroked="t" strokeweight=".951939pt" strokecolor="#646464">
                <v:path arrowok="t"/>
              </v:shape>
            </v:group>
            <v:group style="position:absolute;left:4869;top:6292;width:2489;height:2" coordorigin="4869,6292" coordsize="2489,2">
              <v:shape style="position:absolute;left:4869;top:6292;width:2489;height:2" coordorigin="4869,6292" coordsize="2489,0" path="m4869,6292l7358,6292e" filled="f" stroked="t" strokeweight=".47597pt" strokecolor="#575757">
                <v:path arrowok="t"/>
              </v:shape>
            </v:group>
            <v:group style="position:absolute;left:7301;top:6292;width:1433;height:2" coordorigin="7301,6292" coordsize="1433,2">
              <v:shape style="position:absolute;left:7301;top:6292;width:1433;height:2" coordorigin="7301,6292" coordsize="1433,0" path="m7301,6292l8734,6292e" filled="f" stroked="t" strokeweight=".713954pt" strokecolor="#5B5B5B">
                <v:path arrowok="t"/>
              </v:shape>
            </v:group>
            <v:group style="position:absolute;left:8677;top:6292;width:495;height:2" coordorigin="8677,6292" coordsize="495,2">
              <v:shape style="position:absolute;left:8677;top:6292;width:495;height:2" coordorigin="8677,6292" coordsize="495,0" path="m8677,6292l9172,6292e" filled="f" stroked="t" strokeweight=".47597pt" strokecolor="#2F2F2F">
                <v:path arrowok="t"/>
              </v:shape>
            </v:group>
            <v:group style="position:absolute;left:9115;top:6294;width:447;height:2" coordorigin="9115,6294" coordsize="447,2">
              <v:shape style="position:absolute;left:9115;top:6294;width:447;height:2" coordorigin="9115,6294" coordsize="447,0" path="m9115,6294l9562,6294e" filled="f" stroked="t" strokeweight=".47597pt" strokecolor="#4F4F4F">
                <v:path arrowok="t"/>
              </v:shape>
            </v:group>
            <v:group style="position:absolute;left:9505;top:6292;width:809;height:2" coordorigin="9505,6292" coordsize="809,2">
              <v:shape style="position:absolute;left:9505;top:6292;width:809;height:2" coordorigin="9505,6292" coordsize="809,0" path="m9505,6292l10314,6292e" filled="f" stroked="t" strokeweight=".951939pt" strokecolor="#676767">
                <v:path arrowok="t"/>
              </v:shape>
            </v:group>
            <v:group style="position:absolute;left:10257;top:6294;width:1276;height:2" coordorigin="10257,6294" coordsize="1276,2">
              <v:shape style="position:absolute;left:10257;top:6294;width:1276;height:2" coordorigin="10257,6294" coordsize="1276,0" path="m10257,6294l11533,6294e" filled="f" stroked="t" strokeweight=".47597pt" strokecolor="#4F4F4F">
                <v:path arrowok="t"/>
              </v:shape>
            </v:group>
            <v:group style="position:absolute;left:2342;top:5096;width:2;height:253" coordorigin="2342,5096" coordsize="2,253">
              <v:shape style="position:absolute;left:2342;top:5096;width:2;height:253" coordorigin="2342,5096" coordsize="0,253" path="m2342,5350l2342,5096e" filled="f" stroked="t" strokeweight=".47597pt" strokecolor="#3F3F3F">
                <v:path arrowok="t"/>
              </v:shape>
            </v:group>
            <v:group style="position:absolute;left:2344;top:4317;width:2;height:9466" coordorigin="2344,4317" coordsize="2,9466">
              <v:shape style="position:absolute;left:2344;top:4317;width:2;height:9466" coordorigin="2344,4317" coordsize="0,9466" path="m2344,13783l2344,4317e" filled="f" stroked="t" strokeweight=".713954pt" strokecolor="#545454">
                <v:path arrowok="t"/>
              </v:shape>
            </v:group>
            <v:group style="position:absolute;left:4912;top:6244;width:2;height:574" coordorigin="4912,6244" coordsize="2,574">
              <v:shape style="position:absolute;left:4912;top:6244;width:2;height:574" coordorigin="4912,6244" coordsize="0,574" path="m4912,6818l4912,6244e" filled="f" stroked="t" strokeweight=".47597pt" strokecolor="#2F2F2F">
                <v:path arrowok="t"/>
              </v:shape>
            </v:group>
            <v:group style="position:absolute;left:7844;top:6282;width:2;height:535" coordorigin="7844,6282" coordsize="2,535">
              <v:shape style="position:absolute;left:7844;top:6282;width:2;height:535" coordorigin="7844,6282" coordsize="0,535" path="m7844,6818l7844,6282e" filled="f" stroked="t" strokeweight=".47597pt" strokecolor="#3B3B3B">
                <v:path arrowok="t"/>
              </v:shape>
            </v:group>
            <v:group style="position:absolute;left:2342;top:6536;width:2;height:273" coordorigin="2342,6536" coordsize="2,273">
              <v:shape style="position:absolute;left:2342;top:6536;width:2;height:273" coordorigin="2342,6536" coordsize="0,273" path="m2342,6808l2342,6536e" filled="f" stroked="t" strokeweight=".47597pt" strokecolor="#2B2B2B">
                <v:path arrowok="t"/>
              </v:shape>
            </v:group>
            <v:group style="position:absolute;left:2337;top:6758;width:3013;height:2" coordorigin="2337,6758" coordsize="3013,2">
              <v:shape style="position:absolute;left:2337;top:6758;width:3013;height:2" coordorigin="2337,6758" coordsize="3013,0" path="m2337,6758l5350,6758e" filled="f" stroked="t" strokeweight=".951939pt" strokecolor="#606060">
                <v:path arrowok="t"/>
              </v:shape>
            </v:group>
            <v:group style="position:absolute;left:5293;top:6760;width:438;height:2" coordorigin="5293,6760" coordsize="438,2">
              <v:shape style="position:absolute;left:5293;top:6760;width:438;height:2" coordorigin="5293,6760" coordsize="438,0" path="m5293,6760l5731,6760e" filled="f" stroked="t" strokeweight=".47597pt" strokecolor="#3F3F3F">
                <v:path arrowok="t"/>
              </v:shape>
            </v:group>
            <v:group style="position:absolute;left:5674;top:6760;width:1314;height:2" coordorigin="5674,6760" coordsize="1314,2">
              <v:shape style="position:absolute;left:5674;top:6760;width:1314;height:2" coordorigin="5674,6760" coordsize="1314,0" path="m5674,6760l6987,6760e" filled="f" stroked="t" strokeweight=".713954pt" strokecolor="#606060">
                <v:path arrowok="t"/>
              </v:shape>
            </v:group>
            <v:group style="position:absolute;left:6930;top:6760;width:428;height:2" coordorigin="6930,6760" coordsize="428,2">
              <v:shape style="position:absolute;left:6930;top:6760;width:428;height:2" coordorigin="6930,6760" coordsize="428,0" path="m6930,6760l7358,6760e" filled="f" stroked="t" strokeweight=".47597pt" strokecolor="#4F4F4F">
                <v:path arrowok="t"/>
              </v:shape>
            </v:group>
            <v:group style="position:absolute;left:7301;top:6758;width:1433;height:2" coordorigin="7301,6758" coordsize="1433,2">
              <v:shape style="position:absolute;left:7301;top:6758;width:1433;height:2" coordorigin="7301,6758" coordsize="1433,0" path="m7301,6758l8734,6758e" filled="f" stroked="t" strokeweight=".713954pt" strokecolor="#646464">
                <v:path arrowok="t"/>
              </v:shape>
            </v:group>
            <v:group style="position:absolute;left:8677;top:6760;width:495;height:2" coordorigin="8677,6760" coordsize="495,2">
              <v:shape style="position:absolute;left:8677;top:6760;width:495;height:2" coordorigin="8677,6760" coordsize="495,0" path="m8677,6760l9172,6760e" filled="f" stroked="t" strokeweight=".47597pt" strokecolor="#3F3F3F">
                <v:path arrowok="t"/>
              </v:shape>
            </v:group>
            <v:group style="position:absolute;left:9043;top:6758;width:2494;height:2" coordorigin="9043,6758" coordsize="2494,2">
              <v:shape style="position:absolute;left:9043;top:6758;width:2494;height:2" coordorigin="9043,6758" coordsize="2494,0" path="m9043,6758l11538,6758e" filled="f" stroked="t" strokeweight=".713954pt" strokecolor="#646464">
                <v:path arrowok="t"/>
              </v:shape>
            </v:group>
            <v:group style="position:absolute;left:11528;top:6536;width:2;height:488" coordorigin="11528,6536" coordsize="2,488">
              <v:shape style="position:absolute;left:11528;top:6536;width:2;height:488" coordorigin="11528,6536" coordsize="0,488" path="m11528,7023l11528,6536e" filled="f" stroked="t" strokeweight=".47597pt" strokecolor="#444444">
                <v:path arrowok="t"/>
              </v:shape>
            </v:group>
            <v:group style="position:absolute;left:2342;top:6751;width:2;height:263" coordorigin="2342,6751" coordsize="2,263">
              <v:shape style="position:absolute;left:2342;top:6751;width:2;height:263" coordorigin="2342,6751" coordsize="0,263" path="m2342,7014l2342,6751e" filled="f" stroked="t" strokeweight=".47597pt" strokecolor="#444444">
                <v:path arrowok="t"/>
              </v:shape>
            </v:group>
            <v:group style="position:absolute;left:4917;top:6746;width:2;height:263" coordorigin="4917,6746" coordsize="2,263">
              <v:shape style="position:absolute;left:4917;top:6746;width:2;height:263" coordorigin="4917,6746" coordsize="0,263" path="m4917,7009l4917,6746e" filled="f" stroked="t" strokeweight=".951939pt" strokecolor="#5B5B5B">
                <v:path arrowok="t"/>
              </v:shape>
            </v:group>
            <v:group style="position:absolute;left:2332;top:7002;width:3398;height:2" coordorigin="2332,7002" coordsize="3398,2">
              <v:shape style="position:absolute;left:2332;top:7002;width:3398;height:2" coordorigin="2332,7002" coordsize="3398,0" path="m2332,7002l5731,7002e" filled="f" stroked="t" strokeweight=".713954pt" strokecolor="#5B5B5B">
                <v:path arrowok="t"/>
              </v:shape>
            </v:group>
            <v:group style="position:absolute;left:5674;top:7002;width:547;height:2" coordorigin="5674,7002" coordsize="547,2">
              <v:shape style="position:absolute;left:5674;top:7002;width:547;height:2" coordorigin="5674,7002" coordsize="547,0" path="m5674,7002l6221,7002e" filled="f" stroked="t" strokeweight=".47597pt" strokecolor="#484848">
                <v:path arrowok="t"/>
              </v:shape>
            </v:group>
            <v:group style="position:absolute;left:6002;top:7002;width:1357;height:2" coordorigin="6002,7002" coordsize="1357,2">
              <v:shape style="position:absolute;left:6002;top:7002;width:1357;height:2" coordorigin="6002,7002" coordsize="1357,0" path="m6002,7002l7358,7002e" filled="f" stroked="t" strokeweight=".951939pt" strokecolor="#646464">
                <v:path arrowok="t"/>
              </v:shape>
            </v:group>
            <v:group style="position:absolute;left:7301;top:6999;width:409;height:2" coordorigin="7301,6999" coordsize="409,2">
              <v:shape style="position:absolute;left:7301;top:6999;width:409;height:2" coordorigin="7301,6999" coordsize="409,0" path="m7301,6999l7711,6999e" filled="f" stroked="t" strokeweight=".47597pt" strokecolor="#444444">
                <v:path arrowok="t"/>
              </v:shape>
            </v:group>
            <v:group style="position:absolute;left:7849;top:6746;width:2;height:263" coordorigin="7849,6746" coordsize="2,263">
              <v:shape style="position:absolute;left:7849;top:6746;width:2;height:263" coordorigin="7849,6746" coordsize="0,263" path="m7849,7009l7849,6746e" filled="f" stroked="t" strokeweight=".951939pt" strokecolor="#606060">
                <v:path arrowok="t"/>
              </v:shape>
            </v:group>
            <v:group style="position:absolute;left:7620;top:7002;width:3917;height:2" coordorigin="7620,7002" coordsize="3917,2">
              <v:shape style="position:absolute;left:7620;top:7002;width:3917;height:2" coordorigin="7620,7002" coordsize="3917,0" path="m7620,7002l11538,7002e" filled="f" stroked="t" strokeweight=".713954pt" strokecolor="#606060">
                <v:path arrowok="t"/>
              </v:shape>
            </v:group>
            <v:group style="position:absolute;left:362;top:7238;width:757;height:2" coordorigin="362,7238" coordsize="757,2">
              <v:shape style="position:absolute;left:362;top:7238;width:757;height:2" coordorigin="362,7238" coordsize="757,0" path="m362,7238l1119,7238e" filled="f" stroked="t" strokeweight=".47597pt" strokecolor="#484848">
                <v:path arrowok="t"/>
              </v:shape>
            </v:group>
            <v:group style="position:absolute;left:409;top:7241;width:4160;height:2" coordorigin="409,7241" coordsize="4160,2">
              <v:shape style="position:absolute;left:409;top:7241;width:4160;height:2" coordorigin="409,7241" coordsize="4160,0" path="m409,7241l4569,7241e" filled="f" stroked="t" strokeweight=".713954pt" strokecolor="#575757">
                <v:path arrowok="t"/>
              </v:shape>
            </v:group>
            <v:group style="position:absolute;left:4512;top:7243;width:838;height:2" coordorigin="4512,7243" coordsize="838,2">
              <v:shape style="position:absolute;left:4512;top:7243;width:838;height:2" coordorigin="4512,7243" coordsize="838,0" path="m4512,7243l5350,7243e" filled="f" stroked="t" strokeweight=".47597pt" strokecolor="#4B4B4B">
                <v:path arrowok="t"/>
              </v:shape>
            </v:group>
            <v:group style="position:absolute;left:5093;top:7243;width:1128;height:2" coordorigin="5093,7243" coordsize="1128,2">
              <v:shape style="position:absolute;left:5093;top:7243;width:1128;height:2" coordorigin="5093,7243" coordsize="1128,0" path="m5093,7243l6221,7243e" filled="f" stroked="t" strokeweight=".951939pt" strokecolor="#646464">
                <v:path arrowok="t"/>
              </v:shape>
            </v:group>
            <v:group style="position:absolute;left:6164;top:7243;width:619;height:2" coordorigin="6164,7243" coordsize="619,2">
              <v:shape style="position:absolute;left:6164;top:7243;width:619;height:2" coordorigin="6164,7243" coordsize="619,0" path="m6164,7243l6783,7243e" filled="f" stroked="t" strokeweight=".47597pt" strokecolor="#444444">
                <v:path arrowok="t"/>
              </v:shape>
            </v:group>
            <v:group style="position:absolute;left:6621;top:7241;width:1090;height:2" coordorigin="6621,7241" coordsize="1090,2">
              <v:shape style="position:absolute;left:6621;top:7241;width:1090;height:2" coordorigin="6621,7241" coordsize="1090,0" path="m6621,7241l7711,7241e" filled="f" stroked="t" strokeweight=".951939pt" strokecolor="#676767">
                <v:path arrowok="t"/>
              </v:shape>
            </v:group>
            <v:group style="position:absolute;left:7654;top:7243;width:590;height:2" coordorigin="7654,7243" coordsize="590,2">
              <v:shape style="position:absolute;left:7654;top:7243;width:590;height:2" coordorigin="7654,7243" coordsize="590,0" path="m7654,7243l8244,7243e" filled="f" stroked="t" strokeweight=".47597pt" strokecolor="#484848">
                <v:path arrowok="t"/>
              </v:shape>
            </v:group>
            <v:group style="position:absolute;left:8130;top:7241;width:3408;height:2" coordorigin="8130,7241" coordsize="3408,2">
              <v:shape style="position:absolute;left:8130;top:7241;width:3408;height:2" coordorigin="8130,7241" coordsize="3408,0" path="m8130,7241l11538,7241e" filled="f" stroked="t" strokeweight=".713954pt" strokecolor="#646464">
                <v:path arrowok="t"/>
              </v:shape>
            </v:group>
            <v:group style="position:absolute;left:11533;top:3586;width:2;height:7721" coordorigin="11533,3586" coordsize="2,7721">
              <v:shape style="position:absolute;left:11533;top:3586;width:2;height:7721" coordorigin="11533,3586" coordsize="0,7721" path="m11533,11307l11533,3586e" filled="f" stroked="t" strokeweight=".713954pt" strokecolor="#606060">
                <v:path arrowok="t"/>
              </v:shape>
            </v:group>
            <v:group style="position:absolute;left:362;top:7712;width:909;height:2" coordorigin="362,7712" coordsize="909,2">
              <v:shape style="position:absolute;left:362;top:7712;width:909;height:2" coordorigin="362,7712" coordsize="909,0" path="m362,7712l1271,7712e" filled="f" stroked="t" strokeweight=".951939pt" strokecolor="#777777">
                <v:path arrowok="t"/>
              </v:shape>
            </v:group>
            <v:group style="position:absolute;left:1061;top:7714;width:628;height:2" coordorigin="1061,7714" coordsize="628,2">
              <v:shape style="position:absolute;left:1061;top:7714;width:628;height:2" coordorigin="1061,7714" coordsize="628,0" path="m1061,7714l1690,7714e" filled="f" stroked="t" strokeweight=".47597pt" strokecolor="#646464">
                <v:path arrowok="t"/>
              </v:shape>
            </v:group>
            <v:group style="position:absolute;left:1633;top:7712;width:314;height:2" coordorigin="1633,7712" coordsize="314,2">
              <v:shape style="position:absolute;left:1633;top:7712;width:314;height:2" coordorigin="1633,7712" coordsize="314,0" path="m1633,7712l1947,7712e" filled="f" stroked="t" strokeweight=".47597pt" strokecolor="#444444">
                <v:path arrowok="t"/>
              </v:shape>
            </v:group>
            <v:group style="position:absolute;left:1890;top:7714;width:1495;height:2" coordorigin="1890,7714" coordsize="1495,2">
              <v:shape style="position:absolute;left:1890;top:7714;width:1495;height:2" coordorigin="1890,7714" coordsize="1495,0" path="m1890,7714l3384,7714e" filled="f" stroked="t" strokeweight=".951939pt" strokecolor="#646464">
                <v:path arrowok="t"/>
              </v:shape>
            </v:group>
            <v:group style="position:absolute;left:3327;top:7714;width:1242;height:2" coordorigin="3327,7714" coordsize="1242,2">
              <v:shape style="position:absolute;left:3327;top:7714;width:1242;height:2" coordorigin="3327,7714" coordsize="1242,0" path="m3327,7714l4569,7714e" filled="f" stroked="t" strokeweight=".47597pt" strokecolor="#4F4F4F">
                <v:path arrowok="t"/>
              </v:shape>
            </v:group>
            <v:group style="position:absolute;left:4393;top:7716;width:957;height:2" coordorigin="4393,7716" coordsize="957,2">
              <v:shape style="position:absolute;left:4393;top:7716;width:957;height:2" coordorigin="4393,7716" coordsize="957,0" path="m4393,7716l5350,7716e" filled="f" stroked="t" strokeweight=".951939pt" strokecolor="#676767">
                <v:path arrowok="t"/>
              </v:shape>
            </v:group>
            <v:group style="position:absolute;left:5293;top:7716;width:438;height:2" coordorigin="5293,7716" coordsize="438,2">
              <v:shape style="position:absolute;left:5293;top:7716;width:438;height:2" coordorigin="5293,7716" coordsize="438,0" path="m5293,7716l5731,7716e" filled="f" stroked="t" strokeweight=".47597pt" strokecolor="#343434">
                <v:path arrowok="t"/>
              </v:shape>
            </v:group>
            <v:group style="position:absolute;left:5674;top:7716;width:547;height:2" coordorigin="5674,7716" coordsize="547,2">
              <v:shape style="position:absolute;left:5674;top:7716;width:547;height:2" coordorigin="5674,7716" coordsize="547,0" path="m5674,7716l6221,7716e" filled="f" stroked="t" strokeweight=".47597pt" strokecolor="#484848">
                <v:path arrowok="t"/>
              </v:shape>
            </v:group>
            <v:group style="position:absolute;left:6073;top:7716;width:914;height:2" coordorigin="6073,7716" coordsize="914,2">
              <v:shape style="position:absolute;left:6073;top:7716;width:914;height:2" coordorigin="6073,7716" coordsize="914,0" path="m6073,7716l6987,7716e" filled="f" stroked="t" strokeweight=".951939pt" strokecolor="#646464">
                <v:path arrowok="t"/>
              </v:shape>
            </v:group>
            <v:group style="position:absolute;left:6930;top:7716;width:428;height:2" coordorigin="6930,7716" coordsize="428,2">
              <v:shape style="position:absolute;left:6930;top:7716;width:428;height:2" coordorigin="6930,7716" coordsize="428,0" path="m6930,7716l7358,7716e" filled="f" stroked="t" strokeweight=".47597pt" strokecolor="#3B3B3B">
                <v:path arrowok="t"/>
              </v:shape>
            </v:group>
            <v:group style="position:absolute;left:7301;top:7714;width:1433;height:2" coordorigin="7301,7714" coordsize="1433,2">
              <v:shape style="position:absolute;left:7301;top:7714;width:1433;height:2" coordorigin="7301,7714" coordsize="1433,0" path="m7301,7714l8734,7714e" filled="f" stroked="t" strokeweight=".713954pt" strokecolor="#646464">
                <v:path arrowok="t"/>
              </v:shape>
            </v:group>
            <v:group style="position:absolute;left:8677;top:7716;width:495;height:2" coordorigin="8677,7716" coordsize="495,2">
              <v:shape style="position:absolute;left:8677;top:7716;width:495;height:2" coordorigin="8677,7716" coordsize="495,0" path="m8677,7716l9172,7716e" filled="f" stroked="t" strokeweight=".47597pt" strokecolor="#484848">
                <v:path arrowok="t"/>
              </v:shape>
            </v:group>
            <v:group style="position:absolute;left:9115;top:7714;width:2423;height:2" coordorigin="9115,7714" coordsize="2423,2">
              <v:shape style="position:absolute;left:9115;top:7714;width:2423;height:2" coordorigin="9115,7714" coordsize="2423,0" path="m9115,7714l11538,7714e" filled="f" stroked="t" strokeweight=".713954pt" strokecolor="#6B6B6B">
                <v:path arrowok="t"/>
              </v:shape>
            </v:group>
            <v:group style="position:absolute;left:2342;top:7669;width:2;height:918" coordorigin="2342,7669" coordsize="2,918">
              <v:shape style="position:absolute;left:2342;top:7669;width:2;height:918" coordorigin="2342,7669" coordsize="0,918" path="m2342,8587l2342,7669e" filled="f" stroked="t" strokeweight=".47597pt" strokecolor="#3B3B3B">
                <v:path arrowok="t"/>
              </v:shape>
            </v:group>
            <v:group style="position:absolute;left:4917;top:7707;width:2;height:736" coordorigin="4917,7707" coordsize="2,736">
              <v:shape style="position:absolute;left:4917;top:7707;width:2;height:736" coordorigin="4917,7707" coordsize="0,736" path="m4917,8443l4917,7707e" filled="f" stroked="t" strokeweight=".951939pt" strokecolor="#545454">
                <v:path arrowok="t"/>
              </v:shape>
            </v:group>
            <v:group style="position:absolute;left:4907;top:7958;width:6630;height:2" coordorigin="4907,7958" coordsize="6630,2">
              <v:shape style="position:absolute;left:4907;top:7958;width:6630;height:2" coordorigin="4907,7958" coordsize="6630,0" path="m4907,7958l11538,7958e" filled="f" stroked="t" strokeweight=".713954pt" strokecolor="#5B5B5B">
                <v:path arrowok="t"/>
              </v:shape>
            </v:group>
            <v:group style="position:absolute;left:4907;top:8199;width:443;height:2" coordorigin="4907,8199" coordsize="443,2">
              <v:shape style="position:absolute;left:4907;top:8199;width:443;height:2" coordorigin="4907,8199" coordsize="443,0" path="m4907,8199l5350,8199e" filled="f" stroked="t" strokeweight=".47597pt" strokecolor="#4B4B4B">
                <v:path arrowok="t"/>
              </v:shape>
            </v:group>
            <v:group style="position:absolute;left:5279;top:8199;width:1019;height:2" coordorigin="5279,8199" coordsize="1019,2">
              <v:shape style="position:absolute;left:5279;top:8199;width:1019;height:2" coordorigin="5279,8199" coordsize="1019,0" path="m5279,8199l6297,8199e" filled="f" stroked="t" strokeweight=".951939pt" strokecolor="#676767">
                <v:path arrowok="t"/>
              </v:shape>
            </v:group>
            <v:group style="position:absolute;left:6164;top:8199;width:619;height:2" coordorigin="6164,8199" coordsize="619,2">
              <v:shape style="position:absolute;left:6164;top:8199;width:619;height:2" coordorigin="6164,8199" coordsize="619,0" path="m6164,8199l6783,8199e" filled="f" stroked="t" strokeweight=".47597pt" strokecolor="#3F3F3F">
                <v:path arrowok="t"/>
              </v:shape>
            </v:group>
            <v:group style="position:absolute;left:6725;top:8199;width:4807;height:2" coordorigin="6725,8199" coordsize="4807,2">
              <v:shape style="position:absolute;left:6725;top:8199;width:4807;height:2" coordorigin="6725,8199" coordsize="4807,0" path="m6725,8199l11533,8199e" filled="f" stroked="t" strokeweight=".713954pt" strokecolor="#5B5B5B">
                <v:path arrowok="t"/>
              </v:shape>
            </v:group>
            <v:group style="position:absolute;left:11528;top:7912;width:2;height:316" coordorigin="11528,7912" coordsize="2,316">
              <v:shape style="position:absolute;left:11528;top:7912;width:2;height:316" coordorigin="11528,7912" coordsize="0,316" path="m11528,8228l11528,7912e" filled="f" stroked="t" strokeweight=".47597pt" strokecolor="#444444">
                <v:path arrowok="t"/>
              </v:shape>
            </v:group>
            <v:group style="position:absolute;left:362;top:8553;width:438;height:2" coordorigin="362,8553" coordsize="438,2">
              <v:shape style="position:absolute;left:362;top:8553;width:438;height:2" coordorigin="362,8553" coordsize="438,0" path="m362,8553l800,8553e" filled="f" stroked="t" strokeweight=".237985pt" strokecolor="#5B5B5B">
                <v:path arrowok="t"/>
              </v:shape>
            </v:group>
            <v:group style="position:absolute;left:800;top:8553;width:1119;height:2" coordorigin="800,8553" coordsize="1119,2">
              <v:shape style="position:absolute;left:800;top:8553;width:1119;height:2" coordorigin="800,8553" coordsize="1119,0" path="m800,8553l1918,8553e" filled="f" stroked="t" strokeweight=".237985pt" strokecolor="#000000">
                <v:path arrowok="t"/>
              </v:shape>
            </v:group>
            <v:group style="position:absolute;left:1918;top:8553;width:776;height:2" coordorigin="1918,8553" coordsize="776,2">
              <v:shape style="position:absolute;left:1918;top:8553;width:776;height:2" coordorigin="1918,8553" coordsize="776,0" path="m1918,8553l2694,8553e" filled="f" stroked="t" strokeweight=".237985pt" strokecolor="#747474">
                <v:path arrowok="t"/>
              </v:shape>
            </v:group>
            <v:group style="position:absolute;left:2694;top:8553;width:6449;height:2" coordorigin="2694,8553" coordsize="6449,2">
              <v:shape style="position:absolute;left:2694;top:8553;width:6449;height:2" coordorigin="2694,8553" coordsize="6449,0" path="m2694,8553l9143,8553e" filled="f" stroked="t" strokeweight=".237985pt" strokecolor="#000000">
                <v:path arrowok="t"/>
              </v:shape>
            </v:group>
            <v:group style="position:absolute;left:9143;top:8553;width:2380;height:2" coordorigin="9143,8553" coordsize="2380,2">
              <v:shape style="position:absolute;left:9143;top:8553;width:2380;height:2" coordorigin="9143,8553" coordsize="2380,0" path="m9143,8553l11523,8553e" filled="f" stroked="t" strokeweight=".237985pt" strokecolor="#6B6B6B">
                <v:path arrowok="t"/>
              </v:shape>
            </v:group>
            <v:group style="position:absolute;left:11530;top:8524;width:2;height:435" coordorigin="11530,8524" coordsize="2,435">
              <v:shape style="position:absolute;left:11530;top:8524;width:2;height:435" coordorigin="11530,8524" coordsize="0,435" path="m11530,8959l11530,8524e" filled="f" stroked="t" strokeweight=".951939pt" strokecolor="#747474">
                <v:path arrowok="t"/>
              </v:shape>
            </v:group>
            <v:group style="position:absolute;left:362;top:9239;width:2551;height:2" coordorigin="362,9239" coordsize="2551,2">
              <v:shape style="position:absolute;left:362;top:9239;width:2551;height:2" coordorigin="362,9239" coordsize="2551,0" path="m362,9239l2913,9239e" filled="f" stroked="t" strokeweight=".713954pt" strokecolor="#606060">
                <v:path arrowok="t"/>
              </v:shape>
            </v:group>
            <v:group style="position:absolute;left:2347;top:8902;width:2;height:363" coordorigin="2347,8902" coordsize="2,363">
              <v:shape style="position:absolute;left:2347;top:8902;width:2;height:363" coordorigin="2347,8902" coordsize="0,363" path="m2347,9265l2347,8902e" filled="f" stroked="t" strokeweight=".47597pt" strokecolor="#2B2B2B">
                <v:path arrowok="t"/>
              </v:shape>
            </v:group>
            <v:group style="position:absolute;left:2856;top:9241;width:571;height:2" coordorigin="2856,9241" coordsize="571,2">
              <v:shape style="position:absolute;left:2856;top:9241;width:571;height:2" coordorigin="2856,9241" coordsize="571,0" path="m2856,9241l3427,9241e" filled="f" stroked="t" strokeweight=".47597pt" strokecolor="#2F2F2F">
                <v:path arrowok="t"/>
              </v:shape>
            </v:group>
            <v:group style="position:absolute;left:3370;top:9241;width:1199;height:2" coordorigin="3370,9241" coordsize="1199,2">
              <v:shape style="position:absolute;left:3370;top:9241;width:1199;height:2" coordorigin="3370,9241" coordsize="1199,0" path="m3370,9241l4569,9241e" filled="f" stroked="t" strokeweight=".951939pt" strokecolor="#606060">
                <v:path arrowok="t"/>
              </v:shape>
            </v:group>
            <v:group style="position:absolute;left:4512;top:9241;width:838;height:2" coordorigin="4512,9241" coordsize="838,2">
              <v:shape style="position:absolute;left:4512;top:9241;width:838;height:2" coordorigin="4512,9241" coordsize="838,0" path="m4512,9241l5350,9241e" filled="f" stroked="t" strokeweight=".47597pt" strokecolor="#3B3B3B">
                <v:path arrowok="t"/>
              </v:shape>
            </v:group>
            <v:group style="position:absolute;left:5293;top:9241;width:1000;height:2" coordorigin="5293,9241" coordsize="1000,2">
              <v:shape style="position:absolute;left:5293;top:9241;width:1000;height:2" coordorigin="5293,9241" coordsize="1000,0" path="m5293,9241l6292,9241e" filled="f" stroked="t" strokeweight=".951939pt" strokecolor="#646464">
                <v:path arrowok="t"/>
              </v:shape>
            </v:group>
            <v:group style="position:absolute;left:6164;top:9241;width:823;height:2" coordorigin="6164,9241" coordsize="823,2">
              <v:shape style="position:absolute;left:6164;top:9241;width:823;height:2" coordorigin="6164,9241" coordsize="823,0" path="m6164,9241l6987,9241e" filled="f" stroked="t" strokeweight=".47597pt" strokecolor="#4B4B4B">
                <v:path arrowok="t"/>
              </v:shape>
            </v:group>
            <v:group style="position:absolute;left:6906;top:9244;width:985;height:2" coordorigin="6906,9244" coordsize="985,2">
              <v:shape style="position:absolute;left:6906;top:9244;width:985;height:2" coordorigin="6906,9244" coordsize="985,0" path="m6906,9244l7892,9244e" filled="f" stroked="t" strokeweight=".951939pt" strokecolor="#676767">
                <v:path arrowok="t"/>
              </v:shape>
            </v:group>
            <v:group style="position:absolute;left:7806;top:9241;width:438;height:2" coordorigin="7806,9241" coordsize="438,2">
              <v:shape style="position:absolute;left:7806;top:9241;width:438;height:2" coordorigin="7806,9241" coordsize="438,0" path="m7806,9241l8244,9241e" filled="f" stroked="t" strokeweight=".47597pt" strokecolor="#484848">
                <v:path arrowok="t"/>
              </v:shape>
            </v:group>
            <v:group style="position:absolute;left:8187;top:9241;width:1376;height:2" coordorigin="8187,9241" coordsize="1376,2">
              <v:shape style="position:absolute;left:8187;top:9241;width:1376;height:2" coordorigin="8187,9241" coordsize="1376,0" path="m8187,9241l9562,9241e" filled="f" stroked="t" strokeweight=".713954pt" strokecolor="#646464">
                <v:path arrowok="t"/>
              </v:shape>
            </v:group>
            <v:group style="position:absolute;left:9505;top:9241;width:809;height:2" coordorigin="9505,9241" coordsize="809,2">
              <v:shape style="position:absolute;left:9505;top:9241;width:809;height:2" coordorigin="9505,9241" coordsize="809,0" path="m9505,9241l10314,9241e" filled="f" stroked="t" strokeweight=".47597pt" strokecolor="#4F4F4F">
                <v:path arrowok="t"/>
              </v:shape>
            </v:group>
            <v:group style="position:absolute;left:10243;top:9241;width:1295;height:2" coordorigin="10243,9241" coordsize="1295,2">
              <v:shape style="position:absolute;left:10243;top:9241;width:1295;height:2" coordorigin="10243,9241" coordsize="1295,0" path="m10243,9241l11538,9241e" filled="f" stroked="t" strokeweight=".713954pt" strokecolor="#707070">
                <v:path arrowok="t"/>
              </v:shape>
            </v:group>
            <v:group style="position:absolute;left:11533;top:8902;width:2;height:363" coordorigin="11533,8902" coordsize="2,363">
              <v:shape style="position:absolute;left:11533;top:8902;width:2;height:363" coordorigin="11533,8902" coordsize="0,363" path="m11533,9265l11533,8902e" filled="f" stroked="t" strokeweight=".47597pt" strokecolor="#3F3F3F">
                <v:path arrowok="t"/>
              </v:shape>
            </v:group>
            <v:group style="position:absolute;left:371;top:9457;width:2;height:650" coordorigin="371,9457" coordsize="2,650">
              <v:shape style="position:absolute;left:371;top:9457;width:2;height:650" coordorigin="371,9457" coordsize="0,650" path="m371,10107l371,9457e" filled="f" stroked="t" strokeweight=".47597pt" strokecolor="#2F2F2F">
                <v:path arrowok="t"/>
              </v:shape>
            </v:group>
            <v:group style="position:absolute;left:366;top:10083;width:852;height:2" coordorigin="366,10083" coordsize="852,2">
              <v:shape style="position:absolute;left:366;top:10083;width:852;height:2" coordorigin="366,10083" coordsize="852,0" path="m366,10083l1218,10083e" filled="f" stroked="t" strokeweight=".951939pt" strokecolor="#808080">
                <v:path arrowok="t"/>
              </v:shape>
            </v:group>
            <v:group style="position:absolute;left:1061;top:10083;width:628;height:2" coordorigin="1061,10083" coordsize="628,2">
              <v:shape style="position:absolute;left:1061;top:10083;width:628;height:2" coordorigin="1061,10083" coordsize="628,0" path="m1061,10083l1690,10083e" filled="f" stroked="t" strokeweight=".47597pt" strokecolor="#646464">
                <v:path arrowok="t"/>
              </v:shape>
            </v:group>
            <v:group style="position:absolute;left:1633;top:10083;width:314;height:2" coordorigin="1633,10083" coordsize="314,2">
              <v:shape style="position:absolute;left:1633;top:10083;width:314;height:2" coordorigin="1633,10083" coordsize="314,0" path="m1633,10083l1947,10083e" filled="f" stroked="t" strokeweight=".47597pt" strokecolor="#4B4B4B">
                <v:path arrowok="t"/>
              </v:shape>
            </v:group>
            <v:group style="position:absolute;left:1890;top:10083;width:3041;height:2" coordorigin="1890,10083" coordsize="3041,2">
              <v:shape style="position:absolute;left:1890;top:10083;width:3041;height:2" coordorigin="1890,10083" coordsize="3041,0" path="m1890,10083l4931,10083e" filled="f" stroked="t" strokeweight=".713954pt" strokecolor="#606060">
                <v:path arrowok="t"/>
              </v:shape>
            </v:group>
            <v:group style="position:absolute;left:4874;top:10085;width:857;height:2" coordorigin="4874,10085" coordsize="857,2">
              <v:shape style="position:absolute;left:4874;top:10085;width:857;height:2" coordorigin="4874,10085" coordsize="857,0" path="m4874,10085l5731,10085e" filled="f" stroked="t" strokeweight=".47597pt" strokecolor="#444444">
                <v:path arrowok="t"/>
              </v:shape>
            </v:group>
            <v:group style="position:absolute;left:5635;top:10085;width:3955;height:2" coordorigin="5635,10085" coordsize="3955,2">
              <v:shape style="position:absolute;left:5635;top:10085;width:3955;height:2" coordorigin="5635,10085" coordsize="3955,0" path="m5635,10085l9591,10085e" filled="f" stroked="t" strokeweight=".713954pt" strokecolor="#676767">
                <v:path arrowok="t"/>
              </v:shape>
            </v:group>
            <v:group style="position:absolute;left:9505;top:10083;width:809;height:2" coordorigin="9505,10083" coordsize="809,2">
              <v:shape style="position:absolute;left:9505;top:10083;width:809;height:2" coordorigin="9505,10083" coordsize="809,0" path="m9505,10083l10314,10083e" filled="f" stroked="t" strokeweight=".47597pt" strokecolor="#545454">
                <v:path arrowok="t"/>
              </v:shape>
            </v:group>
            <v:group style="position:absolute;left:10257;top:10083;width:1285;height:2" coordorigin="10257,10083" coordsize="1285,2">
              <v:shape style="position:absolute;left:10257;top:10083;width:1285;height:2" coordorigin="10257,10083" coordsize="1285,0" path="m10257,10083l11542,10083e" filled="f" stroked="t" strokeweight=".713954pt" strokecolor="#6B6B6B">
                <v:path arrowok="t"/>
              </v:shape>
            </v:group>
            <v:group style="position:absolute;left:362;top:10322;width:1328;height:2" coordorigin="362,10322" coordsize="1328,2">
              <v:shape style="position:absolute;left:362;top:10322;width:1328;height:2" coordorigin="362,10322" coordsize="1328,0" path="m362,10322l1690,10322e" filled="f" stroked="t" strokeweight=".951939pt" strokecolor="#707070">
                <v:path arrowok="t"/>
              </v:shape>
            </v:group>
            <v:group style="position:absolute;left:1633;top:10322;width:314;height:2" coordorigin="1633,10322" coordsize="314,2">
              <v:shape style="position:absolute;left:1633;top:10322;width:314;height:2" coordorigin="1633,10322" coordsize="314,0" path="m1633,10322l1947,10322e" filled="f" stroked="t" strokeweight=".47597pt" strokecolor="#545454">
                <v:path arrowok="t"/>
              </v:shape>
            </v:group>
            <v:group style="position:absolute;left:1890;top:10324;width:3041;height:2" coordorigin="1890,10324" coordsize="3041,2">
              <v:shape style="position:absolute;left:1890;top:10324;width:3041;height:2" coordorigin="1890,10324" coordsize="3041,0" path="m1890,10324l4931,10324e" filled="f" stroked="t" strokeweight=".713954pt" strokecolor="#606060">
                <v:path arrowok="t"/>
              </v:shape>
            </v:group>
            <v:group style="position:absolute;left:4874;top:10324;width:857;height:2" coordorigin="4874,10324" coordsize="857,2">
              <v:shape style="position:absolute;left:4874;top:10324;width:857;height:2" coordorigin="4874,10324" coordsize="857,0" path="m4874,10324l5731,10324e" filled="f" stroked="t" strokeweight=".47597pt" strokecolor="#484848">
                <v:path arrowok="t"/>
              </v:shape>
            </v:group>
            <v:group style="position:absolute;left:5674;top:10322;width:704;height:2" coordorigin="5674,10322" coordsize="704,2">
              <v:shape style="position:absolute;left:5674;top:10322;width:704;height:2" coordorigin="5674,10322" coordsize="704,0" path="m5674,10322l6378,10322e" filled="f" stroked="t" strokeweight=".951939pt" strokecolor="#707070">
                <v:path arrowok="t"/>
              </v:shape>
            </v:group>
            <v:group style="position:absolute;left:6164;top:10327;width:619;height:2" coordorigin="6164,10327" coordsize="619,2">
              <v:shape style="position:absolute;left:6164;top:10327;width:619;height:2" coordorigin="6164,10327" coordsize="619,0" path="m6164,10327l6783,10327e" filled="f" stroked="t" strokeweight=".713954pt" strokecolor="#545454">
                <v:path arrowok="t"/>
              </v:shape>
            </v:group>
            <v:group style="position:absolute;left:6725;top:10322;width:262;height:2" coordorigin="6725,10322" coordsize="262,2">
              <v:shape style="position:absolute;left:6725;top:10322;width:262;height:2" coordorigin="6725,10322" coordsize="262,0" path="m6725,10322l6987,10322e" filled="f" stroked="t" strokeweight=".47597pt" strokecolor="#545454">
                <v:path arrowok="t"/>
              </v:shape>
            </v:group>
            <v:group style="position:absolute;left:6911;top:10322;width:1047;height:2" coordorigin="6911,10322" coordsize="1047,2">
              <v:shape style="position:absolute;left:6911;top:10322;width:1047;height:2" coordorigin="6911,10322" coordsize="1047,0" path="m6911,10322l7958,10322e" filled="f" stroked="t" strokeweight=".713954pt" strokecolor="#6B6B6B">
                <v:path arrowok="t"/>
              </v:shape>
            </v:group>
            <v:group style="position:absolute;left:7806;top:10327;width:928;height:2" coordorigin="7806,10327" coordsize="928,2">
              <v:shape style="position:absolute;left:7806;top:10327;width:928;height:2" coordorigin="7806,10327" coordsize="928,0" path="m7806,10327l8734,10327e" filled="f" stroked="t" strokeweight=".713954pt" strokecolor="#575757">
                <v:path arrowok="t"/>
              </v:shape>
            </v:group>
            <v:group style="position:absolute;left:8567;top:10324;width:1000;height:2" coordorigin="8567,10324" coordsize="1000,2">
              <v:shape style="position:absolute;left:8567;top:10324;width:1000;height:2" coordorigin="8567,10324" coordsize="1000,0" path="m8567,10324l9567,10324e" filled="f" stroked="t" strokeweight=".951939pt" strokecolor="#6B6B6B">
                <v:path arrowok="t"/>
              </v:shape>
            </v:group>
            <v:group style="position:absolute;left:9505;top:10322;width:809;height:2" coordorigin="9505,10322" coordsize="809,2">
              <v:shape style="position:absolute;left:9505;top:10322;width:809;height:2" coordorigin="9505,10322" coordsize="809,0" path="m9505,10322l10314,10322e" filled="f" stroked="t" strokeweight=".47597pt" strokecolor="#575757">
                <v:path arrowok="t"/>
              </v:shape>
            </v:group>
            <v:group style="position:absolute;left:10229;top:10322;width:1314;height:2" coordorigin="10229,10322" coordsize="1314,2">
              <v:shape style="position:absolute;left:10229;top:10322;width:1314;height:2" coordorigin="10229,10322" coordsize="1314,0" path="m10229,10322l11542,10322e" filled="f" stroked="t" strokeweight=".713954pt" strokecolor="#646464">
                <v:path arrowok="t"/>
              </v:shape>
            </v:group>
            <v:group style="position:absolute;left:362;top:10563;width:7530;height:2" coordorigin="362,10563" coordsize="7530,2">
              <v:shape style="position:absolute;left:362;top:10563;width:7530;height:2" coordorigin="362,10563" coordsize="7530,0" path="m362,10563l7892,10563e" filled="f" stroked="t" strokeweight=".713954pt" strokecolor="#606060">
                <v:path arrowok="t"/>
              </v:shape>
            </v:group>
            <v:group style="position:absolute;left:7806;top:10563;width:928;height:2" coordorigin="7806,10563" coordsize="928,2">
              <v:shape style="position:absolute;left:7806;top:10563;width:928;height:2" coordorigin="7806,10563" coordsize="928,0" path="m7806,10563l8734,10563e" filled="f" stroked="t" strokeweight=".47597pt" strokecolor="#484848">
                <v:path arrowok="t"/>
              </v:shape>
            </v:group>
            <v:group style="position:absolute;left:8534;top:10563;width:3013;height:2" coordorigin="8534,10563" coordsize="3013,2">
              <v:shape style="position:absolute;left:8534;top:10563;width:3013;height:2" coordorigin="8534,10563" coordsize="3013,0" path="m8534,10563l11547,10563e" filled="f" stroked="t" strokeweight=".951939pt" strokecolor="#646464">
                <v:path arrowok="t"/>
              </v:shape>
            </v:group>
            <v:group style="position:absolute;left:2347;top:10551;width:2;height:282" coordorigin="2347,10551" coordsize="2,282">
              <v:shape style="position:absolute;left:2347;top:10551;width:2;height:282" coordorigin="2347,10551" coordsize="0,282" path="m2347,10834l2347,10551e" filled="f" stroked="t" strokeweight=".47597pt" strokecolor="#232323">
                <v:path arrowok="t"/>
              </v:shape>
            </v:group>
            <v:group style="position:absolute;left:871;top:11046;width:1495;height:2" coordorigin="871,11046" coordsize="1495,2">
              <v:shape style="position:absolute;left:871;top:11046;width:1495;height:2" coordorigin="871,11046" coordsize="1495,0" path="m871,11046l2366,11046e" filled="f" stroked="t" strokeweight=".713954pt" strokecolor="#6B6B6B">
                <v:path arrowok="t"/>
              </v:shape>
            </v:group>
            <v:group style="position:absolute;left:2294;top:11044;width:428;height:2" coordorigin="2294,11044" coordsize="428,2">
              <v:shape style="position:absolute;left:2294;top:11044;width:428;height:2" coordorigin="2294,11044" coordsize="428,0" path="m2294,11044l2723,11044e" filled="f" stroked="t" strokeweight=".47597pt" strokecolor="#444444">
                <v:path arrowok="t"/>
              </v:shape>
            </v:group>
            <v:group style="position:absolute;left:2665;top:11044;width:1176;height:2" coordorigin="2665,11044" coordsize="1176,2">
              <v:shape style="position:absolute;left:2665;top:11044;width:1176;height:2" coordorigin="2665,11044" coordsize="1176,0" path="m2665,11044l3841,11044e" filled="f" stroked="t" strokeweight=".951939pt" strokecolor="#676767">
                <v:path arrowok="t"/>
              </v:shape>
            </v:group>
            <v:group style="position:absolute;left:3784;top:11044;width:785;height:2" coordorigin="3784,11044" coordsize="785,2">
              <v:shape style="position:absolute;left:3784;top:11044;width:785;height:2" coordorigin="3784,11044" coordsize="785,0" path="m3784,11044l4569,11044e" filled="f" stroked="t" strokeweight=".47597pt" strokecolor="#4B4B4B">
                <v:path arrowok="t"/>
              </v:shape>
            </v:group>
            <v:group style="position:absolute;left:4441;top:11044;width:909;height:2" coordorigin="4441,11044" coordsize="909,2">
              <v:shape style="position:absolute;left:4441;top:11044;width:909;height:2" coordorigin="4441,11044" coordsize="909,0" path="m4441,11044l5350,11044e" filled="f" stroked="t" strokeweight=".951939pt" strokecolor="#6B6B6B">
                <v:path arrowok="t"/>
              </v:shape>
            </v:group>
            <v:group style="position:absolute;left:5293;top:11044;width:438;height:2" coordorigin="5293,11044" coordsize="438,2">
              <v:shape style="position:absolute;left:5293;top:11044;width:438;height:2" coordorigin="5293,11044" coordsize="438,0" path="m5293,11044l5731,11044e" filled="f" stroked="t" strokeweight=".47597pt" strokecolor="#444444">
                <v:path arrowok="t"/>
              </v:shape>
            </v:group>
            <v:group style="position:absolute;left:5674;top:11044;width:1314;height:2" coordorigin="5674,11044" coordsize="1314,2">
              <v:shape style="position:absolute;left:5674;top:11044;width:1314;height:2" coordorigin="5674,11044" coordsize="1314,0" path="m5674,11044l6987,11044e" filled="f" stroked="t" strokeweight=".713954pt" strokecolor="#646464">
                <v:path arrowok="t"/>
              </v:shape>
            </v:group>
            <v:group style="position:absolute;left:6930;top:11044;width:428;height:2" coordorigin="6930,11044" coordsize="428,2">
              <v:shape style="position:absolute;left:6930;top:11044;width:428;height:2" coordorigin="6930,11044" coordsize="428,0" path="m6930,11044l7358,11044e" filled="f" stroked="t" strokeweight=".47597pt" strokecolor="#4F4F4F">
                <v:path arrowok="t"/>
              </v:shape>
            </v:group>
            <v:group style="position:absolute;left:7235;top:11042;width:1009;height:2" coordorigin="7235,11042" coordsize="1009,2">
              <v:shape style="position:absolute;left:7235;top:11042;width:1009;height:2" coordorigin="7235,11042" coordsize="1009,0" path="m7235,11042l8244,11042e" filled="f" stroked="t" strokeweight=".951939pt" strokecolor="#676767">
                <v:path arrowok="t"/>
              </v:shape>
            </v:group>
            <v:group style="position:absolute;left:8187;top:11042;width:547;height:2" coordorigin="8187,11042" coordsize="547,2">
              <v:shape style="position:absolute;left:8187;top:11042;width:547;height:2" coordorigin="8187,11042" coordsize="547,0" path="m8187,11042l8734,11042e" filled="f" stroked="t" strokeweight=".47597pt" strokecolor="#4B4B4B">
                <v:path arrowok="t"/>
              </v:shape>
            </v:group>
            <v:group style="position:absolute;left:8677;top:11042;width:2870;height:2" coordorigin="8677,11042" coordsize="2870,2">
              <v:shape style="position:absolute;left:8677;top:11042;width:2870;height:2" coordorigin="8677,11042" coordsize="2870,0" path="m8677,11042l11547,11042e" filled="f" stroked="t" strokeweight=".713954pt" strokecolor="#646464">
                <v:path arrowok="t"/>
              </v:shape>
            </v:group>
            <v:group style="position:absolute;left:2294;top:11283;width:619;height:2" coordorigin="2294,11283" coordsize="619,2">
              <v:shape style="position:absolute;left:2294;top:11283;width:619;height:2" coordorigin="2294,11283" coordsize="619,0" path="m2294,11283l2913,11283e" filled="f" stroked="t" strokeweight=".47597pt" strokecolor="#444444">
                <v:path arrowok="t"/>
              </v:shape>
            </v:group>
            <v:group style="position:absolute;left:2842;top:11283;width:2508;height:2" coordorigin="2842,11283" coordsize="2508,2">
              <v:shape style="position:absolute;left:2842;top:11283;width:2508;height:2" coordorigin="2842,11283" coordsize="2508,0" path="m2842,11283l5350,11283e" filled="f" stroked="t" strokeweight=".713954pt" strokecolor="#646464">
                <v:path arrowok="t"/>
              </v:shape>
            </v:group>
            <v:group style="position:absolute;left:366;top:11283;width:1323;height:2" coordorigin="366,11283" coordsize="1323,2">
              <v:shape style="position:absolute;left:366;top:11283;width:1323;height:2" coordorigin="366,11283" coordsize="1323,0" path="m366,11283l1690,11283e" filled="f" stroked="t" strokeweight=".47597pt" strokecolor="#5B5B5B">
                <v:path arrowok="t"/>
              </v:shape>
            </v:group>
            <v:group style="position:absolute;left:1471;top:11285;width:928;height:2" coordorigin="1471,11285" coordsize="928,2">
              <v:shape style="position:absolute;left:1471;top:11285;width:928;height:2" coordorigin="1471,11285" coordsize="928,0" path="m1471,11285l2399,11285e" filled="f" stroked="t" strokeweight=".951939pt" strokecolor="#707070">
                <v:path arrowok="t"/>
              </v:shape>
            </v:group>
            <v:group style="position:absolute;left:5293;top:11283;width:438;height:2" coordorigin="5293,11283" coordsize="438,2">
              <v:shape style="position:absolute;left:5293;top:11283;width:438;height:2" coordorigin="5293,11283" coordsize="438,0" path="m5293,11283l5731,11283e" filled="f" stroked="t" strokeweight=".47597pt" strokecolor="#3B3B3B">
                <v:path arrowok="t"/>
              </v:shape>
            </v:group>
            <v:group style="position:absolute;left:5674;top:11281;width:5869;height:2" coordorigin="5674,11281" coordsize="5869,2">
              <v:shape style="position:absolute;left:5674;top:11281;width:5869;height:2" coordorigin="5674,11281" coordsize="5869,0" path="m5674,11281l11542,11281e" filled="f" stroked="t" strokeweight=".713954pt" strokecolor="#606060">
                <v:path arrowok="t"/>
              </v:shape>
            </v:group>
            <v:group style="position:absolute;left:366;top:11527;width:757;height:2" coordorigin="366,11527" coordsize="757,2">
              <v:shape style="position:absolute;left:366;top:11527;width:757;height:2" coordorigin="366,11527" coordsize="757,0" path="m366,11527l1123,11527e" filled="f" stroked="t" strokeweight=".951939pt" strokecolor="#747474">
                <v:path arrowok="t"/>
              </v:shape>
            </v:group>
            <v:group style="position:absolute;left:1090;top:11264;width:2;height:751" coordorigin="1090,11264" coordsize="2,751">
              <v:shape style="position:absolute;left:1090;top:11264;width:2;height:751" coordorigin="1090,11264" coordsize="0,751" path="m1090,12014l1090,11264e" filled="f" stroked="t" strokeweight=".237985pt" strokecolor="#676767">
                <v:path arrowok="t"/>
              </v:shape>
            </v:group>
            <v:group style="position:absolute;left:1061;top:11527;width:1304;height:2" coordorigin="1061,11527" coordsize="1304,2">
              <v:shape style="position:absolute;left:1061;top:11527;width:1304;height:2" coordorigin="1061,11527" coordsize="1304,0" path="m1061,11527l2366,11527e" filled="f" stroked="t" strokeweight=".713954pt" strokecolor="#4B4B4B">
                <v:path arrowok="t"/>
              </v:shape>
            </v:group>
            <v:group style="position:absolute;left:2037;top:11527;width:2894;height:2" coordorigin="2037,11527" coordsize="2894,2">
              <v:shape style="position:absolute;left:2037;top:11527;width:2894;height:2" coordorigin="2037,11527" coordsize="2894,0" path="m2037,11527l4931,11527e" filled="f" stroked="t" strokeweight=".713954pt" strokecolor="#606060">
                <v:path arrowok="t"/>
              </v:shape>
            </v:group>
            <v:group style="position:absolute;left:4874;top:11527;width:476;height:2" coordorigin="4874,11527" coordsize="476,2">
              <v:shape style="position:absolute;left:4874;top:11527;width:476;height:2" coordorigin="4874,11527" coordsize="476,0" path="m4874,11527l5350,11527e" filled="f" stroked="t" strokeweight=".47597pt" strokecolor="#4B4B4B">
                <v:path arrowok="t"/>
              </v:shape>
            </v:group>
            <v:group style="position:absolute;left:5217;top:11524;width:6326;height:2" coordorigin="5217,11524" coordsize="6326,2">
              <v:shape style="position:absolute;left:5217;top:11524;width:6326;height:2" coordorigin="5217,11524" coordsize="6326,0" path="m5217,11524l11542,11524e" filled="f" stroked="t" strokeweight=".713954pt" strokecolor="#646464">
                <v:path arrowok="t"/>
              </v:shape>
            </v:group>
            <v:group style="position:absolute;left:7330;top:11264;width:2;height:263" coordorigin="7330,11264" coordsize="2,263">
              <v:shape style="position:absolute;left:7330;top:11264;width:2;height:263" coordorigin="7330,11264" coordsize="0,263" path="m7330,11527l7330,11264e" filled="f" stroked="t" strokeweight=".237985pt" strokecolor="#4B4B4B">
                <v:path arrowok="t"/>
              </v:shape>
            </v:group>
            <v:group style="position:absolute;left:11538;top:11235;width:2;height:320" coordorigin="11538,11235" coordsize="2,320">
              <v:shape style="position:absolute;left:11538;top:11235;width:2;height:320" coordorigin="11538,11235" coordsize="0,320" path="m11538,11555l11538,11235e" filled="f" stroked="t" strokeweight=".47597pt" strokecolor="#4B4B4B">
                <v:path arrowok="t"/>
              </v:shape>
            </v:group>
            <v:group style="position:absolute;left:1668;top:11273;width:2;height:2276" coordorigin="1668,11273" coordsize="2,2276">
              <v:shape style="position:absolute;left:1668;top:11273;width:2;height:2276" coordorigin="1668,11273" coordsize="0,2276" path="m1668,13549l1668,11273e" filled="f" stroked="t" strokeweight=".713954pt" strokecolor="#646464">
                <v:path arrowok="t"/>
              </v:shape>
            </v:group>
            <v:group style="position:absolute;left:7330;top:11512;width:2;height:502" coordorigin="7330,11512" coordsize="2,502">
              <v:shape style="position:absolute;left:7330;top:11512;width:2;height:502" coordorigin="7330,11512" coordsize="0,502" path="m7330,12014l7330,11512e" filled="f" stroked="t" strokeweight=".237985pt" strokecolor="#646464">
                <v:path arrowok="t"/>
              </v:shape>
            </v:group>
            <v:group style="position:absolute;left:376;top:11986;width:2;height:502" coordorigin="376,11986" coordsize="2,502">
              <v:shape style="position:absolute;left:376;top:11986;width:2;height:502" coordorigin="376,11986" coordsize="0,502" path="m376,12488l376,11986e" filled="f" stroked="t" strokeweight=".47597pt" strokecolor="#2B2B2B">
                <v:path arrowok="t"/>
              </v:shape>
            </v:group>
            <v:group style="position:absolute;left:1090;top:12014;width:2;height:1487" coordorigin="1090,12014" coordsize="2,1487">
              <v:shape style="position:absolute;left:1090;top:12014;width:2;height:1487" coordorigin="1090,12014" coordsize="0,1487" path="m1090,13501l1090,12014e" filled="f" stroked="t" strokeweight=".237985pt" strokecolor="#000000">
                <v:path arrowok="t"/>
              </v:shape>
            </v:group>
            <v:group style="position:absolute;left:7330;top:12014;width:2;height:3571" coordorigin="7330,12014" coordsize="2,3571">
              <v:shape style="position:absolute;left:7330;top:12014;width:2;height:3571" coordorigin="7330,12014" coordsize="0,3571" path="m7330,15586l7330,12014e" filled="f" stroked="t" strokeweight=".237985pt" strokecolor="#000000">
                <v:path arrowok="t"/>
              </v:shape>
            </v:group>
            <v:group style="position:absolute;left:11538;top:11484;width:2;height:832" coordorigin="11538,11484" coordsize="2,832">
              <v:shape style="position:absolute;left:11538;top:11484;width:2;height:832" coordorigin="11538,11484" coordsize="0,832" path="m11538,12316l11538,11484e" filled="f" stroked="t" strokeweight=".713954pt" strokecolor="#6B6B6B">
                <v:path arrowok="t"/>
              </v:shape>
            </v:group>
            <v:group style="position:absolute;left:1671;top:12234;width:2;height:253" coordorigin="1671,12234" coordsize="2,253">
              <v:shape style="position:absolute;left:1671;top:12234;width:2;height:253" coordorigin="1671,12234" coordsize="0,253" path="m1671,12488l1671,12234e" filled="f" stroked="t" strokeweight=".47597pt" strokecolor="#3F3F3F">
                <v:path arrowok="t"/>
              </v:shape>
            </v:group>
            <v:group style="position:absolute;left:11542;top:12234;width:2;height:253" coordorigin="11542,12234" coordsize="2,253">
              <v:shape style="position:absolute;left:11542;top:12234;width:2;height:253" coordorigin="11542,12234" coordsize="0,253" path="m11542,12488l11542,12234e" filled="f" stroked="t" strokeweight=".47597pt" strokecolor="#484848">
                <v:path arrowok="t"/>
              </v:shape>
            </v:group>
            <v:group style="position:absolute;left:11540;top:12430;width:2;height:2237" coordorigin="11540,12430" coordsize="2,2237">
              <v:shape style="position:absolute;left:11540;top:12430;width:2;height:2237" coordorigin="11540,12430" coordsize="0,2237" path="m11540,14668l11540,12430e" filled="f" stroked="t" strokeweight=".47597pt" strokecolor="#646460">
                <v:path arrowok="t"/>
              </v:shape>
            </v:group>
            <v:group style="position:absolute;left:376;top:12536;width:2;height:535" coordorigin="376,12536" coordsize="2,535">
              <v:shape style="position:absolute;left:376;top:12536;width:2;height:535" coordorigin="376,12536" coordsize="0,535" path="m376,13071l376,12536e" filled="f" stroked="t" strokeweight=".951939pt" strokecolor="#6B6B6B">
                <v:path arrowok="t"/>
              </v:shape>
            </v:group>
            <v:group style="position:absolute;left:2351;top:12660;width:2;height:622" coordorigin="2351,12660" coordsize="2,622">
              <v:shape style="position:absolute;left:2351;top:12660;width:2;height:622" coordorigin="2351,12660" coordsize="0,622" path="m2351,13281l2351,12660e" filled="f" stroked="t" strokeweight=".47597pt" strokecolor="#343434">
                <v:path arrowok="t"/>
              </v:shape>
            </v:group>
            <v:group style="position:absolute;left:381;top:13014;width:2;height:268" coordorigin="381,13014" coordsize="2,268">
              <v:shape style="position:absolute;left:381;top:13014;width:2;height:268" coordorigin="381,13014" coordsize="0,268" path="m381,13281l381,13014e" filled="f" stroked="t" strokeweight=".47597pt" strokecolor="#343434">
                <v:path arrowok="t"/>
              </v:shape>
            </v:group>
            <v:group style="position:absolute;left:362;top:13497;width:438;height:2" coordorigin="362,13497" coordsize="438,2">
              <v:shape style="position:absolute;left:362;top:13497;width:438;height:2" coordorigin="362,13497" coordsize="438,0" path="m362,13497l800,13497e" filled="f" stroked="t" strokeweight=".237985pt" strokecolor="#6B6B6B">
                <v:path arrowok="t"/>
              </v:shape>
            </v:group>
            <v:group style="position:absolute;left:381;top:13224;width:2;height:306" coordorigin="381,13224" coordsize="2,306">
              <v:shape style="position:absolute;left:381;top:13224;width:2;height:306" coordorigin="381,13224" coordsize="0,306" path="m381,13530l381,13224e" filled="f" stroked="t" strokeweight=".47597pt" strokecolor="#4B4B4B">
                <v:path arrowok="t"/>
              </v:shape>
            </v:group>
            <v:group style="position:absolute;left:800;top:13497;width:295;height:2" coordorigin="800,13497" coordsize="295,2">
              <v:shape style="position:absolute;left:800;top:13497;width:295;height:2" coordorigin="800,13497" coordsize="295,0" path="m800,13497l1095,13497e" filled="f" stroked="t" strokeweight=".237985pt" strokecolor="#000000">
                <v:path arrowok="t"/>
              </v:shape>
            </v:group>
            <v:group style="position:absolute;left:1090;top:13497;width:828;height:2" coordorigin="1090,13497" coordsize="828,2">
              <v:shape style="position:absolute;left:1090;top:13497;width:828;height:2" coordorigin="1090,13497" coordsize="828,0" path="m1090,13497l1918,13497e" filled="f" stroked="t" strokeweight=".237985pt" strokecolor="#444444">
                <v:path arrowok="t"/>
              </v:shape>
            </v:group>
            <v:group style="position:absolute;left:1918;top:13497;width:419;height:2" coordorigin="1918,13497" coordsize="419,2">
              <v:shape style="position:absolute;left:1918;top:13497;width:419;height:2" coordorigin="1918,13497" coordsize="419,0" path="m1918,13497l2337,13497e" filled="f" stroked="t" strokeweight=".237985pt" strokecolor="#000000">
                <v:path arrowok="t"/>
              </v:shape>
            </v:group>
            <v:group style="position:absolute;left:1090;top:13497;width:2;height:397" coordorigin="1090,13497" coordsize="2,397">
              <v:shape style="position:absolute;left:1090;top:13497;width:2;height:397" coordorigin="1090,13497" coordsize="0,397" path="m1090,13893l1090,13497e" filled="f" stroked="t" strokeweight=".237985pt" strokecolor="#7C7C7C">
                <v:path arrowok="t"/>
              </v:shape>
            </v:group>
            <v:group style="position:absolute;left:1671;top:13468;width:2;height:454" coordorigin="1671,13468" coordsize="2,454">
              <v:shape style="position:absolute;left:1671;top:13468;width:2;height:454" coordorigin="1671,13468" coordsize="0,454" path="m1671,13922l1671,13468e" filled="f" stroked="t" strokeweight=".47597pt" strokecolor="#4F4F4F">
                <v:path arrowok="t"/>
              </v:shape>
            </v:group>
            <v:group style="position:absolute;left:2354;top:13224;width:2;height:698" coordorigin="2354,13224" coordsize="2,698">
              <v:shape style="position:absolute;left:2354;top:13224;width:2;height:698" coordorigin="2354,13224" coordsize="0,698" path="m2354,13922l2354,13224e" filled="f" stroked="t" strokeweight=".951939pt" strokecolor="#5B5B5B">
                <v:path arrowok="t"/>
              </v:shape>
            </v:group>
            <v:group style="position:absolute;left:1090;top:13893;width:2;height:2395" coordorigin="1090,13893" coordsize="2,2395">
              <v:shape style="position:absolute;left:1090;top:13893;width:2;height:2395" coordorigin="1090,13893" coordsize="0,2395" path="m1090,16289l1090,13893e" filled="f" stroked="t" strokeweight=".237985pt" strokecolor="#000000">
                <v:path arrowok="t"/>
              </v:shape>
            </v:group>
            <v:group style="position:absolute;left:2356;top:13865;width:2;height:301" coordorigin="2356,13865" coordsize="2,301">
              <v:shape style="position:absolute;left:2356;top:13865;width:2;height:301" coordorigin="2356,13865" coordsize="0,301" path="m2356,14166l2356,13865e" filled="f" stroked="t" strokeweight=".47597pt" strokecolor="#282828">
                <v:path arrowok="t"/>
              </v:shape>
            </v:group>
            <v:group style="position:absolute;left:383;top:14108;width:2;height:559" coordorigin="383,14108" coordsize="2,559">
              <v:shape style="position:absolute;left:383;top:14108;width:2;height:559" coordorigin="383,14108" coordsize="0,559" path="m383,14668l383,14108e" filled="f" stroked="t" strokeweight=".47597pt" strokecolor="#444444">
                <v:path arrowok="t"/>
              </v:shape>
            </v:group>
            <v:group style="position:absolute;left:1673;top:13807;width:2;height:861" coordorigin="1673,13807" coordsize="2,861">
              <v:shape style="position:absolute;left:1673;top:13807;width:2;height:861" coordorigin="1673,13807" coordsize="0,861" path="m1673,14668l1673,13807e" filled="f" stroked="t" strokeweight=".951939pt" strokecolor="#747474">
                <v:path arrowok="t"/>
              </v:shape>
            </v:group>
            <v:group style="position:absolute;left:2354;top:14108;width:2;height:1243" coordorigin="2354,14108" coordsize="2,1243">
              <v:shape style="position:absolute;left:2354;top:14108;width:2;height:1243" coordorigin="2354,14108" coordsize="0,1243" path="m2354,15351l2354,14108e" filled="f" stroked="t" strokeweight=".713954pt" strokecolor="#575757">
                <v:path arrowok="t"/>
              </v:shape>
            </v:group>
            <v:group style="position:absolute;left:386;top:14610;width:2;height:1697" coordorigin="386,14610" coordsize="2,1697">
              <v:shape style="position:absolute;left:386;top:14610;width:2;height:1697" coordorigin="386,14610" coordsize="0,1697" path="m386,16308l386,14610e" filled="f" stroked="t" strokeweight=".713954pt" strokecolor="#646464">
                <v:path arrowok="t"/>
              </v:shape>
            </v:group>
            <v:group style="position:absolute;left:1675;top:14610;width:2;height:402" coordorigin="1675,14610" coordsize="2,402">
              <v:shape style="position:absolute;left:1675;top:14610;width:2;height:402" coordorigin="1675,14610" coordsize="0,402" path="m1675,15012l1675,14610e" filled="f" stroked="t" strokeweight=".47597pt" strokecolor="#444444">
                <v:path arrowok="t"/>
              </v:shape>
            </v:group>
            <v:group style="position:absolute;left:11545;top:9409;width:2;height:6880" coordorigin="11545,9409" coordsize="2,6880">
              <v:shape style="position:absolute;left:11545;top:9409;width:2;height:6880" coordorigin="11545,9409" coordsize="0,6880" path="m11545,16289l11545,9409e" filled="f" stroked="t" strokeweight=".47597pt" strokecolor="#606060">
                <v:path arrowok="t"/>
              </v:shape>
            </v:group>
            <v:group style="position:absolute;left:1675;top:14955;width:2;height:1353" coordorigin="1675,14955" coordsize="2,1353">
              <v:shape style="position:absolute;left:1675;top:14955;width:2;height:1353" coordorigin="1675,14955" coordsize="0,1353" path="m1675,16308l1675,14955e" filled="f" stroked="t" strokeweight=".713954pt" strokecolor="#6B6B6B">
                <v:path arrowok="t"/>
              </v:shape>
            </v:group>
            <v:group style="position:absolute;left:386;top:15294;width:2;height:320" coordorigin="386,15294" coordsize="2,320">
              <v:shape style="position:absolute;left:386;top:15294;width:2;height:320" coordorigin="386,15294" coordsize="0,320" path="m386,15614l386,15294e" filled="f" stroked="t" strokeweight=".47597pt" strokecolor="#383838">
                <v:path arrowok="t"/>
              </v:shape>
            </v:group>
            <v:group style="position:absolute;left:2356;top:15294;width:2;height:320" coordorigin="2356,15294" coordsize="2,320">
              <v:shape style="position:absolute;left:2356;top:15294;width:2;height:320" coordorigin="2356,15294" coordsize="0,320" path="m2356,15614l2356,15294e" filled="f" stroked="t" strokeweight=".47597pt" strokecolor="#383838">
                <v:path arrowok="t"/>
              </v:shape>
            </v:group>
            <v:group style="position:absolute;left:11542;top:14916;width:2;height:631" coordorigin="11542,14916" coordsize="2,631">
              <v:shape style="position:absolute;left:11542;top:14916;width:2;height:631" coordorigin="11542,14916" coordsize="0,631" path="m11542,15548l11542,14916e" filled="f" stroked="t" strokeweight=".47597pt" strokecolor="#747474">
                <v:path arrowok="t"/>
              </v:shape>
            </v:group>
            <v:group style="position:absolute;left:386;top:16303;width:800;height:2" coordorigin="386,16303" coordsize="800,2">
              <v:shape style="position:absolute;left:386;top:16303;width:800;height:2" coordorigin="386,16303" coordsize="800,0" path="m386,16303l1185,16303e" filled="f" stroked="t" strokeweight=".713954pt" strokecolor="#707070">
                <v:path arrowok="t"/>
              </v:shape>
            </v:group>
            <v:group style="position:absolute;left:771;top:16298;width:414;height:2" coordorigin="771,16298" coordsize="414,2">
              <v:shape style="position:absolute;left:771;top:16298;width:414;height:2" coordorigin="771,16298" coordsize="414,0" path="m771,16298l1185,16298e" filled="f" stroked="t" strokeweight=".47597pt" strokecolor="#545454">
                <v:path arrowok="t"/>
              </v:shape>
            </v:group>
            <v:group style="position:absolute;left:2356;top:15557;width:2;height:746" coordorigin="2356,15557" coordsize="2,746">
              <v:shape style="position:absolute;left:2356;top:15557;width:2;height:746" coordorigin="2356,15557" coordsize="0,746" path="m2356,16303l2356,15557e" filled="f" stroked="t" strokeweight=".47597pt" strokecolor="#4B4B4B">
                <v:path arrowok="t"/>
              </v:shape>
            </v:group>
            <v:group style="position:absolute;left:3370;top:16296;width:471;height:2" coordorigin="3370,16296" coordsize="471,2">
              <v:shape style="position:absolute;left:3370;top:16296;width:471;height:2" coordorigin="3370,16296" coordsize="471,0" path="m3370,16296l3841,16296e" filled="f" stroked="t" strokeweight=".713954pt" strokecolor="#5B5B5B">
                <v:path arrowok="t"/>
              </v:shape>
            </v:group>
            <v:group style="position:absolute;left:4512;top:16293;width:419;height:2" coordorigin="4512,16293" coordsize="419,2">
              <v:shape style="position:absolute;left:4512;top:16293;width:419;height:2" coordorigin="4512,16293" coordsize="419,0" path="m4512,16293l4931,16293e" filled="f" stroked="t" strokeweight=".47597pt" strokecolor="#444444">
                <v:path arrowok="t"/>
              </v:shape>
            </v:group>
            <v:group style="position:absolute;left:4874;top:16291;width:476;height:2" coordorigin="4874,16291" coordsize="476,2">
              <v:shape style="position:absolute;left:4874;top:16291;width:476;height:2" coordorigin="4874,16291" coordsize="476,0" path="m4874,16291l5350,16291e" filled="f" stroked="t" strokeweight=".47597pt" strokecolor="#5B5B5B">
                <v:path arrowok="t"/>
              </v:shape>
            </v:group>
            <v:group style="position:absolute;left:5674;top:16291;width:1109;height:2" coordorigin="5674,16291" coordsize="1109,2">
              <v:shape style="position:absolute;left:5674;top:16291;width:1109;height:2" coordorigin="5674,16291" coordsize="1109,0" path="m5674,16291l6783,16291e" filled="f" stroked="t" strokeweight=".47597pt" strokecolor="#4B4B4B">
                <v:path arrowok="t"/>
              </v:shape>
            </v:group>
            <v:group style="position:absolute;left:1061;top:16293;width:10495;height:2" coordorigin="1061,16293" coordsize="10495,2">
              <v:shape style="position:absolute;left:1061;top:16293;width:10495;height:2" coordorigin="1061,16293" coordsize="10495,0" path="m1061,16293l11557,16293e" filled="f" stroked="t" strokeweight=".713954pt" strokecolor="#646464">
                <v:path arrowok="t"/>
              </v:shape>
            </v:group>
            <v:group style="position:absolute;left:7330;top:15586;width:2;height:703" coordorigin="7330,15586" coordsize="2,703">
              <v:shape style="position:absolute;left:7330;top:15586;width:2;height:703" coordorigin="7330,15586" coordsize="0,703" path="m7330,16289l7330,15586e" filled="f" stroked="t" strokeweight=".237985pt" strokecolor="#2B2B2B">
                <v:path arrowok="t"/>
              </v:shape>
            </v:group>
            <v:group style="position:absolute;left:7301;top:16289;width:409;height:2" coordorigin="7301,16289" coordsize="409,2">
              <v:shape style="position:absolute;left:7301;top:16289;width:409;height:2" coordorigin="7301,16289" coordsize="409,0" path="m7301,16289l7711,16289e" filled="f" stroked="t" strokeweight=".47597pt" strokecolor="#3F3F3F">
                <v:path arrowok="t"/>
              </v:shape>
            </v:group>
            <v:group style="position:absolute;left:8677;top:16289;width:495;height:2" coordorigin="8677,16289" coordsize="495,2">
              <v:shape style="position:absolute;left:8677;top:16289;width:495;height:2" coordorigin="8677,16289" coordsize="495,0" path="m8677,16289l9172,16289e" filled="f" stroked="t" strokeweight=".47597pt" strokecolor="#3F3F3F">
                <v:path arrowok="t"/>
              </v:shape>
            </v:group>
            <v:group style="position:absolute;left:11514;top:15586;width:2;height:703" coordorigin="11514,15586" coordsize="2,703">
              <v:shape style="position:absolute;left:11514;top:15586;width:2;height:703" coordorigin="11514,15586" coordsize="0,703" path="m11514,16289l11514,15586e" filled="f" stroked="t" strokeweight=".237985pt" strokecolor="#6B6B6B">
                <v:path arrowok="t"/>
              </v:shape>
            </v:group>
            <v:group style="position:absolute;left:5873;top:4011;width:923;height:2" coordorigin="5873,4011" coordsize="923,2">
              <v:shape style="position:absolute;left:5873;top:4011;width:923;height:2" coordorigin="5873,4011" coordsize="923,0" path="m5873,4011l6797,4011e" filled="f" stroked="t" strokeweight=".4759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5B5B5B"/>
          <w:spacing w:val="4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tfaiy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3"/>
        </w:rPr>
        <w:t>Kuze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3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-6"/>
          <w:w w:val="9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19"/>
          <w:szCs w:val="19"/>
          <w:color w:val="343434"/>
          <w:spacing w:val="-4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.A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5035" w:right="6202"/>
        <w:jc w:val="center"/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53"/>
          <w:szCs w:val="53"/>
          <w:color w:val="575D90"/>
          <w:spacing w:val="0"/>
          <w:w w:val="48"/>
          <w:i/>
        </w:rPr>
        <w:t>d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60" w:right="140"/>
        </w:sectPr>
      </w:pPr>
      <w:rPr/>
    </w:p>
    <w:p>
      <w:pPr>
        <w:spacing w:before="69" w:after="0" w:line="240" w:lineRule="auto"/>
        <w:ind w:left="117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30249pt;margin-top:6.443749pt;width:21.558911pt;height:43.0pt;mso-position-horizontal-relative:page;mso-position-vertical-relative:paragraph;z-index:-1347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1D1D1D"/>
                      <w:spacing w:val="0"/>
                      <w:w w:val="18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999A9A"/>
          <w:spacing w:val="0"/>
          <w:w w:val="230"/>
        </w:rPr>
        <w:t>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50" w:lineRule="atLeast"/>
        <w:ind w:left="3656" w:right="4302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00" w:bottom="280" w:left="180" w:right="400"/>
        </w:sectPr>
      </w:pPr>
      <w:rPr/>
    </w:p>
    <w:p>
      <w:pPr>
        <w:spacing w:before="0" w:after="0" w:line="113" w:lineRule="exact"/>
        <w:ind w:left="862" w:right="25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588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1670" w:space="1507"/>
            <w:col w:w="8163"/>
          </w:cols>
        </w:sectPr>
      </w:pPr>
      <w:rPr/>
    </w:p>
    <w:p>
      <w:pPr>
        <w:spacing w:before="0" w:after="0" w:line="231" w:lineRule="exact"/>
        <w:ind w:left="672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-28"/>
          <w:w w:val="114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26" w:lineRule="exact"/>
        <w:ind w:right="1152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999A9A"/>
          <w:spacing w:val="0"/>
          <w:w w:val="61"/>
          <w:position w:val="-3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36" w:right="-20"/>
        <w:jc w:val="left"/>
        <w:tabs>
          <w:tab w:pos="1520" w:val="left"/>
          <w:tab w:pos="3020" w:val="left"/>
          <w:tab w:pos="5400" w:val="left"/>
          <w:tab w:pos="74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43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1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22:15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3"/>
          <w:position w:val="-2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5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-25"/>
          <w:w w:val="120"/>
          <w:position w:val="-2"/>
        </w:rPr>
        <w:t>ı</w:t>
      </w:r>
      <w:r>
        <w:rPr>
          <w:rFonts w:ascii="Arial" w:hAnsi="Arial" w:cs="Arial" w:eastAsia="Arial"/>
          <w:sz w:val="27"/>
          <w:szCs w:val="27"/>
          <w:color w:val="545456"/>
          <w:spacing w:val="0"/>
          <w:w w:val="88"/>
          <w:position w:val="-2"/>
        </w:rPr>
        <w:t>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50" w:right="-20"/>
        <w:jc w:val="left"/>
        <w:tabs>
          <w:tab w:pos="1520" w:val="left"/>
          <w:tab w:pos="3020" w:val="left"/>
          <w:tab w:pos="438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6"/>
          <w:w w:val="7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3/05/20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5"/>
          <w:position w:val="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9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3068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1"/>
          <w:w w:val="92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7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0"/>
          <w:w w:val="11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$ahi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stiklal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9"/>
          <w:w w:val="11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6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0" w:right="-20"/>
        <w:jc w:val="left"/>
        <w:tabs>
          <w:tab w:pos="1500" w:val="left"/>
          <w:tab w:pos="394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6" w:lineRule="exact"/>
        <w:ind w:left="150" w:right="-20"/>
        <w:jc w:val="left"/>
        <w:tabs>
          <w:tab w:pos="350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8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5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5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4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3507" w:right="-20"/>
        <w:jc w:val="left"/>
        <w:tabs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Betonar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-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5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6"/>
          <w:w w:val="104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10" w:lineRule="exact"/>
        <w:ind w:left="4163" w:right="-20"/>
        <w:jc w:val="left"/>
        <w:tabs>
          <w:tab w:pos="4840" w:val="left"/>
          <w:tab w:pos="5520" w:val="left"/>
          <w:tab w:pos="620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1D1D1D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1D1D1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1D1D1D"/>
          <w:spacing w:val="0"/>
          <w:w w:val="100"/>
          <w:position w:val="-1"/>
        </w:rPr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383838"/>
          <w:spacing w:val="-61"/>
          <w:w w:val="53"/>
          <w:position w:val="-1"/>
        </w:rPr>
        <w:t> 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46"/>
          <w:szCs w:val="46"/>
          <w:color w:val="54545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545456"/>
          <w:spacing w:val="-61"/>
          <w:w w:val="53"/>
          <w:position w:val="-1"/>
        </w:rPr>
        <w:t> </w:t>
      </w:r>
      <w:r>
        <w:rPr>
          <w:rFonts w:ascii="Arial" w:hAnsi="Arial" w:cs="Arial" w:eastAsia="Arial"/>
          <w:sz w:val="46"/>
          <w:szCs w:val="46"/>
          <w:color w:val="5454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545456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54545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5454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5454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87"/>
          <w:position w:val="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4"/>
          <w:position w:val="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6"/>
          <w:w w:val="100"/>
          <w:position w:val="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9"/>
        </w:rPr>
        <w:t>23:10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50" w:right="-20"/>
        <w:jc w:val="left"/>
        <w:tabs>
          <w:tab w:pos="20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0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ZEKA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18" w:right="-20"/>
        <w:jc w:val="left"/>
        <w:tabs>
          <w:tab w:pos="4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[Yıkı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55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1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8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565" w:right="45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6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2"/>
          <w:w w:val="6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023" w:right="4153" w:firstLine="2557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6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"/>
          <w:w w:val="1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7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auto"/>
        <w:ind w:left="136" w:right="2362" w:firstLine="19"/>
        <w:jc w:val="left"/>
        <w:tabs>
          <w:tab w:pos="2000" w:val="left"/>
          <w:tab w:pos="45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6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2027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6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1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0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20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2"/>
          <w:w w:val="105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4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</w:sectPr>
      </w:pPr>
      <w:rPr/>
    </w:p>
    <w:p>
      <w:pPr>
        <w:spacing w:before="30" w:after="0" w:line="240" w:lineRule="auto"/>
        <w:ind w:left="13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PTayı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göıiildü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1590" w:space="466"/>
            <w:col w:w="9284"/>
          </w:cols>
        </w:sectPr>
      </w:pPr>
      <w:rPr/>
    </w:p>
    <w:p>
      <w:pPr>
        <w:spacing w:before="24" w:after="0" w:line="204" w:lineRule="exact"/>
        <w:ind w:left="191" w:right="-20"/>
        <w:jc w:val="left"/>
        <w:tabs>
          <w:tab w:pos="2180" w:val="left"/>
          <w:tab w:pos="456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2"/>
        </w:rPr>
        <w:t>[KöpükKg.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5466" w:right="-20"/>
        <w:jc w:val="left"/>
        <w:tabs>
          <w:tab w:pos="6500" w:val="left"/>
          <w:tab w:pos="7200" w:val="left"/>
          <w:tab w:pos="80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75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545456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</w:sectPr>
      </w:pPr>
      <w:rPr/>
    </w:p>
    <w:p>
      <w:pPr>
        <w:spacing w:before="20" w:after="0" w:line="240" w:lineRule="auto"/>
        <w:ind w:left="19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3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86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1882" w:space="227"/>
            <w:col w:w="9231"/>
          </w:cols>
        </w:sectPr>
      </w:pPr>
      <w:rPr/>
    </w:p>
    <w:p>
      <w:pPr>
        <w:spacing w:before="20" w:after="0" w:line="252" w:lineRule="auto"/>
        <w:ind w:left="2068" w:right="56" w:firstLine="-1913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lir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8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kontrolden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ıkara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6" w:right="-20"/>
        <w:jc w:val="left"/>
        <w:tabs>
          <w:tab w:pos="20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8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7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94" w:right="9676" w:firstLine="-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5" w:right="-20"/>
        <w:jc w:val="left"/>
        <w:tabs>
          <w:tab w:pos="20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9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00:20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241" w:right="-20"/>
        <w:jc w:val="left"/>
        <w:tabs>
          <w:tab w:pos="138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171" w:right="-73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30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597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4.482056pt;margin-top:35.159306pt;width:9.7995pt;height:12.5pt;mso-position-horizontal-relative:page;mso-position-vertical-relative:paragraph;z-index:-13471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999A9A"/>
                      <w:spacing w:val="0"/>
                      <w:w w:val="141"/>
                    </w:rPr>
                    <w:t>n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64"/>
          <w:position w:val="-6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64"/>
          <w:position w:val="-6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545456"/>
          <w:spacing w:val="0"/>
          <w:w w:val="36"/>
          <w:position w:val="-6"/>
        </w:rPr>
        <w:t>?</w:t>
      </w:r>
      <w:r>
        <w:rPr>
          <w:rFonts w:ascii="Times New Roman" w:hAnsi="Times New Roman" w:cs="Times New Roman" w:eastAsia="Times New Roman"/>
          <w:sz w:val="58"/>
          <w:szCs w:val="58"/>
          <w:color w:val="545456"/>
          <w:spacing w:val="-51"/>
          <w:w w:val="37"/>
          <w:position w:val="-6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999A9A"/>
          <w:spacing w:val="0"/>
          <w:w w:val="28"/>
          <w:position w:val="-6"/>
        </w:rPr>
        <w:t>--</w:t>
      </w:r>
      <w:r>
        <w:rPr>
          <w:rFonts w:ascii="Times New Roman" w:hAnsi="Times New Roman" w:cs="Times New Roman" w:eastAsia="Times New Roman"/>
          <w:sz w:val="58"/>
          <w:szCs w:val="58"/>
          <w:color w:val="999A9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58"/>
          <w:szCs w:val="58"/>
          <w:color w:val="999A9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position w:val="-6"/>
        </w:rPr>
        <w:t>ı'fi7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6153" w:space="2555"/>
            <w:col w:w="2632"/>
          </w:cols>
        </w:sectPr>
      </w:pPr>
      <w:rPr/>
    </w:p>
    <w:p>
      <w:pPr>
        <w:spacing w:before="33" w:after="0" w:line="257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2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B1B1B1"/>
          <w:spacing w:val="0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B1B1B1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99A9A"/>
          <w:spacing w:val="0"/>
          <w:w w:val="79"/>
          <w:position w:val="-7"/>
        </w:rPr>
        <w:t>t·e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-20"/>
        <w:jc w:val="left"/>
        <w:tabs>
          <w:tab w:pos="820" w:val="left"/>
          <w:tab w:pos="5400" w:val="left"/>
        </w:tabs>
        <w:rPr>
          <w:rFonts w:ascii="Arial" w:hAnsi="Arial" w:cs="Arial" w:eastAsia="Arial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97A7B3"/>
          <w:spacing w:val="-22"/>
          <w:w w:val="166"/>
          <w:position w:val="1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99A9A"/>
          <w:spacing w:val="0"/>
          <w:w w:val="187"/>
          <w:position w:val="1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99A9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99A9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56"/>
          <w:position w:val="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00"/>
          <w:position w:val="4"/>
        </w:rPr>
      </w:r>
      <w:r>
        <w:rPr>
          <w:rFonts w:ascii="Arial" w:hAnsi="Arial" w:cs="Arial" w:eastAsia="Arial"/>
          <w:sz w:val="47"/>
          <w:szCs w:val="47"/>
          <w:color w:val="6B6B6B"/>
          <w:spacing w:val="0"/>
          <w:w w:val="56"/>
          <w:position w:val="-15"/>
        </w:rPr>
        <w:t>·</w:t>
      </w:r>
      <w:r>
        <w:rPr>
          <w:rFonts w:ascii="Arial" w:hAnsi="Arial" w:cs="Arial" w:eastAsia="Arial"/>
          <w:sz w:val="47"/>
          <w:szCs w:val="47"/>
          <w:color w:val="6B6B6B"/>
          <w:spacing w:val="23"/>
          <w:w w:val="56"/>
          <w:position w:val="-15"/>
        </w:rPr>
        <w:t> </w:t>
      </w:r>
      <w:r>
        <w:rPr>
          <w:rFonts w:ascii="Arial" w:hAnsi="Arial" w:cs="Arial" w:eastAsia="Arial"/>
          <w:sz w:val="47"/>
          <w:szCs w:val="47"/>
          <w:color w:val="B1B1B1"/>
          <w:spacing w:val="12"/>
          <w:w w:val="50"/>
          <w:position w:val="-15"/>
        </w:rPr>
        <w:t>.</w:t>
      </w:r>
      <w:r>
        <w:rPr>
          <w:rFonts w:ascii="Arial" w:hAnsi="Arial" w:cs="Arial" w:eastAsia="Arial"/>
          <w:sz w:val="47"/>
          <w:szCs w:val="47"/>
          <w:color w:val="7E8080"/>
          <w:spacing w:val="12"/>
          <w:w w:val="41"/>
          <w:position w:val="-15"/>
        </w:rPr>
      </w:r>
      <w:r>
        <w:rPr>
          <w:rFonts w:ascii="Arial" w:hAnsi="Arial" w:cs="Arial" w:eastAsia="Arial"/>
          <w:sz w:val="47"/>
          <w:szCs w:val="47"/>
          <w:color w:val="7E8080"/>
          <w:spacing w:val="0"/>
          <w:w w:val="41"/>
          <w:emboss/>
          <w:position w:val="-15"/>
        </w:rPr>
        <w:t>·</w:t>
      </w:r>
      <w:r>
        <w:rPr>
          <w:rFonts w:ascii="Arial" w:hAnsi="Arial" w:cs="Arial" w:eastAsia="Arial"/>
          <w:sz w:val="47"/>
          <w:szCs w:val="47"/>
          <w:color w:val="7E8080"/>
          <w:spacing w:val="0"/>
          <w:w w:val="41"/>
          <w:position w:val="-15"/>
        </w:rPr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2841" w:space="178"/>
            <w:col w:w="8321"/>
          </w:cols>
        </w:sectPr>
      </w:pPr>
      <w:rPr/>
    </w:p>
    <w:p>
      <w:pPr>
        <w:spacing w:before="0" w:after="0" w:line="25" w:lineRule="exact"/>
        <w:ind w:left="227" w:right="-20"/>
        <w:jc w:val="left"/>
        <w:tabs>
          <w:tab w:pos="2400" w:val="left"/>
          <w:tab w:pos="3980" w:val="left"/>
          <w:tab w:pos="780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5.450684pt;margin-top:34.536942pt;width:3.2pt;height:5pt;mso-position-horizontal-relative:page;mso-position-vertical-relative:paragraph;z-index:-13469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1B1B1"/>
                      <w:spacing w:val="0"/>
                      <w:w w:val="12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3"/>
        </w:rPr>
        <w:t>İtfaiy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0"/>
          <w:w w:val="100"/>
          <w:position w:val="-22"/>
        </w:rPr>
        <w:t>İtf</w:t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2"/>
          <w:w w:val="100"/>
          <w:position w:val="-22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0"/>
          <w:w w:val="100"/>
          <w:position w:val="-2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0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6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99A9A"/>
          <w:spacing w:val="0"/>
          <w:w w:val="100"/>
          <w:position w:val="-2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99A9A"/>
          <w:spacing w:val="-9"/>
          <w:w w:val="100"/>
          <w:position w:val="-22"/>
        </w:rPr>
        <w:t> </w:t>
      </w:r>
      <w:r>
        <w:rPr>
          <w:rFonts w:ascii="Arial" w:hAnsi="Arial" w:cs="Arial" w:eastAsia="Arial"/>
          <w:sz w:val="21"/>
          <w:szCs w:val="21"/>
          <w:color w:val="7E8080"/>
          <w:spacing w:val="0"/>
          <w:w w:val="50"/>
          <w:position w:val="-22"/>
        </w:rPr>
        <w:t>1&lt;</w:t>
      </w:r>
      <w:r>
        <w:rPr>
          <w:rFonts w:ascii="Arial" w:hAnsi="Arial" w:cs="Arial" w:eastAsia="Arial"/>
          <w:sz w:val="21"/>
          <w:szCs w:val="21"/>
          <w:color w:val="7E8080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21"/>
          <w:szCs w:val="21"/>
          <w:color w:val="7E8080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26"/>
          <w:szCs w:val="26"/>
          <w:color w:val="999A9A"/>
          <w:spacing w:val="0"/>
          <w:w w:val="100"/>
          <w:position w:val="-23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999A9A"/>
          <w:spacing w:val="-52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99A9A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99A9A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41"/>
          <w:szCs w:val="41"/>
          <w:color w:val="1A2190"/>
          <w:spacing w:val="0"/>
          <w:w w:val="51"/>
          <w:position w:val="-38"/>
        </w:rPr>
        <w:t>&lt;::</w:t>
      </w:r>
      <w:r>
        <w:rPr>
          <w:rFonts w:ascii="Times New Roman" w:hAnsi="Times New Roman" w:cs="Times New Roman" w:eastAsia="Times New Roman"/>
          <w:sz w:val="41"/>
          <w:szCs w:val="41"/>
          <w:color w:val="1A2190"/>
          <w:spacing w:val="0"/>
          <w:w w:val="100"/>
          <w:position w:val="-38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1A2190"/>
          <w:spacing w:val="0"/>
          <w:w w:val="100"/>
          <w:position w:val="-38"/>
        </w:rPr>
      </w:r>
      <w:r>
        <w:rPr>
          <w:rFonts w:ascii="Times New Roman" w:hAnsi="Times New Roman" w:cs="Times New Roman" w:eastAsia="Times New Roman"/>
          <w:sz w:val="19"/>
          <w:szCs w:val="19"/>
          <w:color w:val="999A9A"/>
          <w:spacing w:val="-25"/>
          <w:w w:val="140"/>
          <w:position w:val="-1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7"/>
          <w:position w:val="-13"/>
        </w:rPr>
        <w:t>Jt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"/>
          <w:w w:val="108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2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  <w:position w:val="-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999A9A"/>
          <w:spacing w:val="-5"/>
          <w:w w:val="40"/>
          <w:position w:val="-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1"/>
          <w:w w:val="88"/>
          <w:position w:val="-1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56"/>
          <w:w w:val="230"/>
          <w:position w:val="-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32"/>
          <w:w w:val="90"/>
          <w:position w:val="-1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1"/>
          <w:w w:val="407"/>
          <w:position w:val="-1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99A9A"/>
          <w:spacing w:val="0"/>
          <w:w w:val="121"/>
          <w:position w:val="-1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88" w:lineRule="exact"/>
        <w:ind w:left="289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2"/>
          <w:position w:val="-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2"/>
          <w:position w:val="-10"/>
        </w:rPr>
        <w:t>c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212"/>
          <w:position w:val="-10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-20"/>
        <w:jc w:val="left"/>
        <w:tabs>
          <w:tab w:pos="980" w:val="left"/>
          <w:tab w:pos="17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69"/>
          <w:szCs w:val="69"/>
          <w:color w:val="7E8080"/>
          <w:spacing w:val="-145"/>
          <w:w w:val="68"/>
          <w:position w:val="-36"/>
        </w:rPr>
        <w:t>.</w:t>
      </w:r>
      <w:r>
        <w:rPr>
          <w:rFonts w:ascii="Arial" w:hAnsi="Arial" w:cs="Arial" w:eastAsia="Arial"/>
          <w:sz w:val="30"/>
          <w:szCs w:val="30"/>
          <w:color w:val="999A9A"/>
          <w:spacing w:val="0"/>
          <w:w w:val="91"/>
          <w:i/>
          <w:position w:val="-12"/>
        </w:rPr>
        <w:t>f</w:t>
      </w:r>
      <w:r>
        <w:rPr>
          <w:rFonts w:ascii="Arial" w:hAnsi="Arial" w:cs="Arial" w:eastAsia="Arial"/>
          <w:sz w:val="30"/>
          <w:szCs w:val="30"/>
          <w:color w:val="999A9A"/>
          <w:spacing w:val="-35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99A9A"/>
          <w:spacing w:val="0"/>
          <w:w w:val="25"/>
          <w:position w:val="-36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999A9A"/>
          <w:spacing w:val="-69"/>
          <w:w w:val="100"/>
          <w:position w:val="-36"/>
        </w:rPr>
        <w:t> </w:t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100"/>
          <w:position w:val="-12"/>
        </w:rPr>
        <w:t>Bi.iı</w:t>
      </w:r>
      <w:r>
        <w:rPr>
          <w:rFonts w:ascii="Arial" w:hAnsi="Arial" w:cs="Arial" w:eastAsia="Arial"/>
          <w:sz w:val="24"/>
          <w:szCs w:val="24"/>
          <w:color w:val="6B6B6B"/>
          <w:spacing w:val="-27"/>
          <w:w w:val="100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-27"/>
          <w:w w:val="139"/>
          <w:position w:val="-1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6"/>
          <w:w w:val="96"/>
          <w:position w:val="-1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93"/>
          <w:position w:val="-1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9"/>
          <w:szCs w:val="29"/>
          <w:color w:val="999A9A"/>
          <w:spacing w:val="13"/>
          <w:w w:val="61"/>
          <w:position w:val="-36"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70"/>
          <w:position w:val="-12"/>
        </w:rPr>
        <w:t>ı-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526" w:space="7650"/>
            <w:col w:w="3164"/>
          </w:cols>
        </w:sectPr>
      </w:pPr>
      <w:rPr/>
    </w:p>
    <w:p>
      <w:pPr>
        <w:spacing w:before="8" w:after="0" w:line="240" w:lineRule="auto"/>
        <w:ind w:left="2276" w:right="-89"/>
        <w:jc w:val="left"/>
        <w:tabs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19.465179pt;margin-top:5.570772pt;width:110.37297pt;height:.1pt;mso-position-horizontal-relative:page;mso-position-vertical-relative:paragraph;z-index:-13473" coordorigin="8389,111" coordsize="2207,2">
            <v:shape style="position:absolute;left:8389;top:111;width:2207;height:2" coordorigin="8389,111" coordsize="2207,0" path="m8389,111l10597,111e" filled="f" stroked="t" strokeweight="2.633628pt" strokecolor="#3F4B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432831pt;margin-top:.286101pt;width:3.99711pt;height:18.5pt;mso-position-horizontal-relative:page;mso-position-vertical-relative:paragraph;z-index:-13470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383838"/>
                      <w:spacing w:val="0"/>
                      <w:w w:val="77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4"/>
          <w:w w:val="120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44"/>
          <w:w w:val="12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99A9A"/>
          <w:spacing w:val="0"/>
          <w:w w:val="82"/>
          <w:position w:val="-9"/>
        </w:rPr>
        <w:t>os</w:t>
      </w:r>
      <w:r>
        <w:rPr>
          <w:rFonts w:ascii="Times New Roman" w:hAnsi="Times New Roman" w:cs="Times New Roman" w:eastAsia="Times New Roman"/>
          <w:sz w:val="27"/>
          <w:szCs w:val="27"/>
          <w:color w:val="999A9A"/>
          <w:spacing w:val="0"/>
          <w:w w:val="82"/>
          <w:position w:val="-9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999A9A"/>
          <w:spacing w:val="-53"/>
          <w:w w:val="82"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99A9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999A9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7"/>
          <w:szCs w:val="27"/>
          <w:color w:val="3A4177"/>
          <w:spacing w:val="0"/>
          <w:w w:val="286"/>
          <w:position w:val="-9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3A4177"/>
          <w:spacing w:val="-20"/>
          <w:w w:val="286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-12"/>
          <w:w w:val="156"/>
          <w:position w:val="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0"/>
          <w:w w:val="103"/>
          <w:position w:val="2"/>
        </w:rPr>
        <w:t>\ml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26" w:lineRule="exact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545456"/>
          <w:w w:val="66"/>
          <w:position w:val="-7"/>
        </w:rPr>
        <w:t>.,</w:t>
      </w:r>
      <w:r>
        <w:rPr>
          <w:rFonts w:ascii="Times New Roman" w:hAnsi="Times New Roman" w:cs="Times New Roman" w:eastAsia="Times New Roman"/>
          <w:sz w:val="36"/>
          <w:szCs w:val="36"/>
          <w:color w:val="7E8080"/>
          <w:spacing w:val="-13"/>
          <w:w w:val="97"/>
          <w:position w:val="-7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999A9A"/>
          <w:spacing w:val="0"/>
          <w:w w:val="25"/>
          <w:position w:val="3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999A9A"/>
          <w:spacing w:val="-6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E8080"/>
          <w:spacing w:val="-17"/>
          <w:w w:val="20"/>
          <w:position w:val="3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545456"/>
          <w:spacing w:val="0"/>
          <w:w w:val="50"/>
          <w:position w:val="-7"/>
        </w:rPr>
        <w:t>1</w:t>
      </w:r>
      <w:r>
        <w:rPr>
          <w:rFonts w:ascii="Times New Roman" w:hAnsi="Times New Roman" w:cs="Times New Roman" w:eastAsia="Times New Roman"/>
          <w:sz w:val="36"/>
          <w:szCs w:val="36"/>
          <w:color w:val="545456"/>
          <w:spacing w:val="0"/>
          <w:w w:val="49"/>
          <w:position w:val="-7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545456"/>
          <w:spacing w:val="-6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4"/>
          <w:w w:val="47"/>
          <w:position w:val="-7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545456"/>
          <w:spacing w:val="0"/>
          <w:w w:val="47"/>
          <w:position w:val="-7"/>
        </w:rPr>
        <w:t>Y:</w:t>
      </w:r>
      <w:r>
        <w:rPr>
          <w:rFonts w:ascii="Times New Roman" w:hAnsi="Times New Roman" w:cs="Times New Roman" w:eastAsia="Times New Roman"/>
          <w:sz w:val="36"/>
          <w:szCs w:val="36"/>
          <w:color w:val="545456"/>
          <w:spacing w:val="-40"/>
          <w:w w:val="47"/>
          <w:position w:val="-7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4545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54545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1"/>
          <w:w w:val="49"/>
          <w:position w:val="-7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14"/>
          <w:w w:val="74"/>
          <w:position w:val="-7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38"/>
          <w:position w:val="-7"/>
        </w:rPr>
        <w:t>ı: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34"/>
          <w:w w:val="38"/>
          <w:position w:val="-7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0"/>
          <w:w w:val="68"/>
          <w:position w:val="-7"/>
        </w:rPr>
        <w:t>'ıiJtn.v.</w:t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-12"/>
          <w:w w:val="68"/>
          <w:position w:val="-7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-18"/>
          <w:w w:val="68"/>
          <w:position w:val="-7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8"/>
          <w:w w:val="75"/>
          <w:position w:val="-7"/>
        </w:rPr>
        <w:t>c</w:t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0"/>
          <w:w w:val="56"/>
          <w:position w:val="-7"/>
        </w:rPr>
        <w:t>ji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4106" w:space="4050"/>
            <w:col w:w="3184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5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5"/>
          <w:w w:val="10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ind w:right="-20"/>
        <w:jc w:val="left"/>
        <w:tabs>
          <w:tab w:pos="4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999A9A"/>
          <w:spacing w:val="0"/>
          <w:w w:val="257"/>
          <w:position w:val="-12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999A9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99A9A"/>
          <w:spacing w:val="0"/>
          <w:w w:val="100"/>
          <w:position w:val="-12"/>
        </w:rPr>
      </w:r>
      <w:r>
        <w:rPr>
          <w:rFonts w:ascii="Arial" w:hAnsi="Arial" w:cs="Arial" w:eastAsia="Arial"/>
          <w:sz w:val="26"/>
          <w:szCs w:val="26"/>
          <w:color w:val="545456"/>
          <w:spacing w:val="0"/>
          <w:w w:val="56"/>
          <w:position w:val="-12"/>
        </w:rPr>
        <w:t>P</w:t>
      </w:r>
      <w:r>
        <w:rPr>
          <w:rFonts w:ascii="Arial" w:hAnsi="Arial" w:cs="Arial" w:eastAsia="Arial"/>
          <w:sz w:val="26"/>
          <w:szCs w:val="26"/>
          <w:color w:val="545456"/>
          <w:spacing w:val="0"/>
          <w:w w:val="56"/>
          <w:position w:val="-12"/>
        </w:rPr>
        <w:t> </w:t>
      </w:r>
      <w:r>
        <w:rPr>
          <w:rFonts w:ascii="Arial" w:hAnsi="Arial" w:cs="Arial" w:eastAsia="Arial"/>
          <w:sz w:val="26"/>
          <w:szCs w:val="26"/>
          <w:color w:val="545456"/>
          <w:spacing w:val="12"/>
          <w:w w:val="56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81"/>
          <w:position w:val="-12"/>
        </w:rPr>
        <w:t>t</w:t>
      </w:r>
      <w:r>
        <w:rPr>
          <w:rFonts w:ascii="Arial" w:hAnsi="Arial" w:cs="Arial" w:eastAsia="Arial"/>
          <w:sz w:val="21"/>
          <w:szCs w:val="21"/>
          <w:color w:val="383838"/>
          <w:spacing w:val="-44"/>
          <w:w w:val="81"/>
          <w:position w:val="-12"/>
        </w:rPr>
        <w:t>ı</w:t>
      </w:r>
      <w:r>
        <w:rPr>
          <w:rFonts w:ascii="Arial" w:hAnsi="Arial" w:cs="Arial" w:eastAsia="Arial"/>
          <w:sz w:val="21"/>
          <w:szCs w:val="21"/>
          <w:color w:val="B1B1B1"/>
          <w:spacing w:val="-34"/>
          <w:w w:val="67"/>
          <w:position w:val="-12"/>
        </w:rPr>
        <w:t>.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43"/>
          <w:position w:val="-12"/>
        </w:rPr>
        <w:t>I</w:t>
      </w:r>
      <w:r>
        <w:rPr>
          <w:rFonts w:ascii="Arial" w:hAnsi="Arial" w:cs="Arial" w:eastAsia="Arial"/>
          <w:sz w:val="21"/>
          <w:szCs w:val="21"/>
          <w:color w:val="383838"/>
          <w:spacing w:val="-41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20"/>
          <w:position w:val="-12"/>
        </w:rPr>
        <w:t>Ş</w:t>
      </w:r>
      <w:r>
        <w:rPr>
          <w:rFonts w:ascii="Arial" w:hAnsi="Arial" w:cs="Arial" w:eastAsia="Arial"/>
          <w:sz w:val="21"/>
          <w:szCs w:val="21"/>
          <w:color w:val="6B6B6B"/>
          <w:spacing w:val="-31"/>
          <w:w w:val="120"/>
          <w:position w:val="-12"/>
        </w:rPr>
        <w:t>.</w:t>
      </w:r>
      <w:r>
        <w:rPr>
          <w:rFonts w:ascii="Arial" w:hAnsi="Arial" w:cs="Arial" w:eastAsia="Arial"/>
          <w:sz w:val="21"/>
          <w:szCs w:val="21"/>
          <w:color w:val="545456"/>
          <w:spacing w:val="0"/>
          <w:w w:val="135"/>
          <w:position w:val="-12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545456"/>
          <w:spacing w:val="0"/>
          <w:w w:val="96"/>
          <w:position w:val="-12"/>
        </w:rPr>
        <w:t>Mü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1"/>
          <w:w w:val="70"/>
          <w:position w:val="-12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545456"/>
          <w:spacing w:val="0"/>
          <w:w w:val="75"/>
          <w:position w:val="-12"/>
        </w:rPr>
        <w:t>fll</w:t>
      </w:r>
      <w:r>
        <w:rPr>
          <w:rFonts w:ascii="Times New Roman" w:hAnsi="Times New Roman" w:cs="Times New Roman" w:eastAsia="Times New Roman"/>
          <w:sz w:val="22"/>
          <w:szCs w:val="22"/>
          <w:color w:val="545456"/>
          <w:spacing w:val="4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62"/>
          <w:position w:val="-12"/>
        </w:rPr>
        <w:t>V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6143" w:space="2023"/>
            <w:col w:w="3174"/>
          </w:cols>
        </w:sectPr>
      </w:pPr>
      <w:rPr/>
    </w:p>
    <w:p>
      <w:pPr>
        <w:spacing w:before="0" w:after="0" w:line="48" w:lineRule="atLeast"/>
        <w:ind w:left="5341" w:right="-93"/>
        <w:jc w:val="left"/>
        <w:tabs>
          <w:tab w:pos="828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90"/>
          <w:position w:val="0"/>
        </w:rPr>
        <w:t>'··</w:t>
      </w:r>
      <w:r>
        <w:rPr>
          <w:rFonts w:ascii="Arial" w:hAnsi="Arial" w:cs="Arial" w:eastAsia="Arial"/>
          <w:sz w:val="19"/>
          <w:szCs w:val="19"/>
          <w:color w:val="B1B1B1"/>
          <w:spacing w:val="-12"/>
          <w:w w:val="90"/>
          <w:position w:val="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52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19"/>
          <w:w w:val="52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10"/>
          <w:w w:val="63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17"/>
          <w:i/>
          <w:position w:val="0"/>
        </w:rPr>
        <w:t>,.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5"/>
          <w:w w:val="100"/>
          <w:i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7E8080"/>
          <w:spacing w:val="0"/>
          <w:w w:val="56"/>
          <w:i/>
          <w:position w:val="0"/>
        </w:rPr>
        <w:t>'.</w:t>
      </w:r>
      <w:r>
        <w:rPr>
          <w:rFonts w:ascii="Arial" w:hAnsi="Arial" w:cs="Arial" w:eastAsia="Arial"/>
          <w:sz w:val="35"/>
          <w:szCs w:val="35"/>
          <w:color w:val="7E8080"/>
          <w:spacing w:val="-8"/>
          <w:w w:val="56"/>
          <w:i/>
          <w:position w:val="0"/>
        </w:rPr>
        <w:t>'</w:t>
      </w:r>
      <w:r>
        <w:rPr>
          <w:rFonts w:ascii="Arial" w:hAnsi="Arial" w:cs="Arial" w:eastAsia="Arial"/>
          <w:sz w:val="35"/>
          <w:szCs w:val="35"/>
          <w:color w:val="545456"/>
          <w:spacing w:val="-102"/>
          <w:w w:val="68"/>
          <w:i/>
          <w:position w:val="0"/>
        </w:rPr>
        <w:t>·</w:t>
      </w:r>
      <w:r>
        <w:rPr>
          <w:rFonts w:ascii="Arial" w:hAnsi="Arial" w:cs="Arial" w:eastAsia="Arial"/>
          <w:sz w:val="35"/>
          <w:szCs w:val="35"/>
          <w:color w:val="7E8080"/>
          <w:spacing w:val="0"/>
          <w:w w:val="56"/>
          <w:i/>
          <w:position w:val="0"/>
        </w:rPr>
        <w:t>: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48" w:lineRule="atLeast"/>
        <w:ind w:right="-20"/>
        <w:jc w:val="left"/>
        <w:tabs>
          <w:tab w:pos="54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55"/>
          <w:szCs w:val="55"/>
          <w:color w:val="7E8080"/>
          <w:spacing w:val="-109"/>
          <w:w w:val="163"/>
        </w:rPr>
        <w:t>:</w:t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163"/>
        </w:rPr>
        <w:t>..</w:t>
      </w:r>
      <w:r>
        <w:rPr>
          <w:rFonts w:ascii="Arial" w:hAnsi="Arial" w:cs="Arial" w:eastAsia="Arial"/>
          <w:sz w:val="22"/>
          <w:szCs w:val="22"/>
          <w:color w:val="999A9A"/>
          <w:spacing w:val="-99"/>
          <w:w w:val="163"/>
        </w:rPr>
        <w:t> </w:t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999A9A"/>
          <w:spacing w:val="0"/>
          <w:w w:val="6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2" w:equalWidth="0">
            <w:col w:w="9095" w:space="315"/>
            <w:col w:w="19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7" w:lineRule="atLeast"/>
        <w:ind w:left="1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27" w:lineRule="exact"/>
        <w:ind w:right="-249"/>
        <w:jc w:val="left"/>
        <w:rPr>
          <w:rFonts w:ascii="Arial" w:hAnsi="Arial" w:cs="Arial" w:eastAsia="Arial"/>
          <w:sz w:val="139"/>
          <w:szCs w:val="139"/>
        </w:rPr>
      </w:pPr>
      <w:rPr/>
      <w:r>
        <w:rPr/>
        <w:br w:type="column"/>
      </w:r>
      <w:r>
        <w:rPr>
          <w:rFonts w:ascii="Arial" w:hAnsi="Arial" w:cs="Arial" w:eastAsia="Arial"/>
          <w:sz w:val="139"/>
          <w:szCs w:val="139"/>
          <w:color w:val="3A4177"/>
          <w:spacing w:val="-170"/>
          <w:w w:val="161"/>
          <w:i/>
          <w:position w:val="-5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545456"/>
          <w:spacing w:val="0"/>
          <w:w w:val="116"/>
          <w:b/>
          <w:bCs/>
          <w:position w:val="-4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545456"/>
          <w:spacing w:val="-21"/>
          <w:w w:val="100"/>
          <w:b/>
          <w:bCs/>
          <w:position w:val="-4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179"/>
          <w:w w:val="97"/>
          <w:b/>
          <w:bCs/>
          <w:position w:val="-47"/>
        </w:rPr>
        <w:t>K</w:t>
      </w:r>
      <w:r>
        <w:rPr>
          <w:rFonts w:ascii="Arial" w:hAnsi="Arial" w:cs="Arial" w:eastAsia="Arial"/>
          <w:sz w:val="139"/>
          <w:szCs w:val="139"/>
          <w:color w:val="3A4177"/>
          <w:spacing w:val="-287"/>
          <w:w w:val="160"/>
          <w:i/>
          <w:position w:val="-50"/>
        </w:rPr>
        <w:t>'</w:t>
      </w:r>
      <w:r>
        <w:rPr>
          <w:rFonts w:ascii="Arial" w:hAnsi="Arial" w:cs="Arial" w:eastAsia="Arial"/>
          <w:sz w:val="139"/>
          <w:szCs w:val="13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64" w:lineRule="atLeas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b/>
          <w:bCs/>
        </w:rPr>
        <w:t>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9" w:lineRule="atLeast"/>
        <w:ind w:right="-78"/>
        <w:jc w:val="left"/>
        <w:rPr>
          <w:rFonts w:ascii="Courier New" w:hAnsi="Courier New" w:cs="Courier New" w:eastAsia="Courier New"/>
          <w:sz w:val="25"/>
          <w:szCs w:val="25"/>
        </w:rPr>
      </w:pPr>
      <w:rPr/>
      <w:r>
        <w:rPr>
          <w:rFonts w:ascii="Courier New" w:hAnsi="Courier New" w:cs="Courier New" w:eastAsia="Courier New"/>
          <w:sz w:val="25"/>
          <w:szCs w:val="25"/>
          <w:color w:val="383838"/>
          <w:spacing w:val="-17"/>
          <w:w w:val="92"/>
        </w:rPr>
        <w:t>H</w:t>
      </w:r>
      <w:r>
        <w:rPr>
          <w:rFonts w:ascii="Courier New" w:hAnsi="Courier New" w:cs="Courier New" w:eastAsia="Courier New"/>
          <w:sz w:val="25"/>
          <w:szCs w:val="25"/>
          <w:color w:val="3A4177"/>
          <w:spacing w:val="0"/>
          <w:w w:val="345"/>
        </w:rPr>
        <w:t>ft</w:t>
      </w:r>
      <w:r>
        <w:rPr>
          <w:rFonts w:ascii="Courier New" w:hAnsi="Courier New" w:cs="Courier New" w:eastAsia="Courier New"/>
          <w:sz w:val="25"/>
          <w:szCs w:val="25"/>
          <w:color w:val="3A4177"/>
          <w:spacing w:val="-70"/>
          <w:w w:val="100"/>
        </w:rPr>
        <w:t> </w:t>
      </w:r>
      <w:r>
        <w:rPr>
          <w:rFonts w:ascii="Courier New" w:hAnsi="Courier New" w:cs="Courier New" w:eastAsia="Courier New"/>
          <w:sz w:val="25"/>
          <w:szCs w:val="25"/>
          <w:color w:val="383838"/>
          <w:spacing w:val="0"/>
          <w:w w:val="69"/>
        </w:rPr>
        <w:t>i</w:t>
      </w:r>
      <w:r>
        <w:rPr>
          <w:rFonts w:ascii="Courier New" w:hAnsi="Courier New" w:cs="Courier New" w:eastAsia="Courier New"/>
          <w:sz w:val="25"/>
          <w:szCs w:val="25"/>
          <w:color w:val="383838"/>
          <w:spacing w:val="-7"/>
          <w:w w:val="69"/>
        </w:rPr>
        <w:t>O</w:t>
      </w:r>
      <w:r>
        <w:rPr>
          <w:rFonts w:ascii="Courier New" w:hAnsi="Courier New" w:cs="Courier New" w:eastAsia="Courier New"/>
          <w:sz w:val="25"/>
          <w:szCs w:val="25"/>
          <w:color w:val="545456"/>
          <w:spacing w:val="12"/>
          <w:w w:val="92"/>
        </w:rPr>
        <w:t>Ö</w:t>
      </w:r>
      <w:r>
        <w:rPr>
          <w:rFonts w:ascii="Courier New" w:hAnsi="Courier New" w:cs="Courier New" w:eastAsia="Courier New"/>
          <w:sz w:val="25"/>
          <w:szCs w:val="25"/>
          <w:color w:val="383838"/>
          <w:spacing w:val="0"/>
          <w:w w:val="80"/>
        </w:rPr>
        <w:t>L</w:t>
      </w:r>
      <w:r>
        <w:rPr>
          <w:rFonts w:ascii="Courier New" w:hAnsi="Courier New" w:cs="Courier New" w:eastAsia="Courier New"/>
          <w:sz w:val="25"/>
          <w:szCs w:val="25"/>
          <w:color w:val="545456"/>
          <w:spacing w:val="0"/>
          <w:w w:val="89"/>
        </w:rPr>
        <w:t>U</w:t>
      </w:r>
      <w:r>
        <w:rPr>
          <w:rFonts w:ascii="Courier New" w:hAnsi="Courier New" w:cs="Courier New" w:eastAsia="Courier New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75" w:lineRule="atLeast"/>
        <w:ind w:left="-28" w:right="1220"/>
        <w:jc w:val="center"/>
        <w:tabs>
          <w:tab w:pos="520" w:val="left"/>
          <w:tab w:pos="1140" w:val="left"/>
          <w:tab w:pos="17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99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52"/>
          <w:w w:val="19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99"/>
        </w:rPr>
        <w:t>"'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139"/>
          <w:i/>
        </w:rPr>
        <w:t>ç</w:t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139"/>
          <w:i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4"/>
          <w:w w:val="139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139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7E8080"/>
          <w:spacing w:val="0"/>
          <w:w w:val="139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7E8080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E8080"/>
          <w:spacing w:val="6"/>
          <w:w w:val="13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21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99A9A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17"/>
          <w:w w:val="169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7E8080"/>
          <w:spacing w:val="0"/>
          <w:w w:val="26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46" w:after="0" w:line="240" w:lineRule="auto"/>
        <w:ind w:left="871" w:right="2088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1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9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7E8080"/>
          <w:w w:val="161"/>
          <w:i/>
        </w:rPr>
        <w:t>"-"</w:t>
      </w:r>
      <w:r>
        <w:rPr>
          <w:rFonts w:ascii="Arial" w:hAnsi="Arial" w:cs="Arial" w:eastAsia="Arial"/>
          <w:sz w:val="8"/>
          <w:szCs w:val="8"/>
          <w:color w:val="7E8080"/>
          <w:spacing w:val="-2"/>
          <w:w w:val="162"/>
          <w:i/>
        </w:rPr>
        <w:t>H</w:t>
      </w:r>
      <w:r>
        <w:rPr>
          <w:rFonts w:ascii="Arial" w:hAnsi="Arial" w:cs="Arial" w:eastAsia="Arial"/>
          <w:sz w:val="8"/>
          <w:szCs w:val="8"/>
          <w:color w:val="999A9A"/>
          <w:spacing w:val="0"/>
          <w:w w:val="249"/>
          <w:i/>
        </w:rPr>
        <w:t>ı._,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  <w:cols w:num="5" w:equalWidth="0">
            <w:col w:w="531" w:space="1751"/>
            <w:col w:w="1245" w:space="137"/>
            <w:col w:w="588" w:space="635"/>
            <w:col w:w="1705" w:space="1652"/>
            <w:col w:w="3096"/>
          </w:cols>
        </w:sectPr>
      </w:pPr>
      <w:rPr/>
    </w:p>
    <w:p>
      <w:pPr>
        <w:spacing w:before="0" w:after="0" w:line="174" w:lineRule="atLeast"/>
        <w:ind w:left="318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4.604667pt;margin-top:16.536654pt;width:559.646029pt;height:746.294979pt;mso-position-horizontal-relative:page;mso-position-vertical-relative:page;z-index:-13474" coordorigin="292,331" coordsize="11193,14926">
            <v:group style="position:absolute;left:306;top:345;width:11138;height:2" coordorigin="306,345" coordsize="11138,2">
              <v:shape style="position:absolute;left:306;top:345;width:11138;height:2" coordorigin="306,345" coordsize="11138,0" path="m306,345l11444,345e" filled="f" stroked="t" strokeweight=".718262pt" strokecolor="#606060">
                <v:path arrowok="t"/>
              </v:shape>
            </v:group>
            <v:group style="position:absolute;left:2181;top:336;width:2;height:1141" coordorigin="2181,336" coordsize="2,1141">
              <v:shape style="position:absolute;left:2181;top:336;width:2;height:1141" coordorigin="2181,336" coordsize="0,1141" path="m2181,1476l2181,336e" filled="f" stroked="t" strokeweight=".478842pt" strokecolor="#808080">
                <v:path arrowok="t"/>
              </v:shape>
            </v:group>
            <v:group style="position:absolute;left:4444;top:345;width:321;height:2" coordorigin="4444,345" coordsize="321,2">
              <v:shape style="position:absolute;left:4444;top:345;width:321;height:2" coordorigin="4444,345" coordsize="321,0" path="m4444,345l4764,345e" filled="f" stroked="t" strokeweight=".478842pt" strokecolor="#383838">
                <v:path arrowok="t"/>
              </v:shape>
            </v:group>
            <v:group style="position:absolute;left:8389;top:345;width:3055;height:2" coordorigin="8389,345" coordsize="3055,2">
              <v:shape style="position:absolute;left:8389;top:345;width:3055;height:2" coordorigin="8389,345" coordsize="3055,0" path="m8389,345l11444,345e" filled="f" stroked="t" strokeweight=".478842pt" strokecolor="#4F4F4F">
                <v:path arrowok="t"/>
              </v:shape>
            </v:group>
            <v:group style="position:absolute;left:8976;top:340;width:2;height:1495" coordorigin="8976,340" coordsize="2,1495">
              <v:shape style="position:absolute;left:8976;top:340;width:2;height:1495" coordorigin="8976,340" coordsize="0,1495" path="m8976,1836l8976,340e" filled="f" stroked="t" strokeweight=".957683pt" strokecolor="#676767">
                <v:path arrowok="t"/>
              </v:shape>
            </v:group>
            <v:group style="position:absolute;left:11447;top:336;width:2;height:2488" coordorigin="11447,336" coordsize="2,2488">
              <v:shape style="position:absolute;left:11447;top:336;width:2;height:2488" coordorigin="11447,336" coordsize="0,2488" path="m11447,2823l11447,336e" filled="f" stroked="t" strokeweight=".478842pt" strokecolor="#484848">
                <v:path arrowok="t"/>
              </v:shape>
            </v:group>
            <v:group style="position:absolute;left:2181;top:1309;width:2;height:340" coordorigin="2181,1309" coordsize="2,340">
              <v:shape style="position:absolute;left:2181;top:1309;width:2;height:340" coordorigin="2181,1309" coordsize="0,340" path="m2181,1649l2181,1309e" filled="f" stroked="t" strokeweight=".478842pt" strokecolor="#606060">
                <v:path arrowok="t"/>
              </v:shape>
            </v:group>
            <v:group style="position:absolute;left:311;top:551;width:2;height:3557" coordorigin="311,551" coordsize="2,3557">
              <v:shape style="position:absolute;left:311;top:551;width:2;height:3557" coordorigin="311,551" coordsize="0,3557" path="m311,4108l311,551e" filled="f" stroked="t" strokeweight=".957683pt" strokecolor="#676767">
                <v:path arrowok="t"/>
              </v:shape>
            </v:group>
            <v:group style="position:absolute;left:309;top:551;width:2;height:1299" coordorigin="309,551" coordsize="2,1299">
              <v:shape style="position:absolute;left:309;top:551;width:2;height:1299" coordorigin="309,551" coordsize="0,1299" path="m309,1850l309,551e" filled="f" stroked="t" strokeweight=".957683pt" strokecolor="#7C7C7C">
                <v:path arrowok="t"/>
              </v:shape>
            </v:group>
            <v:group style="position:absolute;left:302;top:1824;width:1245;height:2" coordorigin="302,1824" coordsize="1245,2">
              <v:shape style="position:absolute;left:302;top:1824;width:1245;height:2" coordorigin="302,1824" coordsize="1245,0" path="m302,1824l1547,1824e" filled="f" stroked="t" strokeweight=".957683pt" strokecolor="#707070">
                <v:path arrowok="t"/>
              </v:shape>
            </v:group>
            <v:group style="position:absolute;left:1475;top:1826;width:2356;height:2" coordorigin="1475,1826" coordsize="2356,2">
              <v:shape style="position:absolute;left:1475;top:1826;width:2356;height:2" coordorigin="1475,1826" coordsize="2356,0" path="m1475,1826l3831,1826e" filled="f" stroked="t" strokeweight=".478842pt" strokecolor="#3B3B3B">
                <v:path arrowok="t"/>
              </v:shape>
            </v:group>
            <v:group style="position:absolute;left:2181;top:1515;width:2;height:316" coordorigin="2181,1515" coordsize="2,316">
              <v:shape style="position:absolute;left:2181;top:1515;width:2;height:316" coordorigin="2181,1515" coordsize="0,316" path="m2181,1831l2181,1515e" filled="f" stroked="t" strokeweight=".718262pt" strokecolor="#484848">
                <v:path arrowok="t"/>
              </v:shape>
            </v:group>
            <v:group style="position:absolute;left:3678;top:1826;width:2682;height:2" coordorigin="3678,1826" coordsize="2682,2">
              <v:shape style="position:absolute;left:3678;top:1826;width:2682;height:2" coordorigin="3678,1826" coordsize="2682,0" path="m3678,1826l6359,1826e" filled="f" stroked="t" strokeweight=".957683pt" strokecolor="#606060">
                <v:path arrowok="t"/>
              </v:shape>
            </v:group>
            <v:group style="position:absolute;left:6302;top:1826;width:1298;height:2" coordorigin="6302,1826" coordsize="1298,2">
              <v:shape style="position:absolute;left:6302;top:1826;width:1298;height:2" coordorigin="6302,1826" coordsize="1298,0" path="m6302,1826l7599,1826e" filled="f" stroked="t" strokeweight=".478842pt" strokecolor="#343434">
                <v:path arrowok="t"/>
              </v:shape>
            </v:group>
            <v:group style="position:absolute;left:7542;top:1829;width:3912;height:2" coordorigin="7542,1829" coordsize="3912,2">
              <v:shape style="position:absolute;left:7542;top:1829;width:3912;height:2" coordorigin="7542,1829" coordsize="3912,0" path="m7542,1829l11454,1829e" filled="f" stroked="t" strokeweight=".957683pt" strokecolor="#646464">
                <v:path arrowok="t"/>
              </v:shape>
            </v:group>
            <v:group style="position:absolute;left:302;top:2066;width:1537;height:2" coordorigin="302,2066" coordsize="1537,2">
              <v:shape style="position:absolute;left:302;top:2066;width:1537;height:2" coordorigin="302,2066" coordsize="1537,0" path="m302,2066l1839,2066e" filled="f" stroked="t" strokeweight=".957683pt" strokecolor="#6B6B6B">
                <v:path arrowok="t"/>
              </v:shape>
            </v:group>
            <v:group style="position:absolute;left:1475;top:2066;width:1633;height:2" coordorigin="1475,2066" coordsize="1633,2">
              <v:shape style="position:absolute;left:1475;top:2066;width:1633;height:2" coordorigin="1475,2066" coordsize="1633,0" path="m1475,2066l3108,2066e" filled="f" stroked="t" strokeweight=".478842pt" strokecolor="#3B3B3B">
                <v:path arrowok="t"/>
              </v:shape>
            </v:group>
            <v:group style="position:absolute;left:3050;top:2066;width:2476;height:2" coordorigin="3050,2066" coordsize="2476,2">
              <v:shape style="position:absolute;left:3050;top:2066;width:2476;height:2" coordorigin="3050,2066" coordsize="2476,0" path="m3050,2066l5526,2066e" filled="f" stroked="t" strokeweight=".957683pt" strokecolor="#646464">
                <v:path arrowok="t"/>
              </v:shape>
            </v:group>
            <v:group style="position:absolute;left:5468;top:2066;width:2131;height:2" coordorigin="5468,2066" coordsize="2131,2">
              <v:shape style="position:absolute;left:5468;top:2066;width:2131;height:2" coordorigin="5468,2066" coordsize="2131,0" path="m5468,2066l7599,2066e" filled="f" stroked="t" strokeweight=".478842pt" strokecolor="#4B4B4B">
                <v:path arrowok="t"/>
              </v:shape>
            </v:group>
            <v:group style="position:absolute;left:7542;top:2066;width:3907;height:2" coordorigin="7542,2066" coordsize="3907,2">
              <v:shape style="position:absolute;left:7542;top:2066;width:3907;height:2" coordorigin="7542,2066" coordsize="3907,0" path="m7542,2066l11449,2066e" filled="f" stroked="t" strokeweight=".718262pt" strokecolor="#646464">
                <v:path arrowok="t"/>
              </v:shape>
            </v:group>
            <v:group style="position:absolute;left:302;top:2308;width:11128;height:2" coordorigin="302,2308" coordsize="11128,2">
              <v:shape style="position:absolute;left:302;top:2308;width:11128;height:2" coordorigin="302,2308" coordsize="11128,0" path="m302,2308l11430,2308e" filled="f" stroked="t" strokeweight=".718262pt" strokecolor="#606060">
                <v:path arrowok="t"/>
              </v:shape>
            </v:group>
            <v:group style="position:absolute;left:311;top:2018;width:2;height:556" coordorigin="311,2018" coordsize="2,556">
              <v:shape style="position:absolute;left:311;top:2018;width:2;height:556" coordorigin="311,2018" coordsize="0,556" path="m311,2574l311,2018e" filled="f" stroked="t" strokeweight=".957683pt" strokecolor="#545454">
                <v:path arrowok="t"/>
              </v:shape>
            </v:group>
            <v:group style="position:absolute;left:4444;top:2310;width:1082;height:2" coordorigin="4444,2310" coordsize="1082,2">
              <v:shape style="position:absolute;left:4444;top:2310;width:1082;height:2" coordorigin="4444,2310" coordsize="1082,0" path="m4444,2310l5526,2310e" filled="f" stroked="t" strokeweight=".478842pt" strokecolor="#3B3B3B">
                <v:path arrowok="t"/>
              </v:shape>
            </v:group>
            <v:group style="position:absolute;left:8940;top:2310;width:2514;height:2" coordorigin="8940,2310" coordsize="2514,2">
              <v:shape style="position:absolute;left:8940;top:2310;width:2514;height:2" coordorigin="8940,2310" coordsize="2514,0" path="m8940,2310l11454,2310e" filled="f" stroked="t" strokeweight=".478842pt" strokecolor="#4F4F4F">
                <v:path arrowok="t"/>
              </v:shape>
            </v:group>
            <v:group style="position:absolute;left:302;top:2550;width:6057;height:2" coordorigin="302,2550" coordsize="6057,2">
              <v:shape style="position:absolute;left:302;top:2550;width:6057;height:2" coordorigin="302,2550" coordsize="6057,0" path="m302,2550l6359,2550e" filled="f" stroked="t" strokeweight=".478842pt" strokecolor="#575757">
                <v:path arrowok="t"/>
              </v:shape>
            </v:group>
            <v:group style="position:absolute;left:5880;top:2550;width:5579;height:2" coordorigin="5880,2550" coordsize="5579,2">
              <v:shape style="position:absolute;left:5880;top:2550;width:5579;height:2" coordorigin="5880,2550" coordsize="5579,0" path="m5880,2550l11459,2550e" filled="f" stroked="t" strokeweight=".718262pt" strokecolor="#646464">
                <v:path arrowok="t"/>
              </v:shape>
            </v:group>
            <v:group style="position:absolute;left:302;top:2792;width:6938;height:2" coordorigin="302,2792" coordsize="6938,2">
              <v:shape style="position:absolute;left:302;top:2792;width:6938;height:2" coordorigin="302,2792" coordsize="6938,0" path="m302,2792l7240,2792e" filled="f" stroked="t" strokeweight=".957683pt" strokecolor="#606060">
                <v:path arrowok="t"/>
              </v:shape>
            </v:group>
            <v:group style="position:absolute;left:7183;top:2794;width:1264;height:2" coordorigin="7183,2794" coordsize="1264,2">
              <v:shape style="position:absolute;left:7183;top:2794;width:1264;height:2" coordorigin="7183,2794" coordsize="1264,0" path="m7183,2794l8447,2794e" filled="f" stroked="t" strokeweight=".478842pt" strokecolor="#3B3B3B">
                <v:path arrowok="t"/>
              </v:shape>
            </v:group>
            <v:group style="position:absolute;left:8389;top:2794;width:3069;height:2" coordorigin="8389,2794" coordsize="3069,2">
              <v:shape style="position:absolute;left:8389;top:2794;width:3069;height:2" coordorigin="8389,2794" coordsize="3069,0" path="m8389,2794l11459,2794e" filled="f" stroked="t" strokeweight=".957683pt" strokecolor="#646464">
                <v:path arrowok="t"/>
              </v:shape>
            </v:group>
            <v:group style="position:absolute;left:302;top:3032;width:6057;height:2" coordorigin="302,3032" coordsize="6057,2">
              <v:shape style="position:absolute;left:302;top:3032;width:6057;height:2" coordorigin="302,3032" coordsize="6057,0" path="m302,3032l6359,3032e" filled="f" stroked="t" strokeweight=".718262pt" strokecolor="#5B5B5B">
                <v:path arrowok="t"/>
              </v:shape>
            </v:group>
            <v:group style="position:absolute;left:3050;top:3034;width:589;height:2" coordorigin="3050,3034" coordsize="589,2">
              <v:shape style="position:absolute;left:3050;top:3034;width:589;height:2" coordorigin="3050,3034" coordsize="589,0" path="m3050,3034l3639,3034e" filled="f" stroked="t" strokeweight=".478842pt" strokecolor="#3B3B3B">
                <v:path arrowok="t"/>
              </v:shape>
            </v:group>
            <v:group style="position:absolute;left:6302;top:3034;width:939;height:2" coordorigin="6302,3034" coordsize="939,2">
              <v:shape style="position:absolute;left:6302;top:3034;width:939;height:2" coordorigin="6302,3034" coordsize="939,0" path="m6302,3034l7240,3034e" filled="f" stroked="t" strokeweight=".478842pt" strokecolor="#383838">
                <v:path arrowok="t"/>
              </v:shape>
            </v:group>
            <v:group style="position:absolute;left:7183;top:3034;width:4276;height:2" coordorigin="7183,3034" coordsize="4276,2">
              <v:shape style="position:absolute;left:7183;top:3034;width:4276;height:2" coordorigin="7183,3034" coordsize="4276,0" path="m7183,3034l11459,3034e" filled="f" stroked="t" strokeweight=".718262pt" strokecolor="#575757">
                <v:path arrowok="t"/>
              </v:shape>
            </v:group>
            <v:group style="position:absolute;left:11459;top:2746;width:2;height:9390" coordorigin="11459,2746" coordsize="2,9390">
              <v:shape style="position:absolute;left:11459;top:2746;width:2;height:9390" coordorigin="11459,2746" coordsize="0,9390" path="m11459,12136l11459,2746e" filled="f" stroked="t" strokeweight=".957683pt" strokecolor="#676767">
                <v:path arrowok="t"/>
              </v:shape>
            </v:group>
            <v:group style="position:absolute;left:3802;top:3034;width:2;height:451" coordorigin="3802,3034" coordsize="2,451">
              <v:shape style="position:absolute;left:3802;top:3034;width:2;height:451" coordorigin="3802,3034" coordsize="0,451" path="m3802,3485l3802,3034e" filled="f" stroked="t" strokeweight=".478842pt" strokecolor="#606060">
                <v:path arrowok="t"/>
              </v:shape>
            </v:group>
            <v:group style="position:absolute;left:7084;top:3029;width:2;height:786" coordorigin="7084,3029" coordsize="2,786">
              <v:shape style="position:absolute;left:7084;top:3029;width:2;height:786" coordorigin="7084,3029" coordsize="0,786" path="m7084,3815l7084,3029e" filled="f" stroked="t" strokeweight=".957683pt" strokecolor="#707070">
                <v:path arrowok="t"/>
              </v:shape>
            </v:group>
            <v:group style="position:absolute;left:7063;top:3485;width:4391;height:2" coordorigin="7063,3485" coordsize="4391,2">
              <v:shape style="position:absolute;left:7063;top:3485;width:4391;height:2" coordorigin="7063,3485" coordsize="4391,0" path="m7063,3485l11454,3485e" filled="f" stroked="t" strokeweight=".478842pt" strokecolor="#606060">
                <v:path arrowok="t"/>
              </v:shape>
            </v:group>
            <v:group style="position:absolute;left:3682;top:3482;width:3409;height:2" coordorigin="3682,3482" coordsize="3409,2">
              <v:shape style="position:absolute;left:3682;top:3482;width:3409;height:2" coordorigin="3682,3482" coordsize="3409,0" path="m3682,3482l7092,3482e" filled="f" stroked="t" strokeweight=".957683pt" strokecolor="#646464">
                <v:path arrowok="t"/>
              </v:shape>
            </v:group>
            <v:group style="position:absolute;left:302;top:3806;width:637;height:2" coordorigin="302,3806" coordsize="637,2">
              <v:shape style="position:absolute;left:302;top:3806;width:637;height:2" coordorigin="302,3806" coordsize="637,0" path="m302,3806l939,3806e" filled="f" stroked="t" strokeweight=".478842pt" strokecolor="#3F3F3F">
                <v:path arrowok="t"/>
              </v:shape>
            </v:group>
            <v:group style="position:absolute;left:848;top:3808;width:2025;height:2" coordorigin="848,3808" coordsize="2025,2">
              <v:shape style="position:absolute;left:848;top:3808;width:2025;height:2" coordorigin="848,3808" coordsize="2025,0" path="m848,3808l2873,3808e" filled="f" stroked="t" strokeweight=".957683pt" strokecolor="#676767">
                <v:path arrowok="t"/>
              </v:shape>
            </v:group>
            <v:group style="position:absolute;left:3802;top:3485;width:2;height:316" coordorigin="3802,3485" coordsize="2,316">
              <v:shape style="position:absolute;left:3802;top:3485;width:2;height:316" coordorigin="3802,3485" coordsize="0,316" path="m3802,3801l3802,3485e" filled="f" stroked="t" strokeweight=".478842pt" strokecolor="#3F3F3F">
                <v:path arrowok="t"/>
              </v:shape>
            </v:group>
            <v:group style="position:absolute;left:3768;top:3801;width:1757;height:2" coordorigin="3768,3801" coordsize="1757,2">
              <v:shape style="position:absolute;left:3768;top:3801;width:1757;height:2" coordorigin="3768,3801" coordsize="1757,0" path="m3768,3801l5526,3801e" filled="f" stroked="t" strokeweight=".957683pt" strokecolor="#2F2F2F">
                <v:path arrowok="t"/>
              </v:shape>
            </v:group>
            <v:group style="position:absolute;left:2705;top:3803;width:4511;height:2" coordorigin="2705,3803" coordsize="4511,2">
              <v:shape style="position:absolute;left:2705;top:3803;width:4511;height:2" coordorigin="2705,3803" coordsize="4511,0" path="m2705,3803l7216,3803e" filled="f" stroked="t" strokeweight=".957683pt" strokecolor="#444444">
                <v:path arrowok="t"/>
              </v:shape>
            </v:group>
            <v:group style="position:absolute;left:7034;top:3808;width:4429;height:2" coordorigin="7034,3808" coordsize="4429,2">
              <v:shape style="position:absolute;left:7034;top:3808;width:4429;height:2" coordorigin="7034,3808" coordsize="4429,0" path="m7034,3808l11463,3808e" filled="f" stroked="t" strokeweight=".718262pt" strokecolor="#575757">
                <v:path arrowok="t"/>
              </v:shape>
            </v:group>
            <v:group style="position:absolute;left:306;top:4084;width:1226;height:2" coordorigin="306,4084" coordsize="1226,2">
              <v:shape style="position:absolute;left:306;top:4084;width:1226;height:2" coordorigin="306,4084" coordsize="1226,0" path="m306,4084l1532,4084e" filled="f" stroked="t" strokeweight=".478842pt" strokecolor="#4B4B4B">
                <v:path arrowok="t"/>
              </v:shape>
            </v:group>
            <v:group style="position:absolute;left:1226;top:4084;width:2768;height:2" coordorigin="1226,4084" coordsize="2768,2">
              <v:shape style="position:absolute;left:1226;top:4084;width:2768;height:2" coordorigin="1226,4084" coordsize="2768,0" path="m1226,4084l3994,4084e" filled="f" stroked="t" strokeweight=".957683pt" strokecolor="#646464">
                <v:path arrowok="t"/>
              </v:shape>
            </v:group>
            <v:group style="position:absolute;left:2186;top:3796;width:2;height:4971" coordorigin="2186,3796" coordsize="2,4971">
              <v:shape style="position:absolute;left:2186;top:3796;width:2;height:4971" coordorigin="2186,3796" coordsize="0,4971" path="m2186,8767l2186,3796e" filled="f" stroked="t" strokeweight=".957683pt" strokecolor="#575757">
                <v:path arrowok="t"/>
              </v:shape>
            </v:group>
            <v:group style="position:absolute;left:3773;top:4084;width:728;height:2" coordorigin="3773,4084" coordsize="728,2">
              <v:shape style="position:absolute;left:3773;top:4084;width:728;height:2" coordorigin="3773,4084" coordsize="728,0" path="m3773,4084l4501,4084e" filled="f" stroked="t" strokeweight=".478842pt" strokecolor="#4F4F4F">
                <v:path arrowok="t"/>
              </v:shape>
            </v:group>
            <v:group style="position:absolute;left:4444;top:4084;width:1082;height:2" coordorigin="4444,4084" coordsize="1082,2">
              <v:shape style="position:absolute;left:4444;top:4084;width:1082;height:2" coordorigin="4444,4084" coordsize="1082,0" path="m4444,4084l5526,4084e" filled="f" stroked="t" strokeweight=".478842pt" strokecolor="#343434">
                <v:path arrowok="t"/>
              </v:shape>
            </v:group>
            <v:group style="position:absolute;left:5468;top:4084;width:5995;height:2" coordorigin="5468,4084" coordsize="5995,2">
              <v:shape style="position:absolute;left:5468;top:4084;width:5995;height:2" coordorigin="5468,4084" coordsize="5995,0" path="m5468,4084l11463,4084e" filled="f" stroked="t" strokeweight=".718262pt" strokecolor="#5B5B5B">
                <v:path arrowok="t"/>
              </v:shape>
            </v:group>
            <v:group style="position:absolute;left:311;top:4031;width:2;height:2023" coordorigin="311,4031" coordsize="2,2023">
              <v:shape style="position:absolute;left:311;top:4031;width:2;height:2023" coordorigin="311,4031" coordsize="0,2023" path="m311,6054l311,4031e" filled="f" stroked="t" strokeweight=".478842pt" strokecolor="#2F2F2F">
                <v:path arrowok="t"/>
              </v:shape>
            </v:group>
            <v:group style="position:absolute;left:2174;top:4326;width:5066;height:2" coordorigin="2174,4326" coordsize="5066,2">
              <v:shape style="position:absolute;left:2174;top:4326;width:5066;height:2" coordorigin="2174,4326" coordsize="5066,0" path="m2174,4326l7240,4326e" filled="f" stroked="t" strokeweight=".718262pt" strokecolor="#747474">
                <v:path arrowok="t"/>
              </v:shape>
            </v:group>
            <v:group style="position:absolute;left:7183;top:4326;width:1815;height:2" coordorigin="7183,4326" coordsize="1815,2">
              <v:shape style="position:absolute;left:7183;top:4326;width:1815;height:2" coordorigin="7183,4326" coordsize="1815,0" path="m7183,4326l8997,4326e" filled="f" stroked="t" strokeweight=".478842pt" strokecolor="#575757">
                <v:path arrowok="t"/>
              </v:shape>
            </v:group>
            <v:group style="position:absolute;left:8940;top:4328;width:2523;height:2" coordorigin="8940,4328" coordsize="2523,2">
              <v:shape style="position:absolute;left:8940;top:4328;width:2523;height:2" coordorigin="8940,4328" coordsize="2523,0" path="m8940,4328l11463,4328e" filled="f" stroked="t" strokeweight=".718262pt" strokecolor="#777777">
                <v:path arrowok="t"/>
              </v:shape>
            </v:group>
            <v:group style="position:absolute;left:4743;top:4319;width:2;height:2186" coordorigin="4743,4319" coordsize="2,2186">
              <v:shape style="position:absolute;left:4743;top:4319;width:2;height:2186" coordorigin="4743,4319" coordsize="0,2186" path="m4743,6504l4743,4319e" filled="f" stroked="t" strokeweight=".957683pt" strokecolor="#646464">
                <v:path arrowok="t"/>
              </v:shape>
            </v:group>
            <v:group style="position:absolute;left:7570;top:4314;width:2;height:254" coordorigin="7570,4314" coordsize="2,254">
              <v:shape style="position:absolute;left:7570;top:4314;width:2;height:254" coordorigin="7570,4314" coordsize="0,254" path="m7570,4568l7570,4314e" filled="f" stroked="t" strokeweight=".478842pt" strokecolor="#4B4B4B">
                <v:path arrowok="t"/>
              </v:shape>
            </v:group>
            <v:group style="position:absolute;left:4731;top:4812;width:795;height:2" coordorigin="4731,4812" coordsize="795,2">
              <v:shape style="position:absolute;left:4731;top:4812;width:795;height:2" coordorigin="4731,4812" coordsize="795,0" path="m4731,4812l5526,4812e" filled="f" stroked="t" strokeweight=".478842pt" strokecolor="#2F2F2F">
                <v:path arrowok="t"/>
              </v:shape>
            </v:group>
            <v:group style="position:absolute;left:4760;top:4815;width:3812;height:2" coordorigin="4760,4815" coordsize="3812,2">
              <v:shape style="position:absolute;left:4760;top:4815;width:3812;height:2" coordorigin="4760,4815" coordsize="3812,0" path="m4760,4815l8571,4815e" filled="f" stroked="t" strokeweight=".957683pt" strokecolor="#646464">
                <v:path arrowok="t"/>
              </v:shape>
            </v:group>
            <v:group style="position:absolute;left:7570;top:4568;width:2;height:240" coordorigin="7570,4568" coordsize="2,240">
              <v:shape style="position:absolute;left:7570;top:4568;width:2;height:240" coordorigin="7570,4568" coordsize="0,240" path="m7570,4808l7570,4568e" filled="f" stroked="t" strokeweight=".478842pt" strokecolor="#747474">
                <v:path arrowok="t"/>
              </v:shape>
            </v:group>
            <v:group style="position:absolute;left:8389;top:4812;width:608;height:2" coordorigin="8389,4812" coordsize="608,2">
              <v:shape style="position:absolute;left:8389;top:4812;width:608;height:2" coordorigin="8389,4812" coordsize="608,0" path="m8389,4812l8997,4812e" filled="f" stroked="t" strokeweight=".478842pt" strokecolor="#484848">
                <v:path arrowok="t"/>
              </v:shape>
            </v:group>
            <v:group style="position:absolute;left:8940;top:4815;width:2523;height:2" coordorigin="8940,4815" coordsize="2523,2">
              <v:shape style="position:absolute;left:8940;top:4815;width:2523;height:2" coordorigin="8940,4815" coordsize="2523,0" path="m8940,4815l11463,4815e" filled="f" stroked="t" strokeweight=".478842pt" strokecolor="#5B5B5B">
                <v:path arrowok="t"/>
              </v:shape>
            </v:group>
            <v:group style="position:absolute;left:4731;top:5054;width:3716;height:2" coordorigin="4731,5054" coordsize="3716,2">
              <v:shape style="position:absolute;left:4731;top:5054;width:3716;height:2" coordorigin="4731,5054" coordsize="3716,0" path="m4731,5054l8447,5054e" filled="f" stroked="t" strokeweight=".957683pt" strokecolor="#707070">
                <v:path arrowok="t"/>
              </v:shape>
            </v:group>
            <v:group style="position:absolute;left:8389;top:5052;width:608;height:2" coordorigin="8389,5052" coordsize="608,2">
              <v:shape style="position:absolute;left:8389;top:5052;width:608;height:2" coordorigin="8389,5052" coordsize="608,0" path="m8389,5052l8997,5052e" filled="f" stroked="t" strokeweight=".478842pt" strokecolor="#646464">
                <v:path arrowok="t"/>
              </v:shape>
            </v:group>
            <v:group style="position:absolute;left:8940;top:5057;width:2523;height:2" coordorigin="8940,5057" coordsize="2523,2">
              <v:shape style="position:absolute;left:8940;top:5057;width:2523;height:2" coordorigin="8940,5057" coordsize="2523,0" path="m8940,5057l11463,5057e" filled="f" stroked="t" strokeweight=".718262pt" strokecolor="#707070">
                <v:path arrowok="t"/>
              </v:shape>
            </v:group>
            <v:group style="position:absolute;left:4731;top:5296;width:2370;height:2" coordorigin="4731,5296" coordsize="2370,2">
              <v:shape style="position:absolute;left:4731;top:5296;width:2370;height:2" coordorigin="4731,5296" coordsize="2370,0" path="m4731,5296l7101,5296e" filled="f" stroked="t" strokeweight=".718262pt" strokecolor="#646464">
                <v:path arrowok="t"/>
              </v:shape>
            </v:group>
            <v:group style="position:absolute;left:7044;top:5296;width:555;height:2" coordorigin="7044,5296" coordsize="555,2">
              <v:shape style="position:absolute;left:7044;top:5296;width:555;height:2" coordorigin="7044,5296" coordsize="555,0" path="m7044,5296l7599,5296e" filled="f" stroked="t" strokeweight=".478842pt" strokecolor="#343434">
                <v:path arrowok="t"/>
              </v:shape>
            </v:group>
            <v:group style="position:absolute;left:7542;top:5296;width:905;height:2" coordorigin="7542,5296" coordsize="905,2">
              <v:shape style="position:absolute;left:7542;top:5296;width:905;height:2" coordorigin="7542,5296" coordsize="905,0" path="m7542,5296l8447,5296e" filled="f" stroked="t" strokeweight=".478842pt" strokecolor="#484848">
                <v:path arrowok="t"/>
              </v:shape>
            </v:group>
            <v:group style="position:absolute;left:8389;top:5296;width:3074;height:2" coordorigin="8389,5296" coordsize="3074,2">
              <v:shape style="position:absolute;left:8389;top:5296;width:3074;height:2" coordorigin="8389,5296" coordsize="3074,0" path="m8389,5296l11463,5296e" filled="f" stroked="t" strokeweight=".957683pt" strokecolor="#6B6B6B">
                <v:path arrowok="t"/>
              </v:shape>
            </v:group>
            <v:group style="position:absolute;left:2174;top:5539;width:2327;height:2" coordorigin="2174,5539" coordsize="2327,2">
              <v:shape style="position:absolute;left:2174;top:5539;width:2327;height:2" coordorigin="2174,5539" coordsize="2327,0" path="m2174,5539l4501,5539e" filled="f" stroked="t" strokeweight=".957683pt" strokecolor="#646464">
                <v:path arrowok="t"/>
              </v:shape>
            </v:group>
            <v:group style="position:absolute;left:4444;top:5541;width:330;height:2" coordorigin="4444,5541" coordsize="330,2">
              <v:shape style="position:absolute;left:4444;top:5541;width:330;height:2" coordorigin="4444,5541" coordsize="330,0" path="m4444,5541l4774,5541e" filled="f" stroked="t" strokeweight=".478842pt" strokecolor="#343434">
                <v:path arrowok="t"/>
              </v:shape>
            </v:group>
            <v:group style="position:absolute;left:4697;top:5541;width:2902;height:2" coordorigin="4697,5541" coordsize="2902,2">
              <v:shape style="position:absolute;left:4697;top:5541;width:2902;height:2" coordorigin="4697,5541" coordsize="2902,0" path="m4697,5541l7599,5541e" filled="f" stroked="t" strokeweight=".478842pt" strokecolor="#545454">
                <v:path arrowok="t"/>
              </v:shape>
            </v:group>
            <v:group style="position:absolute;left:7542;top:5539;width:1815;height:2" coordorigin="7542,5539" coordsize="1815,2">
              <v:shape style="position:absolute;left:7542;top:5539;width:1815;height:2" coordorigin="7542,5539" coordsize="1815,0" path="m7542,5539l9357,5539e" filled="f" stroked="t" strokeweight=".957683pt" strokecolor="#6B6B6B">
                <v:path arrowok="t"/>
              </v:shape>
            </v:group>
            <v:group style="position:absolute;left:8940;top:5539;width:2523;height:2" coordorigin="8940,5539" coordsize="2523,2">
              <v:shape style="position:absolute;left:8940;top:5539;width:2523;height:2" coordorigin="8940,5539" coordsize="2523,0" path="m8940,5539l11463,5539e" filled="f" stroked="t" strokeweight=".478842pt" strokecolor="#4F4F4F">
                <v:path arrowok="t"/>
              </v:shape>
            </v:group>
            <v:group style="position:absolute;left:306;top:5781;width:632;height:2" coordorigin="306,5781" coordsize="632,2">
              <v:shape style="position:absolute;left:306;top:5781;width:632;height:2" coordorigin="306,5781" coordsize="632,0" path="m306,5781l939,5781e" filled="f" stroked="t" strokeweight=".478842pt" strokecolor="#3F3F3F">
                <v:path arrowok="t"/>
              </v:shape>
            </v:group>
            <v:group style="position:absolute;left:881;top:5783;width:1331;height:2" coordorigin="881,5783" coordsize="1331,2">
              <v:shape style="position:absolute;left:881;top:5783;width:1331;height:2" coordorigin="881,5783" coordsize="1331,0" path="m881,5783l2212,5783e" filled="f" stroked="t" strokeweight=".957683pt" strokecolor="#6B6B6B">
                <v:path arrowok="t"/>
              </v:shape>
            </v:group>
            <v:group style="position:absolute;left:2136;top:5781;width:1695;height:2" coordorigin="2136,5781" coordsize="1695,2">
              <v:shape style="position:absolute;left:2136;top:5781;width:1695;height:2" coordorigin="2136,5781" coordsize="1695,0" path="m2136,5781l3831,5781e" filled="f" stroked="t" strokeweight=".957683pt" strokecolor="#575757">
                <v:path arrowok="t"/>
              </v:shape>
            </v:group>
            <v:group style="position:absolute;left:3773;top:5781;width:1001;height:2" coordorigin="3773,5781" coordsize="1001,2">
              <v:shape style="position:absolute;left:3773;top:5781;width:1001;height:2" coordorigin="3773,5781" coordsize="1001,0" path="m3773,5781l4774,5781e" filled="f" stroked="t" strokeweight=".478842pt" strokecolor="#3F3F3F">
                <v:path arrowok="t"/>
              </v:shape>
            </v:group>
            <v:group style="position:absolute;left:4697;top:5783;width:4300;height:2" coordorigin="4697,5783" coordsize="4300,2">
              <v:shape style="position:absolute;left:4697;top:5783;width:4300;height:2" coordorigin="4697,5783" coordsize="4300,0" path="m4697,5783l8997,5783e" filled="f" stroked="t" strokeweight=".957683pt" strokecolor="#676767">
                <v:path arrowok="t"/>
              </v:shape>
            </v:group>
            <v:group style="position:absolute;left:8940;top:5781;width:2523;height:2" coordorigin="8940,5781" coordsize="2523,2">
              <v:shape style="position:absolute;left:8940;top:5781;width:2523;height:2" coordorigin="8940,5781" coordsize="2523,0" path="m8940,5781l11463,5781e" filled="f" stroked="t" strokeweight=".478842pt" strokecolor="#4B4B4B">
                <v:path arrowok="t"/>
              </v:shape>
            </v:group>
            <v:group style="position:absolute;left:7570;top:5761;width:2;height:264" coordorigin="7570,5761" coordsize="2,264">
              <v:shape style="position:absolute;left:7570;top:5761;width:2;height:264" coordorigin="7570,5761" coordsize="0,264" path="m7570,6025l7570,5761e" filled="f" stroked="t" strokeweight=".478842pt" strokecolor="#5B5B5B">
                <v:path arrowok="t"/>
              </v:shape>
            </v:group>
            <v:group style="position:absolute;left:2174;top:6257;width:4185;height:2" coordorigin="2174,6257" coordsize="4185,2">
              <v:shape style="position:absolute;left:2174;top:6257;width:4185;height:2" coordorigin="2174,6257" coordsize="4185,0" path="m2174,6257l6359,6257e" filled="f" stroked="t" strokeweight=".718262pt" strokecolor="#5B5B5B">
                <v:path arrowok="t"/>
              </v:shape>
            </v:group>
            <v:group style="position:absolute;left:6302;top:6255;width:2145;height:2" coordorigin="6302,6255" coordsize="2145,2">
              <v:shape style="position:absolute;left:6302;top:6255;width:2145;height:2" coordorigin="6302,6255" coordsize="2145,0" path="m6302,6255l8447,6255e" filled="f" stroked="t" strokeweight=".478842pt" strokecolor="#383838">
                <v:path arrowok="t"/>
              </v:shape>
            </v:group>
            <v:group style="position:absolute;left:7570;top:6025;width:2;height:465" coordorigin="7570,6025" coordsize="2,465">
              <v:shape style="position:absolute;left:7570;top:6025;width:2;height:465" coordorigin="7570,6025" coordsize="0,465" path="m7570,6490l7570,6025e" filled="f" stroked="t" strokeweight=".478842pt" strokecolor="#2B2B2B">
                <v:path arrowok="t"/>
              </v:shape>
            </v:group>
            <v:group style="position:absolute;left:8389;top:6255;width:3079;height:2" coordorigin="8389,6255" coordsize="3079,2">
              <v:shape style="position:absolute;left:8389;top:6255;width:3079;height:2" coordorigin="8389,6255" coordsize="3079,0" path="m8389,6255l11468,6255e" filled="f" stroked="t" strokeweight=".718262pt" strokecolor="#646464">
                <v:path arrowok="t"/>
              </v:shape>
            </v:group>
            <v:group style="position:absolute;left:2179;top:6497;width:2595;height:2" coordorigin="2179,6497" coordsize="2595,2">
              <v:shape style="position:absolute;left:2179;top:6497;width:2595;height:2" coordorigin="2179,6497" coordsize="2595,0" path="m2179,6497l4774,6497e" filled="f" stroked="t" strokeweight=".957683pt" strokecolor="#676767">
                <v:path arrowok="t"/>
              </v:shape>
            </v:group>
            <v:group style="position:absolute;left:4697;top:6497;width:3749;height:2" coordorigin="4697,6497" coordsize="3749,2">
              <v:shape style="position:absolute;left:4697;top:6497;width:3749;height:2" coordorigin="4697,6497" coordsize="3749,0" path="m4697,6497l8447,6497e" filled="f" stroked="t" strokeweight=".478842pt" strokecolor="#444444">
                <v:path arrowok="t"/>
              </v:shape>
            </v:group>
            <v:group style="position:absolute;left:8351;top:6495;width:3117;height:2" coordorigin="8351,6495" coordsize="3117,2">
              <v:shape style="position:absolute;left:8351;top:6495;width:3117;height:2" coordorigin="8351,6495" coordsize="3117,0" path="m8351,6495l11468,6495e" filled="f" stroked="t" strokeweight=".718262pt" strokecolor="#676767">
                <v:path arrowok="t"/>
              </v:shape>
            </v:group>
            <v:group style="position:absolute;left:311;top:5996;width:2;height:1960" coordorigin="311,5996" coordsize="2,1960">
              <v:shape style="position:absolute;left:311;top:5996;width:2;height:1960" coordorigin="311,5996" coordsize="0,1960" path="m311,7957l311,5996e" filled="f" stroked="t" strokeweight=".957683pt" strokecolor="#545454">
                <v:path arrowok="t"/>
              </v:shape>
            </v:group>
            <v:group style="position:absolute;left:1609;top:6737;width:7609;height:2" coordorigin="1609,6737" coordsize="7609,2">
              <v:shape style="position:absolute;left:1609;top:6737;width:7609;height:2" coordorigin="1609,6737" coordsize="7609,0" path="m1609,6737l9218,6737e" filled="f" stroked="t" strokeweight=".957683pt" strokecolor="#646464">
                <v:path arrowok="t"/>
              </v:shape>
            </v:group>
            <v:group style="position:absolute;left:8940;top:6739;width:2528;height:2" coordorigin="8940,6739" coordsize="2528,2">
              <v:shape style="position:absolute;left:8940;top:6739;width:2528;height:2" coordorigin="8940,6739" coordsize="2528,0" path="m8940,6739l11468,6739e" filled="f" stroked="t" strokeweight=".478842pt" strokecolor="#4F4F4F">
                <v:path arrowok="t"/>
              </v:shape>
            </v:group>
            <v:group style="position:absolute;left:302;top:7209;width:637;height:2" coordorigin="302,7209" coordsize="637,2">
              <v:shape style="position:absolute;left:302;top:7209;width:637;height:2" coordorigin="302,7209" coordsize="637,0" path="m302,7209l939,7209e" filled="f" stroked="t" strokeweight=".478842pt" strokecolor="#444444">
                <v:path arrowok="t"/>
              </v:shape>
            </v:group>
            <v:group style="position:absolute;left:881;top:7209;width:3117;height:2" coordorigin="881,7209" coordsize="3117,2">
              <v:shape style="position:absolute;left:881;top:7209;width:3117;height:2" coordorigin="881,7209" coordsize="3117,0" path="m881,7209l3998,7209e" filled="f" stroked="t" strokeweight=".957683pt" strokecolor="#6B6B6B">
                <v:path arrowok="t"/>
              </v:shape>
            </v:group>
            <v:group style="position:absolute;left:3773;top:7209;width:728;height:2" coordorigin="3773,7209" coordsize="728,2">
              <v:shape style="position:absolute;left:3773;top:7209;width:728;height:2" coordorigin="3773,7209" coordsize="728,0" path="m3773,7209l4501,7209e" filled="f" stroked="t" strokeweight=".478842pt" strokecolor="#575757">
                <v:path arrowok="t"/>
              </v:shape>
            </v:group>
            <v:group style="position:absolute;left:4444;top:7209;width:1082;height:2" coordorigin="4444,7209" coordsize="1082,2">
              <v:shape style="position:absolute;left:4444;top:7209;width:1082;height:2" coordorigin="4444,7209" coordsize="1082,0" path="m4444,7209l5526,7209e" filled="f" stroked="t" strokeweight=".478842pt" strokecolor="#383838">
                <v:path arrowok="t"/>
              </v:shape>
            </v:group>
            <v:group style="position:absolute;left:5468;top:7209;width:891;height:2" coordorigin="5468,7209" coordsize="891,2">
              <v:shape style="position:absolute;left:5468;top:7209;width:891;height:2" coordorigin="5468,7209" coordsize="891,0" path="m5468,7209l6359,7209e" filled="f" stroked="t" strokeweight=".478842pt" strokecolor="#4F4F4F">
                <v:path arrowok="t"/>
              </v:shape>
            </v:group>
            <v:group style="position:absolute;left:6215;top:7207;width:2782;height:2" coordorigin="6215,7207" coordsize="2782,2">
              <v:shape style="position:absolute;left:6215;top:7207;width:2782;height:2" coordorigin="6215,7207" coordsize="2782,0" path="m6215,7207l8997,7207e" filled="f" stroked="t" strokeweight=".957683pt" strokecolor="#676767">
                <v:path arrowok="t"/>
              </v:shape>
            </v:group>
            <v:group style="position:absolute;left:8940;top:7209;width:2528;height:2" coordorigin="8940,7209" coordsize="2528,2">
              <v:shape style="position:absolute;left:8940;top:7209;width:2528;height:2" coordorigin="8940,7209" coordsize="2528,0" path="m8940,7209l11468,7209e" filled="f" stroked="t" strokeweight=".478842pt" strokecolor="#4F4F4F">
                <v:path arrowok="t"/>
              </v:shape>
            </v:group>
            <v:group style="position:absolute;left:4745;top:7204;width:2;height:738" coordorigin="4745,7204" coordsize="2,738">
              <v:shape style="position:absolute;left:4745;top:7204;width:2;height:738" coordorigin="4745,7204" coordsize="0,738" path="m4745,7942l4745,7204e" filled="f" stroked="t" strokeweight=".957683pt" strokecolor="#5B5B5B">
                <v:path arrowok="t"/>
              </v:shape>
            </v:group>
            <v:group style="position:absolute;left:4736;top:7451;width:3510;height:2" coordorigin="4736,7451" coordsize="3510,2">
              <v:shape style="position:absolute;left:4736;top:7451;width:3510;height:2" coordorigin="4736,7451" coordsize="3510,0" path="m4736,7451l8246,7451e" filled="f" stroked="t" strokeweight=".957683pt" strokecolor="#646464">
                <v:path arrowok="t"/>
              </v:shape>
            </v:group>
            <v:group style="position:absolute;left:7542;top:7451;width:1456;height:2" coordorigin="7542,7451" coordsize="1456,2">
              <v:shape style="position:absolute;left:7542;top:7451;width:1456;height:2" coordorigin="7542,7451" coordsize="1456,0" path="m7542,7451l8997,7451e" filled="f" stroked="t" strokeweight=".478842pt" strokecolor="#4F4F4F">
                <v:path arrowok="t"/>
              </v:shape>
            </v:group>
            <v:group style="position:absolute;left:8279;top:7453;width:3189;height:2" coordorigin="8279,7453" coordsize="3189,2">
              <v:shape style="position:absolute;left:8279;top:7453;width:3189;height:2" coordorigin="8279,7453" coordsize="3189,0" path="m8279,7453l11468,7453e" filled="f" stroked="t" strokeweight=".718262pt" strokecolor="#646464">
                <v:path arrowok="t"/>
              </v:shape>
            </v:group>
            <v:group style="position:absolute;left:4736;top:7693;width:1623;height:2" coordorigin="4736,7693" coordsize="1623,2">
              <v:shape style="position:absolute;left:4736;top:7693;width:1623;height:2" coordorigin="4736,7693" coordsize="1623,0" path="m4736,7693l6359,7693e" filled="f" stroked="t" strokeweight=".718262pt" strokecolor="#606060">
                <v:path arrowok="t"/>
              </v:shape>
            </v:group>
            <v:group style="position:absolute;left:6302;top:7693;width:1298;height:2" coordorigin="6302,7693" coordsize="1298,2">
              <v:shape style="position:absolute;left:6302;top:7693;width:1298;height:2" coordorigin="6302,7693" coordsize="1298,0" path="m6302,7693l7599,7693e" filled="f" stroked="t" strokeweight=".478842pt" strokecolor="#383838">
                <v:path arrowok="t"/>
              </v:shape>
            </v:group>
            <v:group style="position:absolute;left:7542;top:7693;width:3927;height:2" coordorigin="7542,7693" coordsize="3927,2">
              <v:shape style="position:absolute;left:7542;top:7693;width:3927;height:2" coordorigin="7542,7693" coordsize="3927,0" path="m7542,7693l11468,7693e" filled="f" stroked="t" strokeweight=".718262pt" strokecolor="#606060">
                <v:path arrowok="t"/>
              </v:shape>
            </v:group>
            <v:group style="position:absolute;left:302;top:7937;width:637;height:2" coordorigin="302,7937" coordsize="637,2">
              <v:shape style="position:absolute;left:302;top:7937;width:637;height:2" coordorigin="302,7937" coordsize="637,0" path="m302,7937l939,7937e" filled="f" stroked="t" strokeweight=".478842pt" strokecolor="#444444">
                <v:path arrowok="t"/>
              </v:shape>
            </v:group>
            <v:group style="position:absolute;left:881;top:7937;width:3112;height:2" coordorigin="881,7937" coordsize="3112,2">
              <v:shape style="position:absolute;left:881;top:7937;width:3112;height:2" coordorigin="881,7937" coordsize="3112,0" path="m881,7937l3994,7937e" filled="f" stroked="t" strokeweight=".957683pt" strokecolor="#676767">
                <v:path arrowok="t"/>
              </v:shape>
            </v:group>
            <v:group style="position:absolute;left:3773;top:7937;width:728;height:2" coordorigin="3773,7937" coordsize="728,2">
              <v:shape style="position:absolute;left:3773;top:7937;width:728;height:2" coordorigin="3773,7937" coordsize="728,0" path="m3773,7937l4501,7937e" filled="f" stroked="t" strokeweight=".478842pt" strokecolor="#4F4F4F">
                <v:path arrowok="t"/>
              </v:shape>
            </v:group>
            <v:group style="position:absolute;left:4444;top:7937;width:1082;height:2" coordorigin="4444,7937" coordsize="1082,2">
              <v:shape style="position:absolute;left:4444;top:7937;width:1082;height:2" coordorigin="4444,7937" coordsize="1082,0" path="m4444,7937l5526,7937e" filled="f" stroked="t" strokeweight=".478842pt" strokecolor="#2B2B2B">
                <v:path arrowok="t"/>
              </v:shape>
            </v:group>
            <v:group style="position:absolute;left:5468;top:7935;width:891;height:2" coordorigin="5468,7935" coordsize="891,2">
              <v:shape style="position:absolute;left:5468;top:7935;width:891;height:2" coordorigin="5468,7935" coordsize="891,0" path="m5468,7935l6359,7935e" filled="f" stroked="t" strokeweight=".478842pt" strokecolor="#4F4F4F">
                <v:path arrowok="t"/>
              </v:shape>
            </v:group>
            <v:group style="position:absolute;left:6072;top:7937;width:2926;height:2" coordorigin="6072,7937" coordsize="2926,2">
              <v:shape style="position:absolute;left:6072;top:7937;width:2926;height:2" coordorigin="6072,7937" coordsize="2926,0" path="m6072,7937l8997,7937e" filled="f" stroked="t" strokeweight=".957683pt" strokecolor="#676767">
                <v:path arrowok="t"/>
              </v:shape>
            </v:group>
            <v:group style="position:absolute;left:8940;top:7937;width:2528;height:2" coordorigin="8940,7937" coordsize="2528,2">
              <v:shape style="position:absolute;left:8940;top:7937;width:2528;height:2" coordorigin="8940,7937" coordsize="2528,0" path="m8940,7937l11468,7937e" filled="f" stroked="t" strokeweight=".478842pt" strokecolor="#484848">
                <v:path arrowok="t"/>
              </v:shape>
            </v:group>
            <v:group style="position:absolute;left:318;top:7890;width:2;height:7358" coordorigin="318,7890" coordsize="2,7358">
              <v:shape style="position:absolute;left:318;top:7890;width:2;height:7358" coordorigin="318,7890" coordsize="0,7358" path="m318,15247l318,7890e" filled="f" stroked="t" strokeweight=".957683pt" strokecolor="#606060">
                <v:path arrowok="t"/>
              </v:shape>
            </v:group>
            <v:group style="position:absolute;left:306;top:8748;width:1322;height:2" coordorigin="306,8748" coordsize="1322,2">
              <v:shape style="position:absolute;left:306;top:8748;width:1322;height:2" coordorigin="306,8748" coordsize="1322,0" path="m306,8748l1628,8748e" filled="f" stroked="t" strokeweight=".957683pt" strokecolor="#6B6B6B">
                <v:path arrowok="t"/>
              </v:shape>
            </v:group>
            <v:group style="position:absolute;left:1475;top:8748;width:2356;height:2" coordorigin="1475,8748" coordsize="2356,2">
              <v:shape style="position:absolute;left:1475;top:8748;width:2356;height:2" coordorigin="1475,8748" coordsize="2356,0" path="m1475,8748l3831,8748e" filled="f" stroked="t" strokeweight=".478842pt" strokecolor="#3F3F3F">
                <v:path arrowok="t"/>
              </v:shape>
            </v:group>
            <v:group style="position:absolute;left:6302;top:8748;width:2145;height:2" coordorigin="6302,8748" coordsize="2145,2">
              <v:shape style="position:absolute;left:6302;top:8748;width:2145;height:2" coordorigin="6302,8748" coordsize="2145,0" path="m6302,8748l8447,8748e" filled="f" stroked="t" strokeweight=".478842pt" strokecolor="#3B3B3B">
                <v:path arrowok="t"/>
              </v:shape>
            </v:group>
            <v:group style="position:absolute;left:2207;top:8748;width:9266;height:2" coordorigin="2207,8748" coordsize="9266,2">
              <v:shape style="position:absolute;left:2207;top:8748;width:9266;height:2" coordorigin="2207,8748" coordsize="9266,0" path="m2207,8748l11473,8748e" filled="f" stroked="t" strokeweight=".718262pt" strokecolor="#575757">
                <v:path arrowok="t"/>
              </v:shape>
            </v:group>
            <v:group style="position:absolute;left:2188;top:8700;width:2;height:336" coordorigin="2188,8700" coordsize="2,336">
              <v:shape style="position:absolute;left:2188;top:8700;width:2;height:336" coordorigin="2188,8700" coordsize="0,336" path="m2188,9035l2188,8700e" filled="f" stroked="t" strokeweight=".478842pt" strokecolor="#2F2F2F">
                <v:path arrowok="t"/>
              </v:shape>
            </v:group>
            <v:group style="position:absolute;left:2193;top:8978;width:2;height:642" coordorigin="2193,8978" coordsize="2,642">
              <v:shape style="position:absolute;left:2193;top:8978;width:2;height:642" coordorigin="2193,8978" coordsize="0,642" path="m2193,9620l2193,8978e" filled="f" stroked="t" strokeweight=".718262pt" strokecolor="#3B3B3B">
                <v:path arrowok="t"/>
              </v:shape>
            </v:group>
            <v:group style="position:absolute;left:306;top:9596;width:632;height:2" coordorigin="306,9596" coordsize="632,2">
              <v:shape style="position:absolute;left:306;top:9596;width:632;height:2" coordorigin="306,9596" coordsize="632,0" path="m306,9596l939,9596e" filled="f" stroked="t" strokeweight=".478842pt" strokecolor="#575757">
                <v:path arrowok="t"/>
              </v:shape>
            </v:group>
            <v:group style="position:absolute;left:881;top:9594;width:10592;height:2" coordorigin="881,9594" coordsize="10592,2">
              <v:shape style="position:absolute;left:881;top:9594;width:10592;height:2" coordorigin="881,9594" coordsize="10592,0" path="m881,9594l11473,9594e" filled="f" stroked="t" strokeweight=".718262pt" strokecolor="#606060">
                <v:path arrowok="t"/>
              </v:shape>
            </v:group>
            <v:group style="position:absolute;left:306;top:9838;width:3524;height:2" coordorigin="306,9838" coordsize="3524,2">
              <v:shape style="position:absolute;left:306;top:9838;width:3524;height:2" coordorigin="306,9838" coordsize="3524,0" path="m306,9838l3831,9838e" filled="f" stroked="t" strokeweight=".957683pt" strokecolor="#676767">
                <v:path arrowok="t"/>
              </v:shape>
            </v:group>
            <v:group style="position:absolute;left:2188;top:9543;width:2;height:316" coordorigin="2188,9543" coordsize="2,316">
              <v:shape style="position:absolute;left:2188;top:9543;width:2;height:316" coordorigin="2188,9543" coordsize="0,316" path="m2188,9860l2188,9543e" filled="f" stroked="t" strokeweight=".478842pt" strokecolor="#2F2F2F">
                <v:path arrowok="t"/>
              </v:shape>
            </v:group>
            <v:group style="position:absolute;left:3773;top:9836;width:1753;height:2" coordorigin="3773,9836" coordsize="1753,2">
              <v:shape style="position:absolute;left:3773;top:9836;width:1753;height:2" coordorigin="3773,9836" coordsize="1753,0" path="m3773,9836l5526,9836e" filled="f" stroked="t" strokeweight=".478842pt" strokecolor="#444444">
                <v:path arrowok="t"/>
              </v:shape>
            </v:group>
            <v:group style="position:absolute;left:5306;top:9838;width:3256;height:2" coordorigin="5306,9838" coordsize="3256,2">
              <v:shape style="position:absolute;left:5306;top:9838;width:3256;height:2" coordorigin="5306,9838" coordsize="3256,0" path="m5306,9838l8562,9838e" filled="f" stroked="t" strokeweight=".957683pt" strokecolor="#6B6B6B">
                <v:path arrowok="t"/>
              </v:shape>
            </v:group>
            <v:group style="position:absolute;left:8389;top:9836;width:608;height:2" coordorigin="8389,9836" coordsize="608,2">
              <v:shape style="position:absolute;left:8389;top:9836;width:608;height:2" coordorigin="8389,9836" coordsize="608,0" path="m8389,9836l8997,9836e" filled="f" stroked="t" strokeweight=".478842pt" strokecolor="#4B4B4B">
                <v:path arrowok="t"/>
              </v:shape>
            </v:group>
            <v:group style="position:absolute;left:8940;top:9840;width:2533;height:2" coordorigin="8940,9840" coordsize="2533,2">
              <v:shape style="position:absolute;left:8940;top:9840;width:2533;height:2" coordorigin="8940,9840" coordsize="2533,0" path="m8940,9840l11473,9840e" filled="f" stroked="t" strokeweight=".718262pt" strokecolor="#606060">
                <v:path arrowok="t"/>
              </v:shape>
            </v:group>
            <v:group style="position:absolute;left:306;top:10078;width:2456;height:2" coordorigin="306,10078" coordsize="2456,2">
              <v:shape style="position:absolute;left:306;top:10078;width:2456;height:2" coordorigin="306,10078" coordsize="2456,0" path="m306,10078l2763,10078e" filled="f" stroked="t" strokeweight=".957683pt" strokecolor="#676767">
                <v:path arrowok="t"/>
              </v:shape>
            </v:group>
            <v:group style="position:absolute;left:2193;top:9783;width:2;height:1299" coordorigin="2193,9783" coordsize="2,1299">
              <v:shape style="position:absolute;left:2193;top:9783;width:2;height:1299" coordorigin="2193,9783" coordsize="0,1299" path="m2193,11082l2193,9783e" filled="f" stroked="t" strokeweight=".718262pt" strokecolor="#3F3F3F">
                <v:path arrowok="t"/>
              </v:shape>
            </v:group>
            <v:group style="position:absolute;left:2705;top:10078;width:2059;height:2" coordorigin="2705,10078" coordsize="2059,2">
              <v:shape style="position:absolute;left:2705;top:10078;width:2059;height:2" coordorigin="2705,10078" coordsize="2059,0" path="m2705,10078l4764,10078e" filled="f" stroked="t" strokeweight=".478842pt" strokecolor="#4B4B4B">
                <v:path arrowok="t"/>
              </v:shape>
            </v:group>
            <v:group style="position:absolute;left:4707;top:10078;width:6766;height:2" coordorigin="4707,10078" coordsize="6766,2">
              <v:shape style="position:absolute;left:4707;top:10078;width:6766;height:2" coordorigin="4707,10078" coordsize="6766,0" path="m4707,10078l11473,10078e" filled="f" stroked="t" strokeweight=".718262pt" strokecolor="#646464">
                <v:path arrowok="t"/>
              </v:shape>
            </v:group>
            <v:group style="position:absolute;left:306;top:10559;width:1590;height:2" coordorigin="306,10559" coordsize="1590,2">
              <v:shape style="position:absolute;left:306;top:10559;width:1590;height:2" coordorigin="306,10559" coordsize="1590,0" path="m306,10559l1896,10559e" filled="f" stroked="t" strokeweight=".957683pt" strokecolor="#6B6B6B">
                <v:path arrowok="t"/>
              </v:shape>
            </v:group>
            <v:group style="position:absolute;left:1475;top:10557;width:9974;height:2" coordorigin="1475,10557" coordsize="9974,2">
              <v:shape style="position:absolute;left:1475;top:10557;width:9974;height:2" coordorigin="1475,10557" coordsize="9974,0" path="m1475,10557l11449,10557e" filled="f" stroked="t" strokeweight=".718262pt" strokecolor="#575757">
                <v:path arrowok="t"/>
              </v:shape>
            </v:group>
            <v:group style="position:absolute;left:2136;top:10559;width:627;height:2" coordorigin="2136,10559" coordsize="627,2">
              <v:shape style="position:absolute;left:2136;top:10559;width:627;height:2" coordorigin="2136,10559" coordsize="627,0" path="m2136,10559l2763,10559e" filled="f" stroked="t" strokeweight=".478842pt" strokecolor="#2B2B2B">
                <v:path arrowok="t"/>
              </v:shape>
            </v:group>
            <v:group style="position:absolute;left:2705;top:10559;width:685;height:2" coordorigin="2705,10559" coordsize="685,2">
              <v:shape style="position:absolute;left:2705;top:10559;width:685;height:2" coordorigin="2705,10559" coordsize="685,0" path="m2705,10559l3390,10559e" filled="f" stroked="t" strokeweight=".478842pt" strokecolor="#444444">
                <v:path arrowok="t"/>
              </v:shape>
            </v:group>
            <v:group style="position:absolute;left:3773;top:10555;width:991;height:2" coordorigin="3773,10555" coordsize="991,2">
              <v:shape style="position:absolute;left:3773;top:10555;width:991;height:2" coordorigin="3773,10555" coordsize="991,0" path="m3773,10555l4764,10555e" filled="f" stroked="t" strokeweight=".478842pt" strokecolor="#3F3F3F">
                <v:path arrowok="t"/>
              </v:shape>
            </v:group>
            <v:group style="position:absolute;left:5191;top:10557;width:3371;height:2" coordorigin="5191,10557" coordsize="3371,2">
              <v:shape style="position:absolute;left:5191;top:10557;width:3371;height:2" coordorigin="5191,10557" coordsize="3371,0" path="m5191,10557l8562,10557e" filled="f" stroked="t" strokeweight=".957683pt" strokecolor="#6B6B6B">
                <v:path arrowok="t"/>
              </v:shape>
            </v:group>
            <v:group style="position:absolute;left:8389;top:10555;width:3084;height:2" coordorigin="8389,10555" coordsize="3084,2">
              <v:shape style="position:absolute;left:8389;top:10555;width:3084;height:2" coordorigin="8389,10555" coordsize="3084,0" path="m8389,10555l11473,10555e" filled="f" stroked="t" strokeweight=".478842pt" strokecolor="#4F4F4F">
                <v:path arrowok="t"/>
              </v:shape>
            </v:group>
            <v:group style="position:absolute;left:306;top:10799;width:1494;height:2" coordorigin="306,10799" coordsize="1494,2">
              <v:shape style="position:absolute;left:306;top:10799;width:1494;height:2" coordorigin="306,10799" coordsize="1494,0" path="m306,10799l1800,10799e" filled="f" stroked="t" strokeweight=".957683pt" strokecolor="#707070">
                <v:path arrowok="t"/>
              </v:shape>
            </v:group>
            <v:group style="position:absolute;left:1475;top:10794;width:737;height:2" coordorigin="1475,10794" coordsize="737,2">
              <v:shape style="position:absolute;left:1475;top:10794;width:737;height:2" coordorigin="1475,10794" coordsize="737,0" path="m1475,10794l2212,10794e" filled="f" stroked="t" strokeweight=".718262pt" strokecolor="#5B5B5B">
                <v:path arrowok="t"/>
              </v:shape>
            </v:group>
            <v:group style="position:absolute;left:2136;top:10799;width:627;height:2" coordorigin="2136,10799" coordsize="627,2">
              <v:shape style="position:absolute;left:2136;top:10799;width:627;height:2" coordorigin="2136,10799" coordsize="627,0" path="m2136,10799l2763,10799e" filled="f" stroked="t" strokeweight=".478842pt" strokecolor="#2F2F2F">
                <v:path arrowok="t"/>
              </v:shape>
            </v:group>
            <v:group style="position:absolute;left:2705;top:10797;width:2059;height:2" coordorigin="2705,10797" coordsize="2059,2">
              <v:shape style="position:absolute;left:2705;top:10797;width:2059;height:2" coordorigin="2705,10797" coordsize="2059,0" path="m2705,10797l4764,10797e" filled="f" stroked="t" strokeweight=".478842pt" strokecolor="#484848">
                <v:path arrowok="t"/>
              </v:shape>
            </v:group>
            <v:group style="position:absolute;left:4707;top:10797;width:6771;height:2" coordorigin="4707,10797" coordsize="6771,2">
              <v:shape style="position:absolute;left:4707;top:10797;width:6771;height:2" coordorigin="4707,10797" coordsize="6771,0" path="m4707,10797l11478,10797e" filled="f" stroked="t" strokeweight=".718262pt" strokecolor="#676767">
                <v:path arrowok="t"/>
              </v:shape>
            </v:group>
            <v:group style="position:absolute;left:306;top:11043;width:642;height:2" coordorigin="306,11043" coordsize="642,2">
              <v:shape style="position:absolute;left:306;top:11043;width:642;height:2" coordorigin="306,11043" coordsize="642,0" path="m306,11043l948,11043e" filled="f" stroked="t" strokeweight=".478842pt" strokecolor="#4B4B4B">
                <v:path arrowok="t"/>
              </v:shape>
            </v:group>
            <v:group style="position:absolute;left:924;top:10789;width:2;height:4458" coordorigin="924,10789" coordsize="2,4458">
              <v:shape style="position:absolute;left:924;top:10789;width:2;height:4458" coordorigin="924,10789" coordsize="0,4458" path="m924,15247l924,10789e" filled="f" stroked="t" strokeweight=".957683pt" strokecolor="#606060">
                <v:path arrowok="t"/>
              </v:shape>
            </v:group>
            <v:group style="position:absolute;left:871;top:11043;width:5488;height:2" coordorigin="871,11043" coordsize="5488,2">
              <v:shape style="position:absolute;left:871;top:11043;width:5488;height:2" coordorigin="871,11043" coordsize="5488,0" path="m871,11043l6359,11043e" filled="f" stroked="t" strokeweight=".718262pt" strokecolor="#606060">
                <v:path arrowok="t"/>
              </v:shape>
            </v:group>
            <v:group style="position:absolute;left:1513;top:10785;width:2;height:4458" coordorigin="1513,10785" coordsize="2,4458">
              <v:shape style="position:absolute;left:1513;top:10785;width:2;height:4458" coordorigin="1513,10785" coordsize="0,4458" path="m1513,15242l1513,10785e" filled="f" stroked="t" strokeweight=".478842pt" strokecolor="#484848">
                <v:path arrowok="t"/>
              </v:shape>
            </v:group>
            <v:group style="position:absolute;left:6302;top:11039;width:948;height:2" coordorigin="6302,11039" coordsize="948,2">
              <v:shape style="position:absolute;left:6302;top:11039;width:948;height:2" coordorigin="6302,11039" coordsize="948,0" path="m6302,11039l7250,11039e" filled="f" stroked="t" strokeweight=".478842pt" strokecolor="#444444">
                <v:path arrowok="t"/>
              </v:shape>
            </v:group>
            <v:group style="position:absolute;left:7226;top:10785;width:2;height:4458" coordorigin="7226,10785" coordsize="2,4458">
              <v:shape style="position:absolute;left:7226;top:10785;width:2;height:4458" coordorigin="7226,10785" coordsize="0,4458" path="m7226,15242l7226,10785e" filled="f" stroked="t" strokeweight=".957683pt" strokecolor="#646464">
                <v:path arrowok="t"/>
              </v:shape>
            </v:group>
            <v:group style="position:absolute;left:7173;top:11039;width:426;height:2" coordorigin="7173,11039" coordsize="426,2">
              <v:shape style="position:absolute;left:7173;top:11039;width:426;height:2" coordorigin="7173,11039" coordsize="426,0" path="m7173,11039l7599,11039e" filled="f" stroked="t" strokeweight=".478842pt" strokecolor="#2F2F2F">
                <v:path arrowok="t"/>
              </v:shape>
            </v:group>
            <v:group style="position:absolute;left:7542;top:11041;width:3936;height:2" coordorigin="7542,11041" coordsize="3936,2">
              <v:shape style="position:absolute;left:7542;top:11041;width:3936;height:2" coordorigin="7542,11041" coordsize="3936,0" path="m7542,11041l11478,11041e" filled="f" stroked="t" strokeweight=".718262pt" strokecolor="#6B6B6B">
                <v:path arrowok="t"/>
              </v:shape>
            </v:group>
            <v:group style="position:absolute;left:2193;top:3796;width:2;height:11446" coordorigin="2193,3796" coordsize="2,11446">
              <v:shape style="position:absolute;left:2193;top:3796;width:2;height:11446" coordorigin="2193,3796" coordsize="0,11446" path="m2193,15242l2193,3796e" filled="f" stroked="t" strokeweight=".478842pt" strokecolor="#4B4B4B">
                <v:path arrowok="t"/>
              </v:shape>
            </v:group>
            <v:group style="position:absolute;left:2193;top:11504;width:2;height:297" coordorigin="2193,11504" coordsize="2,297">
              <v:shape style="position:absolute;left:2193;top:11504;width:2;height:297" coordorigin="2193,11504" coordsize="0,297" path="m2193,11801l2193,11504e" filled="f" stroked="t" strokeweight=".478842pt" strokecolor="#282828">
                <v:path arrowok="t"/>
              </v:shape>
            </v:group>
            <v:group style="position:absolute;left:2200;top:11743;width:2;height:3499" coordorigin="2200,11743" coordsize="2,3499">
              <v:shape style="position:absolute;left:2200;top:11743;width:2;height:3499" coordorigin="2200,11743" coordsize="0,3499" path="m2200,15242l2200,11743e" filled="f" stroked="t" strokeweight=".957683pt" strokecolor="#575757">
                <v:path arrowok="t"/>
              </v:shape>
            </v:group>
            <v:group style="position:absolute;left:1513;top:12040;width:2;height:422" coordorigin="1513,12040" coordsize="2,422">
              <v:shape style="position:absolute;left:1513;top:12040;width:2;height:422" coordorigin="1513,12040" coordsize="0,422" path="m1513,12462l1513,12040e" filled="f" stroked="t" strokeweight=".478842pt" strokecolor="#343434">
                <v:path arrowok="t"/>
              </v:shape>
            </v:group>
            <v:group style="position:absolute;left:11468;top:12040;width:2;height:446" coordorigin="11468,12040" coordsize="2,446">
              <v:shape style="position:absolute;left:11468;top:12040;width:2;height:446" coordorigin="11468,12040" coordsize="0,446" path="m11468,12486l11468,12040e" filled="f" stroked="t" strokeweight=".718262pt" strokecolor="#4F4F4F">
                <v:path arrowok="t"/>
              </v:shape>
            </v:group>
            <v:group style="position:absolute;left:11473;top:12386;width:2;height:738" coordorigin="11473,12386" coordsize="2,738">
              <v:shape style="position:absolute;left:11473;top:12386;width:2;height:738" coordorigin="11473,12386" coordsize="0,738" path="m11473,13124l11473,12386e" filled="f" stroked="t" strokeweight=".478842pt" strokecolor="#3F3F3F">
                <v:path arrowok="t"/>
              </v:shape>
            </v:group>
            <v:group style="position:absolute;left:560;top:13126;width:1647;height:2" coordorigin="560,13126" coordsize="1647,2">
              <v:shape style="position:absolute;left:560;top:13126;width:1647;height:2" coordorigin="560,13126" coordsize="1647,0" path="m560,13126l2207,13126e" filled="f" stroked="t" strokeweight=".239421pt" strokecolor="#4F4F4F">
                <v:path arrowok="t"/>
              </v:shape>
            </v:group>
            <v:group style="position:absolute;left:11471;top:3825;width:2;height:11417" coordorigin="11471,3825" coordsize="2,11417">
              <v:shape style="position:absolute;left:11471;top:3825;width:2;height:11417" coordorigin="11471,3825" coordsize="0,11417" path="m11471,15242l11471,3825e" filled="f" stroked="t" strokeweight=".718262pt" strokecolor="#646464">
                <v:path arrowok="t"/>
              </v:shape>
            </v:group>
            <v:group style="position:absolute;left:2164;top:13843;width:2571;height:2" coordorigin="2164,13843" coordsize="2571,2">
              <v:shape style="position:absolute;left:2164;top:13843;width:2571;height:2" coordorigin="2164,13843" coordsize="2571,0" path="m2164,13843l4736,13843e" filled="f" stroked="t" strokeweight=".957683pt" strokecolor="#344893">
                <v:path arrowok="t"/>
              </v:shape>
            </v:group>
            <v:group style="position:absolute;left:1516;top:13459;width:2;height:412" coordorigin="1516,13459" coordsize="2,412">
              <v:shape style="position:absolute;left:1516;top:13459;width:2;height:412" coordorigin="1516,13459" coordsize="0,412" path="m1516,13871l1516,13459e" filled="f" stroked="t" strokeweight=".478842pt" strokecolor="#606060">
                <v:path arrowok="t"/>
              </v:shape>
            </v:group>
            <v:group style="position:absolute;left:3366;top:13574;width:2;height:585" coordorigin="3366,13574" coordsize="2,585">
              <v:shape style="position:absolute;left:3366;top:13574;width:2;height:585" coordorigin="3366,13574" coordsize="0,585" path="m3366,14159l3366,13574e" filled="f" stroked="t" strokeweight="1.436525pt" strokecolor="#2F3883">
                <v:path arrowok="t"/>
              </v:shape>
            </v:group>
            <v:group style="position:absolute;left:1518;top:14169;width:2;height:1074" coordorigin="1518,14169" coordsize="2,1074">
              <v:shape style="position:absolute;left:1518;top:14169;width:2;height:1074" coordorigin="1518,14169" coordsize="0,1074" path="m1518,15242l1518,14169e" filled="f" stroked="t" strokeweight=".478842pt" strokecolor="#3B3B3B">
                <v:path arrowok="t"/>
              </v:shape>
            </v:group>
            <v:group style="position:absolute;left:316;top:15233;width:632;height:2" coordorigin="316,15233" coordsize="632,2">
              <v:shape style="position:absolute;left:316;top:15233;width:632;height:2" coordorigin="316,15233" coordsize="632,0" path="m316,15233l948,15233e" filled="f" stroked="t" strokeweight=".478842pt" strokecolor="#707070">
                <v:path arrowok="t"/>
              </v:shape>
            </v:group>
            <v:group style="position:absolute;left:795;top:15235;width:3970;height:2" coordorigin="795,15235" coordsize="3970,2">
              <v:shape style="position:absolute;left:795;top:15235;width:3970;height:2" coordorigin="795,15235" coordsize="3970,0" path="m795,15235l4764,15235e" filled="f" stroked="t" strokeweight=".957683pt" strokecolor="#878787">
                <v:path arrowok="t"/>
              </v:shape>
            </v:group>
            <v:group style="position:absolute;left:4707;top:15233;width:1652;height:2" coordorigin="4707,15233" coordsize="1652,2">
              <v:shape style="position:absolute;left:4707;top:15233;width:1652;height:2" coordorigin="4707,15233" coordsize="1652,0" path="m4707,15233l6359,15233e" filled="f" stroked="t" strokeweight=".478842pt" strokecolor="#6B6B6B">
                <v:path arrowok="t"/>
              </v:shape>
            </v:group>
            <v:group style="position:absolute;left:6302;top:15230;width:2844;height:2" coordorigin="6302,15230" coordsize="2844,2">
              <v:shape style="position:absolute;left:6302;top:15230;width:2844;height:2" coordorigin="6302,15230" coordsize="2844,0" path="m6302,15230l9146,15230e" filled="f" stroked="t" strokeweight=".957683pt" strokecolor="#939393">
                <v:path arrowok="t"/>
              </v:shape>
            </v:group>
            <v:group style="position:absolute;left:8940;top:15230;width:2538;height:2" coordorigin="8940,15230" coordsize="2538,2">
              <v:shape style="position:absolute;left:8940;top:15230;width:2538;height:2" coordorigin="8940,15230" coordsize="2538,0" path="m8940,15230l11478,15230e" filled="f" stroked="t" strokeweight=".478842pt" strokecolor="#80808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91" w:right="-20"/>
        <w:jc w:val="left"/>
        <w:tabs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'f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ivf: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83838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11"/>
          <w:w w:val="89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Amiri</w:t>
      </w:r>
      <w:r>
        <w:rPr>
          <w:rFonts w:ascii="Arial" w:hAnsi="Arial" w:cs="Arial" w:eastAsia="Arial"/>
          <w:sz w:val="19"/>
          <w:szCs w:val="19"/>
          <w:color w:val="383838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26"/>
          <w:position w:val="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0"/>
          <w:w w:val="125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8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00"/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40" w:bottom="280" w:left="38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2" w:lineRule="exact"/>
        <w:ind w:left="620" w:right="-46" w:firstLine="-4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w w:val="106"/>
        </w:rPr>
        <w:t>BÜ</w:t>
      </w:r>
      <w:r>
        <w:rPr>
          <w:rFonts w:ascii="Arial" w:hAnsi="Arial" w:cs="Arial" w:eastAsia="Arial"/>
          <w:sz w:val="15"/>
          <w:szCs w:val="15"/>
          <w:color w:val="363636"/>
          <w:spacing w:val="5"/>
          <w:w w:val="106"/>
        </w:rPr>
        <w:t>Y</w:t>
      </w:r>
      <w:r>
        <w:rPr>
          <w:rFonts w:ascii="Arial" w:hAnsi="Arial" w:cs="Arial" w:eastAsia="Arial"/>
          <w:sz w:val="15"/>
          <w:szCs w:val="15"/>
          <w:color w:val="363636"/>
          <w:spacing w:val="-7"/>
          <w:w w:val="107"/>
        </w:rPr>
        <w:t>Ü</w:t>
      </w:r>
      <w:r>
        <w:rPr>
          <w:rFonts w:ascii="Arial" w:hAnsi="Arial" w:cs="Arial" w:eastAsia="Arial"/>
          <w:sz w:val="15"/>
          <w:szCs w:val="15"/>
          <w:color w:val="131313"/>
          <w:spacing w:val="1"/>
          <w:w w:val="105"/>
        </w:rPr>
        <w:t>K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</w:rPr>
        <w:t>ŞE</w:t>
      </w:r>
      <w:r>
        <w:rPr>
          <w:rFonts w:ascii="Arial" w:hAnsi="Arial" w:cs="Arial" w:eastAsia="Arial"/>
          <w:sz w:val="15"/>
          <w:szCs w:val="15"/>
          <w:color w:val="363636"/>
          <w:spacing w:val="-11"/>
          <w:w w:val="104"/>
        </w:rPr>
        <w:t>H</w:t>
      </w:r>
      <w:r>
        <w:rPr>
          <w:rFonts w:ascii="Arial" w:hAnsi="Arial" w:cs="Arial" w:eastAsia="Arial"/>
          <w:sz w:val="15"/>
          <w:szCs w:val="15"/>
          <w:color w:val="131313"/>
          <w:spacing w:val="-10"/>
          <w:w w:val="164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</w:rPr>
        <w:t>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50" w:lineRule="auto"/>
        <w:ind w:left="372" w:right="432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40" w:lineRule="auto"/>
        <w:ind w:left="1110" w:right="512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96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259" w:right="-20"/>
        <w:jc w:val="left"/>
        <w:tabs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u w:val="single" w:color="60606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u w:val="single" w:color="6060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u w:val="single" w:color="606060"/>
        </w:rPr>
        <w:t>Merke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u w:val="single" w:color="60606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u w:val="single" w:color="60606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60606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184" w:right="-20"/>
        <w:jc w:val="left"/>
        <w:tabs>
          <w:tab w:pos="430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5B5B5B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  <w:u w:val="single" w:color="5B5B5B"/>
        </w:rPr>
        <w:t>OKOY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5B5B5B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8" w:lineRule="exact"/>
        <w:ind w:left="40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7"/>
          <w:position w:val="-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7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2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  <w:cols w:num="2" w:equalWidth="0">
            <w:col w:w="1586" w:space="1715"/>
            <w:col w:w="8119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</w:sectPr>
      </w:pPr>
      <w:rPr/>
    </w:p>
    <w:p>
      <w:pPr>
        <w:spacing w:before="35" w:after="0" w:line="240" w:lineRule="auto"/>
        <w:ind w:left="12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8" w:right="5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KABAK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Ara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ç</w:t>
      </w:r>
      <w:r>
        <w:rPr>
          <w:rFonts w:ascii="Arial" w:hAnsi="Arial" w:cs="Arial" w:eastAsia="Arial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92"/>
        </w:rPr>
        <w:t>raç</w:t>
      </w:r>
      <w:r>
        <w:rPr>
          <w:rFonts w:ascii="Arial" w:hAnsi="Arial" w:cs="Arial" w:eastAsia="Arial"/>
          <w:sz w:val="19"/>
          <w:szCs w:val="19"/>
          <w:color w:val="363636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22:13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  <w:cols w:num="3" w:equalWidth="0">
            <w:col w:w="1171" w:space="1008"/>
            <w:col w:w="2095" w:space="3301"/>
            <w:col w:w="3845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127" w:right="-20"/>
        <w:jc w:val="left"/>
        <w:tabs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00" w:lineRule="atLeast"/>
        <w:ind w:left="226" w:right="2419" w:firstLine="38"/>
        <w:jc w:val="left"/>
        <w:tabs>
          <w:tab w:pos="2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</w:sectPr>
      </w:pPr>
      <w:rPr/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231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28" w:right="48" w:firstLine="3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.040001pt;margin-top:21.038254pt;width:561.476935pt;height:368.433263pt;mso-position-horizontal-relative:page;mso-position-vertical-relative:paragraph;z-index:-13467" coordorigin="461,421" coordsize="11230,7369">
            <v:shape style="position:absolute;left:461;top:421;width:2304;height:2016" type="#_x0000_t75">
              <v:imagedata r:id="rId23" o:title=""/>
            </v:shape>
            <v:group style="position:absolute;left:2639;top:823;width:9040;height:2" coordorigin="2639,823" coordsize="9040,2">
              <v:shape style="position:absolute;left:2639;top:823;width:9040;height:2" coordorigin="2639,823" coordsize="9040,0" path="m2639,823l11679,823e" filled="f" stroked="t" strokeweight=".704379pt" strokecolor="#5B5B5B">
                <v:path arrowok="t"/>
              </v:shape>
            </v:group>
            <v:group style="position:absolute;left:2639;top:1060;width:9040;height:2" coordorigin="2639,1060" coordsize="9040,2">
              <v:shape style="position:absolute;left:2639;top:1060;width:9040;height:2" coordorigin="2639,1060" coordsize="9040,0" path="m2639,1060l11679,1060e" filled="f" stroked="t" strokeweight=".704379pt" strokecolor="#575757">
                <v:path arrowok="t"/>
              </v:shape>
            </v:group>
            <v:group style="position:absolute;left:2639;top:1298;width:9040;height:2" coordorigin="2639,1298" coordsize="9040,2">
              <v:shape style="position:absolute;left:2639;top:1298;width:9040;height:2" coordorigin="2639,1298" coordsize="9040,0" path="m2639,1298l11679,1298e" filled="f" stroked="t" strokeweight=".704379pt" strokecolor="#5B5B5B">
                <v:path arrowok="t"/>
              </v:shape>
            </v:group>
            <v:group style="position:absolute;left:2658;top:1772;width:9011;height:2" coordorigin="2658,1772" coordsize="9011,2">
              <v:shape style="position:absolute;left:2658;top:1772;width:9011;height:2" coordorigin="2658,1772" coordsize="9011,0" path="m2658,1772l11669,1772e" filled="f" stroked="t" strokeweight=".704379pt" strokecolor="#5B5B5B">
                <v:path arrowok="t"/>
              </v:shape>
            </v:group>
            <v:group style="position:absolute;left:2677;top:2012;width:8997;height:2" coordorigin="2677,2012" coordsize="8997,2">
              <v:shape style="position:absolute;left:2677;top:2012;width:8997;height:2" coordorigin="2677,2012" coordsize="8997,0" path="m2677,2012l11674,2012e" filled="f" stroked="t" strokeweight=".704379pt" strokecolor="#606060">
                <v:path arrowok="t"/>
              </v:shape>
            </v:group>
            <v:group style="position:absolute;left:7530;top:2005;width:2;height:5768" coordorigin="7530,2005" coordsize="2,5768">
              <v:shape style="position:absolute;left:7530;top:2005;width:2;height:5768" coordorigin="7530,2005" coordsize="0,5768" path="m7530,7773l7530,2005e" filled="f" stroked="t" strokeweight=".704379pt" strokecolor="#575757">
                <v:path arrowok="t"/>
              </v:shape>
            </v:group>
            <v:group style="position:absolute;left:2677;top:2252;width:9007;height:2" coordorigin="2677,2252" coordsize="9007,2">
              <v:shape style="position:absolute;left:2677;top:2252;width:9007;height:2" coordorigin="2677,2252" coordsize="9007,0" path="m2677,2252l11683,2252e" filled="f" stroked="t" strokeweight=".704379pt" strokecolor="#606060">
                <v:path arrowok="t"/>
              </v:shape>
            </v:group>
            <v:group style="position:absolute;left:1390;top:2285;width:2;height:5497" coordorigin="1390,2285" coordsize="2,5497">
              <v:shape style="position:absolute;left:1390;top:2285;width:2;height:5497" coordorigin="1390,2285" coordsize="0,5497" path="m1390,7782l1390,2285e" filled="f" stroked="t" strokeweight=".704379pt" strokecolor="#545454">
                <v:path arrowok="t"/>
              </v:shape>
            </v:group>
            <v:group style="position:absolute;left:1907;top:2285;width:2;height:5493" coordorigin="1907,2285" coordsize="2,5493">
              <v:shape style="position:absolute;left:1907;top:2285;width:2;height:5493" coordorigin="1907,2285" coordsize="0,5493" path="m1907,7778l1907,2285e" filled="f" stroked="t" strokeweight=".704379pt" strokecolor="#545454">
                <v:path arrowok="t"/>
              </v:shape>
            </v:group>
            <v:group style="position:absolute;left:502;top:4004;width:2076;height:2" coordorigin="502,4004" coordsize="2076,2">
              <v:shape style="position:absolute;left:502;top:4004;width:2076;height:2" coordorigin="502,4004" coordsize="2076,0" path="m502,4004l2578,4004e" filled="f" stroked="t" strokeweight=".704379pt" strokecolor="#646464">
                <v:path arrowok="t"/>
              </v:shape>
            </v:group>
            <v:group style="position:absolute;left:521;top:7768;width:11134;height:2" coordorigin="521,7768" coordsize="11134,2">
              <v:shape style="position:absolute;left:521;top:7768;width:11134;height:2" coordorigin="521,7768" coordsize="11134,0" path="m521,7768l11655,7768e" filled="f" stroked="t" strokeweight=".704379pt" strokecolor="#74747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.418463pt;margin-top:-.625237pt;width:559.746284pt;height:.1pt;mso-position-horizontal-relative:page;mso-position-vertical-relative:paragraph;z-index:-13462" coordorigin="488,-13" coordsize="11195,2">
            <v:shape style="position:absolute;left:488;top:-13;width:11195;height:2" coordorigin="488,-13" coordsize="11195,0" path="m488,-13l11683,-13e" filled="f" stroked="t" strokeweight=".704379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örülıni!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380" w:right="120"/>
          <w:cols w:num="2" w:equalWidth="0">
            <w:col w:w="1820" w:space="411"/>
            <w:col w:w="9189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4" w:lineRule="exact"/>
        <w:ind w:left="229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.08pt;margin-top:-451.011353pt;width:573.120012pt;height:393.794304pt;mso-position-horizontal-relative:page;mso-position-vertical-relative:paragraph;z-index:-13468" coordorigin="442,-9020" coordsize="11462,7876">
            <v:shape style="position:absolute;left:10176;top:-9016;width:960;height:1114" type="#_x0000_t75">
              <v:imagedata r:id="rId24" o:title=""/>
            </v:shape>
            <v:group style="position:absolute;left:1052;top:-8987;width:9603;height:2" coordorigin="1052,-8987" coordsize="9603,2">
              <v:shape style="position:absolute;left:1052;top:-8987;width:9603;height:2" coordorigin="1052,-8987" coordsize="9603,0" path="m1052,-8987l10655,-8987e" filled="f" stroked="t" strokeweight=".704379pt" strokecolor="#646464">
                <v:path arrowok="t"/>
              </v:shape>
              <v:shape style="position:absolute;left:442;top:-7538;width:11462;height:2342" type="#_x0000_t75">
                <v:imagedata r:id="rId25" o:title=""/>
              </v:shape>
              <v:shape style="position:absolute;left:2554;top:-5176;width:5414;height:2438" type="#_x0000_t75">
                <v:imagedata r:id="rId26" o:title=""/>
              </v:shape>
            </v:group>
            <v:group style="position:absolute;left:474;top:-9013;width:2;height:1718" coordorigin="474,-9013" coordsize="2,1718">
              <v:shape style="position:absolute;left:474;top:-9013;width:2;height:1718" coordorigin="474,-9013" coordsize="0,1718" path="m474,-7295l474,-9013e" filled="f" stroked="t" strokeweight=".704379pt" strokecolor="#6B6B6B">
                <v:path arrowok="t"/>
              </v:shape>
            </v:group>
            <v:group style="position:absolute;left:2540;top:-9004;width:2;height:1472" coordorigin="2540,-9004" coordsize="2,1472">
              <v:shape style="position:absolute;left:2540;top:-9004;width:2;height:1472" coordorigin="2540,-9004" coordsize="0,1472" path="m2540,-7532l2540,-9004e" filled="f" stroked="t" strokeweight=".704379pt" strokecolor="#545454">
                <v:path arrowok="t"/>
              </v:shape>
            </v:group>
            <v:group style="position:absolute;left:9232;top:-8989;width:2;height:1510" coordorigin="9232,-8989" coordsize="2,1510">
              <v:shape style="position:absolute;left:9232;top:-8989;width:2;height:1510" coordorigin="9232,-8989" coordsize="0,1510" path="m9232,-7480l9232,-8989e" filled="f" stroked="t" strokeweight=".704379pt" strokecolor="#5B5B5B">
                <v:path arrowok="t"/>
              </v:shape>
            </v:group>
            <v:group style="position:absolute;left:7992;top:-7489;width:3653;height:2" coordorigin="7992,-7489" coordsize="3653,2">
              <v:shape style="position:absolute;left:7992;top:-7489;width:3653;height:2" coordorigin="7992,-7489" coordsize="3653,0" path="m7992,-7489l11646,-7489e" filled="f" stroked="t" strokeweight=".704379pt" strokecolor="#606060">
                <v:path arrowok="t"/>
              </v:shape>
            </v:group>
            <v:group style="position:absolute;left:7692;top:-6775;width:3949;height:2" coordorigin="7692,-6775" coordsize="3949,2">
              <v:shape style="position:absolute;left:7692;top:-6775;width:3949;height:2" coordorigin="7692,-6775" coordsize="3949,0" path="m7692,-6775l11641,-6775e" filled="f" stroked="t" strokeweight=".704379pt" strokecolor="#747474">
                <v:path arrowok="t"/>
              </v:shape>
            </v:group>
            <v:group style="position:absolute;left:2263;top:-6540;width:9392;height:2" coordorigin="2263,-6540" coordsize="9392,2">
              <v:shape style="position:absolute;left:2263;top:-6540;width:9392;height:2" coordorigin="2263,-6540" coordsize="9392,0" path="m2263,-6540l11655,-6540e" filled="f" stroked="t" strokeweight=".704379pt" strokecolor="#707070">
                <v:path arrowok="t"/>
              </v:shape>
            </v:group>
            <v:group style="position:absolute;left:7692;top:-6303;width:3959;height:2" coordorigin="7692,-6303" coordsize="3959,2">
              <v:shape style="position:absolute;left:7692;top:-6303;width:3959;height:2" coordorigin="7692,-6303" coordsize="3959,0" path="m7692,-6303l11650,-6303e" filled="f" stroked="t" strokeweight=".704379pt" strokecolor="#5B5B5B">
                <v:path arrowok="t"/>
              </v:shape>
            </v:group>
            <v:group style="position:absolute;left:479;top:-5557;width:2047;height:2" coordorigin="479,-5557" coordsize="2047,2">
              <v:shape style="position:absolute;left:479;top:-5557;width:2047;height:2" coordorigin="479,-5557" coordsize="2047,0" path="m479,-5557l2526,-5557e" filled="f" stroked="t" strokeweight=".704379pt" strokecolor="#5B5B5B">
                <v:path arrowok="t"/>
              </v:shape>
            </v:group>
            <v:group style="position:absolute;left:474;top:-5282;width:2512;height:2" coordorigin="474,-5282" coordsize="2512,2">
              <v:shape style="position:absolute;left:474;top:-5282;width:2512;height:2" coordorigin="474,-5282" coordsize="2512,0" path="m474,-5282l2987,-5282e" filled="f" stroked="t" strokeweight=".704379pt" strokecolor="#545454">
                <v:path arrowok="t"/>
              </v:shape>
            </v:group>
            <v:group style="position:absolute;left:7767;top:-5030;width:3893;height:2" coordorigin="7767,-5030" coordsize="3893,2">
              <v:shape style="position:absolute;left:7767;top:-5030;width:3893;height:2" coordorigin="7767,-5030" coordsize="3893,0" path="m7767,-5030l11660,-5030e" filled="f" stroked="t" strokeweight=".704379pt" strokecolor="#5B5B5B">
                <v:path arrowok="t"/>
              </v:shape>
            </v:group>
            <v:group style="position:absolute;left:7767;top:-4741;width:3888;height:2" coordorigin="7767,-4741" coordsize="3888,2">
              <v:shape style="position:absolute;left:7767;top:-4741;width:3888;height:2" coordorigin="7767,-4741" coordsize="3888,0" path="m7767,-4741l11655,-4741e" filled="f" stroked="t" strokeweight=".704379pt" strokecolor="#5B5B5B">
                <v:path arrowok="t"/>
              </v:shape>
            </v:group>
            <v:group style="position:absolute;left:7767;top:-4503;width:3898;height:2" coordorigin="7767,-4503" coordsize="3898,2">
              <v:shape style="position:absolute;left:7767;top:-4503;width:3898;height:2" coordorigin="7767,-4503" coordsize="3898,0" path="m7767,-4503l11665,-4503e" filled="f" stroked="t" strokeweight=".704379pt" strokecolor="#5B5B5B">
                <v:path arrowok="t"/>
              </v:shape>
            </v:group>
            <v:group style="position:absolute;left:7767;top:-4266;width:3902;height:2" coordorigin="7767,-4266" coordsize="3902,2">
              <v:shape style="position:absolute;left:7767;top:-4266;width:3902;height:2" coordorigin="7767,-4266" coordsize="3902,0" path="m7767,-4266l11669,-4266e" filled="f" stroked="t" strokeweight=".704379pt" strokecolor="#606060">
                <v:path arrowok="t"/>
              </v:shape>
            </v:group>
            <v:group style="position:absolute;left:7767;top:-4029;width:3902;height:2" coordorigin="7767,-4029" coordsize="3902,2">
              <v:shape style="position:absolute;left:7767;top:-4029;width:3902;height:2" coordorigin="7767,-4029" coordsize="3902,0" path="m7767,-4029l11669,-4029e" filled="f" stroked="t" strokeweight=".704379pt" strokecolor="#606060">
                <v:path arrowok="t"/>
              </v:shape>
            </v:group>
            <v:group style="position:absolute;left:474;top:-3796;width:2052;height:2" coordorigin="474,-3796" coordsize="2052,2">
              <v:shape style="position:absolute;left:474;top:-3796;width:2052;height:2" coordorigin="474,-3796" coordsize="2052,0" path="m474,-3796l2526,-3796e" filled="f" stroked="t" strokeweight=".704379pt" strokecolor="#646464">
                <v:path arrowok="t"/>
              </v:shape>
            </v:group>
            <v:group style="position:absolute;left:7936;top:-3801;width:2;height:726" coordorigin="7936,-3801" coordsize="2,726">
              <v:shape style="position:absolute;left:7936;top:-3801;width:2;height:726" coordorigin="7936,-3801" coordsize="0,726" path="m7936,-3074l7936,-3801e" filled="f" stroked="t" strokeweight=".704379pt" strokecolor="#575757">
                <v:path arrowok="t"/>
              </v:shape>
            </v:group>
            <v:group style="position:absolute;left:4433;top:-3319;width:7227;height:2" coordorigin="4433,-3319" coordsize="7227,2">
              <v:shape style="position:absolute;left:4433;top:-3319;width:7227;height:2" coordorigin="4433,-3319" coordsize="7227,0" path="m4433,-3319l11660,-3319e" filled="f" stroked="t" strokeweight=".704379pt" strokecolor="#575757">
                <v:path arrowok="t"/>
              </v:shape>
            </v:group>
            <v:group style="position:absolute;left:4686;top:-3079;width:6969;height:2" coordorigin="4686,-3079" coordsize="6969,2">
              <v:shape style="position:absolute;left:4686;top:-3079;width:6969;height:2" coordorigin="4686,-3079" coordsize="6969,0" path="m4686,-3079l11655,-3079e" filled="f" stroked="t" strokeweight=".704379pt" strokecolor="#575757">
                <v:path arrowok="t"/>
              </v:shape>
              <v:shape style="position:absolute;left:442;top:-3141;width:211;height:1997" type="#_x0000_t75">
                <v:imagedata r:id="rId27" o:title=""/>
              </v:shape>
            </v:group>
            <v:group style="position:absolute;left:592;top:-2847;width:1935;height:2" coordorigin="592,-2847" coordsize="1935,2">
              <v:shape style="position:absolute;left:592;top:-2847;width:1935;height:2" coordorigin="592,-2847" coordsize="1935,0" path="m592,-2847l2526,-2847e" filled="f" stroked="t" strokeweight=".704379pt" strokecolor="#5B5B5B">
                <v:path arrowok="t"/>
              </v:shape>
            </v:group>
            <v:group style="position:absolute;left:592;top:-2374;width:4470;height:2" coordorigin="592,-2374" coordsize="4470,2">
              <v:shape style="position:absolute;left:592;top:-2374;width:4470;height:2" coordorigin="592,-2374" coordsize="4470,0" path="m592,-2374l5062,-2374e" filled="f" stroked="t" strokeweight=".704379pt" strokecolor="#575757">
                <v:path arrowok="t"/>
              </v:shape>
              <v:shape style="position:absolute;left:5146;top:-2335;width:4474;height:806" type="#_x0000_t75">
                <v:imagedata r:id="rId28" o:title=""/>
              </v:shape>
            </v:group>
            <v:group style="position:absolute;left:9237;top:-2135;width:2432;height:2" coordorigin="9237,-2135" coordsize="2432,2">
              <v:shape style="position:absolute;left:9237;top:-2135;width:2432;height:2" coordorigin="9237,-2135" coordsize="2432,0" path="m9237,-2135l11669,-2135e" filled="f" stroked="t" strokeweight=".704379pt" strokecolor="#646464">
                <v:path arrowok="t"/>
              </v:shape>
            </v:group>
            <v:group style="position:absolute;left:9382;top:-1897;width:2287;height:2" coordorigin="9382,-1897" coordsize="2287,2">
              <v:shape style="position:absolute;left:9382;top:-1897;width:2287;height:2" coordorigin="9382,-1897" coordsize="2287,0" path="m9382,-1897l11669,-1897e" filled="f" stroked="t" strokeweight=".704379pt" strokecolor="#646464">
                <v:path arrowok="t"/>
              </v:shape>
            </v:group>
            <v:group style="position:absolute;left:512;top:-1655;width:10458;height:2" coordorigin="512,-1655" coordsize="10458,2">
              <v:shape style="position:absolute;left:512;top:-1655;width:10458;height:2" coordorigin="512,-1655" coordsize="10458,0" path="m512,-1655l10970,-1655e" filled="f" stroked="t" strokeweight=".704379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  <w:cols w:num="2" w:equalWidth="0">
            <w:col w:w="3601" w:space="3190"/>
            <w:col w:w="46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</w:sectPr>
      </w:pPr>
      <w:rPr/>
    </w:p>
    <w:p>
      <w:pPr>
        <w:spacing w:before="40" w:after="0" w:line="214" w:lineRule="exact"/>
        <w:ind w:left="232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6"/>
          <w:position w:val="-1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13/05/2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4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22:50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  <w:cols w:num="2" w:equalWidth="0">
            <w:col w:w="3788" w:space="2387"/>
            <w:col w:w="5245"/>
          </w:cols>
        </w:sectPr>
      </w:pPr>
      <w:rPr/>
    </w:p>
    <w:p>
      <w:pPr>
        <w:spacing w:before="27" w:after="0" w:line="214" w:lineRule="exact"/>
        <w:ind w:left="2344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83" w:lineRule="exact"/>
        <w:ind w:left="2728" w:right="-20"/>
        <w:jc w:val="left"/>
        <w:tabs>
          <w:tab w:pos="66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149.759995pt;margin-top:13.883822pt;width:99.839996pt;height:76.800003pt;mso-position-horizontal-relative:page;mso-position-vertical-relative:paragraph;z-index:-13466" type="#_x0000_t75">
            <v:imagedata r:id="rId29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95929pt;margin-top:-2.8318pt;width:55.044767pt;height:21.0pt;mso-position-horizontal-relative:page;mso-position-vertical-relative:paragraph;z-index:-1346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74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363636"/>
                      <w:spacing w:val="0"/>
                      <w:w w:val="5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363636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363636"/>
                      <w:spacing w:val="0"/>
                      <w:w w:val="50"/>
                      <w:b/>
                      <w:bCs/>
                    </w:rPr>
                    <w:t>ım7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8"/>
          <w:position w:val="-5"/>
        </w:rPr>
        <w:t>B</w:t>
      </w:r>
      <w:r>
        <w:rPr>
          <w:rFonts w:ascii="Arial" w:hAnsi="Arial" w:cs="Arial" w:eastAsia="Arial"/>
          <w:sz w:val="26"/>
          <w:szCs w:val="26"/>
          <w:color w:val="363636"/>
          <w:spacing w:val="29"/>
          <w:w w:val="58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8"/>
          <w:position w:val="-5"/>
        </w:rPr>
        <w:t>Mans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171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60.160004pt;margin-top:6.012178pt;width:84.480003pt;height:51.84pt;mso-position-horizontal-relative:page;mso-position-vertical-relative:paragraph;z-index:-13465" type="#_x0000_t75">
            <v:imagedata r:id="rId30" o:title=""/>
          </v:shape>
        </w:pic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3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380" w:right="120"/>
          <w:cols w:num="2" w:equalWidth="0">
            <w:col w:w="872" w:space="1471"/>
            <w:col w:w="9077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shape style="position:absolute;margin-left:142.080002pt;margin-top:-45.142521pt;width:94.080002pt;height:53.759998pt;mso-position-horizontal-relative:page;mso-position-vertical-relative:paragraph;z-index:-13463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2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'tfaiy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7"/>
        </w:rPr>
        <w:t>Kuze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7"/>
        </w:rPr>
        <w:t>y</w:t>
      </w:r>
      <w:r>
        <w:rPr>
          <w:rFonts w:ascii="Arial" w:hAnsi="Arial" w:cs="Arial" w:eastAsia="Arial"/>
          <w:sz w:val="18"/>
          <w:szCs w:val="18"/>
          <w:color w:val="363636"/>
          <w:spacing w:val="-11"/>
          <w:w w:val="97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8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5" w:lineRule="auto"/>
        <w:ind w:left="455" w:right="5148" w:firstLine="-44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2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4" w:lineRule="auto"/>
        <w:ind w:left="366" w:right="5181" w:firstLine="-3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3.920013pt;margin-top:-74.525093pt;width:138.240005pt;height:98.879997pt;mso-position-horizontal-relative:page;mso-position-vertical-relative:paragraph;z-index:-13464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3"/>
          <w:w w:val="99"/>
        </w:rPr>
        <w:t>A</w:t>
      </w:r>
      <w:r>
        <w:rPr>
          <w:rFonts w:ascii="Arial" w:hAnsi="Arial" w:cs="Arial" w:eastAsia="Arial"/>
          <w:sz w:val="102"/>
          <w:szCs w:val="102"/>
          <w:color w:val="545D8E"/>
          <w:spacing w:val="-103"/>
          <w:w w:val="54"/>
          <w:position w:val="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98"/>
          <w:position w:val="0"/>
        </w:rPr>
        <w:t>i</w:t>
      </w:r>
      <w:r>
        <w:rPr>
          <w:rFonts w:ascii="Arial" w:hAnsi="Arial" w:cs="Arial" w:eastAsia="Arial"/>
          <w:sz w:val="102"/>
          <w:szCs w:val="102"/>
          <w:color w:val="545D8E"/>
          <w:spacing w:val="-150"/>
          <w:w w:val="54"/>
          <w:position w:val="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2"/>
          <w:position w:val="0"/>
        </w:rPr>
        <w:t>T</w:t>
      </w:r>
      <w:r>
        <w:rPr>
          <w:rFonts w:ascii="Arial" w:hAnsi="Arial" w:cs="Arial" w:eastAsia="Arial"/>
          <w:sz w:val="102"/>
          <w:szCs w:val="102"/>
          <w:color w:val="545D8E"/>
          <w:spacing w:val="-502"/>
          <w:w w:val="54"/>
          <w:position w:val="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1"/>
          <w:w w:val="103"/>
          <w:position w:val="0"/>
        </w:rPr>
        <w:t>F</w:t>
      </w:r>
      <w:r>
        <w:rPr>
          <w:rFonts w:ascii="Arial" w:hAnsi="Arial" w:cs="Arial" w:eastAsia="Arial"/>
          <w:sz w:val="102"/>
          <w:szCs w:val="102"/>
          <w:color w:val="545D8E"/>
          <w:spacing w:val="-133"/>
          <w:w w:val="54"/>
          <w:position w:val="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Ar.Kur.Per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80" w:right="120"/>
          <w:cols w:num="3" w:equalWidth="0">
            <w:col w:w="514" w:space="1966"/>
            <w:col w:w="2133" w:space="211"/>
            <w:col w:w="6596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1" w:lineRule="auto"/>
        <w:ind w:left="3598" w:right="411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808" w:right="3479"/>
        <w:jc w:val="center"/>
        <w:tabs>
          <w:tab w:pos="3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66761pt;margin-top:-38.227074pt;width:472.045062pt;height:67.5pt;mso-position-horizontal-relative:page;mso-position-vertical-relative:paragraph;z-index:-13449" type="#_x0000_t202" filled="f" stroked="f">
            <v:textbox inset="0,0,0,0">
              <w:txbxContent>
                <w:p>
                  <w:pPr>
                    <w:spacing w:before="0" w:after="0" w:line="1350" w:lineRule="exact"/>
                    <w:ind w:right="-243"/>
                    <w:jc w:val="left"/>
                    <w:tabs>
                      <w:tab w:pos="8440" w:val="left"/>
                    </w:tabs>
                    <w:rPr>
                      <w:rFonts w:ascii="Arial" w:hAnsi="Arial" w:cs="Arial" w:eastAsia="Arial"/>
                      <w:sz w:val="135"/>
                      <w:szCs w:val="135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49"/>
                      <w:b/>
                      <w:bCs/>
                      <w:i/>
                      <w:position w:val="24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-313"/>
                      <w:w w:val="149"/>
                      <w:b/>
                      <w:bCs/>
                      <w:i/>
                      <w:position w:val="24"/>
                    </w:rPr>
                    <w:t> 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00"/>
                      <w:b/>
                      <w:bCs/>
                      <w:i/>
                      <w:position w:val="24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00"/>
                      <w:b/>
                      <w:bCs/>
                      <w:i/>
                      <w:position w:val="24"/>
                    </w:rPr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2D2D2D"/>
                      <w:spacing w:val="0"/>
                      <w:w w:val="149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>!ZMIR</w:t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Mi.idahale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550" w:right="4905"/>
        <w:jc w:val="center"/>
        <w:tabs>
          <w:tab w:pos="43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90143pt;margin-top:7.694513pt;width:46.099482pt;height:7pt;mso-position-horizontal-relative:page;mso-position-vertical-relative:paragraph;z-index:-1344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0"/>
                      <w:w w:val="112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7"/>
        </w:rPr>
        <w:t>B0V0KSEHIR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"/>
        </w:rPr>
        <w:t>RAPORU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left="108" w:right="-20"/>
        <w:jc w:val="left"/>
        <w:tabs>
          <w:tab w:pos="1440" w:val="left"/>
          <w:tab w:pos="3120" w:val="left"/>
          <w:tab w:pos="5420" w:val="left"/>
          <w:tab w:pos="7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34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1"/>
          <w:w w:val="6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3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13.05.20ı7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  <w:position w:val="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lrel: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31" w:right="-20"/>
        <w:jc w:val="left"/>
        <w:tabs>
          <w:tab w:pos="1460" w:val="left"/>
          <w:tab w:pos="3120" w:val="left"/>
          <w:tab w:pos="444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l3.05.20ı7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3066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7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Karabaglar-513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No:7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27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7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Karaba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lar-513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No:?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7" w:right="-20"/>
        <w:jc w:val="left"/>
        <w:tabs>
          <w:tab w:pos="1460" w:val="left"/>
          <w:tab w:pos="358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52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2D2D2D"/>
          <w:spacing w:val="13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31" w:right="-20"/>
        <w:jc w:val="left"/>
        <w:tabs>
          <w:tab w:pos="358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4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  <w:position w:val="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358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286377pt;margin-top:4.175761pt;width:51.393491pt;height:24pt;mso-position-horizontal-relative:page;mso-position-vertical-relative:paragraph;z-index:-1344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94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-71"/>
                      <w:w w:val="5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  <w:position w:val="-2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9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8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2"/>
        </w:rPr>
        <w:t>agi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6"/>
          <w:position w:val="-2"/>
        </w:rPr>
        <w:t>Ahşaj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6"/>
          <w:position w:val="-2"/>
        </w:rPr>
        <w:t>)_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9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6"/>
          <w:position w:val="-2"/>
        </w:rPr>
        <w:t>_ç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0"/>
          <w:w w:val="76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  <w:position w:val="-2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  <w:position w:val="-2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76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3"/>
        </w:rPr>
        <w:t>Dilı.cr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6" w:lineRule="exact"/>
        <w:ind w:left="3922" w:right="-20"/>
        <w:jc w:val="left"/>
        <w:tabs>
          <w:tab w:pos="4380" w:val="left"/>
          <w:tab w:pos="546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93.772766pt;margin-top:3.813796pt;width:36.792489pt;height:.1pt;mso-position-horizontal-relative:page;mso-position-vertical-relative:paragraph;z-index:-13459" coordorigin="7875,76" coordsize="736,2">
            <v:shape style="position:absolute;left:7875;top:76;width:736;height:2" coordorigin="7875,76" coordsize="736,0" path="m7875,76l8611,76e" filled="f" stroked="t" strokeweight=".232864pt" strokecolor="#3F3F3F">
              <v:path arrowok="t"/>
            </v:shape>
          </v:group>
          <w10:wrap type="none"/>
        </w:pict>
      </w:r>
      <w:r>
        <w:rPr/>
        <w:pict>
          <v:group style="position:absolute;margin-left:457.810333pt;margin-top:3.813796pt;width:16.30047pt;height:.1pt;mso-position-horizontal-relative:page;mso-position-vertical-relative:paragraph;z-index:-13458" coordorigin="9156,76" coordsize="326,2">
            <v:shape style="position:absolute;left:9156;top:76;width:326;height:2" coordorigin="9156,76" coordsize="326,0" path="m9156,76l9482,76e" filled="f" stroked="t" strokeweight=".232864pt" strokecolor="#4B4B4B">
              <v:path arrowok="t"/>
            </v:shape>
          </v:group>
          <w10:wrap type="none"/>
        </w:pict>
      </w:r>
      <w:r>
        <w:rPr/>
        <w:pict>
          <v:group style="position:absolute;margin-left:483.425354pt;margin-top:3.813796pt;width:5.821596pt;height:.1pt;mso-position-horizontal-relative:page;mso-position-vertical-relative:paragraph;z-index:-13457" coordorigin="9669,76" coordsize="116,2">
            <v:shape style="position:absolute;left:9669;top:76;width:116;height:2" coordorigin="9669,76" coordsize="116,0" path="m9669,76l9785,76e" filled="f" stroked="t" strokeweight=".232864pt" strokecolor="#3F3F3F">
              <v:path arrowok="t"/>
            </v:shape>
          </v:group>
          <w10:wrap type="none"/>
        </w:pict>
      </w:r>
      <w:r>
        <w:rPr/>
        <w:pict>
          <v:group style="position:absolute;margin-left:543.504211pt;margin-top:3.813796pt;width:18.163381pt;height:.1pt;mso-position-horizontal-relative:page;mso-position-vertical-relative:paragraph;z-index:-13456" coordorigin="10870,76" coordsize="363,2">
            <v:shape style="position:absolute;left:10870;top:76;width:363;height:2" coordorigin="10870,76" coordsize="363,0" path="m10870,76l11233,76e" filled="f" stroked="t" strokeweight=".232864pt" strokecolor="#4F4F4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6"/>
        </w:rPr>
        <w:t>X</w:t>
      </w:r>
      <w:r>
        <w:rPr>
          <w:rFonts w:ascii="Arial" w:hAnsi="Arial" w:cs="Arial" w:eastAsia="Arial"/>
          <w:sz w:val="19"/>
          <w:szCs w:val="19"/>
          <w:color w:val="2D2D2D"/>
          <w:spacing w:val="-48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44"/>
          <w:szCs w:val="44"/>
          <w:color w:val="1C1C1C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4"/>
          <w:szCs w:val="44"/>
          <w:color w:val="1C1C1C"/>
          <w:spacing w:val="-57"/>
          <w:w w:val="53"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1C1C1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4"/>
          <w:szCs w:val="44"/>
          <w:color w:val="1C1C1C"/>
          <w:spacing w:val="0"/>
          <w:w w:val="100"/>
          <w:position w:val="-2"/>
        </w:rPr>
      </w:r>
      <w:r>
        <w:rPr>
          <w:rFonts w:ascii="Arial" w:hAnsi="Arial" w:cs="Arial" w:eastAsia="Arial"/>
          <w:sz w:val="44"/>
          <w:szCs w:val="44"/>
          <w:color w:val="676769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4"/>
          <w:szCs w:val="44"/>
          <w:color w:val="67676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4"/>
          <w:szCs w:val="44"/>
          <w:color w:val="67676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2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2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2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22:00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27" w:right="-20"/>
        <w:jc w:val="left"/>
        <w:tabs>
          <w:tab w:pos="212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Güne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2"/>
        </w:rPr>
        <w:t>BÖLÜKGİR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50"/>
          <w:position w:val="1"/>
        </w:rPr>
        <w:t>lK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Mahmut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KAH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8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KARAARSLAN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20" w:right="-20"/>
        <w:jc w:val="left"/>
        <w:tabs>
          <w:tab w:pos="466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2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:52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21:58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27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603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41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w w:val="88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w w:val="89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1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-1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607" w:right="428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4595" w:right="39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60" w:bottom="280" w:left="460" w:right="360"/>
        </w:sectPr>
      </w:pPr>
      <w:rPr/>
    </w:p>
    <w:p>
      <w:pPr>
        <w:spacing w:before="6" w:after="0" w:line="22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9"/>
          <w:position w:val="-1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26" w:lineRule="exact"/>
        <w:ind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9"/>
          <w:position w:val="-1"/>
        </w:rPr>
        <w:t>ısı: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1"/>
        </w:rPr>
        <w:t>Doğa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  <w:position w:val="-1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360"/>
          <w:cols w:num="2" w:equalWidth="0">
            <w:col w:w="3055" w:space="140"/>
            <w:col w:w="7905"/>
          </w:cols>
        </w:sectPr>
      </w:pPr>
      <w:rPr/>
    </w:p>
    <w:p>
      <w:pPr>
        <w:spacing w:before="29" w:after="0" w:line="222" w:lineRule="exact"/>
        <w:ind w:left="2139" w:right="2333" w:firstLine="-1993"/>
        <w:jc w:val="left"/>
        <w:tabs>
          <w:tab w:pos="460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Ekl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Adı:§_oyadı: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27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söndilrülmü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görüldü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Tarafımızda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5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87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erçekleştirilmedi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02" w:lineRule="exact"/>
        <w:ind w:left="4600" w:right="369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Söndilnnede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3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45" w:right="-20"/>
        <w:jc w:val="left"/>
        <w:tabs>
          <w:tab w:pos="5320" w:val="left"/>
          <w:tab w:pos="6500" w:val="left"/>
          <w:tab w:pos="8020" w:val="left"/>
          <w:tab w:pos="9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87"/>
          <w:position w:val="-3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28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  <w:position w:val="-3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94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9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0"/>
          <w:w w:val="83"/>
          <w:i/>
          <w:position w:val="-3"/>
        </w:rPr>
        <w:t>ıcoı</w:t>
      </w:r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-3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6503" w:right="-20"/>
        <w:jc w:val="left"/>
        <w:tabs>
          <w:tab w:pos="8020" w:val="left"/>
          <w:tab w:pos="9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D2D2D"/>
          <w:spacing w:val="0"/>
          <w:w w:val="76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76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-73"/>
          <w:w w:val="76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7" w:lineRule="exact"/>
        <w:ind w:left="2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91"/>
          <w:position w:val="1"/>
        </w:rPr>
        <w:t>Kendi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1"/>
          <w:w w:val="6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söndürüle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hanyoda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ısıtıcılı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plasti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şofbe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yanmak,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26" w:lineRule="exact"/>
        <w:ind w:left="164" w:right="2540" w:firstLine="-14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odalardaki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eşyalar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duvarla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tavanla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görmüştil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lfaJımini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TL.'dir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36" w:lineRule="auto"/>
        <w:ind w:left="2157" w:right="53" w:firstLine="-201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aireııi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koridoru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sağda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hanyoda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</w:rPr>
        <w:t>görtilmU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ısıtıcılı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şofbenin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4"/>
        </w:rPr>
        <w:t>ofbeninplastikparçalarını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tutu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turınası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45" w:right="-20"/>
        <w:jc w:val="left"/>
        <w:tabs>
          <w:tab w:pos="2120" w:val="left"/>
          <w:tab w:pos="66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</w:rPr>
        <w:t>ISigoıtalı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  <w:position w:val="1"/>
        </w:rPr>
        <w:t>IBedel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2"/>
          <w:position w:val="1"/>
        </w:rPr>
        <w:t>i: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06" w:lineRule="exact"/>
        <w:ind w:left="17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2"/>
        </w:rPr>
        <w:t>Mahmut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KAHVATi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27.290161pt;margin-top:12.991476pt;width:38.6554pt;height:.232864pt;mso-position-horizontal-relative:page;mso-position-vertical-relative:paragraph;z-index:-13455" coordorigin="6546,260" coordsize="773,5">
            <v:group style="position:absolute;left:6548;top:262;width:382;height:2" coordorigin="6548,262" coordsize="382,2">
              <v:shape style="position:absolute;left:6548;top:262;width:382;height:2" coordorigin="6548,262" coordsize="382,0" path="m6548,262l6930,262e" filled="f" stroked="t" strokeweight=".232864pt" strokecolor="#3F3F3F">
                <v:path arrowok="t"/>
              </v:shape>
            </v:group>
            <v:group style="position:absolute;left:6874;top:262;width:107;height:2" coordorigin="6874,262" coordsize="107,2">
              <v:shape style="position:absolute;left:6874;top:262;width:107;height:2" coordorigin="6874,262" coordsize="107,0" path="m6874,262l6981,262e" filled="f" stroked="t" strokeweight=".232864pt" strokecolor="#646464">
                <v:path arrowok="t"/>
              </v:shape>
            </v:group>
            <v:group style="position:absolute;left:7023;top:262;width:293;height:2" coordorigin="7023,262" coordsize="293,2">
              <v:shape style="position:absolute;left:7023;top:262;width:293;height:2" coordorigin="7023,262" coordsize="293,0" path="m7023,262l7317,262e" filled="f" stroked="t" strokeweight=".232864pt" strokecolor="#4F4F4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3.97934pt;margin-top:13.107907pt;width:8.848827pt;height:.1pt;mso-position-horizontal-relative:page;mso-position-vertical-relative:paragraph;z-index:-13454" coordorigin="7480,262" coordsize="177,2">
            <v:shape style="position:absolute;left:7480;top:262;width:177;height:2" coordorigin="7480,262" coordsize="177,0" path="m7480,262l7657,262e" filled="f" stroked="t" strokeweight=".232864pt" strokecolor="#64646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676769"/>
          <w:spacing w:val="0"/>
          <w:w w:val="66"/>
          <w:i/>
          <w:position w:val="1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676769"/>
          <w:spacing w:val="0"/>
          <w:w w:val="66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676769"/>
          <w:spacing w:val="41"/>
          <w:w w:val="6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'im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9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73" w:right="-20"/>
        <w:jc w:val="left"/>
        <w:tabs>
          <w:tab w:pos="214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2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"oi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Dönllşü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-14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13.05.2017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  <w:position w:val="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-9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67" w:right="-20"/>
        <w:jc w:val="left"/>
        <w:tabs>
          <w:tab w:pos="1040" w:val="left"/>
          <w:tab w:pos="154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balıla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65" w:lineRule="exact"/>
        <w:ind w:left="2250" w:right="1383"/>
        <w:jc w:val="center"/>
        <w:tabs>
          <w:tab w:pos="4120" w:val="left"/>
          <w:tab w:pos="4720" w:val="left"/>
          <w:tab w:pos="84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230.535217pt;margin-top:12.408611pt;width:.1pt;height:10.39982pt;mso-position-horizontal-relative:page;mso-position-vertical-relative:paragraph;z-index:-13453" coordorigin="4611,248" coordsize="2,208">
            <v:shape style="position:absolute;left:4611;top:248;width:2;height:208" coordorigin="4611,248" coordsize="0,208" path="m4611,456l4611,248e" filled="f" stroked="t" strokeweight=".698592pt" strokecolor="#2834A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149292pt;margin-top:12.398102pt;width:43.237014pt;height:10pt;mso-position-horizontal-relative:page;mso-position-vertical-relative:paragraph;z-index:-1344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-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19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6"/>
          <w:position w:val="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</w:r>
      <w:r>
        <w:rPr>
          <w:rFonts w:ascii="Arial" w:hAnsi="Arial" w:cs="Arial" w:eastAsia="Arial"/>
          <w:sz w:val="44"/>
          <w:szCs w:val="44"/>
          <w:color w:val="131C9E"/>
          <w:spacing w:val="0"/>
          <w:w w:val="51"/>
          <w:b/>
          <w:bCs/>
          <w:i/>
          <w:position w:val="-6"/>
        </w:rPr>
        <w:t>1</w:t>
      </w:r>
      <w:r>
        <w:rPr>
          <w:rFonts w:ascii="Arial" w:hAnsi="Arial" w:cs="Arial" w:eastAsia="Arial"/>
          <w:sz w:val="44"/>
          <w:szCs w:val="44"/>
          <w:color w:val="131C9E"/>
          <w:spacing w:val="0"/>
          <w:w w:val="100"/>
          <w:b/>
          <w:bCs/>
          <w:i/>
          <w:position w:val="-6"/>
        </w:rPr>
        <w:tab/>
      </w:r>
      <w:r>
        <w:rPr>
          <w:rFonts w:ascii="Arial" w:hAnsi="Arial" w:cs="Arial" w:eastAsia="Arial"/>
          <w:sz w:val="44"/>
          <w:szCs w:val="44"/>
          <w:color w:val="131C9E"/>
          <w:spacing w:val="0"/>
          <w:w w:val="100"/>
          <w:b/>
          <w:bCs/>
          <w:i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19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5"/>
          <w:position w:val="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9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61"/>
          <w:b/>
          <w:bCs/>
          <w:position w:val="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11"/>
          <w:w w:val="61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61"/>
          <w:b/>
          <w:bCs/>
          <w:position w:val="2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61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12"/>
          <w:w w:val="61"/>
          <w:b/>
          <w:bCs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1"/>
          <w:position w:val="2"/>
        </w:rPr>
        <w:t>MaYIS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1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6"/>
          <w:w w:val="61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61"/>
          <w:position w:val="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460" w:right="36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2" w:lineRule="atLeast"/>
        <w:ind w:left="18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ltfaiyeci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5" w:lineRule="exact"/>
        <w:ind w:right="-121"/>
        <w:jc w:val="left"/>
        <w:tabs>
          <w:tab w:pos="580" w:val="left"/>
        </w:tabs>
        <w:rPr>
          <w:rFonts w:ascii="Arial" w:hAnsi="Arial" w:cs="Arial" w:eastAsia="Arial"/>
          <w:sz w:val="54"/>
          <w:szCs w:val="54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45456"/>
          <w:spacing w:val="0"/>
          <w:w w:val="74"/>
          <w:position w:val="-33"/>
        </w:rPr>
        <w:t>i</w:t>
      </w:r>
      <w:r>
        <w:rPr>
          <w:rFonts w:ascii="Arial" w:hAnsi="Arial" w:cs="Arial" w:eastAsia="Arial"/>
          <w:sz w:val="37"/>
          <w:szCs w:val="37"/>
          <w:color w:val="545456"/>
          <w:spacing w:val="0"/>
          <w:w w:val="74"/>
          <w:position w:val="-33"/>
        </w:rPr>
        <w:t>'</w:t>
      </w:r>
      <w:r>
        <w:rPr>
          <w:rFonts w:ascii="Arial" w:hAnsi="Arial" w:cs="Arial" w:eastAsia="Arial"/>
          <w:sz w:val="37"/>
          <w:szCs w:val="37"/>
          <w:color w:val="545456"/>
          <w:spacing w:val="-75"/>
          <w:w w:val="74"/>
          <w:position w:val="-33"/>
        </w:rPr>
        <w:t> </w:t>
      </w:r>
      <w:r>
        <w:rPr>
          <w:rFonts w:ascii="Arial" w:hAnsi="Arial" w:cs="Arial" w:eastAsia="Arial"/>
          <w:sz w:val="37"/>
          <w:szCs w:val="37"/>
          <w:color w:val="545456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37"/>
          <w:szCs w:val="37"/>
          <w:color w:val="545456"/>
          <w:spacing w:val="0"/>
          <w:w w:val="100"/>
          <w:position w:val="-33"/>
        </w:rPr>
      </w:r>
      <w:r>
        <w:rPr>
          <w:rFonts w:ascii="Arial" w:hAnsi="Arial" w:cs="Arial" w:eastAsia="Arial"/>
          <w:sz w:val="37"/>
          <w:szCs w:val="37"/>
          <w:color w:val="2D3152"/>
          <w:spacing w:val="0"/>
          <w:w w:val="554"/>
          <w:position w:val="-33"/>
        </w:rPr>
        <w:t>'</w:t>
      </w:r>
      <w:r>
        <w:rPr>
          <w:rFonts w:ascii="Arial" w:hAnsi="Arial" w:cs="Arial" w:eastAsia="Arial"/>
          <w:sz w:val="37"/>
          <w:szCs w:val="37"/>
          <w:color w:val="2D3152"/>
          <w:spacing w:val="-43"/>
          <w:w w:val="100"/>
          <w:position w:val="-33"/>
        </w:rPr>
        <w:t> </w:t>
      </w:r>
      <w:r>
        <w:rPr>
          <w:rFonts w:ascii="Arial" w:hAnsi="Arial" w:cs="Arial" w:eastAsia="Arial"/>
          <w:sz w:val="54"/>
          <w:szCs w:val="54"/>
          <w:color w:val="2D3152"/>
          <w:spacing w:val="0"/>
          <w:w w:val="90"/>
          <w:position w:val="-33"/>
        </w:rPr>
        <w:t>;1/</w:t>
      </w:r>
      <w:r>
        <w:rPr>
          <w:rFonts w:ascii="Arial" w:hAnsi="Arial" w:cs="Arial" w:eastAsia="Arial"/>
          <w:sz w:val="54"/>
          <w:szCs w:val="54"/>
          <w:color w:val="2D3152"/>
          <w:spacing w:val="-117"/>
          <w:w w:val="90"/>
          <w:position w:val="-33"/>
        </w:rPr>
        <w:t>f</w:t>
      </w:r>
      <w:r>
        <w:rPr>
          <w:rFonts w:ascii="Arial" w:hAnsi="Arial" w:cs="Arial" w:eastAsia="Arial"/>
          <w:sz w:val="54"/>
          <w:szCs w:val="54"/>
          <w:color w:val="232B70"/>
          <w:spacing w:val="0"/>
          <w:w w:val="332"/>
          <w:position w:val="-33"/>
        </w:rPr>
        <w:t>/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4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3"/>
          <w:position w:val="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360"/>
          <w:cols w:num="3" w:equalWidth="0">
            <w:col w:w="816" w:space="1798"/>
            <w:col w:w="2120" w:space="3976"/>
            <w:col w:w="2390"/>
          </w:cols>
        </w:sectPr>
      </w:pPr>
      <w:rPr/>
    </w:p>
    <w:p>
      <w:pPr>
        <w:spacing w:before="0" w:after="0" w:line="105" w:lineRule="atLeast"/>
        <w:ind w:right="-20"/>
        <w:jc w:val="right"/>
        <w:rPr>
          <w:rFonts w:ascii="Arial" w:hAnsi="Arial" w:cs="Arial" w:eastAsia="Arial"/>
          <w:sz w:val="60"/>
          <w:szCs w:val="60"/>
        </w:rPr>
      </w:pPr>
      <w:rPr/>
      <w:r>
        <w:rPr>
          <w:rFonts w:ascii="Arial" w:hAnsi="Arial" w:cs="Arial" w:eastAsia="Arial"/>
          <w:sz w:val="20"/>
          <w:szCs w:val="20"/>
          <w:color w:val="3F3F3F"/>
          <w:spacing w:val="0"/>
          <w:w w:val="371"/>
        </w:rPr>
        <w:t>'</w:t>
      </w:r>
      <w:r>
        <w:rPr>
          <w:rFonts w:ascii="Arial" w:hAnsi="Arial" w:cs="Arial" w:eastAsia="Arial"/>
          <w:sz w:val="20"/>
          <w:szCs w:val="20"/>
          <w:color w:val="3F3F3F"/>
          <w:spacing w:val="-78"/>
          <w:w w:val="371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78"/>
        </w:rPr>
        <w:t>o</w:t>
      </w:r>
      <w:r>
        <w:rPr>
          <w:rFonts w:ascii="Arial" w:hAnsi="Arial" w:cs="Arial" w:eastAsia="Arial"/>
          <w:sz w:val="20"/>
          <w:szCs w:val="20"/>
          <w:color w:val="3F3F3F"/>
          <w:spacing w:val="-1"/>
          <w:w w:val="178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77"/>
        </w:rPr>
        <w:t>t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466"/>
        </w:rPr>
        <w:t>·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-25"/>
          <w:w w:val="100"/>
        </w:rPr>
        <w:t> </w:t>
      </w:r>
      <w:r>
        <w:rPr>
          <w:rFonts w:ascii="Arial" w:hAnsi="Arial" w:cs="Arial" w:eastAsia="Arial"/>
          <w:sz w:val="60"/>
          <w:szCs w:val="60"/>
          <w:color w:val="232B70"/>
          <w:spacing w:val="0"/>
          <w:w w:val="50"/>
        </w:rPr>
        <w:t>f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</w:rPr>
      </w:r>
    </w:p>
    <w:p>
      <w:pPr>
        <w:spacing w:before="0" w:after="0" w:line="105" w:lineRule="atLeast"/>
        <w:ind w:right="-174"/>
        <w:jc w:val="left"/>
        <w:rPr>
          <w:rFonts w:ascii="Arial" w:hAnsi="Arial" w:cs="Arial" w:eastAsia="Arial"/>
          <w:sz w:val="89"/>
          <w:szCs w:val="89"/>
        </w:rPr>
      </w:pPr>
      <w:rPr/>
      <w:r>
        <w:rPr/>
        <w:br w:type="column"/>
      </w:r>
      <w:r>
        <w:rPr>
          <w:rFonts w:ascii="Arial" w:hAnsi="Arial" w:cs="Arial" w:eastAsia="Arial"/>
          <w:sz w:val="89"/>
          <w:szCs w:val="89"/>
          <w:color w:val="464F7E"/>
          <w:w w:val="86"/>
          <w:i/>
        </w:rPr>
        <w:t>J}</w:t>
      </w:r>
      <w:r>
        <w:rPr>
          <w:rFonts w:ascii="Arial" w:hAnsi="Arial" w:cs="Arial" w:eastAsia="Arial"/>
          <w:sz w:val="89"/>
          <w:szCs w:val="89"/>
          <w:color w:val="464F7E"/>
          <w:w w:val="87"/>
          <w:i/>
        </w:rPr>
        <w:t>)</w:t>
      </w:r>
      <w:r>
        <w:rPr>
          <w:rFonts w:ascii="Arial" w:hAnsi="Arial" w:cs="Arial" w:eastAsia="Arial"/>
          <w:sz w:val="89"/>
          <w:szCs w:val="89"/>
          <w:color w:val="464F7E"/>
          <w:w w:val="86"/>
          <w:i/>
        </w:rPr>
        <w:t>!</w:t>
      </w:r>
      <w:r>
        <w:rPr>
          <w:rFonts w:ascii="Arial" w:hAnsi="Arial" w:cs="Arial" w:eastAsia="Arial"/>
          <w:sz w:val="89"/>
          <w:szCs w:val="89"/>
          <w:color w:val="00000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89" w:lineRule="atLeast"/>
        <w:ind w:left="56" w:right="-54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455414pt;margin-top:1.740737pt;width:12.388674pt;height:21pt;mso-position-horizontal-relative:page;mso-position-vertical-relative:paragraph;z-index:-13445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8B6B8"/>
                      <w:spacing w:val="0"/>
                      <w:w w:val="5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8B6B8"/>
                      <w:spacing w:val="0"/>
                      <w:w w:val="56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8B6B8"/>
                      <w:spacing w:val="23"/>
                      <w:w w:val="5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545456"/>
                      <w:spacing w:val="-227"/>
                      <w:w w:val="104"/>
                      <w:b/>
                      <w:bCs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B8B6B8"/>
          <w:spacing w:val="0"/>
          <w:w w:val="201"/>
        </w:rPr>
        <w:t>,.</w:t>
      </w:r>
      <w:r>
        <w:rPr>
          <w:rFonts w:ascii="Arial" w:hAnsi="Arial" w:cs="Arial" w:eastAsia="Arial"/>
          <w:sz w:val="9"/>
          <w:szCs w:val="9"/>
          <w:color w:val="B8B6B8"/>
          <w:spacing w:val="-2"/>
          <w:w w:val="201"/>
        </w:rPr>
        <w:t> </w:t>
      </w:r>
      <w:r>
        <w:rPr>
          <w:rFonts w:ascii="Arial" w:hAnsi="Arial" w:cs="Arial" w:eastAsia="Arial"/>
          <w:sz w:val="9"/>
          <w:szCs w:val="9"/>
          <w:color w:val="908E8E"/>
          <w:spacing w:val="0"/>
          <w:w w:val="100"/>
        </w:rPr>
        <w:t>&lt;"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64" w:after="0" w:line="169" w:lineRule="atLeas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545456"/>
          <w:w w:val="103"/>
          <w:b/>
          <w:bCs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545456"/>
          <w:spacing w:val="-26"/>
          <w:w w:val="103"/>
          <w:b/>
          <w:bCs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A5A5A3"/>
          <w:spacing w:val="0"/>
          <w:w w:val="31"/>
          <w:b/>
          <w:bCs/>
        </w:rPr>
        <w:t>·:</w:t>
      </w:r>
      <w:r>
        <w:rPr>
          <w:rFonts w:ascii="Times New Roman" w:hAnsi="Times New Roman" w:cs="Times New Roman" w:eastAsia="Times New Roman"/>
          <w:sz w:val="42"/>
          <w:szCs w:val="42"/>
          <w:color w:val="A5A5A3"/>
          <w:spacing w:val="0"/>
          <w:w w:val="31"/>
          <w:emboss/>
          <w:b/>
          <w:bCs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A5A5A3"/>
          <w:spacing w:val="0"/>
          <w:w w:val="31"/>
          <w:emboss/>
          <w:b/>
          <w:bCs/>
        </w:rPr>
      </w:r>
      <w:r>
        <w:rPr>
          <w:rFonts w:ascii="Times New Roman" w:hAnsi="Times New Roman" w:cs="Times New Roman" w:eastAsia="Times New Roman"/>
          <w:sz w:val="42"/>
          <w:szCs w:val="42"/>
          <w:color w:val="A5A5A3"/>
          <w:spacing w:val="0"/>
          <w:w w:val="31"/>
          <w:b/>
          <w:bCs/>
        </w:rPr>
      </w:r>
      <w:r>
        <w:rPr>
          <w:rFonts w:ascii="Times New Roman" w:hAnsi="Times New Roman" w:cs="Times New Roman" w:eastAsia="Times New Roman"/>
          <w:sz w:val="42"/>
          <w:szCs w:val="42"/>
          <w:color w:val="A5A5A3"/>
          <w:spacing w:val="-68"/>
          <w:w w:val="30"/>
          <w:b/>
          <w:bCs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908E8E"/>
          <w:spacing w:val="0"/>
          <w:w w:val="55"/>
          <w:position w:val="25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908E8E"/>
          <w:spacing w:val="-45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8B6B8"/>
          <w:spacing w:val="0"/>
          <w:w w:val="33"/>
          <w:position w:val="2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360"/>
          <w:cols w:num="4" w:equalWidth="0">
            <w:col w:w="3677" w:space="986"/>
            <w:col w:w="1118" w:space="2468"/>
            <w:col w:w="289" w:space="195"/>
            <w:col w:w="2367"/>
          </w:cols>
        </w:sectPr>
      </w:pPr>
      <w:rPr/>
    </w:p>
    <w:p>
      <w:pPr>
        <w:spacing w:before="0" w:after="0" w:line="420" w:lineRule="atLeas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91"/>
        </w:rPr>
        <w:t>mic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49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Jf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55"/>
        </w:rPr>
        <w:t>e-;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5A5A3"/>
          <w:spacing w:val="-19"/>
          <w:w w:val="9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76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2"/>
        </w:rPr>
        <w:t>i.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6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47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B8B6B8"/>
          <w:spacing w:val="-41"/>
          <w:w w:val="165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08E8E"/>
          <w:spacing w:val="0"/>
          <w:w w:val="6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908E8E"/>
          <w:spacing w:val="-50"/>
          <w:w w:val="6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360"/>
          <w:cols w:num="2" w:equalWidth="0">
            <w:col w:w="4043" w:space="4355"/>
            <w:col w:w="2702"/>
          </w:cols>
        </w:sectPr>
      </w:pPr>
      <w:rPr/>
    </w:p>
    <w:p>
      <w:pPr>
        <w:spacing w:before="0" w:after="0" w:line="42" w:lineRule="exact"/>
        <w:ind w:left="3219" w:right="-90"/>
        <w:jc w:val="left"/>
        <w:tabs>
          <w:tab w:pos="4280" w:val="left"/>
          <w:tab w:pos="82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756805pt;margin-top:3.317253pt;width:1.0584pt;height:10.5pt;mso-position-horizontal-relative:page;mso-position-vertical-relative:paragraph;z-index:-13442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A5A5A3"/>
                      <w:spacing w:val="0"/>
                      <w:w w:val="5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0C16BC"/>
          <w:spacing w:val="11"/>
          <w:w w:val="30"/>
          <w:position w:val="-1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D72"/>
          <w:spacing w:val="0"/>
          <w:w w:val="71"/>
          <w:position w:val="-1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D7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D7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  <w:position w:val="-1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10"/>
        </w:rPr>
        <w:t>stafa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7"/>
          <w:position w:val="-10"/>
        </w:rPr>
        <w:t>RAARSLAN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0"/>
        </w:rPr>
      </w:r>
      <w:r>
        <w:rPr>
          <w:rFonts w:ascii="Arial" w:hAnsi="Arial" w:cs="Arial" w:eastAsia="Arial"/>
          <w:sz w:val="22"/>
          <w:szCs w:val="22"/>
          <w:color w:val="B8B6B8"/>
          <w:spacing w:val="-38"/>
          <w:w w:val="119"/>
          <w:position w:val="-1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A5A5A3"/>
          <w:spacing w:val="0"/>
          <w:w w:val="56"/>
          <w:position w:val="-2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5A5A3"/>
          <w:spacing w:val="-16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-26"/>
          <w:w w:val="71"/>
          <w:position w:val="-20"/>
        </w:rPr>
        <w:t>;</w:t>
      </w:r>
      <w:r>
        <w:rPr>
          <w:rFonts w:ascii="Arial" w:hAnsi="Arial" w:cs="Arial" w:eastAsia="Arial"/>
          <w:sz w:val="22"/>
          <w:szCs w:val="22"/>
          <w:color w:val="545456"/>
          <w:spacing w:val="-24"/>
          <w:w w:val="126"/>
          <w:position w:val="-1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-44"/>
          <w:w w:val="71"/>
          <w:position w:val="-20"/>
        </w:rPr>
        <w:t>:</w:t>
      </w:r>
      <w:r>
        <w:rPr>
          <w:rFonts w:ascii="Arial" w:hAnsi="Arial" w:cs="Arial" w:eastAsia="Arial"/>
          <w:sz w:val="22"/>
          <w:szCs w:val="22"/>
          <w:color w:val="2D2D2D"/>
          <w:spacing w:val="-36"/>
          <w:w w:val="83"/>
          <w:position w:val="-10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-11"/>
          <w:w w:val="71"/>
          <w:position w:val="-20"/>
        </w:rPr>
        <w:t>ı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3"/>
          <w:position w:val="-10"/>
        </w:rPr>
        <w:t>'</w:t>
      </w:r>
      <w:r>
        <w:rPr>
          <w:rFonts w:ascii="Arial" w:hAnsi="Arial" w:cs="Arial" w:eastAsia="Arial"/>
          <w:sz w:val="22"/>
          <w:szCs w:val="22"/>
          <w:color w:val="2D2D2D"/>
          <w:spacing w:val="-43"/>
          <w:w w:val="100"/>
          <w:position w:val="-10"/>
        </w:rPr>
        <w:t> </w:t>
      </w:r>
      <w:r>
        <w:rPr>
          <w:rFonts w:ascii="Arial" w:hAnsi="Arial" w:cs="Arial" w:eastAsia="Arial"/>
          <w:sz w:val="28"/>
          <w:szCs w:val="28"/>
          <w:color w:val="3F3F3F"/>
          <w:spacing w:val="0"/>
          <w:w w:val="68"/>
          <w:b/>
          <w:bCs/>
          <w:position w:val="-20"/>
        </w:rPr>
        <w:t>ı</w:t>
      </w:r>
      <w:r>
        <w:rPr>
          <w:rFonts w:ascii="Arial" w:hAnsi="Arial" w:cs="Arial" w:eastAsia="Arial"/>
          <w:sz w:val="28"/>
          <w:szCs w:val="28"/>
          <w:color w:val="3F3F3F"/>
          <w:spacing w:val="-146"/>
          <w:w w:val="68"/>
          <w:b/>
          <w:bCs/>
          <w:position w:val="-20"/>
        </w:rPr>
        <w:t>u</w:t>
      </w:r>
      <w:r>
        <w:rPr>
          <w:rFonts w:ascii="Arial" w:hAnsi="Arial" w:cs="Arial" w:eastAsia="Arial"/>
          <w:sz w:val="22"/>
          <w:szCs w:val="22"/>
          <w:color w:val="A5A5A3"/>
          <w:spacing w:val="0"/>
          <w:w w:val="111"/>
          <w:position w:val="-10"/>
        </w:rPr>
        <w:t>'</w:t>
      </w:r>
      <w:r>
        <w:rPr>
          <w:rFonts w:ascii="Arial" w:hAnsi="Arial" w:cs="Arial" w:eastAsia="Arial"/>
          <w:sz w:val="22"/>
          <w:szCs w:val="22"/>
          <w:color w:val="A5A5A3"/>
          <w:spacing w:val="-13"/>
          <w:w w:val="111"/>
          <w:position w:val="-10"/>
        </w:rPr>
        <w:t>"</w:t>
      </w:r>
      <w:r>
        <w:rPr>
          <w:rFonts w:ascii="Arial" w:hAnsi="Arial" w:cs="Arial" w:eastAsia="Arial"/>
          <w:sz w:val="28"/>
          <w:szCs w:val="28"/>
          <w:color w:val="676769"/>
          <w:spacing w:val="0"/>
          <w:w w:val="78"/>
          <w:b/>
          <w:bCs/>
          <w:position w:val="-20"/>
        </w:rPr>
        <w:t>ı</w:t>
      </w:r>
      <w:r>
        <w:rPr>
          <w:rFonts w:ascii="Arial" w:hAnsi="Arial" w:cs="Arial" w:eastAsia="Arial"/>
          <w:sz w:val="28"/>
          <w:szCs w:val="28"/>
          <w:color w:val="676769"/>
          <w:spacing w:val="-137"/>
          <w:w w:val="79"/>
          <w:b/>
          <w:bCs/>
          <w:position w:val="-20"/>
        </w:rPr>
        <w:t>y</w:t>
      </w:r>
      <w:r>
        <w:rPr>
          <w:rFonts w:ascii="Arial" w:hAnsi="Arial" w:cs="Arial" w:eastAsia="Arial"/>
          <w:sz w:val="22"/>
          <w:szCs w:val="22"/>
          <w:color w:val="A5A5A3"/>
          <w:spacing w:val="0"/>
          <w:w w:val="179"/>
          <w:position w:val="-10"/>
        </w:rPr>
        <w:t>;</w:t>
      </w:r>
      <w:r>
        <w:rPr>
          <w:rFonts w:ascii="Arial" w:hAnsi="Arial" w:cs="Arial" w:eastAsia="Arial"/>
          <w:sz w:val="22"/>
          <w:szCs w:val="22"/>
          <w:color w:val="A5A5A3"/>
          <w:spacing w:val="-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5A5A3"/>
          <w:spacing w:val="0"/>
          <w:w w:val="126"/>
          <w:position w:val="-20"/>
        </w:rPr>
        <w:t>J'</w:t>
      </w:r>
      <w:r>
        <w:rPr>
          <w:rFonts w:ascii="Times New Roman" w:hAnsi="Times New Roman" w:cs="Times New Roman" w:eastAsia="Times New Roman"/>
          <w:sz w:val="11"/>
          <w:szCs w:val="11"/>
          <w:color w:val="A5A5A3"/>
          <w:spacing w:val="20"/>
          <w:w w:val="126"/>
          <w:position w:val="-2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5A5A3"/>
          <w:spacing w:val="0"/>
          <w:w w:val="126"/>
          <w:position w:val="-2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2" w:lineRule="exact"/>
        <w:ind w:right="-20"/>
        <w:jc w:val="left"/>
        <w:rPr>
          <w:rFonts w:ascii="Arial" w:hAnsi="Arial" w:cs="Arial" w:eastAsia="Arial"/>
          <w:sz w:val="82"/>
          <w:szCs w:val="82"/>
        </w:rPr>
      </w:pPr>
      <w:rPr/>
      <w:r>
        <w:rPr/>
        <w:br w:type="column"/>
      </w:r>
      <w:r>
        <w:rPr>
          <w:rFonts w:ascii="Arial" w:hAnsi="Arial" w:cs="Arial" w:eastAsia="Arial"/>
          <w:sz w:val="82"/>
          <w:szCs w:val="82"/>
          <w:color w:val="3F3F3F"/>
          <w:spacing w:val="-52"/>
          <w:w w:val="38"/>
          <w:position w:val="-21"/>
        </w:rPr>
        <w:t>,</w:t>
      </w:r>
      <w:r>
        <w:rPr>
          <w:rFonts w:ascii="Arial" w:hAnsi="Arial" w:cs="Arial" w:eastAsia="Arial"/>
          <w:sz w:val="82"/>
          <w:szCs w:val="82"/>
          <w:color w:val="A5A5A3"/>
          <w:spacing w:val="-112"/>
          <w:w w:val="42"/>
          <w:position w:val="-21"/>
        </w:rPr>
        <w:t>,</w:t>
      </w:r>
      <w:r>
        <w:rPr>
          <w:rFonts w:ascii="Arial" w:hAnsi="Arial" w:cs="Arial" w:eastAsia="Arial"/>
          <w:sz w:val="82"/>
          <w:szCs w:val="82"/>
          <w:color w:val="41495E"/>
          <w:spacing w:val="-112"/>
          <w:w w:val="128"/>
          <w:position w:val="-21"/>
        </w:rPr>
      </w:r>
      <w:r>
        <w:rPr>
          <w:rFonts w:ascii="Arial" w:hAnsi="Arial" w:cs="Arial" w:eastAsia="Arial"/>
          <w:sz w:val="82"/>
          <w:szCs w:val="82"/>
          <w:color w:val="41495E"/>
          <w:spacing w:val="37"/>
          <w:w w:val="128"/>
          <w:emboss/>
          <w:position w:val="-21"/>
        </w:rPr>
        <w:t>,</w:t>
      </w:r>
      <w:r>
        <w:rPr>
          <w:rFonts w:ascii="Arial" w:hAnsi="Arial" w:cs="Arial" w:eastAsia="Arial"/>
          <w:sz w:val="82"/>
          <w:szCs w:val="82"/>
          <w:color w:val="41495E"/>
          <w:spacing w:val="37"/>
          <w:w w:val="128"/>
          <w:emboss/>
          <w:position w:val="-21"/>
        </w:rPr>
      </w:r>
      <w:r>
        <w:rPr>
          <w:rFonts w:ascii="Arial" w:hAnsi="Arial" w:cs="Arial" w:eastAsia="Arial"/>
          <w:sz w:val="82"/>
          <w:szCs w:val="82"/>
          <w:color w:val="41495E"/>
          <w:spacing w:val="37"/>
          <w:w w:val="128"/>
          <w:position w:val="-21"/>
        </w:rPr>
      </w:r>
      <w:r>
        <w:rPr>
          <w:rFonts w:ascii="Arial" w:hAnsi="Arial" w:cs="Arial" w:eastAsia="Arial"/>
          <w:sz w:val="82"/>
          <w:szCs w:val="82"/>
          <w:color w:val="41495E"/>
          <w:spacing w:val="37"/>
          <w:w w:val="128"/>
          <w:position w:val="-21"/>
        </w:rPr>
      </w:r>
      <w:r>
        <w:rPr>
          <w:rFonts w:ascii="Arial" w:hAnsi="Arial" w:cs="Arial" w:eastAsia="Arial"/>
          <w:sz w:val="82"/>
          <w:szCs w:val="82"/>
          <w:color w:val="545456"/>
          <w:spacing w:val="-18"/>
          <w:w w:val="44"/>
          <w:i/>
          <w:position w:val="-21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908E8E"/>
          <w:spacing w:val="-39"/>
          <w:w w:val="113"/>
          <w:position w:val="11"/>
        </w:rPr>
        <w:t>1</w:t>
      </w:r>
      <w:r>
        <w:rPr>
          <w:rFonts w:ascii="Arial" w:hAnsi="Arial" w:cs="Arial" w:eastAsia="Arial"/>
          <w:sz w:val="82"/>
          <w:szCs w:val="82"/>
          <w:color w:val="545456"/>
          <w:spacing w:val="0"/>
          <w:w w:val="44"/>
          <w:i/>
          <w:position w:val="-21"/>
        </w:rPr>
        <w:t>f</w:t>
      </w:r>
      <w:r>
        <w:rPr>
          <w:rFonts w:ascii="Arial" w:hAnsi="Arial" w:cs="Arial" w:eastAsia="Arial"/>
          <w:sz w:val="82"/>
          <w:szCs w:val="82"/>
          <w:color w:val="545456"/>
          <w:spacing w:val="-123"/>
          <w:w w:val="100"/>
          <w:i/>
          <w:position w:val="-21"/>
        </w:rPr>
        <w:t> </w:t>
      </w:r>
      <w:r>
        <w:rPr>
          <w:rFonts w:ascii="Arial" w:hAnsi="Arial" w:cs="Arial" w:eastAsia="Arial"/>
          <w:sz w:val="82"/>
          <w:szCs w:val="82"/>
          <w:color w:val="0C16BC"/>
          <w:spacing w:val="0"/>
          <w:w w:val="55"/>
          <w:i/>
          <w:position w:val="-21"/>
        </w:rPr>
        <w:t>7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360"/>
          <w:cols w:num="2" w:equalWidth="0">
            <w:col w:w="9101" w:space="275"/>
            <w:col w:w="172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37" w:lineRule="exact"/>
        <w:ind w:left="201" w:right="-87"/>
        <w:jc w:val="left"/>
        <w:tabs>
          <w:tab w:pos="2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1" w:lineRule="exact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45456"/>
          <w:spacing w:val="0"/>
          <w:w w:val="64"/>
          <w:position w:val="-8"/>
        </w:rPr>
        <w:t>""'</w:t>
      </w:r>
      <w:r>
        <w:rPr>
          <w:rFonts w:ascii="Arial" w:hAnsi="Arial" w:cs="Arial" w:eastAsia="Arial"/>
          <w:sz w:val="25"/>
          <w:szCs w:val="25"/>
          <w:color w:val="545456"/>
          <w:spacing w:val="10"/>
          <w:w w:val="64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43D72"/>
          <w:spacing w:val="0"/>
          <w:w w:val="42"/>
          <w:position w:val="-8"/>
        </w:rPr>
        <w:t>l</w:t>
      </w:r>
      <w:r>
        <w:rPr>
          <w:rFonts w:ascii="Arial" w:hAnsi="Arial" w:cs="Arial" w:eastAsia="Arial"/>
          <w:sz w:val="25"/>
          <w:szCs w:val="25"/>
          <w:color w:val="545456"/>
          <w:spacing w:val="0"/>
          <w:w w:val="114"/>
          <w:position w:val="-8"/>
        </w:rPr>
        <w:t>ll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50" w:right="-20"/>
        <w:jc w:val="right"/>
        <w:tabs>
          <w:tab w:pos="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4.647888pt;margin-top:21.746563pt;width:52.976526pt;height:97.962295pt;mso-position-horizontal-relative:page;mso-position-vertical-relative:paragraph;z-index:-13452" coordorigin="3493,435" coordsize="1060,1959">
            <v:group style="position:absolute;left:4229;top:437;width:2;height:501" coordorigin="4229,437" coordsize="2,501">
              <v:shape style="position:absolute;left:4229;top:437;width:2;height:501" coordorigin="4229,437" coordsize="0,501" path="m4229,938l4229,437e" filled="f" stroked="t" strokeweight=".232864pt" strokecolor="#000000">
                <v:path arrowok="t"/>
              </v:shape>
            </v:group>
            <v:group style="position:absolute;left:4229;top:938;width:2;height:714" coordorigin="4229,938" coordsize="2,714">
              <v:shape style="position:absolute;left:4229;top:938;width:2;height:714" coordorigin="4229,938" coordsize="0,714" path="m4229,1652l4229,938e" filled="f" stroked="t" strokeweight="2.328639pt" strokecolor="#606787">
                <v:path arrowok="t"/>
              </v:shape>
            </v:group>
            <v:group style="position:absolute;left:3526;top:1324;width:289;height:2" coordorigin="3526,1324" coordsize="289,2">
              <v:shape style="position:absolute;left:3526;top:1324;width:289;height:2" coordorigin="3526,1324" coordsize="289,0" path="m3526,1324l3814,1324e" filled="f" stroked="t" strokeweight="3.260094pt" strokecolor="#545764">
                <v:path arrowok="t"/>
              </v:shape>
            </v:group>
            <v:group style="position:absolute;left:3786;top:976;width:2;height:359" coordorigin="3786,976" coordsize="2,359">
              <v:shape style="position:absolute;left:3786;top:976;width:2;height:359" coordorigin="3786,976" coordsize="0,359" path="m3786,1335l3786,976e" filled="f" stroked="t" strokeweight="1.164319pt" strokecolor="#57608C">
                <v:path arrowok="t"/>
              </v:shape>
            </v:group>
            <v:group style="position:absolute;left:3768;top:1213;width:2;height:284" coordorigin="3768,1213" coordsize="2,284">
              <v:shape style="position:absolute;left:3768;top:1213;width:2;height:284" coordorigin="3768,1213" coordsize="0,284" path="m3768,1496l3768,1213e" filled="f" stroked="t" strokeweight="1.397183pt" strokecolor="#4B5483">
                <v:path arrowok="t"/>
              </v:shape>
            </v:group>
            <v:group style="position:absolute;left:3770;top:1439;width:2;height:945" coordorigin="3770,1439" coordsize="2,945">
              <v:shape style="position:absolute;left:3770;top:1439;width:2;height:945" coordorigin="3770,1439" coordsize="0,945" path="m3770,2385l3770,1439e" filled="f" stroked="t" strokeweight=".931455pt" strokecolor="#5764A3">
                <v:path arrowok="t"/>
              </v:shape>
            </v:group>
            <v:group style="position:absolute;left:3712;top:1626;width:568;height:2" coordorigin="3712,1626" coordsize="568,2">
              <v:shape style="position:absolute;left:3712;top:1626;width:568;height:2" coordorigin="3712,1626" coordsize="568,0" path="m3712,1626l4280,1626e" filled="f" stroked="t" strokeweight="3.02723pt" strokecolor="#546077">
                <v:path arrowok="t"/>
              </v:shape>
            </v:group>
            <v:group style="position:absolute;left:4178;top:1612;width:359;height:2" coordorigin="4178,1612" coordsize="359,2">
              <v:shape style="position:absolute;left:4178;top:1612;width:359;height:2" coordorigin="4178,1612" coordsize="359,0" path="m4178,1612l4536,1612e" filled="f" stroked="t" strokeweight="1.630047pt" strokecolor="#5760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3.764557pt;margin-top:1.777823pt;width:.1pt;height:17.053223pt;mso-position-horizontal-relative:page;mso-position-vertical-relative:paragraph;z-index:-13450" coordorigin="9075,36" coordsize="2,341">
            <v:shape style="position:absolute;left:9075;top:36;width:2;height:341" coordorigin="9075,36" coordsize="0,341" path="m9075,377l9075,36e" filled="f" stroked="t" strokeweight="2.098pt" strokecolor="#D6DAD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43D72"/>
          <w:spacing w:val="0"/>
          <w:w w:val="14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43D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D7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04" w:lineRule="exact"/>
        <w:ind w:right="-3"/>
        <w:jc w:val="right"/>
        <w:rPr>
          <w:rFonts w:ascii="Courier New" w:hAnsi="Courier New" w:cs="Courier New" w:eastAsia="Courier New"/>
          <w:sz w:val="54"/>
          <w:szCs w:val="54"/>
        </w:rPr>
      </w:pPr>
      <w:rPr/>
      <w:r>
        <w:rPr/>
        <w:pict>
          <v:group style="position:absolute;margin-left:278.970886pt;margin-top:29.096098pt;width:.1pt;height:9.690742pt;mso-position-horizontal-relative:page;mso-position-vertical-relative:paragraph;z-index:-13451" coordorigin="5579,582" coordsize="2,194">
            <v:shape style="position:absolute;left:5579;top:582;width:2;height:194" coordorigin="5579,582" coordsize="0,194" path="m5579,776l5579,582e" filled="f" stroked="t" strokeweight="1.397183pt" strokecolor="#484B67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54"/>
          <w:szCs w:val="54"/>
          <w:color w:val="232B70"/>
          <w:spacing w:val="0"/>
          <w:w w:val="119"/>
          <w:position w:val="3"/>
        </w:rPr>
        <w:t>0</w:t>
      </w:r>
      <w:r>
        <w:rPr>
          <w:rFonts w:ascii="Courier New" w:hAnsi="Courier New" w:cs="Courier New" w:eastAsia="Courier New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506" w:lineRule="exact"/>
        <w:ind w:left="-26" w:right="830"/>
        <w:jc w:val="center"/>
        <w:tabs>
          <w:tab w:pos="9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F3F3F"/>
          <w:spacing w:val="-80"/>
          <w:w w:val="94"/>
          <w:position w:val="-6"/>
        </w:rPr>
        <w:t>r</w:t>
      </w:r>
      <w:r>
        <w:rPr>
          <w:rFonts w:ascii="Arial" w:hAnsi="Arial" w:cs="Arial" w:eastAsia="Arial"/>
          <w:sz w:val="25"/>
          <w:szCs w:val="25"/>
          <w:color w:val="A5A5A3"/>
          <w:spacing w:val="0"/>
          <w:w w:val="41"/>
          <w:position w:val="-6"/>
        </w:rPr>
        <w:t>·</w:t>
      </w:r>
      <w:r>
        <w:rPr>
          <w:rFonts w:ascii="Arial" w:hAnsi="Arial" w:cs="Arial" w:eastAsia="Arial"/>
          <w:sz w:val="25"/>
          <w:szCs w:val="25"/>
          <w:color w:val="A5A5A3"/>
          <w:spacing w:val="13"/>
          <w:w w:val="40"/>
          <w:position w:val="-6"/>
        </w:rPr>
        <w:t>.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94"/>
          <w:position w:val="-6"/>
        </w:rPr>
        <w:t>r</w:t>
      </w:r>
      <w:r>
        <w:rPr>
          <w:rFonts w:ascii="Arial" w:hAnsi="Arial" w:cs="Arial" w:eastAsia="Arial"/>
          <w:sz w:val="25"/>
          <w:szCs w:val="25"/>
          <w:color w:val="A5A5A3"/>
          <w:spacing w:val="0"/>
          <w:w w:val="48"/>
          <w:position w:val="-6"/>
        </w:rPr>
        <w:t>-</w:t>
      </w:r>
      <w:r>
        <w:rPr>
          <w:rFonts w:ascii="Arial" w:hAnsi="Arial" w:cs="Arial" w:eastAsia="Arial"/>
          <w:sz w:val="25"/>
          <w:szCs w:val="25"/>
          <w:color w:val="A5A5A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A5A5A3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676769"/>
          <w:spacing w:val="0"/>
          <w:w w:val="88"/>
          <w:position w:val="-3"/>
        </w:rPr>
        <w:t>b</w:t>
      </w:r>
      <w:r>
        <w:rPr>
          <w:rFonts w:ascii="Arial" w:hAnsi="Arial" w:cs="Arial" w:eastAsia="Arial"/>
          <w:sz w:val="19"/>
          <w:szCs w:val="19"/>
          <w:color w:val="676769"/>
          <w:spacing w:val="-17"/>
          <w:w w:val="88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B8B6B8"/>
          <w:spacing w:val="0"/>
          <w:w w:val="60"/>
          <w:position w:val="-3"/>
        </w:rPr>
        <w:t>,_</w:t>
      </w:r>
      <w:r>
        <w:rPr>
          <w:rFonts w:ascii="Arial" w:hAnsi="Arial" w:cs="Arial" w:eastAsia="Arial"/>
          <w:sz w:val="19"/>
          <w:szCs w:val="19"/>
          <w:color w:val="B8B6B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3F3F3F"/>
          <w:spacing w:val="0"/>
          <w:w w:val="39"/>
          <w:position w:val="-3"/>
        </w:rPr>
        <w:t>;</w:t>
      </w:r>
      <w:r>
        <w:rPr>
          <w:rFonts w:ascii="Times New Roman" w:hAnsi="Times New Roman" w:cs="Times New Roman" w:eastAsia="Times New Roman"/>
          <w:sz w:val="54"/>
          <w:szCs w:val="54"/>
          <w:color w:val="3F3F3F"/>
          <w:spacing w:val="-8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3F3F3F"/>
          <w:spacing w:val="0"/>
          <w:w w:val="39"/>
          <w:position w:val="-3"/>
        </w:rPr>
        <w:t>!:r·</w:t>
      </w:r>
      <w:r>
        <w:rPr>
          <w:rFonts w:ascii="Times New Roman" w:hAnsi="Times New Roman" w:cs="Times New Roman" w:eastAsia="Times New Roman"/>
          <w:sz w:val="54"/>
          <w:szCs w:val="54"/>
          <w:color w:val="3F3F3F"/>
          <w:spacing w:val="33"/>
          <w:w w:val="39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70"/>
          <w:position w:val="-3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182" w:right="1114"/>
        <w:jc w:val="center"/>
        <w:tabs>
          <w:tab w:pos="6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931458pt;margin-top:2.685425pt;width:7.1743pt;height:18.5pt;mso-position-horizontal-relative:page;mso-position-vertical-relative:paragraph;z-index:-13444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A5A5A3"/>
                      <w:spacing w:val="0"/>
                      <w:w w:val="69"/>
                    </w:rPr>
                    <w:t>..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A5A5A3"/>
          <w:spacing w:val="0"/>
          <w:w w:val="144"/>
          <w:position w:val="8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5A5A3"/>
          <w:spacing w:val="0"/>
          <w:w w:val="144"/>
          <w:position w:val="8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A5A5A3"/>
          <w:spacing w:val="-47"/>
          <w:w w:val="144"/>
          <w:position w:val="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5A5A3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5A5A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5"/>
          <w:szCs w:val="15"/>
          <w:color w:val="B8B6B8"/>
          <w:spacing w:val="0"/>
          <w:w w:val="100"/>
          <w:position w:val="3"/>
        </w:rPr>
        <w:t>·:</w:t>
      </w:r>
      <w:r>
        <w:rPr>
          <w:rFonts w:ascii="Times New Roman" w:hAnsi="Times New Roman" w:cs="Times New Roman" w:eastAsia="Times New Roman"/>
          <w:sz w:val="15"/>
          <w:szCs w:val="15"/>
          <w:color w:val="B8B6B8"/>
          <w:spacing w:val="0"/>
          <w:w w:val="100"/>
          <w:position w:val="3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B8B6B8"/>
          <w:spacing w:val="37"/>
          <w:w w:val="100"/>
          <w:position w:val="3"/>
        </w:rPr>
        <w:t> </w:t>
      </w:r>
      <w:r>
        <w:rPr>
          <w:rFonts w:ascii="Arial" w:hAnsi="Arial" w:cs="Arial" w:eastAsia="Arial"/>
          <w:sz w:val="41"/>
          <w:szCs w:val="41"/>
          <w:color w:val="B8B6B8"/>
          <w:spacing w:val="0"/>
          <w:w w:val="70"/>
          <w:position w:val="1"/>
        </w:rPr>
        <w:t>.</w:t>
      </w:r>
      <w:r>
        <w:rPr>
          <w:rFonts w:ascii="Arial" w:hAnsi="Arial" w:cs="Arial" w:eastAsia="Arial"/>
          <w:sz w:val="41"/>
          <w:szCs w:val="41"/>
          <w:color w:val="B8B6B8"/>
          <w:spacing w:val="-11"/>
          <w:w w:val="70"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B8B6B8"/>
          <w:spacing w:val="0"/>
          <w:w w:val="70"/>
          <w:position w:val="7"/>
        </w:rPr>
        <w:t>•.•,</w:t>
      </w:r>
      <w:r>
        <w:rPr>
          <w:rFonts w:ascii="Arial" w:hAnsi="Arial" w:cs="Arial" w:eastAsia="Arial"/>
          <w:sz w:val="8"/>
          <w:szCs w:val="8"/>
          <w:color w:val="B8B6B8"/>
          <w:spacing w:val="0"/>
          <w:w w:val="70"/>
          <w:position w:val="7"/>
        </w:rPr>
        <w:t>   </w:t>
      </w:r>
      <w:r>
        <w:rPr>
          <w:rFonts w:ascii="Arial" w:hAnsi="Arial" w:cs="Arial" w:eastAsia="Arial"/>
          <w:sz w:val="8"/>
          <w:szCs w:val="8"/>
          <w:color w:val="B8B6B8"/>
          <w:spacing w:val="1"/>
          <w:w w:val="70"/>
          <w:position w:val="7"/>
        </w:rPr>
        <w:t> </w:t>
      </w:r>
      <w:r>
        <w:rPr>
          <w:rFonts w:ascii="Arial" w:hAnsi="Arial" w:cs="Arial" w:eastAsia="Arial"/>
          <w:sz w:val="8"/>
          <w:szCs w:val="8"/>
          <w:color w:val="A5A5A3"/>
          <w:spacing w:val="0"/>
          <w:w w:val="100"/>
          <w:b/>
          <w:bCs/>
          <w:position w:val="7"/>
        </w:rPr>
        <w:t>..</w:t>
      </w:r>
      <w:r>
        <w:rPr>
          <w:rFonts w:ascii="Arial" w:hAnsi="Arial" w:cs="Arial" w:eastAsia="Arial"/>
          <w:sz w:val="8"/>
          <w:szCs w:val="8"/>
          <w:color w:val="A5A5A3"/>
          <w:spacing w:val="-10"/>
          <w:w w:val="100"/>
          <w:b/>
          <w:bCs/>
          <w:position w:val="7"/>
        </w:rPr>
        <w:t>.</w:t>
      </w:r>
      <w:r>
        <w:rPr>
          <w:rFonts w:ascii="Arial" w:hAnsi="Arial" w:cs="Arial" w:eastAsia="Arial"/>
          <w:sz w:val="8"/>
          <w:szCs w:val="8"/>
          <w:color w:val="B8B6B8"/>
          <w:spacing w:val="0"/>
          <w:w w:val="100"/>
          <w:b/>
          <w:bCs/>
          <w:position w:val="7"/>
        </w:rPr>
        <w:t>1</w:t>
      </w:r>
      <w:r>
        <w:rPr>
          <w:rFonts w:ascii="Arial" w:hAnsi="Arial" w:cs="Arial" w:eastAsia="Arial"/>
          <w:sz w:val="8"/>
          <w:szCs w:val="8"/>
          <w:color w:val="B8B6B8"/>
          <w:spacing w:val="21"/>
          <w:w w:val="100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F3F3F"/>
          <w:spacing w:val="0"/>
          <w:w w:val="81"/>
          <w:b/>
          <w:bCs/>
          <w:position w:val="7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F3F3F"/>
          <w:spacing w:val="0"/>
          <w:w w:val="81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F3F3F"/>
          <w:spacing w:val="0"/>
          <w:w w:val="81"/>
          <w:b/>
          <w:bCs/>
          <w:position w:val="7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3F3F3F"/>
          <w:spacing w:val="0"/>
          <w:w w:val="81"/>
          <w:b/>
          <w:bCs/>
          <w:position w:val="7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3F3F3F"/>
          <w:spacing w:val="-3"/>
          <w:w w:val="81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5A5A3"/>
          <w:spacing w:val="0"/>
          <w:w w:val="96"/>
          <w:b/>
          <w:bCs/>
          <w:position w:val="7"/>
        </w:rPr>
        <w:t>.tt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left="630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A5A5A3"/>
          <w:spacing w:val="0"/>
          <w:w w:val="234"/>
          <w:b/>
          <w:bCs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A5A5A3"/>
          <w:spacing w:val="0"/>
          <w:w w:val="234"/>
          <w:b/>
          <w:bCs/>
        </w:rPr>
        <w:t>e</w:t>
      </w:r>
      <w:r>
        <w:rPr>
          <w:rFonts w:ascii="Times New Roman" w:hAnsi="Times New Roman" w:cs="Times New Roman" w:eastAsia="Times New Roman"/>
          <w:sz w:val="5"/>
          <w:szCs w:val="5"/>
          <w:color w:val="A5A5A3"/>
          <w:spacing w:val="-16"/>
          <w:w w:val="234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08E8E"/>
          <w:spacing w:val="0"/>
          <w:w w:val="92"/>
          <w:b/>
          <w:bCs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908E8E"/>
          <w:spacing w:val="1"/>
          <w:w w:val="92"/>
          <w:b/>
          <w:bCs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5A5A3"/>
          <w:spacing w:val="0"/>
          <w:w w:val="153"/>
          <w:b/>
          <w:bCs/>
        </w:rPr>
        <w:t>,.</w:t>
      </w:r>
      <w:r>
        <w:rPr>
          <w:rFonts w:ascii="Times New Roman" w:hAnsi="Times New Roman" w:cs="Times New Roman" w:eastAsia="Times New Roman"/>
          <w:sz w:val="5"/>
          <w:szCs w:val="5"/>
          <w:color w:val="A5A5A3"/>
          <w:spacing w:val="0"/>
          <w:w w:val="100"/>
          <w:b/>
          <w:bCs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A5A5A3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8B6B8"/>
          <w:spacing w:val="0"/>
          <w:w w:val="234"/>
          <w:b/>
          <w:bCs/>
        </w:rPr>
        <w:t>h</w:t>
      </w:r>
      <w:r>
        <w:rPr>
          <w:rFonts w:ascii="Times New Roman" w:hAnsi="Times New Roman" w:cs="Times New Roman" w:eastAsia="Times New Roman"/>
          <w:sz w:val="6"/>
          <w:szCs w:val="6"/>
          <w:color w:val="908E8E"/>
          <w:spacing w:val="0"/>
          <w:w w:val="127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360"/>
          <w:cols w:num="4" w:equalWidth="0">
            <w:col w:w="2922" w:space="446"/>
            <w:col w:w="351" w:space="278"/>
            <w:col w:w="1544" w:space="2694"/>
            <w:col w:w="2865"/>
          </w:cols>
        </w:sectPr>
      </w:pPr>
      <w:rPr/>
    </w:p>
    <w:p>
      <w:pPr>
        <w:spacing w:before="0" w:after="0" w:line="148" w:lineRule="exact"/>
        <w:ind w:left="336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7.943663pt;margin-top:45.740818pt;width:546.298603pt;height:760.592802pt;mso-position-horizontal-relative:page;mso-position-vertical-relative:page;z-index:-13460" coordorigin="559,915" coordsize="10926,15212">
            <v:group style="position:absolute;left:573;top:934;width:2007;height:2" coordorigin="573,934" coordsize="2007,2">
              <v:shape style="position:absolute;left:573;top:934;width:2007;height:2" coordorigin="573,934" coordsize="2007,0" path="m573,934l2580,934e" filled="f" stroked="t" strokeweight=".698592pt" strokecolor="#6B6B6B">
                <v:path arrowok="t"/>
              </v:shape>
            </v:group>
            <v:group style="position:absolute;left:571;top:997;width:2;height:227" coordorigin="571,997" coordsize="2,227">
              <v:shape style="position:absolute;left:571;top:997;width:2;height:227" coordorigin="571,997" coordsize="0,227" path="m571,1224l571,997e" filled="f" stroked="t" strokeweight=".232864pt" strokecolor="#707070">
                <v:path arrowok="t"/>
              </v:shape>
            </v:group>
            <v:group style="position:absolute;left:2555;top:936;width:2;height:1163" coordorigin="2555,936" coordsize="2,1163">
              <v:shape style="position:absolute;left:2555;top:936;width:2;height:1163" coordorigin="2555,936" coordsize="0,1163" path="m2555,2099l2555,936e" filled="f" stroked="t" strokeweight=".698592pt" strokecolor="#444444">
                <v:path arrowok="t"/>
              </v:shape>
            </v:group>
            <v:group style="position:absolute;left:2510;top:948;width:8886;height:2" coordorigin="2510,948" coordsize="8886,2">
              <v:shape style="position:absolute;left:2510;top:948;width:8886;height:2" coordorigin="2510,948" coordsize="8886,0" path="m2510,948l11396,948e" filled="f" stroked="t" strokeweight=".698592pt" strokecolor="#4F4F4F">
                <v:path arrowok="t"/>
              </v:shape>
            </v:group>
            <v:group style="position:absolute;left:9170;top:945;width:2;height:1153" coordorigin="9170,945" coordsize="2,1153">
              <v:shape style="position:absolute;left:9170;top:945;width:2;height:1153" coordorigin="9170,945" coordsize="0,1153" path="m9170,2099l9170,945e" filled="f" stroked="t" strokeweight=".931455pt" strokecolor="#444444">
                <v:path arrowok="t"/>
              </v:shape>
            </v:group>
            <v:group style="position:absolute;left:8737;top:955;width:2659;height:2" coordorigin="8737,955" coordsize="2659,2">
              <v:shape style="position:absolute;left:8737;top:955;width:2659;height:2" coordorigin="8737,955" coordsize="2659,0" path="m8737,955l11396,955e" filled="f" stroked="t" strokeweight=".698592pt" strokecolor="#4B4B4B">
                <v:path arrowok="t"/>
              </v:shape>
            </v:group>
            <v:group style="position:absolute;left:11399;top:945;width:2;height:4477" coordorigin="11399,945" coordsize="2,4477">
              <v:shape style="position:absolute;left:11399;top:945;width:2;height:4477" coordorigin="11399,945" coordsize="0,4477" path="m11399,5422l11399,945e" filled="f" stroked="t" strokeweight=".698592pt" strokecolor="#484848">
                <v:path arrowok="t"/>
              </v:shape>
            </v:group>
            <v:group style="position:absolute;left:573;top:2087;width:3009;height:2" coordorigin="573,2087" coordsize="3009,2">
              <v:shape style="position:absolute;left:573;top:2087;width:3009;height:2" coordorigin="573,2087" coordsize="3009,0" path="m573,2087l3581,2087e" filled="f" stroked="t" strokeweight=".698592pt" strokecolor="#545454">
                <v:path arrowok="t"/>
              </v:shape>
            </v:group>
            <v:group style="position:absolute;left:571;top:1380;width:2;height:265" coordorigin="571,1380" coordsize="2,265">
              <v:shape style="position:absolute;left:571;top:1380;width:2;height:265" coordorigin="571,1380" coordsize="0,265" path="m571,1645l571,1380e" filled="f" stroked="t" strokeweight=".232864pt" strokecolor="#676767">
                <v:path arrowok="t"/>
              </v:shape>
            </v:group>
            <v:group style="position:absolute;left:601;top:1617;width:2;height:170" coordorigin="601,1617" coordsize="2,170">
              <v:shape style="position:absolute;left:601;top:1617;width:2;height:170" coordorigin="601,1617" coordsize="0,170" path="m601,1787l601,1617e" filled="f" stroked="t" strokeweight=".232864pt" strokecolor="#000000">
                <v:path arrowok="t"/>
              </v:shape>
            </v:group>
            <v:group style="position:absolute;left:573;top:1829;width:2;height:113" coordorigin="573,1829" coordsize="2,113">
              <v:shape style="position:absolute;left:573;top:1829;width:2;height:113" coordorigin="573,1829" coordsize="0,113" path="m573,1943l573,1829e" filled="f" stroked="t" strokeweight=".232864pt" strokecolor="#777777">
                <v:path arrowok="t"/>
              </v:shape>
            </v:group>
            <v:group style="position:absolute;left:573;top:922;width:2;height:5375" coordorigin="573,922" coordsize="2,5375">
              <v:shape style="position:absolute;left:573;top:922;width:2;height:5375" coordorigin="573,922" coordsize="0,5375" path="m573,6297l573,922e" filled="f" stroked="t" strokeweight=".698592pt" strokecolor="#4B4B4B">
                <v:path arrowok="t"/>
              </v:shape>
            </v:group>
            <v:group style="position:absolute;left:3526;top:2089;width:200;height:2" coordorigin="3526,2089" coordsize="200,2">
              <v:shape style="position:absolute;left:3526;top:2089;width:200;height:2" coordorigin="3526,2089" coordsize="200,0" path="m3526,2089l3726,2089e" filled="f" stroked="t" strokeweight=".465728pt" strokecolor="#2B2B2B">
                <v:path arrowok="t"/>
              </v:shape>
            </v:group>
            <v:group style="position:absolute;left:3670;top:2087;width:349;height:2" coordorigin="3670,2087" coordsize="349,2">
              <v:shape style="position:absolute;left:3670;top:2087;width:349;height:2" coordorigin="3670,2087" coordsize="349,0" path="m3670,2087l4019,2087e" filled="f" stroked="t" strokeweight=".931455pt" strokecolor="#4B4B4B">
                <v:path arrowok="t"/>
              </v:shape>
            </v:group>
            <v:group style="position:absolute;left:3963;top:2089;width:293;height:2" coordorigin="3963,2089" coordsize="293,2">
              <v:shape style="position:absolute;left:3963;top:2089;width:293;height:2" coordorigin="3963,2089" coordsize="293,0" path="m3963,2089l4257,2089e" filled="f" stroked="t" strokeweight=".465728pt" strokecolor="#2F2F2F">
                <v:path arrowok="t"/>
              </v:shape>
            </v:group>
            <v:group style="position:absolute;left:4201;top:2092;width:7200;height:2" coordorigin="4201,2092" coordsize="7200,2">
              <v:shape style="position:absolute;left:4201;top:2092;width:7200;height:2" coordorigin="4201,2092" coordsize="7200,0" path="m4201,2092l11401,2092e" filled="f" stroked="t" strokeweight=".931455pt" strokecolor="#484848">
                <v:path arrowok="t"/>
              </v:shape>
            </v:group>
            <v:group style="position:absolute;left:568;top:2326;width:10828;height:2" coordorigin="568,2326" coordsize="10828,2">
              <v:shape style="position:absolute;left:568;top:2326;width:10828;height:2" coordorigin="568,2326" coordsize="10828,0" path="m568,2326l11396,2326e" filled="f" stroked="t" strokeweight=".931455pt" strokecolor="#4B4B4B">
                <v:path arrowok="t"/>
              </v:shape>
            </v:group>
            <v:group style="position:absolute;left:580;top:922;width:2;height:7124" coordorigin="580,922" coordsize="2,7124">
              <v:shape style="position:absolute;left:580;top:922;width:2;height:7124" coordorigin="580,922" coordsize="0,7124" path="m580,8046l580,922e" filled="f" stroked="t" strokeweight=".698592pt" strokecolor="#4B4B4B">
                <v:path arrowok="t"/>
              </v:shape>
            </v:group>
            <v:group style="position:absolute;left:3577;top:2080;width:2;height:496" coordorigin="3577,2080" coordsize="2,496">
              <v:shape style="position:absolute;left:3577;top:2080;width:2;height:496" coordorigin="3577,2080" coordsize="0,496" path="m3577,2576l3577,2080e" filled="f" stroked="t" strokeweight=".698592pt" strokecolor="#3F3F3F">
                <v:path arrowok="t"/>
              </v:shape>
            </v:group>
            <v:group style="position:absolute;left:568;top:2567;width:10833;height:2" coordorigin="568,2567" coordsize="10833,2">
              <v:shape style="position:absolute;left:568;top:2567;width:10833;height:2" coordorigin="568,2567" coordsize="10833,0" path="m568,2567l11401,2567e" filled="f" stroked="t" strokeweight=".931455pt" strokecolor="#484848">
                <v:path arrowok="t"/>
              </v:shape>
            </v:group>
            <v:group style="position:absolute;left:568;top:2808;width:10833;height:2" coordorigin="568,2808" coordsize="10833,2">
              <v:shape style="position:absolute;left:568;top:2808;width:10833;height:2" coordorigin="568,2808" coordsize="10833,0" path="m568,2808l11401,2808e" filled="f" stroked="t" strokeweight=".931455pt" strokecolor="#484848">
                <v:path arrowok="t"/>
              </v:shape>
            </v:group>
            <v:group style="position:absolute;left:568;top:3047;width:10833;height:2" coordorigin="568,3047" coordsize="10833,2">
              <v:shape style="position:absolute;left:568;top:3047;width:10833;height:2" coordorigin="568,3047" coordsize="10833,0" path="m568,3047l11401,3047e" filled="f" stroked="t" strokeweight=".931455pt" strokecolor="#484848">
                <v:path arrowok="t"/>
              </v:shape>
            </v:group>
            <v:group style="position:absolute;left:573;top:3285;width:10833;height:2" coordorigin="573,3285" coordsize="10833,2">
              <v:shape style="position:absolute;left:573;top:3285;width:10833;height:2" coordorigin="573,3285" coordsize="10833,0" path="m573,3285l11406,3285e" filled="f" stroked="t" strokeweight=".931455pt" strokecolor="#484848">
                <v:path arrowok="t"/>
              </v:shape>
            </v:group>
            <v:group style="position:absolute;left:3996;top:3035;width:2;height:260" coordorigin="3996,3035" coordsize="2,260">
              <v:shape style="position:absolute;left:3996;top:3035;width:2;height:260" coordorigin="3996,3035" coordsize="0,260" path="m3996,3295l3996,3035e" filled="f" stroked="t" strokeweight=".931455pt" strokecolor="#444444">
                <v:path arrowok="t"/>
              </v:shape>
            </v:group>
            <v:group style="position:absolute;left:4022;top:3281;width:2;height:217" coordorigin="4022,3281" coordsize="2,217">
              <v:shape style="position:absolute;left:4022;top:3281;width:2;height:217" coordorigin="4022,3281" coordsize="0,217" path="m4022,3498l4022,3281e" filled="f" stroked="t" strokeweight=".232864pt" strokecolor="#484848">
                <v:path arrowok="t"/>
              </v:shape>
            </v:group>
            <v:group style="position:absolute;left:7067;top:3281;width:2;height:761" coordorigin="7067,3281" coordsize="2,761">
              <v:shape style="position:absolute;left:7067;top:3281;width:2;height:761" coordorigin="7067,3281" coordsize="0,761" path="m7067,4042l7067,3281e" filled="f" stroked="t" strokeweight=".931455pt" strokecolor="#444444">
                <v:path arrowok="t"/>
              </v:shape>
            </v:group>
            <v:group style="position:absolute;left:3991;top:3503;width:2;height:217" coordorigin="3991,3503" coordsize="2,217">
              <v:shape style="position:absolute;left:3991;top:3503;width:2;height:217" coordorigin="3991,3503" coordsize="0,217" path="m3991,3720l3991,3503e" filled="f" stroked="t" strokeweight=".232864pt" strokecolor="#000000">
                <v:path arrowok="t"/>
              </v:shape>
            </v:group>
            <v:group style="position:absolute;left:4019;top:3711;width:3032;height:2" coordorigin="4019,3711" coordsize="3032,2">
              <v:shape style="position:absolute;left:4019;top:3711;width:3032;height:2" coordorigin="4019,3711" coordsize="3032,0" path="m4019,3711l7051,3711e" filled="f" stroked="t" strokeweight=".698592pt" strokecolor="#6B6B6B">
                <v:path arrowok="t"/>
              </v:shape>
            </v:group>
            <v:group style="position:absolute;left:6418;top:3706;width:661;height:2" coordorigin="6418,3706" coordsize="661,2">
              <v:shape style="position:absolute;left:6418;top:3706;width:661;height:2" coordorigin="6418,3706" coordsize="661,0" path="m6418,3706l7079,3706e" filled="f" stroked="t" strokeweight=".698592pt" strokecolor="#ACACAC">
                <v:path arrowok="t"/>
              </v:shape>
            </v:group>
            <v:group style="position:absolute;left:568;top:4028;width:3456;height:2" coordorigin="568,4028" coordsize="3456,2">
              <v:shape style="position:absolute;left:568;top:4028;width:3456;height:2" coordorigin="568,4028" coordsize="3456,0" path="m568,4028l4024,4028e" filled="f" stroked="t" strokeweight=".931455pt" strokecolor="#4B4B4B">
                <v:path arrowok="t"/>
              </v:shape>
            </v:group>
            <v:group style="position:absolute;left:3991;top:3720;width:2;height:303" coordorigin="3991,3720" coordsize="2,303">
              <v:shape style="position:absolute;left:3991;top:3720;width:2;height:303" coordorigin="3991,3720" coordsize="0,303" path="m3991,4023l3991,3720e" filled="f" stroked="t" strokeweight=".232864pt" strokecolor="#646464">
                <v:path arrowok="t"/>
              </v:shape>
            </v:group>
            <v:group style="position:absolute;left:3991;top:4013;width:2017;height:2" coordorigin="3991,4013" coordsize="2017,2">
              <v:shape style="position:absolute;left:3991;top:4013;width:2017;height:2" coordorigin="3991,4013" coordsize="2017,0" path="m3991,4013l6008,4013e" filled="f" stroked="t" strokeweight="1.164319pt" strokecolor="#444444">
                <v:path arrowok="t"/>
              </v:shape>
            </v:group>
            <v:group style="position:absolute;left:6008;top:4013;width:894;height:2" coordorigin="6008,4013" coordsize="894,2">
              <v:shape style="position:absolute;left:6008;top:4013;width:894;height:2" coordorigin="6008,4013" coordsize="894,0" path="m6008,4013l6902,4013e" filled="f" stroked="t" strokeweight="1.164319pt" strokecolor="#6B6B6B">
                <v:path arrowok="t"/>
              </v:shape>
            </v:group>
            <v:group style="position:absolute;left:6902;top:4013;width:158;height:2" coordorigin="6902,4013" coordsize="158,2">
              <v:shape style="position:absolute;left:6902;top:4013;width:158;height:2" coordorigin="6902,4013" coordsize="158,0" path="m6902,4013l7060,4013e" filled="f" stroked="t" strokeweight=".698592pt" strokecolor="#878787">
                <v:path arrowok="t"/>
              </v:shape>
            </v:group>
            <v:group style="position:absolute;left:6981;top:4032;width:4424;height:2" coordorigin="6981,4032" coordsize="4424,2">
              <v:shape style="position:absolute;left:6981;top:4032;width:4424;height:2" coordorigin="6981,4032" coordsize="4424,0" path="m6981,4032l11406,4032e" filled="f" stroked="t" strokeweight=".931455pt" strokecolor="#484848">
                <v:path arrowok="t"/>
              </v:shape>
            </v:group>
            <v:group style="position:absolute;left:568;top:4299;width:10842;height:2" coordorigin="568,4299" coordsize="10842,2">
              <v:shape style="position:absolute;left:568;top:4299;width:10842;height:2" coordorigin="568,4299" coordsize="10842,0" path="m568,4299l11410,4299e" filled="f" stroked="t" strokeweight=".931455pt" strokecolor="#4B4B4B">
                <v:path arrowok="t"/>
              </v:shape>
            </v:group>
            <v:group style="position:absolute;left:2568;top:4018;width:2;height:1669" coordorigin="2568,4018" coordsize="2,1669">
              <v:shape style="position:absolute;left:2568;top:4018;width:2;height:1669" coordorigin="2568,4018" coordsize="0,1669" path="m2568,5687l2568,4018e" filled="f" stroked="t" strokeweight=".698592pt" strokecolor="#444444">
                <v:path arrowok="t"/>
              </v:shape>
            </v:group>
            <v:group style="position:absolute;left:2562;top:4533;width:8849;height:2" coordorigin="2562,4533" coordsize="8849,2">
              <v:shape style="position:absolute;left:2562;top:4533;width:8849;height:2" coordorigin="2562,4533" coordsize="8849,0" path="m2562,4533l11410,4533e" filled="f" stroked="t" strokeweight=".931455pt" strokecolor="#4B4B4B">
                <v:path arrowok="t"/>
              </v:shape>
            </v:group>
            <v:group style="position:absolute;left:5074;top:4524;width:2;height:974" coordorigin="5074,4524" coordsize="2,974">
              <v:shape style="position:absolute;left:5074;top:4524;width:2;height:974" coordorigin="5074,4524" coordsize="0,974" path="m5074,5498l5074,4524e" filled="f" stroked="t" strokeweight=".931455pt" strokecolor="#444444">
                <v:path arrowok="t"/>
              </v:shape>
            </v:group>
            <v:group style="position:absolute;left:7829;top:4519;width:2;height:511" coordorigin="7829,4519" coordsize="2,511">
              <v:shape style="position:absolute;left:7829;top:4519;width:2;height:511" coordorigin="7829,4519" coordsize="0,511" path="m7829,5030l7829,4519e" filled="f" stroked="t" strokeweight=".232864pt" strokecolor="#4B4B4B">
                <v:path arrowok="t"/>
              </v:shape>
            </v:group>
            <v:group style="position:absolute;left:591;top:4741;width:2;height:5692" coordorigin="591,4741" coordsize="2,5692">
              <v:shape style="position:absolute;left:591;top:4741;width:2;height:5692" coordorigin="591,4741" coordsize="0,5692" path="m591,10433l591,4741e" filled="f" stroked="t" strokeweight=".698592pt" strokecolor="#484848">
                <v:path arrowok="t"/>
              </v:shape>
            </v:group>
            <v:group style="position:absolute;left:5067;top:5011;width:6348;height:2" coordorigin="5067,5011" coordsize="6348,2">
              <v:shape style="position:absolute;left:5067;top:5011;width:6348;height:2" coordorigin="5067,5011" coordsize="6348,0" path="m5067,5011l11415,5011e" filled="f" stroked="t" strokeweight=".931455pt" strokecolor="#484848">
                <v:path arrowok="t"/>
              </v:shape>
            </v:group>
            <v:group style="position:absolute;left:11410;top:2817;width:2;height:4836" coordorigin="11410,2817" coordsize="2,4836">
              <v:shape style="position:absolute;left:11410;top:2817;width:2;height:4836" coordorigin="11410,2817" coordsize="0,4836" path="m11410,7653l11410,2817e" filled="f" stroked="t" strokeweight=".698592pt" strokecolor="#484848">
                <v:path arrowok="t"/>
              </v:shape>
            </v:group>
            <v:group style="position:absolute;left:5067;top:5247;width:6348;height:2" coordorigin="5067,5247" coordsize="6348,2">
              <v:shape style="position:absolute;left:5067;top:5247;width:6348;height:2" coordorigin="5067,5247" coordsize="6348,0" path="m5067,5247l11415,5247e" filled="f" stroked="t" strokeweight=".931455pt" strokecolor="#4B4B4B">
                <v:path arrowok="t"/>
              </v:shape>
            </v:group>
            <v:group style="position:absolute;left:5067;top:5486;width:6348;height:2" coordorigin="5067,5486" coordsize="6348,2">
              <v:shape style="position:absolute;left:5067;top:5486;width:6348;height:2" coordorigin="5067,5486" coordsize="6348,0" path="m5067,5486l11415,5486e" filled="f" stroked="t" strokeweight=".931455pt" strokecolor="#484848">
                <v:path arrowok="t"/>
              </v:shape>
            </v:group>
            <v:group style="position:absolute;left:2571;top:5441;width:2;height:827" coordorigin="2571,5441" coordsize="2,827">
              <v:shape style="position:absolute;left:2571;top:5441;width:2;height:827" coordorigin="2571,5441" coordsize="0,827" path="m2571,6268l2571,5441e" filled="f" stroked="t" strokeweight=".465728pt" strokecolor="#2F2F2F">
                <v:path arrowok="t"/>
              </v:shape>
            </v:group>
            <v:group style="position:absolute;left:2571;top:5725;width:8844;height:2" coordorigin="2571,5725" coordsize="8844,2">
              <v:shape style="position:absolute;left:2571;top:5725;width:8844;height:2" coordorigin="2571,5725" coordsize="8844,0" path="m2571,5725l11415,5725e" filled="f" stroked="t" strokeweight=".931455pt" strokecolor="#484848">
                <v:path arrowok="t"/>
              </v:shape>
            </v:group>
            <v:group style="position:absolute;left:5076;top:4954;width:2;height:1021" coordorigin="5076,4954" coordsize="2,1021">
              <v:shape style="position:absolute;left:5076;top:4954;width:2;height:1021" coordorigin="5076,4954" coordsize="0,1021" path="m5076,5975l5076,4954e" filled="f" stroked="t" strokeweight=".931455pt" strokecolor="#3B3B3B">
                <v:path arrowok="t"/>
              </v:shape>
            </v:group>
            <v:group style="position:absolute;left:5079;top:5682;width:2;height:993" coordorigin="5079,5682" coordsize="2,993">
              <v:shape style="position:absolute;left:5079;top:5682;width:2;height:993" coordorigin="5079,5682" coordsize="0,993" path="m5079,6675l5079,5682e" filled="f" stroked="t" strokeweight=".931455pt" strokecolor="#444444">
                <v:path arrowok="t"/>
              </v:shape>
            </v:group>
            <v:group style="position:absolute;left:573;top:5956;width:10847;height:2" coordorigin="573,5956" coordsize="10847,2">
              <v:shape style="position:absolute;left:573;top:5956;width:10847;height:2" coordorigin="573,5956" coordsize="10847,0" path="m573,5956l11420,5956e" filled="f" stroked="t" strokeweight=".931455pt" strokecolor="#484848">
                <v:path arrowok="t"/>
              </v:shape>
            </v:group>
            <v:group style="position:absolute;left:7829;top:5966;width:2;height:714" coordorigin="7829,5966" coordsize="2,714">
              <v:shape style="position:absolute;left:7829;top:5966;width:2;height:714" coordorigin="7829,5966" coordsize="0,714" path="m7829,6680l7829,5966e" filled="f" stroked="t" strokeweight=".232864pt" strokecolor="#4B4B4B">
                <v:path arrowok="t"/>
              </v:shape>
            </v:group>
            <v:group style="position:absolute;left:2571;top:6212;width:2;height:232" coordorigin="2571,6212" coordsize="2,232">
              <v:shape style="position:absolute;left:2571;top:6212;width:2;height:232" coordorigin="2571,6212" coordsize="0,232" path="m2571,6443l2571,6212e" filled="f" stroked="t" strokeweight=".232864pt" strokecolor="#484848">
                <v:path arrowok="t"/>
              </v:shape>
            </v:group>
            <v:group style="position:absolute;left:2566;top:6422;width:8853;height:2" coordorigin="2566,6422" coordsize="8853,2">
              <v:shape style="position:absolute;left:2566;top:6422;width:8853;height:2" coordorigin="2566,6422" coordsize="8853,0" path="m2566,6422l11420,6422e" filled="f" stroked="t" strokeweight=".931455pt" strokecolor="#4B4B4B">
                <v:path arrowok="t"/>
              </v:shape>
            </v:group>
            <v:group style="position:absolute;left:2571;top:6519;width:2;height:180" coordorigin="2571,6519" coordsize="2,180">
              <v:shape style="position:absolute;left:2571;top:6519;width:2;height:180" coordorigin="2571,6519" coordsize="0,180" path="m2571,6698l2571,6519e" filled="f" stroked="t" strokeweight=".232864pt" strokecolor="#343434">
                <v:path arrowok="t"/>
              </v:shape>
            </v:group>
            <v:group style="position:absolute;left:2571;top:6663;width:8849;height:2" coordorigin="2571,6663" coordsize="8849,2">
              <v:shape style="position:absolute;left:2571;top:6663;width:8849;height:2" coordorigin="2571,6663" coordsize="8849,0" path="m2571,6663l11420,6663e" filled="f" stroked="t" strokeweight=".931455pt" strokecolor="#4B4B4B">
                <v:path arrowok="t"/>
              </v:shape>
            </v:group>
            <v:group style="position:absolute;left:2571;top:6642;width:2;height:279" coordorigin="2571,6642" coordsize="2,279">
              <v:shape style="position:absolute;left:2571;top:6642;width:2;height:279" coordorigin="2571,6642" coordsize="0,279" path="m2571,6921l2571,6642e" filled="f" stroked="t" strokeweight=".232864pt" strokecolor="#5B5B5B">
                <v:path arrowok="t"/>
              </v:shape>
            </v:group>
            <v:group style="position:absolute;left:582;top:6902;width:10837;height:2" coordorigin="582,6902" coordsize="10837,2">
              <v:shape style="position:absolute;left:582;top:6902;width:10837;height:2" coordorigin="582,6902" coordsize="10837,0" path="m582,6902l11420,6902e" filled="f" stroked="t" strokeweight=".931455pt" strokecolor="#4B4B4B">
                <v:path arrowok="t"/>
              </v:shape>
            </v:group>
            <v:group style="position:absolute;left:2573;top:6977;width:2;height:208" coordorigin="2573,6977" coordsize="2,208">
              <v:shape style="position:absolute;left:2573;top:6977;width:2;height:208" coordorigin="2573,6977" coordsize="0,208" path="m2573,7185l2573,6977e" filled="f" stroked="t" strokeweight=".232864pt" strokecolor="#545454">
                <v:path arrowok="t"/>
              </v:shape>
            </v:group>
            <v:group style="position:absolute;left:2543;top:7166;width:2;height:203" coordorigin="2543,7166" coordsize="2,203">
              <v:shape style="position:absolute;left:2543;top:7166;width:2;height:203" coordorigin="2543,7166" coordsize="0,203" path="m2543,7370l2543,7166e" filled="f" stroked="t" strokeweight=".232864pt" strokecolor="#646464">
                <v:path arrowok="t"/>
              </v:shape>
            </v:group>
            <v:group style="position:absolute;left:582;top:7372;width:10842;height:2" coordorigin="582,7372" coordsize="10842,2">
              <v:shape style="position:absolute;left:582;top:7372;width:10842;height:2" coordorigin="582,7372" coordsize="10842,0" path="m582,7372l11424,7372e" filled="f" stroked="t" strokeweight=".931455pt" strokecolor="#4B4B4B">
                <v:path arrowok="t"/>
              </v:shape>
            </v:group>
            <v:group style="position:absolute;left:2543;top:7356;width:2;height:260" coordorigin="2543,7356" coordsize="2,260">
              <v:shape style="position:absolute;left:2543;top:7356;width:2;height:260" coordorigin="2543,7356" coordsize="0,260" path="m2543,7616l2543,7356e" filled="f" stroked="t" strokeweight=".232864pt" strokecolor="#4B4B4B">
                <v:path arrowok="t"/>
              </v:shape>
            </v:group>
            <v:group style="position:absolute;left:5088;top:7218;width:2;height:884" coordorigin="5088,7218" coordsize="2,884">
              <v:shape style="position:absolute;left:5088;top:7218;width:2;height:884" coordorigin="5088,7218" coordsize="0,884" path="m5088,8102l5088,7218e" filled="f" stroked="t" strokeweight=".698592pt" strokecolor="#444444">
                <v:path arrowok="t"/>
              </v:shape>
            </v:group>
            <v:group style="position:absolute;left:5076;top:7608;width:6348;height:2" coordorigin="5076,7608" coordsize="6348,2">
              <v:shape style="position:absolute;left:5076;top:7608;width:6348;height:2" coordorigin="5076,7608" coordsize="6348,0" path="m5076,7608l11424,7608e" filled="f" stroked="t" strokeweight=".698592pt" strokecolor="#484848">
                <v:path arrowok="t"/>
              </v:shape>
            </v:group>
            <v:group style="position:absolute;left:2543;top:7616;width:2;height:246" coordorigin="2543,7616" coordsize="2,246">
              <v:shape style="position:absolute;left:2543;top:7616;width:2;height:246" coordorigin="2543,7616" coordsize="0,246" path="m2543,7861l2543,7616e" filled="f" stroked="t" strokeweight=".232864pt" strokecolor="#000000">
                <v:path arrowok="t"/>
              </v:shape>
            </v:group>
            <v:group style="position:absolute;left:5081;top:7852;width:6348;height:2" coordorigin="5081,7852" coordsize="6348,2">
              <v:shape style="position:absolute;left:5081;top:7852;width:6348;height:2" coordorigin="5081,7852" coordsize="6348,0" path="m5081,7852l11429,7852e" filled="f" stroked="t" strokeweight=".931455pt" strokecolor="#4B4B4B">
                <v:path arrowok="t"/>
              </v:shape>
            </v:group>
            <v:group style="position:absolute;left:11424;top:4552;width:2;height:5006" coordorigin="11424,4552" coordsize="2,5006">
              <v:shape style="position:absolute;left:11424;top:4552;width:2;height:5006" coordorigin="11424,4552" coordsize="0,5006" path="m11424,9558l11424,4552e" filled="f" stroked="t" strokeweight=".698592pt" strokecolor="#484848">
                <v:path arrowok="t"/>
              </v:shape>
            </v:group>
            <v:group style="position:absolute;left:591;top:8095;width:3134;height:2" coordorigin="591,8095" coordsize="3134,2">
              <v:shape style="position:absolute;left:591;top:8095;width:3134;height:2" coordorigin="591,8095" coordsize="3134,0" path="m591,8095l3726,8095e" filled="f" stroked="t" strokeweight=".931455pt" strokecolor="#4B4B4B">
                <v:path arrowok="t"/>
              </v:shape>
            </v:group>
            <v:group style="position:absolute;left:2543;top:7861;width:2;height:227" coordorigin="2543,7861" coordsize="2,227">
              <v:shape style="position:absolute;left:2543;top:7861;width:2;height:227" coordorigin="2543,7861" coordsize="0,227" path="m2543,8088l2543,7861e" filled="f" stroked="t" strokeweight=".232864pt" strokecolor="#707070">
                <v:path arrowok="t"/>
              </v:shape>
            </v:group>
            <v:group style="position:absolute;left:3670;top:8095;width:135;height:2" coordorigin="3670,8095" coordsize="135,2">
              <v:shape style="position:absolute;left:3670;top:8095;width:135;height:2" coordorigin="3670,8095" coordsize="135,0" path="m3670,8095l3805,8095e" filled="f" stroked="t" strokeweight=".465728pt" strokecolor="#2F2F2F">
                <v:path arrowok="t"/>
              </v:shape>
            </v:group>
            <v:group style="position:absolute;left:3749;top:8091;width:7680;height:2" coordorigin="3749,8091" coordsize="7680,2">
              <v:shape style="position:absolute;left:3749;top:8091;width:7680;height:2" coordorigin="3749,8091" coordsize="7680,0" path="m3749,8091l11429,8091e" filled="f" stroked="t" strokeweight=".931455pt" strokecolor="#4B4B4B">
                <v:path arrowok="t"/>
              </v:shape>
            </v:group>
            <v:group style="position:absolute;left:2543;top:8074;width:2;height:265" coordorigin="2543,8074" coordsize="2,265">
              <v:shape style="position:absolute;left:2543;top:8074;width:2;height:265" coordorigin="2543,8074" coordsize="0,265" path="m2543,8339l2543,8074e" filled="f" stroked="t" strokeweight=".232864pt" strokecolor="#444444">
                <v:path arrowok="t"/>
              </v:shape>
            </v:group>
            <v:group style="position:absolute;left:2543;top:8339;width:2;height:232" coordorigin="2543,8339" coordsize="2,232">
              <v:shape style="position:absolute;left:2543;top:8339;width:2;height:232" coordorigin="2543,8339" coordsize="0,232" path="m2543,8570l2543,8339e" filled="f" stroked="t" strokeweight=".232864pt" strokecolor="#000000">
                <v:path arrowok="t"/>
              </v:shape>
            </v:group>
            <v:group style="position:absolute;left:605;top:7876;width:2;height:3266" coordorigin="605,7876" coordsize="2,3266">
              <v:shape style="position:absolute;left:605;top:7876;width:2;height:3266" coordorigin="605,7876" coordsize="0,3266" path="m605,11142l605,7876e" filled="f" stroked="t" strokeweight=".698592pt" strokecolor="#4B4B4B">
                <v:path arrowok="t"/>
              </v:shape>
            </v:group>
            <v:group style="position:absolute;left:2543;top:8570;width:2;height:477" coordorigin="2543,8570" coordsize="2,477">
              <v:shape style="position:absolute;left:2543;top:8570;width:2;height:477" coordorigin="2543,8570" coordsize="0,477" path="m2543,9048l2543,8570e" filled="f" stroked="t" strokeweight=".232864pt" strokecolor="#484848">
                <v:path arrowok="t"/>
              </v:shape>
            </v:group>
            <v:group style="position:absolute;left:596;top:9048;width:10837;height:2" coordorigin="596,9048" coordsize="10837,2">
              <v:shape style="position:absolute;left:596;top:9048;width:10837;height:2" coordorigin="596,9048" coordsize="10837,0" path="m596,9048l11434,9048e" filled="f" stroked="t" strokeweight=".931455pt" strokecolor="#4B4B4B">
                <v:path arrowok="t"/>
              </v:shape>
            </v:group>
            <v:group style="position:absolute;left:2543;top:9034;width:2;height:255" coordorigin="2543,9034" coordsize="2,255">
              <v:shape style="position:absolute;left:2543;top:9034;width:2;height:255" coordorigin="2543,9034" coordsize="0,255" path="m2543,9289l2543,9034e" filled="f" stroked="t" strokeweight=".232864pt" strokecolor="#5B5B5B">
                <v:path arrowok="t"/>
              </v:shape>
            </v:group>
            <v:group style="position:absolute;left:11429;top:7332;width:2;height:1985" coordorigin="11429,7332" coordsize="2,1985">
              <v:shape style="position:absolute;left:11429;top:7332;width:2;height:1985" coordorigin="11429,7332" coordsize="0,1985" path="m11429,9317l11429,7332e" filled="f" stroked="t" strokeweight=".465728pt" strokecolor="#3F3F3F">
                <v:path arrowok="t"/>
              </v:shape>
            </v:group>
            <v:group style="position:absolute;left:2543;top:9289;width:2;height:463" coordorigin="2543,9289" coordsize="2,463">
              <v:shape style="position:absolute;left:2543;top:9289;width:2;height:463" coordorigin="2543,9289" coordsize="0,463" path="m2543,9752l2543,9289e" filled="f" stroked="t" strokeweight=".232864pt" strokecolor="#000000">
                <v:path arrowok="t"/>
              </v:shape>
            </v:group>
            <v:group style="position:absolute;left:2543;top:9752;width:2;height:449" coordorigin="2543,9752" coordsize="2,449">
              <v:shape style="position:absolute;left:2543;top:9752;width:2;height:449" coordorigin="2543,9752" coordsize="0,449" path="m2543,10201l2543,9752e" filled="f" stroked="t" strokeweight=".232864pt" strokecolor="#606060">
                <v:path arrowok="t"/>
              </v:shape>
            </v:group>
            <v:group style="position:absolute;left:601;top:9967;width:10842;height:2" coordorigin="601,9967" coordsize="10842,2">
              <v:shape style="position:absolute;left:601;top:9967;width:10842;height:2" coordorigin="601,9967" coordsize="10842,0" path="m601,9967l11443,9967e" filled="f" stroked="t" strokeweight=".931455pt" strokecolor="#4B4B4B">
                <v:path arrowok="t"/>
              </v:shape>
            </v:group>
            <v:group style="position:absolute;left:605;top:10211;width:1290;height:2" coordorigin="605,10211" coordsize="1290,2">
              <v:shape style="position:absolute;left:605;top:10211;width:1290;height:2" coordorigin="605,10211" coordsize="1290,0" path="m605,10211l1896,10211e" filled="f" stroked="t" strokeweight=".465728pt" strokecolor="#484848">
                <v:path arrowok="t"/>
              </v:shape>
            </v:group>
            <v:group style="position:absolute;left:610;top:9795;width:2;height:638" coordorigin="610,9795" coordsize="2,638">
              <v:shape style="position:absolute;left:610;top:9795;width:2;height:638" coordorigin="610,9795" coordsize="0,638" path="m610,10433l610,9795e" filled="f" stroked="t" strokeweight=".698592pt" strokecolor="#484848">
                <v:path arrowok="t"/>
              </v:shape>
            </v:group>
            <v:group style="position:absolute;left:1630;top:10211;width:4406;height:2" coordorigin="1630,10211" coordsize="4406,2">
              <v:shape style="position:absolute;left:1630;top:10211;width:4406;height:2" coordorigin="1630,10211" coordsize="4406,0" path="m1630,10211l6036,10211e" filled="f" stroked="t" strokeweight=".931455pt" strokecolor="#4B4B4B">
                <v:path arrowok="t"/>
              </v:shape>
            </v:group>
            <v:group style="position:absolute;left:6092;top:10201;width:1067;height:2" coordorigin="6092,10201" coordsize="1067,2">
              <v:shape style="position:absolute;left:6092;top:10201;width:1067;height:2" coordorigin="6092,10201" coordsize="1067,0" path="m6092,10201l7158,10201e" filled="f" stroked="t" strokeweight=".931455pt" strokecolor="#4B4B4B">
                <v:path arrowok="t"/>
              </v:shape>
            </v:group>
            <v:group style="position:absolute;left:5733;top:10199;width:5710;height:2" coordorigin="5733,10199" coordsize="5710,2">
              <v:shape style="position:absolute;left:5733;top:10199;width:5710;height:2" coordorigin="5733,10199" coordsize="5710,0" path="m5733,10199l11443,10199e" filled="f" stroked="t" strokeweight=".931455pt" strokecolor="#4B4B4B">
                <v:path arrowok="t"/>
              </v:shape>
            </v:group>
            <v:group style="position:absolute;left:11436;top:7332;width:2;height:4089" coordorigin="11436,7332" coordsize="2,4089">
              <v:shape style="position:absolute;left:11436;top:7332;width:2;height:4089" coordorigin="11436,7332" coordsize="0,4089" path="m11436,11421l11436,7332e" filled="f" stroked="t" strokeweight=".698592pt" strokecolor="#4B4B4B">
                <v:path arrowok="t"/>
              </v:shape>
            </v:group>
            <v:group style="position:absolute;left:2543;top:10187;width:2;height:274" coordorigin="2543,10187" coordsize="2,274">
              <v:shape style="position:absolute;left:2543;top:10187;width:2;height:274" coordorigin="2543,10187" coordsize="0,274" path="m2543,10461l2543,10187e" filled="f" stroked="t" strokeweight=".232864pt" strokecolor="#484848">
                <v:path arrowok="t"/>
              </v:shape>
            </v:group>
            <v:group style="position:absolute;left:605;top:10447;width:5044;height:2" coordorigin="605,10447" coordsize="5044,2">
              <v:shape style="position:absolute;left:605;top:10447;width:5044;height:2" coordorigin="605,10447" coordsize="5044,0" path="m605,10447l5649,10447e" filled="f" stroked="t" strokeweight=".931455pt" strokecolor="#4B4B4B">
                <v:path arrowok="t"/>
              </v:shape>
            </v:group>
            <v:group style="position:absolute;left:5244;top:10435;width:6199;height:2" coordorigin="5244,10435" coordsize="6199,2">
              <v:shape style="position:absolute;left:5244;top:10435;width:6199;height:2" coordorigin="5244,10435" coordsize="6199,0" path="m5244,10435l11443,10435e" filled="f" stroked="t" strokeweight=".931455pt" strokecolor="#4B4B4B">
                <v:path arrowok="t"/>
              </v:shape>
            </v:group>
            <v:group style="position:absolute;left:619;top:10206;width:2;height:4538" coordorigin="619,10206" coordsize="2,4538">
              <v:shape style="position:absolute;left:619;top:10206;width:2;height:4538" coordorigin="619,10206" coordsize="0,4538" path="m619,14744l619,10206e" filled="f" stroked="t" strokeweight=".698592pt" strokecolor="#4B4B4B">
                <v:path arrowok="t"/>
              </v:shape>
            </v:group>
            <v:group style="position:absolute;left:2543;top:10447;width:2;height:241" coordorigin="2543,10447" coordsize="2,241">
              <v:shape style="position:absolute;left:2543;top:10447;width:2;height:241" coordorigin="2543,10447" coordsize="0,241" path="m2543,10688l2543,10447e" filled="f" stroked="t" strokeweight=".232864pt" strokecolor="#2F2F2F">
                <v:path arrowok="t"/>
              </v:shape>
            </v:group>
            <v:group style="position:absolute;left:987;top:10925;width:5500;height:2" coordorigin="987,10925" coordsize="5500,2">
              <v:shape style="position:absolute;left:987;top:10925;width:5500;height:2" coordorigin="987,10925" coordsize="5500,0" path="m987,10925l6488,10925e" filled="f" stroked="t" strokeweight=".698592pt" strokecolor="#4F4F4F">
                <v:path arrowok="t"/>
              </v:shape>
            </v:group>
            <v:group style="position:absolute;left:2543;top:10688;width:2;height:1196" coordorigin="2543,10688" coordsize="2,1196">
              <v:shape style="position:absolute;left:2543;top:10688;width:2;height:1196" coordorigin="2543,10688" coordsize="0,1196" path="m2543,11884l2543,10688e" filled="f" stroked="t" strokeweight=".232864pt" strokecolor="#5B5B5B">
                <v:path arrowok="t"/>
              </v:shape>
            </v:group>
            <v:group style="position:absolute;left:7829;top:10953;width:3586;height:2" coordorigin="7829,10953" coordsize="3586,2">
              <v:shape style="position:absolute;left:7829;top:10953;width:3586;height:2" coordorigin="7829,10953" coordsize="3586,0" path="m7829,10953l11415,10953e" filled="f" stroked="t" strokeweight=".232864pt" strokecolor="#000000">
                <v:path arrowok="t"/>
              </v:shape>
            </v:group>
            <v:group style="position:absolute;left:610;top:11163;width:4494;height:2" coordorigin="610,11163" coordsize="4494,2">
              <v:shape style="position:absolute;left:610;top:11163;width:4494;height:2" coordorigin="610,11163" coordsize="4494,0" path="m610,11163l5104,11163e" filled="f" stroked="t" strokeweight=".698592pt" strokecolor="#4F4F4F">
                <v:path arrowok="t"/>
              </v:shape>
            </v:group>
            <v:group style="position:absolute;left:4769;top:11151;width:6674;height:2" coordorigin="4769,11151" coordsize="6674,2">
              <v:shape style="position:absolute;left:4769;top:11151;width:6674;height:2" coordorigin="4769,11151" coordsize="6674,0" path="m4769,11151l11443,11151e" filled="f" stroked="t" strokeweight=".931455pt" strokecolor="#4F4F4F">
                <v:path arrowok="t"/>
              </v:shape>
            </v:group>
            <v:group style="position:absolute;left:610;top:11402;width:5426;height:2" coordorigin="610,11402" coordsize="5426,2">
              <v:shape style="position:absolute;left:610;top:11402;width:5426;height:2" coordorigin="610,11402" coordsize="5426,0" path="m610,11402l6036,11402e" filled="f" stroked="t" strokeweight=".698592pt" strokecolor="#4F4F4F">
                <v:path arrowok="t"/>
              </v:shape>
            </v:group>
            <v:group style="position:absolute;left:1285;top:11166;width:2;height:719" coordorigin="1285,11166" coordsize="2,719">
              <v:shape style="position:absolute;left:1285;top:11166;width:2;height:719" coordorigin="1285,11166" coordsize="0,719" path="m1285,11884l1285,11166e" filled="f" stroked="t" strokeweight=".232864pt" strokecolor="#575757">
                <v:path arrowok="t"/>
              </v:shape>
            </v:group>
            <v:group style="position:absolute;left:1868;top:11166;width:2;height:227" coordorigin="1868,11166" coordsize="2,227">
              <v:shape style="position:absolute;left:1868;top:11166;width:2;height:227" coordorigin="1868,11166" coordsize="0,227" path="m1868,11393l1868,11166e" filled="f" stroked="t" strokeweight=".232864pt" strokecolor="#343434">
                <v:path arrowok="t"/>
              </v:shape>
            </v:group>
            <v:group style="position:absolute;left:7503;top:11147;width:2;height:3285" coordorigin="7503,11147" coordsize="2,3285">
              <v:shape style="position:absolute;left:7503;top:11147;width:2;height:3285" coordorigin="7503,11147" coordsize="0,3285" path="m7503,14432l7503,11147e" filled="f" stroked="t" strokeweight=".698592pt" strokecolor="#444444">
                <v:path arrowok="t"/>
              </v:shape>
            </v:group>
            <v:group style="position:absolute;left:5626;top:11388;width:5817;height:2" coordorigin="5626,11388" coordsize="5817,2">
              <v:shape style="position:absolute;left:5626;top:11388;width:5817;height:2" coordorigin="5626,11388" coordsize="5817,0" path="m5626,11388l11443,11388e" filled="f" stroked="t" strokeweight=".931455pt" strokecolor="#4B4B4B">
                <v:path arrowok="t"/>
              </v:shape>
            </v:group>
            <v:group style="position:absolute;left:1868;top:11378;width:2;height:506" coordorigin="1868,11378" coordsize="2,506">
              <v:shape style="position:absolute;left:1868;top:11378;width:2;height:506" coordorigin="1868,11378" coordsize="0,506" path="m1868,11884l1868,11378e" filled="f" stroked="t" strokeweight=".232864pt" strokecolor="#484848">
                <v:path arrowok="t"/>
              </v:shape>
            </v:group>
            <v:group style="position:absolute;left:11438;top:11350;width:2;height:558" coordorigin="11438,11350" coordsize="2,558">
              <v:shape style="position:absolute;left:11438;top:11350;width:2;height:558" coordorigin="11438,11350" coordsize="0,558" path="m11438,11908l11438,11350e" filled="f" stroked="t" strokeweight=".465728pt" strokecolor="#484848">
                <v:path arrowok="t"/>
              </v:shape>
            </v:group>
            <v:group style="position:absolute;left:1285;top:11884;width:2;height:1527" coordorigin="1285,11884" coordsize="2,1527">
              <v:shape style="position:absolute;left:1285;top:11884;width:2;height:1527" coordorigin="1285,11884" coordsize="0,1527" path="m1285,13411l1285,11884e" filled="f" stroked="t" strokeweight=".232864pt" strokecolor="#000000">
                <v:path arrowok="t"/>
              </v:shape>
            </v:group>
            <v:group style="position:absolute;left:1868;top:11884;width:2;height:1527" coordorigin="1868,11884" coordsize="2,1527">
              <v:shape style="position:absolute;left:1868;top:11884;width:2;height:1527" coordorigin="1868,11884" coordsize="0,1527" path="m1868,13411l1868,11884e" filled="f" stroked="t" strokeweight=".232864pt" strokecolor="#000000">
                <v:path arrowok="t"/>
              </v:shape>
            </v:group>
            <v:group style="position:absolute;left:2543;top:11884;width:2;height:1527" coordorigin="2543,11884" coordsize="2,1527">
              <v:shape style="position:absolute;left:2543;top:11884;width:2;height:1527" coordorigin="2543,11884" coordsize="0,1527" path="m2543,13411l2543,11884e" filled="f" stroked="t" strokeweight=".232864pt" strokecolor="#000000">
                <v:path arrowok="t"/>
              </v:shape>
            </v:group>
            <v:group style="position:absolute;left:7517;top:11421;width:2;height:3725" coordorigin="7517,11421" coordsize="2,3725">
              <v:shape style="position:absolute;left:7517;top:11421;width:2;height:3725" coordorigin="7517,11421" coordsize="0,3725" path="m7517,15146l7517,11421e" filled="f" stroked="t" strokeweight=".698592pt" strokecolor="#444444">
                <v:path arrowok="t"/>
              </v:shape>
            </v:group>
            <v:group style="position:absolute;left:626;top:12347;width:2;height:3101" coordorigin="626,12347" coordsize="2,3101">
              <v:shape style="position:absolute;left:626;top:12347;width:2;height:3101" coordorigin="626,12347" coordsize="0,3101" path="m626,15448l626,12347e" filled="f" stroked="t" strokeweight=".465728pt" strokecolor="#4B4B4B">
                <v:path arrowok="t"/>
              </v:shape>
            </v:group>
            <v:group style="position:absolute;left:601;top:13406;width:1271;height:2" coordorigin="601,13406" coordsize="1271,2">
              <v:shape style="position:absolute;left:601;top:13406;width:1271;height:2" coordorigin="601,13406" coordsize="1271,0" path="m601,13406l1872,13406e" filled="f" stroked="t" strokeweight=".232864pt" strokecolor="#282828">
                <v:path arrowok="t"/>
              </v:shape>
            </v:group>
            <v:group style="position:absolute;left:631;top:13321;width:2;height:118" coordorigin="631,13321" coordsize="2,118">
              <v:shape style="position:absolute;left:631;top:13321;width:2;height:118" coordorigin="631,13321" coordsize="0,118" path="m631,13439l631,13321e" filled="f" stroked="t" strokeweight=".232864pt" strokecolor="#2B2B2B">
                <v:path arrowok="t"/>
              </v:shape>
            </v:group>
            <v:group style="position:absolute;left:1868;top:13406;width:680;height:2" coordorigin="1868,13406" coordsize="680,2">
              <v:shape style="position:absolute;left:1868;top:13406;width:680;height:2" coordorigin="1868,13406" coordsize="680,0" path="m1868,13406l2548,13406e" filled="f" stroked="t" strokeweight=".232864pt" strokecolor="#4F4F4F">
                <v:path arrowok="t"/>
              </v:shape>
            </v:group>
            <v:group style="position:absolute;left:631;top:13378;width:2;height:199" coordorigin="631,13378" coordsize="2,199">
              <v:shape style="position:absolute;left:631;top:13378;width:2;height:199" coordorigin="631,13378" coordsize="0,199" path="m631,13576l631,13378e" filled="f" stroked="t" strokeweight=".232864pt" strokecolor="#444444">
                <v:path arrowok="t"/>
              </v:shape>
            </v:group>
            <v:group style="position:absolute;left:1285;top:13406;width:2;height:142" coordorigin="1285,13406" coordsize="2,142">
              <v:shape style="position:absolute;left:1285;top:13406;width:2;height:142" coordorigin="1285,13406" coordsize="0,142" path="m1285,13548l1285,13406e" filled="f" stroked="t" strokeweight=".232864pt" strokecolor="#1F1F1F">
                <v:path arrowok="t"/>
              </v:shape>
            </v:group>
            <v:group style="position:absolute;left:1868;top:13406;width:2;height:142" coordorigin="1868,13406" coordsize="2,142">
              <v:shape style="position:absolute;left:1868;top:13406;width:2;height:142" coordorigin="1868,13406" coordsize="0,142" path="m1868,13548l1868,13406e" filled="f" stroked="t" strokeweight=".232864pt" strokecolor="#4F4F4F">
                <v:path arrowok="t"/>
              </v:shape>
            </v:group>
            <v:group style="position:absolute;left:2543;top:13406;width:2;height:142" coordorigin="2543,13406" coordsize="2,142">
              <v:shape style="position:absolute;left:2543;top:13406;width:2;height:142" coordorigin="2543,13406" coordsize="0,142" path="m2543,13548l2543,13406e" filled="f" stroked="t" strokeweight=".232864pt" strokecolor="#646464">
                <v:path arrowok="t"/>
              </v:shape>
            </v:group>
            <v:group style="position:absolute;left:631;top:13766;width:2;height:251" coordorigin="631,13766" coordsize="2,251">
              <v:shape style="position:absolute;left:631;top:13766;width:2;height:251" coordorigin="631,13766" coordsize="0,251" path="m631,14016l631,13766e" filled="f" stroked="t" strokeweight=".232864pt" strokecolor="#545454">
                <v:path arrowok="t"/>
              </v:shape>
            </v:group>
            <v:group style="position:absolute;left:1285;top:13548;width:2;height:2548" coordorigin="1285,13548" coordsize="2,2548">
              <v:shape style="position:absolute;left:1285;top:13548;width:2;height:2548" coordorigin="1285,13548" coordsize="0,2548" path="m1285,16096l1285,13548e" filled="f" stroked="t" strokeweight=".232864pt" strokecolor="#000000">
                <v:path arrowok="t"/>
              </v:shape>
            </v:group>
            <v:group style="position:absolute;left:1868;top:13548;width:2;height:2548" coordorigin="1868,13548" coordsize="2,2548">
              <v:shape style="position:absolute;left:1868;top:13548;width:2;height:2548" coordorigin="1868,13548" coordsize="0,2548" path="m1868,16096l1868,13548e" filled="f" stroked="t" strokeweight=".232864pt" strokecolor="#000000">
                <v:path arrowok="t"/>
              </v:shape>
            </v:group>
            <v:group style="position:absolute;left:2543;top:13548;width:2;height:2548" coordorigin="2543,13548" coordsize="2,2548">
              <v:shape style="position:absolute;left:2543;top:13548;width:2;height:2548" coordorigin="2543,13548" coordsize="0,2548" path="m2543,16096l2543,13548e" filled="f" stroked="t" strokeweight=".232864pt" strokecolor="#000000">
                <v:path arrowok="t"/>
              </v:shape>
            </v:group>
            <v:group style="position:absolute;left:629;top:13959;width:2;height:85" coordorigin="629,13959" coordsize="2,85">
              <v:shape style="position:absolute;left:629;top:13959;width:2;height:85" coordorigin="629,13959" coordsize="0,85" path="m629,14044l629,13959e" filled="f" stroked="t" strokeweight=".465728pt" strokecolor="#747474">
                <v:path arrowok="t"/>
              </v:shape>
            </v:group>
            <v:group style="position:absolute;left:601;top:14106;width:2;height:71" coordorigin="601,14106" coordsize="2,71">
              <v:shape style="position:absolute;left:601;top:14106;width:2;height:71" coordorigin="601,14106" coordsize="0,71" path="m601,14177l601,14106e" filled="f" stroked="t" strokeweight=".232864pt" strokecolor="#000000">
                <v:path arrowok="t"/>
              </v:shape>
            </v:group>
            <v:group style="position:absolute;left:631;top:14200;width:2;height:184" coordorigin="631,14200" coordsize="2,184">
              <v:shape style="position:absolute;left:631;top:14200;width:2;height:184" coordorigin="631,14200" coordsize="0,184" path="m631,14385l631,14200e" filled="f" stroked="t" strokeweight=".232864pt" strokecolor="#646464">
                <v:path arrowok="t"/>
              </v:shape>
            </v:group>
            <v:group style="position:absolute;left:7528;top:11960;width:2;height:4155" coordorigin="7528,11960" coordsize="2,4155">
              <v:shape style="position:absolute;left:7528;top:11960;width:2;height:4155" coordorigin="7528,11960" coordsize="0,4155" path="m7528,16115l7528,11960e" filled="f" stroked="t" strokeweight=".698592pt" strokecolor="#484848">
                <v:path arrowok="t"/>
              </v:shape>
            </v:group>
            <v:group style="position:absolute;left:601;top:14489;width:2;height:1607" coordorigin="601,14489" coordsize="2,1607">
              <v:shape style="position:absolute;left:601;top:14489;width:2;height:1607" coordorigin="601,14489" coordsize="0,1607" path="m601,16096l601,14489e" filled="f" stroked="t" strokeweight=".232864pt" strokecolor="#000000">
                <v:path arrowok="t"/>
              </v:shape>
            </v:group>
            <v:group style="position:absolute;left:647;top:16117;width:4233;height:2" coordorigin="647,16117" coordsize="4233,2">
              <v:shape style="position:absolute;left:647;top:16117;width:4233;height:2" coordorigin="647,16117" coordsize="4233,0" path="m647,16117l4881,16117e" filled="f" stroked="t" strokeweight=".931455pt" strokecolor="#545454">
                <v:path arrowok="t"/>
              </v:shape>
            </v:group>
            <v:group style="position:absolute;left:6478;top:16106;width:452;height:2" coordorigin="6478,16106" coordsize="452,2">
              <v:shape style="position:absolute;left:6478;top:16106;width:452;height:2" coordorigin="6478,16106" coordsize="452,0" path="m6478,16106l6930,16106e" filled="f" stroked="t" strokeweight=".698592pt" strokecolor="#4F4F4F">
                <v:path arrowok="t"/>
              </v:shape>
            </v:group>
            <v:group style="position:absolute;left:6874;top:16106;width:205;height:2" coordorigin="6874,16106" coordsize="205,2">
              <v:shape style="position:absolute;left:6874;top:16106;width:205;height:2" coordorigin="6874,16106" coordsize="205,0" path="m6874,16106l7079,16106e" filled="f" stroked="t" strokeweight=".465728pt" strokecolor="#2F2F2F">
                <v:path arrowok="t"/>
              </v:shape>
            </v:group>
            <v:group style="position:absolute;left:7023;top:16106;width:522;height:2" coordorigin="7023,16106" coordsize="522,2">
              <v:shape style="position:absolute;left:7023;top:16106;width:522;height:2" coordorigin="7023,16106" coordsize="522,0" path="m7023,16106l7545,16106e" filled="f" stroked="t" strokeweight=".698592pt" strokecolor="#545454">
                <v:path arrowok="t"/>
              </v:shape>
            </v:group>
            <v:group style="position:absolute;left:4648;top:16108;width:6828;height:2" coordorigin="4648,16108" coordsize="6828,2">
              <v:shape style="position:absolute;left:4648;top:16108;width:6828;height:2" coordorigin="4648,16108" coordsize="6828,0" path="m4648,16108l11476,16108e" filled="f" stroked="t" strokeweight=".931455pt" strokecolor="#545454">
                <v:path arrowok="t"/>
              </v:shape>
            </v:group>
            <v:group style="position:absolute;left:8141;top:16098;width:3302;height:2" coordorigin="8141,16098" coordsize="3302,2">
              <v:shape style="position:absolute;left:8141;top:16098;width:3302;height:2" coordorigin="8141,16098" coordsize="3302,0" path="m8141,16098l11443,16098e" filled="f" stroked="t" strokeweight=".931455pt" strokecolor="#545454">
                <v:path arrowok="t"/>
              </v:shape>
            </v:group>
            <v:group style="position:absolute;left:11410;top:12092;width:2;height:3087" coordorigin="11410,12092" coordsize="2,3087">
              <v:shape style="position:absolute;left:11410;top:12092;width:2;height:3087" coordorigin="11410,12092" coordsize="0,3087" path="m11410,15179l11410,12092e" filled="f" stroked="t" strokeweight=".232864pt" strokecolor="#000000">
                <v:path arrowok="t"/>
              </v:shape>
            </v:group>
            <v:group style="position:absolute;left:11410;top:15179;width:2;height:922" coordorigin="11410,15179" coordsize="2,922">
              <v:shape style="position:absolute;left:11410;top:15179;width:2;height:922" coordorigin="11410,15179" coordsize="0,922" path="m11410,16101l11410,15179e" filled="f" stroked="t" strokeweight=".232864pt" strokecolor="#606060">
                <v:path arrowok="t"/>
              </v:shape>
            </v:group>
            <v:group style="position:absolute;left:3514;top:5953;width:140;height:2" coordorigin="3514,5953" coordsize="140,2">
              <v:shape style="position:absolute;left:3514;top:5953;width:140;height:2" coordorigin="3514,5953" coordsize="140,0" path="m3514,5953l3654,5953e" filled="f" stroked="t" strokeweight=".4pt" strokecolor="#3E3E3E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950241pt;margin-top:2.116214pt;width:21.554101pt;height:13.5pt;mso-position-horizontal-relative:page;mso-position-vertical-relative:paragraph;z-index:-13443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676769"/>
                      <w:w w:val="179"/>
                      <w:b/>
                      <w:bCs/>
                    </w:rPr>
                    <w:t>\\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676769"/>
                      <w:w w:val="180"/>
                      <w:b/>
                      <w:bCs/>
                    </w:rPr>
                    <w:t>f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41495E"/>
          <w:w w:val="138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1495E"/>
          <w:spacing w:val="-15"/>
          <w:w w:val="138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99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D72"/>
          <w:spacing w:val="0"/>
          <w:w w:val="69"/>
          <w:position w:val="-1"/>
        </w:rPr>
        <w:t>lııj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336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B569C"/>
          <w:spacing w:val="0"/>
          <w:w w:val="100"/>
          <w:i/>
          <w:position w:val="1"/>
        </w:rPr>
        <w:t>v</w:t>
      </w:r>
      <w:r>
        <w:rPr>
          <w:rFonts w:ascii="Arial" w:hAnsi="Arial" w:cs="Arial" w:eastAsia="Arial"/>
          <w:sz w:val="28"/>
          <w:szCs w:val="28"/>
          <w:color w:val="4B569C"/>
          <w:spacing w:val="-22"/>
          <w:w w:val="100"/>
          <w:i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464F7E"/>
          <w:spacing w:val="0"/>
          <w:w w:val="60"/>
          <w:i/>
          <w:position w:val="1"/>
        </w:rPr>
        <w:t>'J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460" w:right="360"/>
        </w:sectPr>
      </w:pPr>
      <w:rPr/>
    </w:p>
    <w:p>
      <w:pPr>
        <w:spacing w:before="55" w:after="0" w:line="220" w:lineRule="auto"/>
        <w:ind w:left="571" w:right="-152" w:firstLine="9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43434"/>
          <w:spacing w:val="-579"/>
          <w:w w:val="139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5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83" w:right="441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34" w:right="522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260" w:right="60"/>
          <w:cols w:num="2" w:equalWidth="0">
            <w:col w:w="1602" w:space="1732"/>
            <w:col w:w="8266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40" w:lineRule="auto"/>
        <w:ind w:left="1477" w:right="-20"/>
        <w:jc w:val="left"/>
        <w:tabs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3"/>
          <w:w w:val="4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77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OKOY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KABAK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768" w:right="22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200" w:lineRule="exact"/>
        <w:ind w:left="2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06"/>
          <w:position w:val="1"/>
        </w:rPr>
        <w:t>erf.--------------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06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4"/>
          <w:w w:val="3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06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6"/>
          <w:w w:val="3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41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14"/>
          <w:w w:val="4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41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24"/>
          <w:position w:val="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3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82" w:right="23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21:35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992" w:right="25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  <w:position w:val="-1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12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60" w:right="60"/>
          <w:cols w:num="3" w:equalWidth="0">
            <w:col w:w="2034" w:space="270"/>
            <w:col w:w="2025" w:space="2328"/>
            <w:col w:w="4943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14" w:lineRule="exact"/>
        <w:ind w:left="2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Göıiildüğ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göıiilmüştü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60"/>
        </w:sectPr>
      </w:pPr>
      <w:rPr/>
    </w:p>
    <w:p>
      <w:pPr>
        <w:spacing w:before="35" w:after="0" w:line="240" w:lineRule="auto"/>
        <w:ind w:left="2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b/>
          <w:bCs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14" w:lineRule="exact"/>
        <w:ind w:right="-20"/>
        <w:jc w:val="left"/>
        <w:tabs>
          <w:tab w:pos="1860" w:val="left"/>
          <w:tab w:pos="36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43434"/>
          <w:w w:val="99"/>
          <w:position w:val="-1"/>
        </w:rPr>
      </w:r>
      <w:r>
        <w:rPr>
          <w:rFonts w:ascii="Arial" w:hAnsi="Arial" w:cs="Arial" w:eastAsia="Arial"/>
          <w:sz w:val="18"/>
          <w:szCs w:val="18"/>
          <w:color w:val="343434"/>
          <w:spacing w:val="3"/>
          <w:w w:val="99"/>
          <w:u w:val="single" w:color="64646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3"/>
          <w:w w:val="99"/>
          <w:u w:val="single" w:color="646464"/>
          <w:position w:val="-1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u w:val="single" w:color="646464"/>
          <w:position w:val="-1"/>
        </w:rPr>
        <w:t>u</w:t>
      </w:r>
      <w:r>
        <w:rPr>
          <w:rFonts w:ascii="Arial" w:hAnsi="Arial" w:cs="Arial" w:eastAsia="Arial"/>
          <w:sz w:val="18"/>
          <w:szCs w:val="18"/>
          <w:color w:val="343434"/>
          <w:spacing w:val="8"/>
          <w:w w:val="100"/>
          <w:u w:val="single" w:color="64646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u w:val="single" w:color="64646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0"/>
        </w:rPr>
        <w:t>.K.T.</w:t>
      </w:r>
      <w:r>
        <w:rPr>
          <w:rFonts w:ascii="Arial" w:hAnsi="Arial" w:cs="Arial" w:eastAsia="Arial"/>
          <w:sz w:val="18"/>
          <w:szCs w:val="18"/>
          <w:color w:val="4B4B4B"/>
          <w:spacing w:val="3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7"/>
          <w:position w:val="0"/>
        </w:rPr>
        <w:t>K</w:t>
      </w:r>
      <w:r>
        <w:rPr>
          <w:rFonts w:ascii="Arial" w:hAnsi="Arial" w:cs="Arial" w:eastAsia="Arial"/>
          <w:sz w:val="18"/>
          <w:szCs w:val="18"/>
          <w:color w:val="343434"/>
          <w:spacing w:val="-18"/>
          <w:w w:val="118"/>
          <w:position w:val="0"/>
        </w:rPr>
        <w:t>g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60"/>
          <w:cols w:num="3" w:equalWidth="0">
            <w:col w:w="1364" w:space="958"/>
            <w:col w:w="1384" w:space="1121"/>
            <w:col w:w="6773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6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1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23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left="38" w:right="53" w:firstLine="4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öıülınli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araştınna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ve]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4" w:lineRule="exact"/>
        <w:ind w:left="81" w:right="408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260" w:right="60"/>
          <w:cols w:num="2" w:equalWidth="0">
            <w:col w:w="1828" w:space="423"/>
            <w:col w:w="9349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4pt;margin-top:27.840019pt;width:573.759755pt;height:806.058241pt;mso-position-horizontal-relative:page;mso-position-vertical-relative:page;z-index:-13441" coordorigin="288,557" coordsize="11475,16121">
            <v:shape style="position:absolute;left:10003;top:557;width:979;height:1114" type="#_x0000_t75">
              <v:imagedata r:id="rId33" o:title=""/>
            </v:shape>
            <v:group style="position:absolute;left:611;top:603;width:11069;height:2" coordorigin="611,603" coordsize="11069,2">
              <v:shape style="position:absolute;left:611;top:603;width:11069;height:2" coordorigin="611,603" coordsize="11069,0" path="m611,603l11680,603e" filled="f" stroked="t" strokeweight=".715958pt" strokecolor="#545454">
                <v:path arrowok="t"/>
              </v:shape>
              <v:shape style="position:absolute;left:288;top:3379;width:7526;height:3475" type="#_x0000_t75">
                <v:imagedata r:id="rId34" o:title=""/>
              </v:shape>
              <v:shape style="position:absolute;left:288;top:2035;width:7776;height:1325" type="#_x0000_t75">
                <v:imagedata r:id="rId35" o:title=""/>
              </v:shape>
              <v:shape style="position:absolute;left:307;top:6758;width:192;height:1670" type="#_x0000_t75">
                <v:imagedata r:id="rId36" o:title=""/>
              </v:shape>
            </v:group>
            <v:group style="position:absolute;left:339;top:603;width:2;height:1896" coordorigin="339,603" coordsize="2,1896">
              <v:shape style="position:absolute;left:339;top:603;width:2;height:1896" coordorigin="339,603" coordsize="0,1896" path="m339,2499l339,603e" filled="f" stroked="t" strokeweight=".954611pt" strokecolor="#9C9C9C">
                <v:path arrowok="t"/>
              </v:shape>
            </v:group>
            <v:group style="position:absolute;left:2439;top:594;width:2;height:1513" coordorigin="2439,594" coordsize="2,1513">
              <v:shape style="position:absolute;left:2439;top:594;width:2;height:1513" coordorigin="2439,594" coordsize="0,1513" path="m2439,2107l2439,594e" filled="f" stroked="t" strokeweight=".715958pt" strokecolor="#606060">
                <v:path arrowok="t"/>
              </v:shape>
            </v:group>
            <v:group style="position:absolute;left:9233;top:598;width:2;height:1508" coordorigin="9233,598" coordsize="2,1508">
              <v:shape style="position:absolute;left:9233;top:598;width:2;height:1508" coordorigin="9233,598" coordsize="0,1508" path="m9233,2107l9233,598e" filled="f" stroked="t" strokeweight=".715958pt" strokecolor="#5B5B5B">
                <v:path arrowok="t"/>
              </v:shape>
            </v:group>
            <v:group style="position:absolute;left:1690;top:2097;width:1365;height:2" coordorigin="1690,2097" coordsize="1365,2">
              <v:shape style="position:absolute;left:1690;top:2097;width:1365;height:2" coordorigin="1690,2097" coordsize="1365,0" path="m1690,2097l3055,2097e" filled="f" stroked="t" strokeweight=".954611pt" strokecolor="#646464">
                <v:path arrowok="t"/>
              </v:shape>
            </v:group>
            <v:group style="position:absolute;left:7990;top:2341;width:3704;height:2" coordorigin="7990,2341" coordsize="3704,2">
              <v:shape style="position:absolute;left:7990;top:2341;width:3704;height:2" coordorigin="7990,2341" coordsize="3704,0" path="m7990,2341l11694,2341e" filled="f" stroked="t" strokeweight=".715958pt" strokecolor="#646464">
                <v:path arrowok="t"/>
              </v:shape>
            </v:group>
            <v:group style="position:absolute;left:7933;top:2581;width:3761;height:2" coordorigin="7933,2581" coordsize="3761,2">
              <v:shape style="position:absolute;left:7933;top:2581;width:3761;height:2" coordorigin="7933,2581" coordsize="3761,0" path="m7933,2581l11694,2581e" filled="f" stroked="t" strokeweight=".715958pt" strokecolor="#606060">
                <v:path arrowok="t"/>
              </v:shape>
            </v:group>
            <v:group style="position:absolute;left:6725;top:2825;width:4969;height:2" coordorigin="6725,2825" coordsize="4969,2">
              <v:shape style="position:absolute;left:6725;top:2825;width:4969;height:2" coordorigin="6725,2825" coordsize="4969,0" path="m6725,2825l11694,2825e" filled="f" stroked="t" strokeweight=".715958pt" strokecolor="#575757">
                <v:path arrowok="t"/>
              </v:shape>
            </v:group>
            <v:group style="position:absolute;left:6864;top:3069;width:4835;height:2" coordorigin="6864,3069" coordsize="4835,2">
              <v:shape style="position:absolute;left:6864;top:3069;width:4835;height:2" coordorigin="6864,3069" coordsize="4835,0" path="m6864,3069l11699,3069e" filled="f" stroked="t" strokeweight=".715958pt" strokecolor="#676767">
                <v:path arrowok="t"/>
              </v:shape>
            </v:group>
            <v:group style="position:absolute;left:2912;top:3308;width:8787;height:2" coordorigin="2912,3308" coordsize="8787,2">
              <v:shape style="position:absolute;left:2912;top:3308;width:8787;height:2" coordorigin="2912,3308" coordsize="8787,0" path="m2912,3308l11699,3308e" filled="f" stroked="t" strokeweight=".715958pt" strokecolor="#707070">
                <v:path arrowok="t"/>
              </v:shape>
            </v:group>
            <v:group style="position:absolute;left:2511;top:4072;width:1260;height:2" coordorigin="2511,4072" coordsize="1260,2">
              <v:shape style="position:absolute;left:2511;top:4072;width:1260;height:2" coordorigin="2511,4072" coordsize="1260,0" path="m2511,4072l3771,4072e" filled="f" stroked="t" strokeweight=".954611pt" strokecolor="#646464">
                <v:path arrowok="t"/>
              </v:shape>
            </v:group>
            <v:group style="position:absolute;left:2549;top:4345;width:1203;height:2" coordorigin="2549,4345" coordsize="1203,2">
              <v:shape style="position:absolute;left:2549;top:4345;width:1203;height:2" coordorigin="2549,4345" coordsize="1203,0" path="m2549,4345l3752,4345e" filled="f" stroked="t" strokeweight=".477306pt" strokecolor="#3F3F3F">
                <v:path arrowok="t"/>
              </v:shape>
            </v:group>
            <v:group style="position:absolute;left:2549;top:4587;width:1852;height:2" coordorigin="2549,4587" coordsize="1852,2">
              <v:shape style="position:absolute;left:2549;top:4587;width:1852;height:2" coordorigin="2549,4587" coordsize="1852,0" path="m2549,4587l4401,4587e" filled="f" stroked="t" strokeweight=".715958pt" strokecolor="#5B5B5B">
                <v:path arrowok="t"/>
              </v:shape>
            </v:group>
            <v:group style="position:absolute;left:348;top:5843;width:2067;height:2" coordorigin="348,5843" coordsize="2067,2">
              <v:shape style="position:absolute;left:348;top:5843;width:2067;height:2" coordorigin="348,5843" coordsize="2067,0" path="m348,5843l2415,5843e" filled="f" stroked="t" strokeweight=".477306pt" strokecolor="#575757">
                <v:path arrowok="t"/>
              </v:shape>
            </v:group>
            <v:group style="position:absolute;left:7742;top:4879;width:3971;height:2" coordorigin="7742,4879" coordsize="3971,2">
              <v:shape style="position:absolute;left:7742;top:4879;width:3971;height:2" coordorigin="7742,4879" coordsize="3971,0" path="m7742,4879l11713,4879e" filled="f" stroked="t" strokeweight=".715958pt" strokecolor="#5B5B5B">
                <v:path arrowok="t"/>
              </v:shape>
            </v:group>
            <v:group style="position:absolute;left:7742;top:5118;width:3962;height:2" coordorigin="7742,5118" coordsize="3962,2">
              <v:shape style="position:absolute;left:7742;top:5118;width:3962;height:2" coordorigin="7742,5118" coordsize="3962,0" path="m7742,5118l11704,5118e" filled="f" stroked="t" strokeweight=".715958pt" strokecolor="#646464">
                <v:path arrowok="t"/>
              </v:shape>
            </v:group>
            <v:group style="position:absolute;left:7742;top:5360;width:3971;height:2" coordorigin="7742,5360" coordsize="3971,2">
              <v:shape style="position:absolute;left:7742;top:5360;width:3971;height:2" coordorigin="7742,5360" coordsize="3971,0" path="m7742,5360l11713,5360e" filled="f" stroked="t" strokeweight=".715958pt" strokecolor="#575757">
                <v:path arrowok="t"/>
              </v:shape>
            </v:group>
            <v:group style="position:absolute;left:7742;top:5599;width:3966;height:2" coordorigin="7742,5599" coordsize="3966,2">
              <v:shape style="position:absolute;left:7742;top:5599;width:3966;height:2" coordorigin="7742,5599" coordsize="3966,0" path="m7742,5599l11708,5599e" filled="f" stroked="t" strokeweight=".715958pt" strokecolor="#5B5B5B">
                <v:path arrowok="t"/>
              </v:shape>
            </v:group>
            <v:group style="position:absolute;left:468;top:6803;width:1947;height:2" coordorigin="468,6803" coordsize="1947,2">
              <v:shape style="position:absolute;left:468;top:6803;width:1947;height:2" coordorigin="468,6803" coordsize="1947,0" path="m468,6803l2415,6803e" filled="f" stroked="t" strokeweight=".715958pt" strokecolor="#5B5B5B">
                <v:path arrowok="t"/>
              </v:shape>
            </v:group>
            <v:group style="position:absolute;left:7926;top:5831;width:2;height:733" coordorigin="7926,5831" coordsize="2,733">
              <v:shape style="position:absolute;left:7926;top:5831;width:2;height:733" coordorigin="7926,5831" coordsize="0,733" path="m7926,6564l7926,5831e" filled="f" stroked="t" strokeweight=".715958pt" strokecolor="#4F4F4F">
                <v:path arrowok="t"/>
              </v:shape>
            </v:group>
            <v:group style="position:absolute;left:4019;top:6315;width:7689;height:2" coordorigin="4019,6315" coordsize="7689,2">
              <v:shape style="position:absolute;left:4019;top:6315;width:7689;height:2" coordorigin="4019,6315" coordsize="7689,0" path="m4019,6315l11708,6315e" filled="f" stroked="t" strokeweight=".715958pt" strokecolor="#5B5B5B">
                <v:path arrowok="t"/>
              </v:shape>
            </v:group>
            <v:group style="position:absolute;left:4611;top:6559;width:7098;height:2" coordorigin="4611,6559" coordsize="7098,2">
              <v:shape style="position:absolute;left:4611;top:6559;width:7098;height:2" coordorigin="4611,6559" coordsize="7098,0" path="m4611,6559l11708,6559e" filled="f" stroked="t" strokeweight=".715958pt" strokecolor="#5B5B5B">
                <v:path arrowok="t"/>
              </v:shape>
              <v:shape style="position:absolute;left:307;top:9178;width:2304;height:2016" type="#_x0000_t75">
                <v:imagedata r:id="rId37" o:title=""/>
              </v:shape>
            </v:group>
            <v:group style="position:absolute;left:2458;top:6799;width:2;height:2413" coordorigin="2458,6799" coordsize="2,2413">
              <v:shape style="position:absolute;left:2458;top:6799;width:2;height:2413" coordorigin="2458,6799" coordsize="0,2413" path="m2458,9212l2458,6799e" filled="f" stroked="t" strokeweight=".715958pt" strokecolor="#606060">
                <v:path arrowok="t"/>
              </v:shape>
              <v:shape style="position:absolute;left:5011;top:7238;width:3686;height:806" type="#_x0000_t75">
                <v:imagedata r:id="rId38" o:title=""/>
              </v:shape>
            </v:group>
            <v:group style="position:absolute;left:372;top:7280;width:4639;height:2" coordorigin="372,7280" coordsize="4639,2">
              <v:shape style="position:absolute;left:372;top:7280;width:4639;height:2" coordorigin="372,7280" coordsize="4639,0" path="m372,7280l5012,7280e" filled="f" stroked="t" strokeweight=".715958pt" strokecolor="#545454">
                <v:path arrowok="t"/>
              </v:shape>
            </v:group>
            <v:group style="position:absolute;left:430;top:8000;width:6530;height:2" coordorigin="430,8000" coordsize="6530,2">
              <v:shape style="position:absolute;left:430;top:8000;width:6530;height:2" coordorigin="430,8000" coordsize="6530,0" path="m430,8000l6959,8000e" filled="f" stroked="t" strokeweight=".715958pt" strokecolor="#606060">
                <v:path arrowok="t"/>
              </v:shape>
            </v:group>
            <v:group style="position:absolute;left:8620;top:7512;width:3098;height:2" coordorigin="8620,7512" coordsize="3098,2">
              <v:shape style="position:absolute;left:8620;top:7512;width:3098;height:2" coordorigin="8620,7512" coordsize="3098,0" path="m8620,7512l11718,7512e" filled="f" stroked="t" strokeweight=".715958pt" strokecolor="#606060">
                <v:path arrowok="t"/>
              </v:shape>
            </v:group>
            <v:group style="position:absolute;left:358;top:8807;width:11360;height:2" coordorigin="358,8807" coordsize="11360,2">
              <v:shape style="position:absolute;left:358;top:8807;width:11360;height:2" coordorigin="358,8807" coordsize="11360,0" path="m358,8807l11718,8807e" filled="f" stroked="t" strokeweight=".715958pt" strokecolor="#5B5B5B">
                <v:path arrowok="t"/>
              </v:shape>
            </v:group>
            <v:group style="position:absolute;left:1270;top:11136;width:2;height:5535" coordorigin="1270,11136" coordsize="2,5535">
              <v:shape style="position:absolute;left:1270;top:11136;width:2;height:5535" coordorigin="1270,11136" coordsize="0,5535" path="m1270,16671l1270,11136e" filled="f" stroked="t" strokeweight=".715958pt" strokecolor="#4F4F4F">
                <v:path arrowok="t"/>
              </v:shape>
            </v:group>
            <v:group style="position:absolute;left:2549;top:9652;width:9174;height:2" coordorigin="2549,9652" coordsize="9174,2">
              <v:shape style="position:absolute;left:2549;top:9652;width:9174;height:2" coordorigin="2549,9652" coordsize="9174,0" path="m2549,9652l11723,9652e" filled="f" stroked="t" strokeweight=".715958pt" strokecolor="#5B5B5B">
                <v:path arrowok="t"/>
              </v:shape>
            </v:group>
            <v:group style="position:absolute;left:2549;top:9896;width:9174;height:2" coordorigin="2549,9896" coordsize="9174,2">
              <v:shape style="position:absolute;left:2549;top:9896;width:9174;height:2" coordorigin="2549,9896" coordsize="9174,0" path="m2549,9896l11723,9896e" filled="f" stroked="t" strokeweight=".715958pt" strokecolor="#5B5B5B">
                <v:path arrowok="t"/>
              </v:shape>
            </v:group>
            <v:group style="position:absolute;left:2549;top:10136;width:9174;height:2" coordorigin="2549,10136" coordsize="9174,2">
              <v:shape style="position:absolute;left:2549;top:10136;width:9174;height:2" coordorigin="2549,10136" coordsize="9174,0" path="m2549,10136l11723,10136e" filled="f" stroked="t" strokeweight=".715958pt" strokecolor="#646464">
                <v:path arrowok="t"/>
              </v:shape>
            </v:group>
            <v:group style="position:absolute;left:2568;top:10614;width:9164;height:2" coordorigin="2568,10614" coordsize="9164,2">
              <v:shape style="position:absolute;left:2568;top:10614;width:9164;height:2" coordorigin="2568,10614" coordsize="9164,0" path="m2568,10614l11732,10614e" filled="f" stroked="t" strokeweight=".715958pt" strokecolor="#575757">
                <v:path arrowok="t"/>
              </v:shape>
            </v:group>
            <v:group style="position:absolute;left:2568;top:10854;width:9159;height:2" coordorigin="2568,10854" coordsize="9159,2">
              <v:shape style="position:absolute;left:2568;top:10854;width:9159;height:2" coordorigin="2568,10854" coordsize="9159,0" path="m2568,10854l11727,10854e" filled="f" stroked="t" strokeweight=".715958pt" strokecolor="#606060">
                <v:path arrowok="t"/>
              </v:shape>
            </v:group>
            <v:group style="position:absolute;left:2568;top:11098;width:9159;height:2" coordorigin="2568,11098" coordsize="9159,2">
              <v:shape style="position:absolute;left:2568;top:11098;width:9159;height:2" coordorigin="2568,11098" coordsize="9159,0" path="m2568,11098l11727,11098e" filled="f" stroked="t" strokeweight=".715958pt" strokecolor="#5B5B5B">
                <v:path arrowok="t"/>
              </v:shape>
            </v:group>
            <v:group style="position:absolute;left:1795;top:11136;width:2;height:5535" coordorigin="1795,11136" coordsize="2,5535">
              <v:shape style="position:absolute;left:1795;top:11136;width:2;height:5535" coordorigin="1795,11136" coordsize="0,5535" path="m1795,16671l1795,11136e" filled="f" stroked="t" strokeweight=".715958pt" strokecolor="#606060">
                <v:path arrowok="t"/>
              </v:shape>
              <v:shape style="position:absolute;left:2438;top:11827;width:4205;height:1325" type="#_x0000_t75">
                <v:imagedata r:id="rId39" o:title=""/>
              </v:shape>
            </v:group>
            <v:group style="position:absolute;left:372;top:12857;width:2081;height:2" coordorigin="372,12857" coordsize="2081,2">
              <v:shape style="position:absolute;left:372;top:12857;width:2081;height:2" coordorigin="372,12857" coordsize="2081,0" path="m372,12857l2453,12857e" filled="f" stroked="t" strokeweight=".954611pt" strokecolor="#646464">
                <v:path arrowok="t"/>
              </v:shape>
            </v:group>
            <v:group style="position:absolute;left:382;top:16656;width:11374;height:2" coordorigin="382,16656" coordsize="11374,2">
              <v:shape style="position:absolute;left:382;top:16656;width:11374;height:2" coordorigin="382,16656" coordsize="11374,0" path="m382,16656l11756,16656e" filled="f" stroked="t" strokeweight=".715958pt" strokecolor="#676767">
                <v:path arrowok="t"/>
              </v:shape>
            </v:group>
            <v:group style="position:absolute;left:7513;top:10849;width:2;height:5817" coordorigin="7513,10849" coordsize="2,5817">
              <v:shape style="position:absolute;left:7513;top:10849;width:2;height:5817" coordorigin="7513,10849" coordsize="0,5817" path="m7513,16666l7513,10849e" filled="f" stroked="t" strokeweight=".715958pt" strokecolor="#64646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59.839996pt;margin-top:-17.165697pt;width:58.560001pt;height:17.280001pt;mso-position-horizontal-relative:page;mso-position-vertical-relative:paragraph;z-index:-13438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144" w:right="-69"/>
        <w:jc w:val="left"/>
        <w:tabs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22:05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72" w:right="-2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906" w:right="10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2681" w:right="8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22.879997pt;margin-top:56.161503pt;width:118.080002pt;height:75.839996pt;mso-position-horizontal-relative:page;mso-position-vertical-relative:paragraph;z-index:-13440" type="#_x0000_t75">
            <v:imagedata r:id="rId41" o:title=""/>
          </v:shape>
        </w:pict>
      </w:r>
      <w:r>
        <w:rPr/>
        <w:pict>
          <v:shape style="position:absolute;margin-left:254.399994pt;margin-top:17.761505pt;width:91.199997pt;height:88.32pt;mso-position-horizontal-relative:page;mso-position-vertical-relative:paragraph;z-index:-13439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7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5.679993pt;margin-top:71.966812pt;width:156.479996pt;height:97.919998pt;mso-position-horizontal-relative:page;mso-position-vertical-relative:paragraph;z-index:-13437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60" w:right="60"/>
          <w:cols w:num="3" w:equalWidth="0">
            <w:col w:w="872" w:space="1326"/>
            <w:col w:w="4967" w:space="889"/>
            <w:col w:w="354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9" w:lineRule="auto"/>
        <w:ind w:left="3620" w:right="4139" w:firstLine="-112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092682pt;margin-top:-20.073057pt;width:18.390481pt;height:54.5pt;mso-position-horizontal-relative:page;mso-position-vertical-relative:paragraph;z-index:-13432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2F2F2F"/>
                      <w:spacing w:val="0"/>
                      <w:w w:val="152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59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4" w:after="0" w:line="217" w:lineRule="exact"/>
        <w:ind w:left="741" w:right="3527"/>
        <w:jc w:val="center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IZMIR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534" w:right="-20"/>
        <w:jc w:val="left"/>
        <w:tabs>
          <w:tab w:pos="4260" w:val="left"/>
          <w:tab w:pos="94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024391pt;margin-top:8.275794pt;width:42.486122pt;height:9pt;mso-position-horizontal-relative:page;mso-position-vertical-relative:paragraph;z-index:-13431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0"/>
                      <w:w w:val="80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0"/>
          <w:position w:val="9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B3B5B5"/>
          <w:spacing w:val="0"/>
          <w:w w:val="344"/>
          <w:position w:val="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-20"/>
        <w:jc w:val="left"/>
        <w:tabs>
          <w:tab w:pos="1460" w:val="left"/>
          <w:tab w:pos="2960" w:val="left"/>
          <w:tab w:pos="53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  <w:position w:val="0"/>
        </w:rPr>
        <w:t>13.05.20ı7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:20:48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3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555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225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69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22" w:right="-20"/>
        <w:jc w:val="left"/>
        <w:tabs>
          <w:tab w:pos="1480" w:val="left"/>
          <w:tab w:pos="2960" w:val="left"/>
          <w:tab w:pos="432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0"/>
        </w:rPr>
        <w:t>13.05.20ı7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3064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0"/>
        </w:rPr>
        <w:t>A_y_dı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ÖZENGiN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Güvendi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no:7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2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Güvendi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no:9/2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URL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2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lZMIR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2" w:right="-20"/>
        <w:jc w:val="left"/>
        <w:tabs>
          <w:tab w:pos="1460" w:val="left"/>
          <w:tab w:pos="38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Yangmı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SINIFI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78" w:lineRule="exact"/>
        <w:ind w:left="117" w:right="-20"/>
        <w:jc w:val="left"/>
        <w:tabs>
          <w:tab w:pos="34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" w:lineRule="exact"/>
        <w:ind w:left="3446" w:right="-20"/>
        <w:jc w:val="left"/>
        <w:tabs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Kıtgi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9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-9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3"/>
          <w:w w:val="114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-1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520" w:right="320"/>
        </w:sectPr>
      </w:pPr>
      <w:rPr/>
    </w:p>
    <w:p>
      <w:pPr>
        <w:spacing w:before="0" w:after="0" w:line="482" w:lineRule="exact"/>
        <w:ind w:right="-20"/>
        <w:jc w:val="right"/>
        <w:tabs>
          <w:tab w:pos="480" w:val="left"/>
          <w:tab w:pos="1080" w:val="left"/>
          <w:tab w:pos="156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F2F2F"/>
          <w:w w:val="103"/>
          <w:position w:val="2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F2F2F"/>
          <w:w w:val="100"/>
          <w:position w:val="2"/>
        </w:rPr>
      </w:r>
      <w:r>
        <w:rPr>
          <w:rFonts w:ascii="Arial" w:hAnsi="Arial" w:cs="Arial" w:eastAsia="Arial"/>
          <w:sz w:val="42"/>
          <w:szCs w:val="42"/>
          <w:color w:val="2F2F2F"/>
          <w:w w:val="50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5"/>
        </w:rPr>
      </w:r>
      <w:r>
        <w:rPr>
          <w:rFonts w:ascii="Arial" w:hAnsi="Arial" w:cs="Arial" w:eastAsia="Arial"/>
          <w:sz w:val="52"/>
          <w:szCs w:val="52"/>
          <w:color w:val="464646"/>
          <w:w w:val="50"/>
          <w:position w:val="-5"/>
        </w:rPr>
        <w:t>ı</w:t>
      </w:r>
      <w:r>
        <w:rPr>
          <w:rFonts w:ascii="Arial" w:hAnsi="Arial" w:cs="Arial" w:eastAsia="Arial"/>
          <w:sz w:val="52"/>
          <w:szCs w:val="52"/>
          <w:color w:val="464646"/>
          <w:w w:val="100"/>
          <w:position w:val="-5"/>
        </w:rPr>
        <w:tab/>
      </w:r>
      <w:r>
        <w:rPr>
          <w:rFonts w:ascii="Arial" w:hAnsi="Arial" w:cs="Arial" w:eastAsia="Arial"/>
          <w:sz w:val="52"/>
          <w:szCs w:val="52"/>
          <w:color w:val="464646"/>
          <w:w w:val="100"/>
          <w:position w:val="-5"/>
        </w:rPr>
      </w:r>
      <w:r>
        <w:rPr>
          <w:rFonts w:ascii="Arial" w:hAnsi="Arial" w:cs="Arial" w:eastAsia="Arial"/>
          <w:sz w:val="52"/>
          <w:szCs w:val="52"/>
          <w:color w:val="B3B5B5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482" w:lineRule="exact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2F2F2F"/>
          <w:w w:val="99"/>
          <w:position w:val="-4"/>
        </w:rPr>
      </w:r>
      <w:r>
        <w:rPr>
          <w:rFonts w:ascii="Arial" w:hAnsi="Arial" w:cs="Arial" w:eastAsia="Arial"/>
          <w:sz w:val="52"/>
          <w:szCs w:val="52"/>
          <w:color w:val="2F2F2F"/>
          <w:spacing w:val="-46"/>
          <w:w w:val="99"/>
          <w:u w:val="single" w:color="545454"/>
          <w:position w:val="-4"/>
        </w:rPr>
        <w:t> </w:t>
      </w:r>
      <w:r>
        <w:rPr>
          <w:rFonts w:ascii="Arial" w:hAnsi="Arial" w:cs="Arial" w:eastAsia="Arial"/>
          <w:sz w:val="52"/>
          <w:szCs w:val="52"/>
          <w:color w:val="2F2F2F"/>
          <w:spacing w:val="-46"/>
          <w:w w:val="99"/>
          <w:u w:val="single" w:color="545454"/>
          <w:position w:val="-4"/>
        </w:rPr>
      </w:r>
      <w:r>
        <w:rPr>
          <w:rFonts w:ascii="Arial" w:hAnsi="Arial" w:cs="Arial" w:eastAsia="Arial"/>
          <w:sz w:val="52"/>
          <w:szCs w:val="52"/>
          <w:color w:val="2F2F2F"/>
          <w:spacing w:val="0"/>
          <w:w w:val="50"/>
          <w:u w:val="single" w:color="545454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2F2F2F"/>
          <w:spacing w:val="0"/>
          <w:w w:val="50"/>
          <w:position w:val="-4"/>
        </w:rPr>
      </w:r>
      <w:r>
        <w:rPr>
          <w:rFonts w:ascii="Arial" w:hAnsi="Arial" w:cs="Arial" w:eastAsia="Arial"/>
          <w:sz w:val="52"/>
          <w:szCs w:val="52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5"/>
        </w:rPr>
        <w:t>20:56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5412" w:space="647"/>
            <w:col w:w="5021"/>
          </w:cols>
        </w:sectPr>
      </w:pPr>
      <w:rPr/>
    </w:p>
    <w:p>
      <w:pPr>
        <w:spacing w:before="0" w:after="0" w:line="199" w:lineRule="exact"/>
        <w:ind w:left="122" w:right="-20"/>
        <w:jc w:val="left"/>
        <w:tabs>
          <w:tab w:pos="200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0"/>
        </w:rPr>
        <w:t>:Yılmaz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CİVAN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Sedat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ÇUHADAR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20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2"/>
          <w:w w:val="1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QZENG1N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013" w:right="-20"/>
        <w:jc w:val="left"/>
        <w:tabs>
          <w:tab w:pos="448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20:49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20:56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8" w:lineRule="exact"/>
        <w:ind w:left="10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5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22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9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464" w:right="44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3B5B5"/>
          <w:spacing w:val="-5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60" w:lineRule="auto"/>
        <w:ind w:left="2018" w:right="4042" w:firstLine="2473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2" w:right="-20"/>
        <w:jc w:val="left"/>
        <w:tabs>
          <w:tab w:pos="2060" w:val="left"/>
          <w:tab w:pos="448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38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0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9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4"/>
        </w:rPr>
        <w:t>!E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126" w:right="1519" w:firstLine="-19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görülmüştü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503" w:right="37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5" w:lineRule="exact"/>
        <w:ind w:left="108" w:right="-20"/>
        <w:jc w:val="left"/>
        <w:tabs>
          <w:tab w:pos="2000" w:val="left"/>
          <w:tab w:pos="4520" w:val="left"/>
          <w:tab w:pos="634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80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8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5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3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5"/>
          <w:w w:val="4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KöpUkKg.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5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left="4538" w:right="-20"/>
        <w:jc w:val="left"/>
        <w:tabs>
          <w:tab w:pos="6340" w:val="left"/>
          <w:tab w:pos="788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Om3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48"/>
          <w:szCs w:val="48"/>
          <w:color w:val="46464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46464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10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kiremit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örtül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duvarında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panosu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tarafımız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6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espit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</w:rPr>
        <w:t>oplam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Zarar-Ziyan:50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93" w:right="83" w:firstLine="1897"/>
        <w:jc w:val="righ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kiremit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örtül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binanuı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duvarında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panc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akımda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panoya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auto"/>
        <w:ind w:left="162" w:right="3495" w:firstLine="1856"/>
        <w:jc w:val="left"/>
        <w:tabs>
          <w:tab w:pos="20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27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abileceği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AXA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l!3edeli: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4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54"/>
        </w:rPr>
        <w:t>&lt;: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1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22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Sedat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ÇUHADAR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131" w:right="-20"/>
        <w:jc w:val="left"/>
        <w:tabs>
          <w:tab w:pos="20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7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21:45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20" w:right="-20"/>
        <w:jc w:val="left"/>
        <w:tabs>
          <w:tab w:pos="102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400009pt;margin-top:3.040591pt;width:79.291520pt;height:47.5pt;mso-position-horizontal-relative:page;mso-position-vertical-relative:paragraph;z-index:-13430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2F2F2F"/>
                      <w:spacing w:val="0"/>
                      <w:w w:val="21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2F2F2F"/>
                      <w:spacing w:val="0"/>
                      <w:w w:val="21"/>
                      <w:position w:val="-1"/>
                    </w:rPr>
                    <w:t>Amiri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201" w:right="43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78" w:lineRule="exact"/>
        <w:ind w:left="5512" w:right="-20"/>
        <w:jc w:val="left"/>
        <w:tabs>
          <w:tab w:pos="85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79"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464646"/>
          <w:spacing w:val="-44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53"/>
          <w:position w:val="-3"/>
        </w:rPr>
        <w:t>6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53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595959"/>
          <w:spacing w:val="23"/>
          <w:w w:val="53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53"/>
          <w:position w:val="-3"/>
        </w:rPr>
        <w:t>Mayı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53"/>
          <w:position w:val="-3"/>
        </w:rPr>
        <w:t>s</w:t>
      </w:r>
      <w:r>
        <w:rPr>
          <w:rFonts w:ascii="Arial" w:hAnsi="Arial" w:cs="Arial" w:eastAsia="Arial"/>
          <w:sz w:val="27"/>
          <w:szCs w:val="27"/>
          <w:color w:val="595959"/>
          <w:spacing w:val="8"/>
          <w:w w:val="53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57"/>
          <w:position w:val="-3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060" w:right="-20"/>
        <w:jc w:val="left"/>
        <w:tabs>
          <w:tab w:pos="2800" w:val="left"/>
          <w:tab w:pos="318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797B7B"/>
          <w:spacing w:val="0"/>
          <w:w w:val="100"/>
        </w:rPr>
        <w:t>TFAl</w:t>
      </w:r>
      <w:r>
        <w:rPr>
          <w:rFonts w:ascii="Times New Roman" w:hAnsi="Times New Roman" w:cs="Times New Roman" w:eastAsia="Times New Roman"/>
          <w:sz w:val="22"/>
          <w:szCs w:val="22"/>
          <w:color w:val="79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97B7B"/>
          <w:spacing w:val="0"/>
          <w:w w:val="8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79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97B7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797B7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82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82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696B6B"/>
          <w:spacing w:val="32"/>
          <w:w w:val="8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145" w:right="-20"/>
        <w:jc w:val="left"/>
        <w:tabs>
          <w:tab w:pos="1700" w:val="left"/>
          <w:tab w:pos="2600" w:val="left"/>
          <w:tab w:pos="31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-22"/>
          <w:w w:val="142"/>
          <w:position w:val="-7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75"/>
          <w:position w:val="-7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23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696B6B"/>
          <w:spacing w:val="0"/>
          <w:w w:val="100"/>
          <w:position w:val="-12"/>
        </w:rPr>
        <w:t>OS</w:t>
        <w:tab/>
      </w:r>
      <w:r>
        <w:rPr>
          <w:rFonts w:ascii="Arial" w:hAnsi="Arial" w:cs="Arial" w:eastAsia="Arial"/>
          <w:sz w:val="18"/>
          <w:szCs w:val="18"/>
          <w:color w:val="696B6B"/>
          <w:spacing w:val="0"/>
          <w:w w:val="100"/>
          <w:position w:val="-12"/>
        </w:rPr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78"/>
          <w:position w:val="-12"/>
        </w:rPr>
        <w:t>·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position w:val="-12"/>
        </w:rPr>
      </w:r>
      <w:r>
        <w:rPr>
          <w:rFonts w:ascii="Arial" w:hAnsi="Arial" w:cs="Arial" w:eastAsia="Arial"/>
          <w:sz w:val="18"/>
          <w:szCs w:val="18"/>
          <w:color w:val="797B7B"/>
          <w:spacing w:val="0"/>
          <w:w w:val="100"/>
          <w:position w:val="-12"/>
        </w:rPr>
        <w:t>L</w:t>
      </w:r>
      <w:r>
        <w:rPr>
          <w:rFonts w:ascii="Arial" w:hAnsi="Arial" w:cs="Arial" w:eastAsia="Arial"/>
          <w:sz w:val="18"/>
          <w:szCs w:val="18"/>
          <w:color w:val="797B7B"/>
          <w:spacing w:val="5"/>
          <w:w w:val="100"/>
          <w:position w:val="-12"/>
        </w:rPr>
        <w:t>A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12"/>
        </w:rPr>
        <w:t>R</w:t>
      </w:r>
      <w:r>
        <w:rPr>
          <w:rFonts w:ascii="Arial" w:hAnsi="Arial" w:cs="Arial" w:eastAsia="Arial"/>
          <w:sz w:val="18"/>
          <w:szCs w:val="18"/>
          <w:color w:val="2F2F2F"/>
          <w:spacing w:val="3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i/>
          <w:position w:val="-12"/>
        </w:rPr>
        <w:t>P.l\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10"/>
          <w:w w:val="292"/>
          <w:position w:val="-12"/>
        </w:rPr>
        <w:t>İ</w:t>
      </w:r>
      <w:r>
        <w:rPr>
          <w:rFonts w:ascii="Arial" w:hAnsi="Arial" w:cs="Arial" w:eastAsia="Arial"/>
          <w:sz w:val="19"/>
          <w:szCs w:val="19"/>
          <w:color w:val="2F2F2F"/>
          <w:spacing w:val="-10"/>
          <w:w w:val="232"/>
          <w:position w:val="-12"/>
        </w:rPr>
        <w:t>;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62"/>
          <w:position w:val="-12"/>
        </w:rPr>
        <w:t>;</w:t>
      </w:r>
      <w:r>
        <w:rPr>
          <w:rFonts w:ascii="Arial" w:hAnsi="Arial" w:cs="Arial" w:eastAsia="Arial"/>
          <w:sz w:val="19"/>
          <w:szCs w:val="19"/>
          <w:color w:val="595959"/>
          <w:spacing w:val="-35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12"/>
        </w:rPr>
        <w:t>j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4" w:lineRule="exact"/>
        <w:ind w:left="1658" w:right="-98"/>
        <w:jc w:val="left"/>
        <w:tabs>
          <w:tab w:pos="2060" w:val="left"/>
          <w:tab w:pos="31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797B7B"/>
          <w:spacing w:val="0"/>
          <w:w w:val="100"/>
          <w:position w:val="-7"/>
        </w:rPr>
        <w:t>"</w:t>
      </w:r>
      <w:r>
        <w:rPr>
          <w:rFonts w:ascii="Arial" w:hAnsi="Arial" w:cs="Arial" w:eastAsia="Arial"/>
          <w:sz w:val="14"/>
          <w:szCs w:val="14"/>
          <w:color w:val="797B7B"/>
          <w:spacing w:val="-38"/>
          <w:w w:val="100"/>
          <w:position w:val="-7"/>
        </w:rPr>
        <w:t> </w:t>
      </w:r>
      <w:r>
        <w:rPr>
          <w:rFonts w:ascii="Arial" w:hAnsi="Arial" w:cs="Arial" w:eastAsia="Arial"/>
          <w:sz w:val="14"/>
          <w:szCs w:val="14"/>
          <w:color w:val="797B7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4"/>
          <w:szCs w:val="14"/>
          <w:color w:val="797B7B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9C9E9E"/>
          <w:spacing w:val="0"/>
          <w:w w:val="143"/>
          <w:position w:val="-1"/>
        </w:rPr>
        <w:t>•</w:t>
      </w:r>
      <w:r>
        <w:rPr>
          <w:rFonts w:ascii="Arial" w:hAnsi="Arial" w:cs="Arial" w:eastAsia="Arial"/>
          <w:sz w:val="19"/>
          <w:szCs w:val="19"/>
          <w:color w:val="696B6B"/>
          <w:spacing w:val="10"/>
          <w:w w:val="60"/>
          <w:position w:val="-1"/>
        </w:rPr>
        <w:t>•</w:t>
      </w:r>
      <w:r>
        <w:rPr>
          <w:rFonts w:ascii="Arial" w:hAnsi="Arial" w:cs="Arial" w:eastAsia="Arial"/>
          <w:sz w:val="32"/>
          <w:szCs w:val="32"/>
          <w:color w:val="9C9E9E"/>
          <w:spacing w:val="0"/>
          <w:w w:val="57"/>
          <w:position w:val="-19"/>
        </w:rPr>
        <w:t>.</w:t>
      </w:r>
      <w:r>
        <w:rPr>
          <w:rFonts w:ascii="Arial" w:hAnsi="Arial" w:cs="Arial" w:eastAsia="Arial"/>
          <w:sz w:val="32"/>
          <w:szCs w:val="32"/>
          <w:color w:val="9C9E9E"/>
          <w:spacing w:val="-56"/>
          <w:w w:val="57"/>
          <w:position w:val="-19"/>
        </w:rPr>
        <w:t>.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16"/>
          <w:position w:val="-1"/>
        </w:rPr>
        <w:t>Ok</w:t>
      </w:r>
      <w:r>
        <w:rPr>
          <w:rFonts w:ascii="Arial" w:hAnsi="Arial" w:cs="Arial" w:eastAsia="Arial"/>
          <w:sz w:val="19"/>
          <w:szCs w:val="19"/>
          <w:color w:val="696B6B"/>
          <w:spacing w:val="-6"/>
          <w:w w:val="116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62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NAR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right="-126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4"/>
          <w:szCs w:val="44"/>
          <w:color w:val="2F2F2F"/>
          <w:spacing w:val="-92"/>
          <w:w w:val="95"/>
          <w:position w:val="-8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18"/>
          <w:w w:val="128"/>
          <w:position w:val="-24"/>
        </w:rPr>
        <w:t>/</w:t>
      </w:r>
      <w:r>
        <w:rPr>
          <w:rFonts w:ascii="Times New Roman" w:hAnsi="Times New Roman" w:cs="Times New Roman" w:eastAsia="Times New Roman"/>
          <w:sz w:val="44"/>
          <w:szCs w:val="44"/>
          <w:color w:val="2F2F2F"/>
          <w:spacing w:val="-62"/>
          <w:w w:val="95"/>
          <w:position w:val="-8"/>
        </w:rPr>
        <w:t>;</w:t>
      </w:r>
      <w:r>
        <w:rPr>
          <w:rFonts w:ascii="Times New Roman" w:hAnsi="Times New Roman" w:cs="Times New Roman" w:eastAsia="Times New Roman"/>
          <w:sz w:val="44"/>
          <w:szCs w:val="44"/>
          <w:color w:val="595959"/>
          <w:spacing w:val="-158"/>
          <w:w w:val="140"/>
          <w:position w:val="-8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9"/>
          <w:w w:val="51"/>
          <w:position w:val="-24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8C8C8C"/>
          <w:spacing w:val="0"/>
          <w:w w:val="58"/>
          <w:position w:val="-2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C8C8C"/>
          <w:spacing w:val="15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2F2F2F"/>
          <w:spacing w:val="-162"/>
          <w:w w:val="91"/>
          <w:position w:val="-8"/>
        </w:rPr>
        <w:t>s</w:t>
      </w:r>
      <w:r>
        <w:rPr>
          <w:rFonts w:ascii="Times New Roman" w:hAnsi="Times New Roman" w:cs="Times New Roman" w:eastAsia="Times New Roman"/>
          <w:sz w:val="44"/>
          <w:szCs w:val="44"/>
          <w:color w:val="595959"/>
          <w:spacing w:val="-45"/>
          <w:w w:val="140"/>
          <w:position w:val="-8"/>
        </w:rPr>
        <w:t>;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07" w:lineRule="exact"/>
        <w:ind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9C9E9E"/>
          <w:spacing w:val="-39"/>
          <w:w w:val="72"/>
          <w:position w:val="-1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58"/>
          <w:position w:val="-1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3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3B5B5"/>
          <w:spacing w:val="-6"/>
          <w:w w:val="72"/>
          <w:position w:val="-1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3B5B5"/>
          <w:spacing w:val="-34"/>
          <w:w w:val="91"/>
          <w:position w:val="-19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8C8C8C"/>
          <w:spacing w:val="0"/>
          <w:w w:val="58"/>
          <w:position w:val="-1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C8C8C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8C8C8C"/>
          <w:spacing w:val="0"/>
          <w:w w:val="110"/>
          <w:position w:val="-19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3" w:equalWidth="0">
            <w:col w:w="3578" w:space="4697"/>
            <w:col w:w="482" w:space="296"/>
            <w:col w:w="2027"/>
          </w:cols>
        </w:sectPr>
      </w:pPr>
      <w:rPr/>
    </w:p>
    <w:p>
      <w:pPr>
        <w:spacing w:before="0" w:after="0" w:line="84" w:lineRule="exact"/>
        <w:ind w:left="1222" w:right="-121"/>
        <w:jc w:val="left"/>
        <w:tabs>
          <w:tab w:pos="20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2"/>
          <w:szCs w:val="32"/>
          <w:color w:val="B3B5B5"/>
          <w:spacing w:val="0"/>
          <w:w w:val="100"/>
          <w:position w:val="-41"/>
        </w:rPr>
        <w:t>...</w:t>
      </w:r>
      <w:r>
        <w:rPr>
          <w:rFonts w:ascii="Arial" w:hAnsi="Arial" w:cs="Arial" w:eastAsia="Arial"/>
          <w:sz w:val="32"/>
          <w:szCs w:val="32"/>
          <w:color w:val="B3B5B5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32"/>
          <w:szCs w:val="32"/>
          <w:color w:val="B3B5B5"/>
          <w:spacing w:val="0"/>
          <w:w w:val="100"/>
          <w:position w:val="-41"/>
        </w:rPr>
      </w:r>
      <w:r>
        <w:rPr>
          <w:rFonts w:ascii="Arial" w:hAnsi="Arial" w:cs="Arial" w:eastAsia="Arial"/>
          <w:sz w:val="28"/>
          <w:szCs w:val="28"/>
          <w:color w:val="B3B5B5"/>
          <w:spacing w:val="0"/>
          <w:w w:val="100"/>
          <w:position w:val="-22"/>
        </w:rPr>
        <w:t>.</w:t>
      </w:r>
      <w:r>
        <w:rPr>
          <w:rFonts w:ascii="Arial" w:hAnsi="Arial" w:cs="Arial" w:eastAsia="Arial"/>
          <w:sz w:val="28"/>
          <w:szCs w:val="28"/>
          <w:color w:val="B3B5B5"/>
          <w:spacing w:val="9"/>
          <w:w w:val="100"/>
          <w:position w:val="-22"/>
        </w:rPr>
        <w:t> </w:t>
      </w:r>
      <w:r>
        <w:rPr>
          <w:rFonts w:ascii="Arial" w:hAnsi="Arial" w:cs="Arial" w:eastAsia="Arial"/>
          <w:sz w:val="36"/>
          <w:szCs w:val="36"/>
          <w:color w:val="9C9E9E"/>
          <w:spacing w:val="0"/>
          <w:w w:val="67"/>
          <w:position w:val="-22"/>
        </w:rPr>
        <w:t>-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39" w:lineRule="atLeast"/>
        <w:ind w:right="-20"/>
        <w:jc w:val="left"/>
        <w:tabs>
          <w:tab w:pos="4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514.185364pt;margin-top:2.516266pt;width:.1pt;height:9.481014pt;mso-position-horizontal-relative:page;mso-position-vertical-relative:paragraph;z-index:-13435" coordorigin="10284,50" coordsize="2,190">
            <v:shape style="position:absolute;left:10284;top:50;width:2;height:190" coordorigin="10284,50" coordsize="0,190" path="m10284,240l10284,50e" filled="f" stroked="t" strokeweight=".936585pt" strokecolor="#8080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"/>
          <w:szCs w:val="8"/>
          <w:color w:val="8C8C8C"/>
          <w:spacing w:val="0"/>
          <w:w w:val="100"/>
          <w:i/>
        </w:rPr>
        <w:t>f</w:t>
      </w:r>
      <w:r>
        <w:rPr>
          <w:rFonts w:ascii="Arial" w:hAnsi="Arial" w:cs="Arial" w:eastAsia="Arial"/>
          <w:sz w:val="8"/>
          <w:szCs w:val="8"/>
          <w:color w:val="8C8C8C"/>
          <w:spacing w:val="0"/>
          <w:w w:val="100"/>
          <w:i/>
        </w:rPr>
        <w:t>   </w:t>
      </w:r>
      <w:r>
        <w:rPr>
          <w:rFonts w:ascii="Arial" w:hAnsi="Arial" w:cs="Arial" w:eastAsia="Arial"/>
          <w:sz w:val="8"/>
          <w:szCs w:val="8"/>
          <w:color w:val="8C8C8C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2"/>
          <w:w w:val="84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84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97B7B"/>
          <w:spacing w:val="0"/>
          <w:w w:val="84"/>
        </w:rPr>
        <w:t>o</w:t>
      </w:r>
      <w:r>
        <w:rPr>
          <w:rFonts w:ascii="Arial" w:hAnsi="Arial" w:cs="Arial" w:eastAsia="Arial"/>
          <w:sz w:val="18"/>
          <w:szCs w:val="18"/>
          <w:color w:val="797B7B"/>
          <w:spacing w:val="0"/>
          <w:w w:val="84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7"/>
          <w:w w:val="155"/>
        </w:rPr>
        <w:t>}</w:t>
      </w:r>
      <w:r>
        <w:rPr>
          <w:rFonts w:ascii="Arial" w:hAnsi="Arial" w:cs="Arial" w:eastAsia="Arial"/>
          <w:sz w:val="18"/>
          <w:szCs w:val="18"/>
          <w:color w:val="797B7B"/>
          <w:spacing w:val="0"/>
          <w:w w:val="103"/>
        </w:rPr>
        <w:t>(</w:t>
      </w:r>
      <w:r>
        <w:rPr>
          <w:rFonts w:ascii="Arial" w:hAnsi="Arial" w:cs="Arial" w:eastAsia="Arial"/>
          <w:sz w:val="18"/>
          <w:szCs w:val="18"/>
          <w:color w:val="797B7B"/>
          <w:spacing w:val="0"/>
          <w:w w:val="102"/>
        </w:rPr>
        <w:t>!"</w:t>
      </w:r>
      <w:r>
        <w:rPr>
          <w:rFonts w:ascii="Arial" w:hAnsi="Arial" w:cs="Arial" w:eastAsia="Arial"/>
          <w:sz w:val="18"/>
          <w:szCs w:val="18"/>
          <w:color w:val="797B7B"/>
          <w:spacing w:val="-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3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2302" w:space="5987"/>
            <w:col w:w="2791"/>
          </w:cols>
        </w:sectPr>
      </w:pPr>
      <w:rPr/>
    </w:p>
    <w:p>
      <w:pPr>
        <w:spacing w:before="0" w:after="0" w:line="179" w:lineRule="atLeast"/>
        <w:ind w:left="2210" w:right="-20"/>
        <w:jc w:val="left"/>
        <w:tabs>
          <w:tab w:pos="5200" w:val="left"/>
          <w:tab w:pos="8380" w:val="left"/>
          <w:tab w:pos="9360" w:val="left"/>
          <w:tab w:pos="9940" w:val="left"/>
        </w:tabs>
        <w:rPr>
          <w:rFonts w:ascii="Arial" w:hAnsi="Arial" w:cs="Arial" w:eastAsia="Arial"/>
          <w:sz w:val="73"/>
          <w:szCs w:val="73"/>
        </w:rPr>
      </w:pPr>
      <w:rPr/>
      <w:r>
        <w:rPr/>
        <w:pict>
          <v:group style="position:absolute;margin-left:481.09436pt;margin-top:33.559097pt;width:.1pt;height:13.642579pt;mso-position-horizontal-relative:page;mso-position-vertical-relative:paragraph;z-index:-13433" coordorigin="9622,671" coordsize="2,273">
            <v:shape style="position:absolute;left:9622;top:671;width:2;height:273" coordorigin="9622,671" coordsize="0,273" path="m9622,944l9622,671e" filled="f" stroked="t" strokeweight="2.70380pt" strokecolor="#D4D6D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897568pt;margin-top:20.535837pt;width:2.476980pt;height:5.5pt;mso-position-horizontal-relative:page;mso-position-vertical-relative:paragraph;z-index:-1342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8C8C8C"/>
                      <w:spacing w:val="0"/>
                      <w:w w:val="81"/>
                    </w:rPr>
                    <w:t>1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i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9C9E9E"/>
          <w:spacing w:val="-27"/>
          <w:w w:val="100"/>
          <w:i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i/>
          <w:position w:val="4"/>
        </w:rPr>
        <w:t>f.·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i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ÖZENGİN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</w:r>
      <w:r>
        <w:rPr>
          <w:rFonts w:ascii="Arial" w:hAnsi="Arial" w:cs="Arial" w:eastAsia="Arial"/>
          <w:sz w:val="18"/>
          <w:szCs w:val="18"/>
          <w:color w:val="464646"/>
          <w:spacing w:val="-15"/>
          <w:w w:val="60"/>
          <w:position w:val="0"/>
        </w:rPr>
        <w:t>&lt;</w:t>
      </w:r>
      <w:r>
        <w:rPr>
          <w:rFonts w:ascii="Arial" w:hAnsi="Arial" w:cs="Arial" w:eastAsia="Arial"/>
          <w:sz w:val="18"/>
          <w:szCs w:val="18"/>
          <w:color w:val="797B7B"/>
          <w:spacing w:val="-24"/>
          <w:w w:val="129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5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-1"/>
          <w:w w:val="195"/>
          <w:position w:val="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62"/>
          <w:position w:val="0"/>
        </w:rPr>
        <w:t>lttoır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595959"/>
          <w:spacing w:val="-14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9C9E9E"/>
          <w:spacing w:val="0"/>
          <w:w w:val="100"/>
          <w:position w:val="0"/>
        </w:rPr>
        <w:t>'</w:t>
      </w:r>
      <w:r>
        <w:rPr>
          <w:rFonts w:ascii="Arial" w:hAnsi="Arial" w:cs="Arial" w:eastAsia="Arial"/>
          <w:sz w:val="19"/>
          <w:szCs w:val="19"/>
          <w:color w:val="9C9E9E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9C9E9E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73"/>
          <w:szCs w:val="73"/>
          <w:color w:val="595959"/>
          <w:spacing w:val="0"/>
          <w:w w:val="62"/>
          <w:position w:val="0"/>
        </w:rPr>
        <w:t>'t'</w:t>
      </w:r>
      <w:r>
        <w:rPr>
          <w:rFonts w:ascii="Arial" w:hAnsi="Arial" w:cs="Arial" w:eastAsia="Arial"/>
          <w:sz w:val="73"/>
          <w:szCs w:val="73"/>
          <w:color w:val="595959"/>
          <w:spacing w:val="36"/>
          <w:w w:val="62"/>
          <w:position w:val="0"/>
        </w:rPr>
        <w:t> </w:t>
      </w:r>
      <w:r>
        <w:rPr>
          <w:rFonts w:ascii="Arial" w:hAnsi="Arial" w:cs="Arial" w:eastAsia="Arial"/>
          <w:sz w:val="73"/>
          <w:szCs w:val="73"/>
          <w:color w:val="0116BF"/>
          <w:spacing w:val="0"/>
          <w:w w:val="131"/>
          <w:i/>
          <w:position w:val="0"/>
        </w:rPr>
        <w:t>(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spacing w:before="0" w:after="0" w:line="291" w:lineRule="atLeast"/>
        <w:ind w:left="2636" w:right="-20"/>
        <w:jc w:val="left"/>
        <w:tabs>
          <w:tab w:pos="8260" w:val="left"/>
          <w:tab w:pos="9380" w:val="left"/>
          <w:tab w:pos="99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36.156097pt;margin-top:47.327991pt;width:124.917074pt;height:3.30252pt;mso-position-horizontal-relative:page;mso-position-vertical-relative:paragraph;z-index:-13434" coordorigin="2723,947" coordsize="2498,66">
            <v:group style="position:absolute;left:4313;top:958;width:632;height:2" coordorigin="4313,958" coordsize="632,2">
              <v:shape style="position:absolute;left:4313;top:958;width:632;height:2" coordorigin="4313,958" coordsize="632,0" path="m4313,958l4945,958e" filled="f" stroked="t" strokeweight=".702439pt" strokecolor="#5764A3">
                <v:path arrowok="t"/>
              </v:shape>
            </v:group>
            <v:group style="position:absolute;left:3498;top:963;width:946;height:2" coordorigin="3498,963" coordsize="946,2">
              <v:shape style="position:absolute;left:3498;top:963;width:946;height:2" coordorigin="3498,963" coordsize="946,0" path="m3498,963l4444,963e" filled="f" stroked="t" strokeweight="1.404878pt" strokecolor="#5B64A0">
                <v:path arrowok="t"/>
              </v:shape>
            </v:group>
            <v:group style="position:absolute;left:2740;top:1003;width:253;height:2" coordorigin="2740,1003" coordsize="253,2">
              <v:shape style="position:absolute;left:2740;top:1003;width:253;height:2" coordorigin="2740,1003" coordsize="253,0" path="m2740,1003l2992,1003e" filled="f" stroked="t" strokeweight=".468293pt" strokecolor="#485487">
                <v:path arrowok="t"/>
              </v:shape>
            </v:group>
            <v:group style="position:absolute;left:2740;top:996;width:1119;height:2" coordorigin="2740,996" coordsize="1119,2">
              <v:shape style="position:absolute;left:2740;top:996;width:1119;height:2" coordorigin="2740,996" coordsize="1119,0" path="m2740,996l3859,996e" filled="f" stroked="t" strokeweight="1.639024pt" strokecolor="#546097">
                <v:path arrowok="t"/>
              </v:shape>
            </v:group>
            <v:group style="position:absolute;left:4683;top:956;width:529;height:2" coordorigin="4683,956" coordsize="529,2">
              <v:shape style="position:absolute;left:4683;top:956;width:529;height:2" coordorigin="4683,956" coordsize="529,0" path="m4683,956l5212,956e" filled="f" stroked="t" strokeweight=".936585pt" strokecolor="#6777B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492691pt;margin-top:53.050915pt;width:66.173088pt;height:13.5pt;mso-position-horizontal-relative:page;mso-position-vertical-relative:paragraph;z-index:-1342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9C9E9E"/>
                      <w:spacing w:val="0"/>
                      <w:w w:val="120"/>
                    </w:rPr>
                    <w:t>§maılYA!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126831pt;margin-top:49.638954pt;width:8.37022pt;height:14.5pt;mso-position-horizontal-relative:page;mso-position-vertical-relative:paragraph;z-index:-13428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B3B5B5"/>
                      <w:spacing w:val="0"/>
                      <w:w w:val="16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B3B5B5"/>
                      <w:spacing w:val="0"/>
                      <w:w w:val="16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B3B5B5"/>
                      <w:spacing w:val="0"/>
                      <w:w w:val="16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B3B5B5"/>
                      <w:spacing w:val="5"/>
                      <w:w w:val="1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64646"/>
                      <w:spacing w:val="0"/>
                      <w:w w:val="11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4"/>
          <w:szCs w:val="104"/>
          <w:color w:val="383B6E"/>
          <w:spacing w:val="0"/>
          <w:w w:val="430"/>
          <w:position w:val="-56"/>
        </w:rPr>
        <w:t>l</w:t>
      </w:r>
      <w:r>
        <w:rPr>
          <w:rFonts w:ascii="Arial" w:hAnsi="Arial" w:cs="Arial" w:eastAsia="Arial"/>
          <w:sz w:val="104"/>
          <w:szCs w:val="104"/>
          <w:color w:val="383B6E"/>
          <w:spacing w:val="0"/>
          <w:w w:val="100"/>
          <w:position w:val="-56"/>
        </w:rPr>
        <w:tab/>
      </w:r>
      <w:r>
        <w:rPr>
          <w:rFonts w:ascii="Arial" w:hAnsi="Arial" w:cs="Arial" w:eastAsia="Arial"/>
          <w:sz w:val="104"/>
          <w:szCs w:val="104"/>
          <w:color w:val="383B6E"/>
          <w:spacing w:val="0"/>
          <w:w w:val="100"/>
          <w:position w:val="-56"/>
        </w:rPr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0"/>
          <w:w w:val="134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33"/>
          <w:w w:val="134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B7B"/>
          <w:spacing w:val="0"/>
          <w:w w:val="100"/>
          <w:i/>
          <w:position w:val="0"/>
        </w:rPr>
        <w:t>6'</w:t>
      </w:r>
      <w:r>
        <w:rPr>
          <w:rFonts w:ascii="Times New Roman" w:hAnsi="Times New Roman" w:cs="Times New Roman" w:eastAsia="Times New Roman"/>
          <w:sz w:val="16"/>
          <w:szCs w:val="16"/>
          <w:color w:val="797B7B"/>
          <w:spacing w:val="0"/>
          <w:w w:val="100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797B7B"/>
          <w:spacing w:val="4"/>
          <w:w w:val="100"/>
          <w:i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66"/>
          <w:position w:val="0"/>
        </w:rPr>
        <w:t>u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B3B5B5"/>
          <w:spacing w:val="0"/>
          <w:w w:val="166"/>
          <w:position w:val="0"/>
        </w:rPr>
        <w:t>'</w:t>
      </w:r>
      <w:r>
        <w:rPr>
          <w:rFonts w:ascii="Arial" w:hAnsi="Arial" w:cs="Arial" w:eastAsia="Arial"/>
          <w:sz w:val="26"/>
          <w:szCs w:val="26"/>
          <w:color w:val="B3B5B5"/>
          <w:spacing w:val="-114"/>
          <w:w w:val="166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B3B5B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B3B5B5"/>
          <w:spacing w:val="0"/>
          <w:w w:val="100"/>
          <w:position w:val="0"/>
        </w:rPr>
      </w:r>
      <w:r>
        <w:rPr>
          <w:rFonts w:ascii="Arial" w:hAnsi="Arial" w:cs="Arial" w:eastAsia="Arial"/>
          <w:sz w:val="13"/>
          <w:szCs w:val="13"/>
          <w:color w:val="595959"/>
          <w:spacing w:val="0"/>
          <w:w w:val="105"/>
          <w:position w:val="0"/>
        </w:rPr>
        <w:t>!!f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</w:sectPr>
      </w:pPr>
      <w:rPr/>
    </w:p>
    <w:p>
      <w:pPr>
        <w:spacing w:before="0" w:after="0" w:line="422" w:lineRule="atLeast"/>
        <w:ind w:left="3971" w:right="-110"/>
        <w:jc w:val="left"/>
        <w:tabs>
          <w:tab w:pos="5460" w:val="left"/>
          <w:tab w:pos="83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83B6E"/>
          <w:spacing w:val="0"/>
          <w:w w:val="100"/>
          <w:position w:val="-10"/>
        </w:rPr>
        <w:t>/\</w:t>
      </w:r>
      <w:r>
        <w:rPr>
          <w:rFonts w:ascii="Times New Roman" w:hAnsi="Times New Roman" w:cs="Times New Roman" w:eastAsia="Times New Roman"/>
          <w:sz w:val="26"/>
          <w:szCs w:val="26"/>
          <w:color w:val="383B6E"/>
          <w:spacing w:val="-6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B6E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83B6E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8C8C8C"/>
          <w:spacing w:val="0"/>
          <w:w w:val="100"/>
          <w:position w:val="6"/>
        </w:rPr>
        <w:t>.</w:t>
      </w:r>
      <w:r>
        <w:rPr>
          <w:rFonts w:ascii="Arial" w:hAnsi="Arial" w:cs="Arial" w:eastAsia="Arial"/>
          <w:sz w:val="32"/>
          <w:szCs w:val="32"/>
          <w:color w:val="8C8C8C"/>
          <w:spacing w:val="-12"/>
          <w:w w:val="100"/>
          <w:position w:val="6"/>
        </w:rPr>
        <w:t> </w:t>
      </w:r>
      <w:r>
        <w:rPr>
          <w:rFonts w:ascii="Arial" w:hAnsi="Arial" w:cs="Arial" w:eastAsia="Arial"/>
          <w:sz w:val="32"/>
          <w:szCs w:val="32"/>
          <w:color w:val="696B6B"/>
          <w:spacing w:val="0"/>
          <w:w w:val="58"/>
          <w:position w:val="6"/>
        </w:rPr>
        <w:t>i1</w:t>
      </w:r>
      <w:r>
        <w:rPr>
          <w:rFonts w:ascii="Arial" w:hAnsi="Arial" w:cs="Arial" w:eastAsia="Arial"/>
          <w:sz w:val="32"/>
          <w:szCs w:val="32"/>
          <w:color w:val="696B6B"/>
          <w:spacing w:val="-11"/>
          <w:w w:val="57"/>
          <w:position w:val="6"/>
        </w:rPr>
        <w:t>.</w:t>
      </w:r>
      <w:r>
        <w:rPr>
          <w:rFonts w:ascii="Arial" w:hAnsi="Arial" w:cs="Arial" w:eastAsia="Arial"/>
          <w:sz w:val="32"/>
          <w:szCs w:val="32"/>
          <w:color w:val="8C8C8C"/>
          <w:spacing w:val="0"/>
          <w:w w:val="38"/>
          <w:position w:val="6"/>
        </w:rPr>
        <w:t>"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422" w:lineRule="atLeas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64646"/>
          <w:spacing w:val="-24"/>
          <w:w w:val="212"/>
          <w:position w:val="-7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122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-1"/>
          <w:w w:val="100"/>
          <w:i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B3B5B5"/>
          <w:spacing w:val="-11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99764"/>
          <w:spacing w:val="0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9976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139"/>
          <w:position w:val="-7"/>
        </w:rPr>
        <w:t>.</w:t>
      </w:r>
      <w:r>
        <w:rPr>
          <w:rFonts w:ascii="Arial" w:hAnsi="Arial" w:cs="Arial" w:eastAsia="Arial"/>
          <w:sz w:val="20"/>
          <w:szCs w:val="20"/>
          <w:color w:val="B3B5B5"/>
          <w:spacing w:val="-29"/>
          <w:w w:val="139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20"/>
          <w:szCs w:val="20"/>
          <w:color w:val="B3B5B5"/>
          <w:spacing w:val="-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-43"/>
          <w:w w:val="100"/>
          <w:position w:val="0"/>
        </w:rPr>
        <w:t>h</w:t>
      </w:r>
      <w:r>
        <w:rPr>
          <w:rFonts w:ascii="Arial" w:hAnsi="Arial" w:cs="Arial" w:eastAsia="Arial"/>
          <w:sz w:val="20"/>
          <w:szCs w:val="20"/>
          <w:color w:val="B3B5B5"/>
          <w:spacing w:val="-17"/>
          <w:w w:val="100"/>
          <w:position w:val="-7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-2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97B7B"/>
          <w:spacing w:val="0"/>
          <w:w w:val="100"/>
          <w:position w:val="0"/>
        </w:rPr>
        <w:t>S.</w:t>
      </w:r>
      <w:r>
        <w:rPr>
          <w:rFonts w:ascii="Times New Roman" w:hAnsi="Times New Roman" w:cs="Times New Roman" w:eastAsia="Times New Roman"/>
          <w:sz w:val="15"/>
          <w:szCs w:val="15"/>
          <w:color w:val="797B7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797B7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343"/>
          <w:position w:val="0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797B7B"/>
          <w:spacing w:val="0"/>
          <w:w w:val="136"/>
          <w:position w:val="0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797B7B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0"/>
        </w:rPr>
        <w:t>rü</w:t>
      </w:r>
      <w:r>
        <w:rPr>
          <w:rFonts w:ascii="Arial" w:hAnsi="Arial" w:cs="Arial" w:eastAsia="Arial"/>
          <w:sz w:val="18"/>
          <w:szCs w:val="18"/>
          <w:color w:val="595959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76"/>
          <w:position w:val="0"/>
        </w:rPr>
        <w:t>\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77"/>
          <w:position w:val="0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8699" w:space="207"/>
            <w:col w:w="2174"/>
          </w:cols>
        </w:sectPr>
      </w:pPr>
      <w:rPr/>
    </w:p>
    <w:p>
      <w:pPr>
        <w:spacing w:before="0" w:after="0" w:line="232" w:lineRule="atLeast"/>
        <w:ind w:right="6"/>
        <w:jc w:val="right"/>
        <w:tabs>
          <w:tab w:pos="102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83B6E"/>
          <w:w w:val="148"/>
          <w:i/>
        </w:rPr>
        <w:t>J-</w:t>
      </w:r>
      <w:r>
        <w:rPr>
          <w:rFonts w:ascii="Times New Roman" w:hAnsi="Times New Roman" w:cs="Times New Roman" w:eastAsia="Times New Roman"/>
          <w:sz w:val="12"/>
          <w:szCs w:val="12"/>
          <w:color w:val="383B6E"/>
          <w:spacing w:val="-4"/>
          <w:w w:val="149"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F568C"/>
          <w:spacing w:val="0"/>
          <w:w w:val="112"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F568C"/>
          <w:spacing w:val="-22"/>
          <w:w w:val="112"/>
          <w:i/>
        </w:rPr>
        <w:t>.</w:t>
      </w:r>
      <w:r>
        <w:rPr>
          <w:rFonts w:ascii="Arial" w:hAnsi="Arial" w:cs="Arial" w:eastAsia="Arial"/>
          <w:sz w:val="12"/>
          <w:szCs w:val="12"/>
          <w:color w:val="4F568C"/>
          <w:spacing w:val="0"/>
          <w:w w:val="87"/>
          <w:i/>
        </w:rPr>
        <w:t>J..</w:t>
      </w:r>
      <w:r>
        <w:rPr>
          <w:rFonts w:ascii="Arial" w:hAnsi="Arial" w:cs="Arial" w:eastAsia="Arial"/>
          <w:sz w:val="12"/>
          <w:szCs w:val="12"/>
          <w:color w:val="4F568C"/>
          <w:spacing w:val="-24"/>
          <w:w w:val="87"/>
          <w:i/>
        </w:rPr>
        <w:t>.</w:t>
      </w:r>
      <w:r>
        <w:rPr>
          <w:rFonts w:ascii="Arial" w:hAnsi="Arial" w:cs="Arial" w:eastAsia="Arial"/>
          <w:sz w:val="12"/>
          <w:szCs w:val="12"/>
          <w:color w:val="383B6E"/>
          <w:spacing w:val="0"/>
          <w:w w:val="225"/>
          <w:i/>
        </w:rPr>
        <w:t>.</w:t>
      </w:r>
      <w:r>
        <w:rPr>
          <w:rFonts w:ascii="Arial" w:hAnsi="Arial" w:cs="Arial" w:eastAsia="Arial"/>
          <w:sz w:val="12"/>
          <w:szCs w:val="12"/>
          <w:color w:val="383B6E"/>
          <w:spacing w:val="0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383B6E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235"/>
          <w:i/>
        </w:rPr>
        <w:t>'-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39" w:lineRule="exact"/>
        <w:ind w:right="-20"/>
        <w:jc w:val="right"/>
        <w:tabs>
          <w:tab w:pos="680" w:val="left"/>
          <w:tab w:pos="1100" w:val="left"/>
          <w:tab w:pos="1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3B5B5"/>
          <w:spacing w:val="0"/>
          <w:w w:val="100"/>
          <w:position w:val="3"/>
        </w:rPr>
        <w:t>.,</w:t>
      </w:r>
      <w:r>
        <w:rPr>
          <w:rFonts w:ascii="Times New Roman" w:hAnsi="Times New Roman" w:cs="Times New Roman" w:eastAsia="Times New Roman"/>
          <w:sz w:val="12"/>
          <w:szCs w:val="12"/>
          <w:color w:val="B3B5B5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5B5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3B5B5"/>
          <w:spacing w:val="0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9C9E9E"/>
          <w:spacing w:val="0"/>
          <w:w w:val="125"/>
          <w:position w:val="1"/>
        </w:rPr>
        <w:t>İ:</w:t>
      </w:r>
      <w:r>
        <w:rPr>
          <w:rFonts w:ascii="Arial" w:hAnsi="Arial" w:cs="Arial" w:eastAsia="Arial"/>
          <w:sz w:val="27"/>
          <w:szCs w:val="27"/>
          <w:color w:val="9C9E9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9C9E9E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1244B"/>
          <w:spacing w:val="0"/>
          <w:w w:val="155"/>
          <w:position w:val="1"/>
        </w:rPr>
        <w:t>'</w:t>
      </w:r>
      <w:r>
        <w:rPr>
          <w:rFonts w:ascii="Arial" w:hAnsi="Arial" w:cs="Arial" w:eastAsia="Arial"/>
          <w:sz w:val="27"/>
          <w:szCs w:val="27"/>
          <w:color w:val="21244B"/>
          <w:spacing w:val="45"/>
          <w:w w:val="155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8C8C8C"/>
          <w:spacing w:val="0"/>
          <w:w w:val="77"/>
          <w:position w:val="1"/>
        </w:rPr>
        <w:t>•</w:t>
      </w:r>
      <w:r>
        <w:rPr>
          <w:rFonts w:ascii="Arial" w:hAnsi="Arial" w:cs="Arial" w:eastAsia="Arial"/>
          <w:sz w:val="27"/>
          <w:szCs w:val="27"/>
          <w:color w:val="8C8C8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8C8C8C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9C9E9E"/>
          <w:spacing w:val="-7"/>
          <w:w w:val="222"/>
          <w:position w:val="1"/>
        </w:rPr>
        <w:t>n</w:t>
      </w:r>
      <w:r>
        <w:rPr>
          <w:rFonts w:ascii="Arial" w:hAnsi="Arial" w:cs="Arial" w:eastAsia="Arial"/>
          <w:sz w:val="17"/>
          <w:szCs w:val="17"/>
          <w:color w:val="4F568C"/>
          <w:spacing w:val="0"/>
          <w:w w:val="91"/>
          <w:position w:val="1"/>
        </w:rPr>
        <w:t>Y</w:t>
      </w:r>
      <w:r>
        <w:rPr>
          <w:rFonts w:ascii="Arial" w:hAnsi="Arial" w:cs="Arial" w:eastAsia="Arial"/>
          <w:sz w:val="17"/>
          <w:szCs w:val="17"/>
          <w:color w:val="4F568C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7"/>
          <w:szCs w:val="17"/>
          <w:color w:val="4F568C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83B6E"/>
          <w:spacing w:val="0"/>
          <w:w w:val="158"/>
          <w:position w:val="1"/>
        </w:rPr>
        <w:t>\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2" w:lineRule="exact"/>
        <w:ind w:left="1563" w:right="2435"/>
        <w:jc w:val="center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797B7B"/>
          <w:spacing w:val="-16"/>
          <w:w w:val="132"/>
          <w:position w:val="-1"/>
        </w:rPr>
        <w:t>w</w:t>
      </w:r>
      <w:r>
        <w:rPr>
          <w:rFonts w:ascii="Times New Roman" w:hAnsi="Times New Roman" w:cs="Times New Roman" w:eastAsia="Times New Roman"/>
          <w:sz w:val="6"/>
          <w:szCs w:val="6"/>
          <w:color w:val="9C9E9E"/>
          <w:spacing w:val="0"/>
          <w:w w:val="349"/>
          <w:position w:val="-1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40" w:lineRule="atLeast"/>
        <w:ind w:right="-20"/>
        <w:jc w:val="left"/>
        <w:tabs>
          <w:tab w:pos="320" w:val="left"/>
          <w:tab w:pos="7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</w:rPr>
        <w:t>...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B3B5B5"/>
          <w:spacing w:val="-45"/>
          <w:w w:val="141"/>
        </w:rPr>
        <w:t>·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41"/>
        </w:rPr>
        <w:t>:l</w:t>
      </w:r>
      <w:r>
        <w:rPr>
          <w:rFonts w:ascii="Arial" w:hAnsi="Arial" w:cs="Arial" w:eastAsia="Arial"/>
          <w:sz w:val="16"/>
          <w:szCs w:val="16"/>
          <w:color w:val="8C8C8C"/>
          <w:spacing w:val="-43"/>
          <w:w w:val="141"/>
        </w:rPr>
        <w:t> 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9C9E9E"/>
          <w:spacing w:val="0"/>
          <w:w w:val="14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9C9E9E"/>
          <w:spacing w:val="-44"/>
          <w:w w:val="14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0"/>
          <w:w w:val="141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-43"/>
          <w:w w:val="14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31"/>
          <w:w w:val="9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96B6B"/>
          <w:spacing w:val="0"/>
          <w:w w:val="5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96B6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61"/>
        </w:rPr>
        <w:t>..,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74" w:lineRule="exact"/>
        <w:ind w:left="112" w:right="-20"/>
        <w:jc w:val="left"/>
        <w:tabs>
          <w:tab w:pos="480" w:val="left"/>
          <w:tab w:pos="1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-12"/>
          <w:w w:val="34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9C9E9E"/>
          <w:spacing w:val="-31"/>
          <w:w w:val="77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35"/>
          <w:i/>
          <w:position w:val="1"/>
        </w:rPr>
        <w:t>:.</w:t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279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62"/>
          <w:position w:val="1"/>
        </w:rPr>
        <w:t>.9'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6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76"/>
          <w:position w:val="1"/>
        </w:rPr>
        <w:t>;;•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76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2F2F2F"/>
          <w:spacing w:val="0"/>
          <w:w w:val="100"/>
          <w:i/>
        </w:rPr>
        <w:t>4</w:t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0"/>
          <w:w w:val="100"/>
          <w:i/>
        </w:rPr>
        <w:t>       </w:t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3B5B5"/>
          <w:spacing w:val="0"/>
          <w:w w:val="229"/>
          <w:i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3B5B5"/>
          <w:spacing w:val="0"/>
          <w:w w:val="229"/>
          <w:i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B3B5B5"/>
          <w:spacing w:val="18"/>
          <w:w w:val="229"/>
          <w:i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3B5B5"/>
          <w:spacing w:val="0"/>
          <w:w w:val="340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B3B5B5"/>
          <w:spacing w:val="-15"/>
          <w:w w:val="34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74"/>
        </w:rPr>
        <w:t>&lt;l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4206" w:space="4350"/>
            <w:col w:w="2524"/>
          </w:cols>
        </w:sectPr>
      </w:pPr>
      <w:rPr/>
    </w:p>
    <w:p>
      <w:pPr>
        <w:spacing w:before="0" w:after="0" w:line="198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7"/>
          <w:szCs w:val="27"/>
          <w:color w:val="797B7B"/>
          <w:spacing w:val="-3"/>
          <w:w w:val="33"/>
          <w:position w:val="-6"/>
        </w:rPr>
        <w:t>1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67"/>
          <w:position w:val="-8"/>
        </w:rPr>
        <w:t>·ır</w:t>
      </w:r>
      <w:r>
        <w:rPr>
          <w:rFonts w:ascii="Arial" w:hAnsi="Arial" w:cs="Arial" w:eastAsia="Arial"/>
          <w:sz w:val="17"/>
          <w:szCs w:val="17"/>
          <w:color w:val="8C8C8C"/>
          <w:spacing w:val="-40"/>
          <w:w w:val="67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B3B5B5"/>
          <w:spacing w:val="-31"/>
          <w:w w:val="103"/>
          <w:position w:val="-6"/>
        </w:rPr>
        <w:t>'</w:t>
      </w:r>
      <w:r>
        <w:rPr>
          <w:rFonts w:ascii="Arial" w:hAnsi="Arial" w:cs="Arial" w:eastAsia="Arial"/>
          <w:sz w:val="17"/>
          <w:szCs w:val="17"/>
          <w:color w:val="B3B5B5"/>
          <w:spacing w:val="-38"/>
          <w:w w:val="119"/>
          <w:position w:val="-8"/>
        </w:rPr>
        <w:t>,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67"/>
          <w:position w:val="-8"/>
        </w:rPr>
        <w:t>.</w:t>
      </w:r>
      <w:r>
        <w:rPr>
          <w:rFonts w:ascii="Arial" w:hAnsi="Arial" w:cs="Arial" w:eastAsia="Arial"/>
          <w:sz w:val="17"/>
          <w:szCs w:val="17"/>
          <w:color w:val="8C8C8C"/>
          <w:spacing w:val="-32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152"/>
          <w:position w:val="-8"/>
        </w:rPr>
        <w:t>;\,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06"/>
          <w:position w:val="-8"/>
        </w:rPr>
        <w:t>P</w:t>
      </w:r>
      <w:r>
        <w:rPr>
          <w:rFonts w:ascii="Arial" w:hAnsi="Arial" w:cs="Arial" w:eastAsia="Arial"/>
          <w:sz w:val="16"/>
          <w:szCs w:val="16"/>
          <w:color w:val="8C8C8C"/>
          <w:spacing w:val="-22"/>
          <w:w w:val="100"/>
          <w:position w:val="-8"/>
        </w:rPr>
        <w:t> </w:t>
      </w:r>
      <w:r>
        <w:rPr>
          <w:rFonts w:ascii="Arial" w:hAnsi="Arial" w:cs="Arial" w:eastAsia="Arial"/>
          <w:sz w:val="16"/>
          <w:szCs w:val="16"/>
          <w:color w:val="B3B5B5"/>
          <w:spacing w:val="0"/>
          <w:w w:val="81"/>
          <w:position w:val="-8"/>
        </w:rPr>
        <w:t>':ı</w:t>
      </w:r>
      <w:r>
        <w:rPr>
          <w:rFonts w:ascii="Arial" w:hAnsi="Arial" w:cs="Arial" w:eastAsia="Arial"/>
          <w:sz w:val="16"/>
          <w:szCs w:val="16"/>
          <w:color w:val="B3B5B5"/>
          <w:spacing w:val="-28"/>
          <w:w w:val="100"/>
          <w:position w:val="-8"/>
        </w:rPr>
        <w:t> 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87"/>
          <w:position w:val="-8"/>
        </w:rPr>
        <w:t>t1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1788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696B6B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4"/>
          <w:szCs w:val="14"/>
          <w:color w:val="696B6B"/>
          <w:spacing w:val="-3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C9E9E"/>
          <w:spacing w:val="-18"/>
          <w:w w:val="109"/>
          <w:position w:val="-2"/>
        </w:rPr>
        <w:t>f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201"/>
          <w:position w:val="-2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9C9E9E"/>
          <w:spacing w:val="-18"/>
          <w:w w:val="167"/>
          <w:position w:val="-4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87"/>
          <w:position w:val="-6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-1"/>
          <w:w w:val="88"/>
          <w:position w:val="-6"/>
        </w:rPr>
        <w:t>f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87"/>
          <w:position w:val="-6"/>
        </w:rPr>
        <w:t>ft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-20"/>
          <w:w w:val="100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166"/>
          <w:position w:val="-4"/>
        </w:rPr>
        <w:t>ı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3166" w:space="177"/>
            <w:col w:w="773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9.619513pt;margin-top:26.195621pt;width:545.560987pt;height:803.744334pt;mso-position-horizontal-relative:page;mso-position-vertical-relative:page;z-index:-13436" coordorigin="592,524" coordsize="10911,16075">
            <v:group style="position:absolute;left:599;top:550;width:10874;height:2" coordorigin="599,550" coordsize="10874,2">
              <v:shape style="position:absolute;left:599;top:550;width:10874;height:2" coordorigin="599,550" coordsize="10874,0" path="m599,550l11473,550e" filled="f" stroked="t" strokeweight=".702439pt" strokecolor="#6B6B6B">
                <v:path arrowok="t"/>
              </v:shape>
            </v:group>
            <v:group style="position:absolute;left:620;top:531;width:2;height:5812" coordorigin="620,531" coordsize="2,5812">
              <v:shape style="position:absolute;left:620;top:531;width:2;height:5812" coordorigin="620,531" coordsize="0,5812" path="m620,6343l620,531e" filled="f" stroked="t" strokeweight=".702439pt" strokecolor="#5B5B5B">
                <v:path arrowok="t"/>
              </v:shape>
            </v:group>
            <v:group style="position:absolute;left:2515;top:536;width:2;height:1100" coordorigin="2515,536" coordsize="2,1100">
              <v:shape style="position:absolute;left:2515;top:536;width:2;height:1100" coordorigin="2515,536" coordsize="0,1100" path="m2515,1635l2515,536e" filled="f" stroked="t" strokeweight=".702439pt" strokecolor="#545454">
                <v:path arrowok="t"/>
              </v:shape>
            </v:group>
            <v:group style="position:absolute;left:7348;top:555;width:300;height:2" coordorigin="7348,555" coordsize="300,2">
              <v:shape style="position:absolute;left:7348;top:555;width:300;height:2" coordorigin="7348,555" coordsize="300,0" path="m7348,555l7647,555e" filled="f" stroked="t" strokeweight=".468293pt" strokecolor="#606060">
                <v:path arrowok="t"/>
              </v:shape>
            </v:group>
            <v:group style="position:absolute;left:7792;top:555;width:309;height:2" coordorigin="7792,555" coordsize="309,2">
              <v:shape style="position:absolute;left:7792;top:555;width:309;height:2" coordorigin="7792,555" coordsize="309,0" path="m7792,555l8101,555e" filled="f" stroked="t" strokeweight=".468293pt" strokecolor="#575757">
                <v:path arrowok="t"/>
              </v:shape>
            </v:group>
            <v:group style="position:absolute;left:9113;top:550;width:2;height:1583" coordorigin="9113,550" coordsize="2,1583">
              <v:shape style="position:absolute;left:9113;top:550;width:2;height:1583" coordorigin="9113,550" coordsize="0,1583" path="m9113,2133l9113,550e" filled="f" stroked="t" strokeweight=".702439pt" strokecolor="#606060">
                <v:path arrowok="t"/>
              </v:shape>
            </v:group>
            <v:group style="position:absolute;left:11473;top:545;width:2;height:7390" coordorigin="11473,545" coordsize="2,7390">
              <v:shape style="position:absolute;left:11473;top:545;width:2;height:7390" coordorigin="11473,545" coordsize="0,7390" path="m11473,7936l11473,545e" filled="f" stroked="t" strokeweight=".702439pt" strokecolor="#646464">
                <v:path arrowok="t"/>
              </v:shape>
            </v:group>
            <v:group style="position:absolute;left:2515;top:1579;width:2;height:175" coordorigin="2515,1579" coordsize="2,175">
              <v:shape style="position:absolute;left:2515;top:1579;width:2;height:175" coordorigin="2515,1579" coordsize="0,175" path="m2515,1754l2515,1579e" filled="f" stroked="t" strokeweight=".468293pt" strokecolor="#2F2F2F">
                <v:path arrowok="t"/>
              </v:shape>
            </v:group>
            <v:group style="position:absolute;left:609;top:2121;width:1639;height:2" coordorigin="609,2121" coordsize="1639,2">
              <v:shape style="position:absolute;left:609;top:2121;width:1639;height:2" coordorigin="609,2121" coordsize="1639,0" path="m609,2121l2248,2121e" filled="f" stroked="t" strokeweight=".702439pt" strokecolor="#6B6B6B">
                <v:path arrowok="t"/>
              </v:shape>
            </v:group>
            <v:group style="position:absolute;left:2192;top:2124;width:347;height:2" coordorigin="2192,2124" coordsize="347,2">
              <v:shape style="position:absolute;left:2192;top:2124;width:347;height:2" coordorigin="2192,2124" coordsize="347,0" path="m2192,2124l2538,2124e" filled="f" stroked="t" strokeweight=".468293pt" strokecolor="#4F4F4F">
                <v:path arrowok="t"/>
              </v:shape>
            </v:group>
            <v:group style="position:absolute;left:2515;top:1697;width:2;height:436" coordorigin="2515,1697" coordsize="2,436">
              <v:shape style="position:absolute;left:2515;top:1697;width:2;height:436" coordorigin="2515,1697" coordsize="0,436" path="m2515,2133l2515,1697e" filled="f" stroked="t" strokeweight=".702439pt" strokecolor="#575757">
                <v:path arrowok="t"/>
              </v:shape>
            </v:group>
            <v:group style="position:absolute;left:2468;top:2126;width:4936;height:2" coordorigin="2468,2126" coordsize="4936,2">
              <v:shape style="position:absolute;left:2468;top:2126;width:4936;height:2" coordorigin="2468,2126" coordsize="4936,0" path="m2468,2126l7404,2126e" filled="f" stroked="t" strokeweight=".702439pt" strokecolor="#676767">
                <v:path arrowok="t"/>
              </v:shape>
            </v:group>
            <v:group style="position:absolute;left:7348;top:2128;width:300;height:2" coordorigin="7348,2128" coordsize="300,2">
              <v:shape style="position:absolute;left:7348;top:2128;width:300;height:2" coordorigin="7348,2128" coordsize="300,0" path="m7348,2128l7647,2128e" filled="f" stroked="t" strokeweight=".468293pt" strokecolor="#545454">
                <v:path arrowok="t"/>
              </v:shape>
            </v:group>
            <v:group style="position:absolute;left:7591;top:2128;width:3887;height:2" coordorigin="7591,2128" coordsize="3887,2">
              <v:shape style="position:absolute;left:7591;top:2128;width:3887;height:2" coordorigin="7591,2128" coordsize="3887,0" path="m7591,2128l11478,2128e" filled="f" stroked="t" strokeweight=".702439pt" strokecolor="#676767">
                <v:path arrowok="t"/>
              </v:shape>
            </v:group>
            <v:group style="position:absolute;left:613;top:2363;width:10864;height:2" coordorigin="613,2363" coordsize="10864,2">
              <v:shape style="position:absolute;left:613;top:2363;width:10864;height:2" coordorigin="613,2363" coordsize="10864,0" path="m613,2363l11478,2363e" filled="f" stroked="t" strokeweight=".702439pt" strokecolor="#676767">
                <v:path arrowok="t"/>
              </v:shape>
            </v:group>
            <v:group style="position:absolute;left:609;top:2600;width:10869;height:2" coordorigin="609,2600" coordsize="10869,2">
              <v:shape style="position:absolute;left:609;top:2600;width:10869;height:2" coordorigin="609,2600" coordsize="10869,0" path="m609,2600l11478,2600e" filled="f" stroked="t" strokeweight=".702439pt" strokecolor="#646464">
                <v:path arrowok="t"/>
              </v:shape>
            </v:group>
            <v:group style="position:absolute;left:618;top:531;width:2;height:2849" coordorigin="618,531" coordsize="2,2849">
              <v:shape style="position:absolute;left:618;top:531;width:2;height:2849" coordorigin="618,531" coordsize="0,2849" path="m618,3380l618,531e" filled="f" stroked="t" strokeweight=".702439pt" strokecolor="#575757">
                <v:path arrowok="t"/>
              </v:shape>
            </v:group>
            <v:group style="position:absolute;left:613;top:2837;width:7273;height:2" coordorigin="613,2837" coordsize="7273,2">
              <v:shape style="position:absolute;left:613;top:2837;width:7273;height:2" coordorigin="613,2837" coordsize="7273,0" path="m613,2837l7886,2837e" filled="f" stroked="t" strokeweight=".702439pt" strokecolor="#676767">
                <v:path arrowok="t"/>
              </v:shape>
            </v:group>
            <v:group style="position:absolute;left:7792;top:2840;width:309;height:2" coordorigin="7792,2840" coordsize="309,2">
              <v:shape style="position:absolute;left:7792;top:2840;width:309;height:2" coordorigin="7792,2840" coordsize="309,0" path="m7792,2840l8101,2840e" filled="f" stroked="t" strokeweight=".468293pt" strokecolor="#5B5B5B">
                <v:path arrowok="t"/>
              </v:shape>
            </v:group>
            <v:group style="position:absolute;left:8045;top:2840;width:3433;height:2" coordorigin="8045,2840" coordsize="3433,2">
              <v:shape style="position:absolute;left:8045;top:2840;width:3433;height:2" coordorigin="8045,2840" coordsize="3433,0" path="m8045,2840l11478,2840e" filled="f" stroked="t" strokeweight=".702439pt" strokecolor="#676767">
                <v:path arrowok="t"/>
              </v:shape>
            </v:group>
            <v:group style="position:absolute;left:613;top:3077;width:8045;height:2" coordorigin="613,3077" coordsize="8045,2">
              <v:shape style="position:absolute;left:613;top:3077;width:8045;height:2" coordorigin="613,3077" coordsize="8045,0" path="m613,3077l8659,3077e" filled="f" stroked="t" strokeweight=".702439pt" strokecolor="#646464">
                <v:path arrowok="t"/>
              </v:shape>
            </v:group>
            <v:group style="position:absolute;left:7792;top:3079;width:309;height:2" coordorigin="7792,3079" coordsize="309,2">
              <v:shape style="position:absolute;left:7792;top:3079;width:309;height:2" coordorigin="7792,3079" coordsize="309,0" path="m7792,3079l8101,3079e" filled="f" stroked="t" strokeweight=".702439pt" strokecolor="#646464">
                <v:path arrowok="t"/>
              </v:shape>
            </v:group>
            <v:group style="position:absolute;left:8603;top:3079;width:2875;height:2" coordorigin="8603,3079" coordsize="2875,2">
              <v:shape style="position:absolute;left:8603;top:3079;width:2875;height:2" coordorigin="8603,3079" coordsize="2875,0" path="m8603,3079l11478,3079e" filled="f" stroked="t" strokeweight=".702439pt" strokecolor="#676767">
                <v:path arrowok="t"/>
              </v:shape>
            </v:group>
            <v:group style="position:absolute;left:613;top:3314;width:7034;height:2" coordorigin="613,3314" coordsize="7034,2">
              <v:shape style="position:absolute;left:613;top:3314;width:7034;height:2" coordorigin="613,3314" coordsize="7034,0" path="m613,3314l7647,3314e" filled="f" stroked="t" strokeweight=".702439pt" strokecolor="#646464">
                <v:path arrowok="t"/>
              </v:shape>
            </v:group>
            <v:group style="position:absolute;left:7591;top:3318;width:258;height:2" coordorigin="7591,3318" coordsize="258,2">
              <v:shape style="position:absolute;left:7591;top:3318;width:258;height:2" coordorigin="7591,3318" coordsize="258,0" path="m7591,3318l7849,3318e" filled="f" stroked="t" strokeweight=".468293pt" strokecolor="#545454">
                <v:path arrowok="t"/>
              </v:shape>
            </v:group>
            <v:group style="position:absolute;left:7792;top:3318;width:3690;height:2" coordorigin="7792,3318" coordsize="3690,2">
              <v:shape style="position:absolute;left:7792;top:3318;width:3690;height:2" coordorigin="7792,3318" coordsize="3690,0" path="m7792,3318l11483,3318e" filled="f" stroked="t" strokeweight=".702439pt" strokecolor="#646464">
                <v:path arrowok="t"/>
              </v:shape>
            </v:group>
            <v:group style="position:absolute;left:3941;top:3304;width:2;height:777" coordorigin="3941,3304" coordsize="2,777">
              <v:shape style="position:absolute;left:3941;top:3304;width:2;height:777" coordorigin="3941,3304" coordsize="0,777" path="m3941,4082l3941,3304e" filled="f" stroked="t" strokeweight=".936585pt" strokecolor="#3F3F3F">
                <v:path arrowok="t"/>
              </v:shape>
            </v:group>
            <v:group style="position:absolute;left:7207;top:3314;width:2;height:460" coordorigin="7207,3314" coordsize="2,460">
              <v:shape style="position:absolute;left:7207;top:3314;width:2;height:460" coordorigin="7207,3314" coordsize="0,460" path="m7207,3773l7207,3314e" filled="f" stroked="t" strokeweight=".468293pt" strokecolor="#575757">
                <v:path arrowok="t"/>
              </v:shape>
            </v:group>
            <v:group style="position:absolute;left:7193;top:3764;width:2262;height:2" coordorigin="7193,3764" coordsize="2262,2">
              <v:shape style="position:absolute;left:7193;top:3764;width:2262;height:2" coordorigin="7193,3764" coordsize="2262,0" path="m7193,3764l9455,3764e" filled="f" stroked="t" strokeweight=".234146pt" strokecolor="#646464">
                <v:path arrowok="t"/>
              </v:shape>
            </v:group>
            <v:group style="position:absolute;left:3934;top:3757;width:2740;height:2" coordorigin="3934,3757" coordsize="2740,2">
              <v:shape style="position:absolute;left:3934;top:3757;width:2740;height:2" coordorigin="3934,3757" coordsize="2740,0" path="m3934,3757l6673,3757e" filled="f" stroked="t" strokeweight=".468293pt" strokecolor="#7C7C7C">
                <v:path arrowok="t"/>
              </v:shape>
            </v:group>
            <v:group style="position:absolute;left:7207;top:3314;width:2;height:768" coordorigin="7207,3314" coordsize="2,768">
              <v:shape style="position:absolute;left:7207;top:3314;width:2;height:768" coordorigin="7207,3314" coordsize="0,768" path="m7207,4082l7207,3314e" filled="f" stroked="t" strokeweight=".702439pt" strokecolor="#545454">
                <v:path arrowok="t"/>
              </v:shape>
            </v:group>
            <v:group style="position:absolute;left:9455;top:3764;width:834;height:2" coordorigin="9455,3764" coordsize="834,2">
              <v:shape style="position:absolute;left:9455;top:3764;width:834;height:2" coordorigin="9455,3764" coordsize="834,0" path="m9455,3764l10288,3764e" filled="f" stroked="t" strokeweight=".234146pt" strokecolor="#000000">
                <v:path arrowok="t"/>
              </v:shape>
            </v:group>
            <v:group style="position:absolute;left:10288;top:3764;width:1185;height:2" coordorigin="10288,3764" coordsize="1185,2">
              <v:shape style="position:absolute;left:10288;top:3764;width:1185;height:2" coordorigin="10288,3764" coordsize="1185,0" path="m10288,3764l11473,3764e" filled="f" stroked="t" strokeweight=".234146pt" strokecolor="#484848">
                <v:path arrowok="t"/>
              </v:shape>
            </v:group>
            <v:group style="position:absolute;left:613;top:4074;width:3330;height:2" coordorigin="613,4074" coordsize="3330,2">
              <v:shape style="position:absolute;left:613;top:4074;width:3330;height:2" coordorigin="613,4074" coordsize="3330,0" path="m613,4074l3943,4074e" filled="f" stroked="t" strokeweight=".702439pt" strokecolor="#646464">
                <v:path arrowok="t"/>
              </v:shape>
            </v:group>
            <v:group style="position:absolute;left:2800;top:4072;width:2201;height:2" coordorigin="2800,4072" coordsize="2201,2">
              <v:shape style="position:absolute;left:2800;top:4072;width:2201;height:2" coordorigin="2800,4072" coordsize="2201,0" path="m2800,4072l5001,4072e" filled="f" stroked="t" strokeweight=".936585pt" strokecolor="#4F4F4F">
                <v:path arrowok="t"/>
              </v:shape>
            </v:group>
            <v:group style="position:absolute;left:4945;top:4074;width:674;height:2" coordorigin="4945,4074" coordsize="674,2">
              <v:shape style="position:absolute;left:4945;top:4074;width:674;height:2" coordorigin="4945,4074" coordsize="674,0" path="m4945,4074l5620,4074e" filled="f" stroked="t" strokeweight=".936585pt" strokecolor="#3B3B3B">
                <v:path arrowok="t"/>
              </v:shape>
            </v:group>
            <v:group style="position:absolute;left:5563;top:4077;width:5919;height:2" coordorigin="5563,4077" coordsize="5919,2">
              <v:shape style="position:absolute;left:5563;top:4077;width:5919;height:2" coordorigin="5563,4077" coordsize="5919,0" path="m5563,4077l11483,4077e" filled="f" stroked="t" strokeweight=".702439pt" strokecolor="#646464">
                <v:path arrowok="t"/>
              </v:shape>
            </v:group>
            <v:group style="position:absolute;left:618;top:4359;width:10869;height:2" coordorigin="618,4359" coordsize="10869,2">
              <v:shape style="position:absolute;left:618;top:4359;width:10869;height:2" coordorigin="618,4359" coordsize="10869,0" path="m618,4359l11487,4359e" filled="f" stroked="t" strokeweight=".702439pt" strokecolor="#646464">
                <v:path arrowok="t"/>
              </v:shape>
            </v:group>
            <v:group style="position:absolute;left:2524;top:4063;width:2;height:12524" coordorigin="2524,4063" coordsize="2,12524">
              <v:shape style="position:absolute;left:2524;top:4063;width:2;height:12524" coordorigin="2524,4063" coordsize="0,12524" path="m2524,16587l2524,4063e" filled="f" stroked="t" strokeweight=".702439pt" strokecolor="#575757">
                <v:path arrowok="t"/>
              </v:shape>
            </v:group>
            <v:group style="position:absolute;left:2505;top:4598;width:8977;height:2" coordorigin="2505,4598" coordsize="8977,2">
              <v:shape style="position:absolute;left:2505;top:4598;width:8977;height:2" coordorigin="2505,4598" coordsize="8977,0" path="m2505,4598l11483,4598e" filled="f" stroked="t" strokeweight=".702439pt" strokecolor="#676767">
                <v:path arrowok="t"/>
              </v:shape>
            </v:group>
            <v:group style="position:absolute;left:7591;top:4598;width:258;height:2" coordorigin="7591,4598" coordsize="258,2">
              <v:shape style="position:absolute;left:7591;top:4598;width:258;height:2" coordorigin="7591,4598" coordsize="258,0" path="m7591,4598l7849,4598e" filled="f" stroked="t" strokeweight=".468293pt" strokecolor="#4F4F4F">
                <v:path arrowok="t"/>
              </v:shape>
            </v:group>
            <v:group style="position:absolute;left:9076;top:4598;width:407;height:2" coordorigin="9076,4598" coordsize="407,2">
              <v:shape style="position:absolute;left:9076;top:4598;width:407;height:2" coordorigin="9076,4598" coordsize="407,0" path="m9076,4598l9483,4598e" filled="f" stroked="t" strokeweight=".468293pt" strokecolor="#5B5B5B">
                <v:path arrowok="t"/>
              </v:shape>
            </v:group>
            <v:group style="position:absolute;left:4987;top:4594;width:2;height:280" coordorigin="4987,4594" coordsize="2,280">
              <v:shape style="position:absolute;left:4987;top:4594;width:2;height:280" coordorigin="4987,4594" coordsize="0,280" path="m4987,4873l4987,4594e" filled="f" stroked="t" strokeweight=".936585pt" strokecolor="#6B6B6B">
                <v:path arrowok="t"/>
              </v:shape>
            </v:group>
            <v:group style="position:absolute;left:7825;top:4594;width:2;height:474" coordorigin="7825,4594" coordsize="2,474">
              <v:shape style="position:absolute;left:7825;top:4594;width:2;height:474" coordorigin="7825,4594" coordsize="0,474" path="m7825,5068l7825,4594e" filled="f" stroked="t" strokeweight=".702439pt" strokecolor="#606060">
                <v:path arrowok="t"/>
              </v:shape>
            </v:group>
            <v:group style="position:absolute;left:4987;top:4793;width:2;height:284" coordorigin="4987,4793" coordsize="2,284">
              <v:shape style="position:absolute;left:4987;top:4793;width:2;height:284" coordorigin="4987,4793" coordsize="0,284" path="m4987,5077l4987,4793e" filled="f" stroked="t" strokeweight=".468293pt" strokecolor="#4B4B4B">
                <v:path arrowok="t"/>
              </v:shape>
            </v:group>
            <v:group style="position:absolute;left:4983;top:5058;width:2421;height:2" coordorigin="4983,5058" coordsize="2421,2">
              <v:shape style="position:absolute;left:4983;top:5058;width:2421;height:2" coordorigin="4983,5058" coordsize="2421,0" path="m4983,5058l7404,5058e" filled="f" stroked="t" strokeweight=".702439pt" strokecolor="#6B6B6B">
                <v:path arrowok="t"/>
              </v:shape>
            </v:group>
            <v:group style="position:absolute;left:7348;top:5058;width:300;height:2" coordorigin="7348,5058" coordsize="300,2">
              <v:shape style="position:absolute;left:7348;top:5058;width:300;height:2" coordorigin="7348,5058" coordsize="300,0" path="m7348,5058l7647,5058e" filled="f" stroked="t" strokeweight=".468293pt" strokecolor="#575757">
                <v:path arrowok="t"/>
              </v:shape>
            </v:group>
            <v:group style="position:absolute;left:7591;top:5058;width:3892;height:2" coordorigin="7591,5058" coordsize="3892,2">
              <v:shape style="position:absolute;left:7591;top:5058;width:3892;height:2" coordorigin="7591,5058" coordsize="3892,0" path="m7591,5058l11483,5058e" filled="f" stroked="t" strokeweight=".702439pt" strokecolor="#676767">
                <v:path arrowok="t"/>
              </v:shape>
            </v:group>
            <v:group style="position:absolute;left:2519;top:5020;width:2;height:303" coordorigin="2519,5020" coordsize="2,303">
              <v:shape style="position:absolute;left:2519;top:5020;width:2;height:303" coordorigin="2519,5020" coordsize="0,303" path="m2519,5324l2519,5020e" filled="f" stroked="t" strokeweight=".468293pt" strokecolor="#3F3F3F">
                <v:path arrowok="t"/>
              </v:shape>
            </v:group>
            <v:group style="position:absolute;left:4987;top:5020;width:2;height:1953" coordorigin="4987,5020" coordsize="2,1953">
              <v:shape style="position:absolute;left:4987;top:5020;width:2;height:1953" coordorigin="4987,5020" coordsize="0,1953" path="m4987,6973l4987,5020e" filled="f" stroked="t" strokeweight=".702439pt" strokecolor="#5B5B5B">
                <v:path arrowok="t"/>
              </v:shape>
            </v:group>
            <v:group style="position:absolute;left:4978;top:5307;width:6509;height:2" coordorigin="4978,5307" coordsize="6509,2">
              <v:shape style="position:absolute;left:4978;top:5307;width:6509;height:2" coordorigin="4978,5307" coordsize="6509,0" path="m4978,5307l11487,5307e" filled="f" stroked="t" strokeweight=".702439pt" strokecolor="#676767">
                <v:path arrowok="t"/>
              </v:shape>
            </v:group>
            <v:group style="position:absolute;left:4983;top:5554;width:6500;height:2" coordorigin="4983,5554" coordsize="6500,2">
              <v:shape style="position:absolute;left:4983;top:5554;width:6500;height:2" coordorigin="4983,5554" coordsize="6500,0" path="m4983,5554l11483,5554e" filled="f" stroked="t" strokeweight=".702439pt" strokecolor="#676767">
                <v:path arrowok="t"/>
              </v:shape>
            </v:group>
            <v:group style="position:absolute;left:2515;top:5791;width:8972;height:2" coordorigin="2515,5791" coordsize="8972,2">
              <v:shape style="position:absolute;left:2515;top:5791;width:8972;height:2" coordorigin="2515,5791" coordsize="8972,0" path="m2515,5791l11487,5791e" filled="f" stroked="t" strokeweight=".702439pt" strokecolor="#676767">
                <v:path arrowok="t"/>
              </v:shape>
            </v:group>
            <v:group style="position:absolute;left:11478;top:5508;width:2;height:327" coordorigin="11478,5508" coordsize="2,327">
              <v:shape style="position:absolute;left:11478;top:5508;width:2;height:327" coordorigin="11478,5508" coordsize="0,327" path="m11478,5836l11478,5508e" filled="f" stroked="t" strokeweight=".468293pt" strokecolor="#575757">
                <v:path arrowok="t"/>
              </v:shape>
            </v:group>
            <v:group style="position:absolute;left:618;top:6032;width:4121;height:2" coordorigin="618,6032" coordsize="4121,2">
              <v:shape style="position:absolute;left:618;top:6032;width:4121;height:2" coordorigin="618,6032" coordsize="4121,0" path="m618,6032l4739,6032e" filled="f" stroked="t" strokeweight=".702439pt" strokecolor="#676767">
                <v:path arrowok="t"/>
              </v:shape>
            </v:group>
            <v:group style="position:absolute;left:4683;top:6035;width:328;height:2" coordorigin="4683,6035" coordsize="328,2">
              <v:shape style="position:absolute;left:4683;top:6035;width:328;height:2" coordorigin="4683,6035" coordsize="328,0" path="m4683,6035l5011,6035e" filled="f" stroked="t" strokeweight=".468293pt" strokecolor="#575757">
                <v:path arrowok="t"/>
              </v:shape>
            </v:group>
            <v:group style="position:absolute;left:4908;top:6035;width:6580;height:2" coordorigin="4908,6035" coordsize="6580,2">
              <v:shape style="position:absolute;left:4908;top:6035;width:6580;height:2" coordorigin="4908,6035" coordsize="6580,0" path="m4908,6035l11487,6035e" filled="f" stroked="t" strokeweight=".702439pt" strokecolor="#676767">
                <v:path arrowok="t"/>
              </v:shape>
            </v:group>
            <v:group style="position:absolute;left:11478;top:6011;width:2;height:313" coordorigin="11478,6011" coordsize="2,313">
              <v:shape style="position:absolute;left:11478;top:6011;width:2;height:313" coordorigin="11478,6011" coordsize="0,313" path="m11478,6324l11478,6011e" filled="f" stroked="t" strokeweight=".468293pt" strokecolor="#575757">
                <v:path arrowok="t"/>
              </v:shape>
            </v:group>
            <v:group style="position:absolute;left:2510;top:6497;width:8977;height:2" coordorigin="2510,6497" coordsize="8977,2">
              <v:shape style="position:absolute;left:2510;top:6497;width:8977;height:2" coordorigin="2510,6497" coordsize="8977,0" path="m2510,6497l11487,6497e" filled="f" stroked="t" strokeweight=".702439pt" strokecolor="#676767">
                <v:path arrowok="t"/>
              </v:shape>
            </v:group>
            <v:group style="position:absolute;left:7825;top:6025;width:2;height:948" coordorigin="7825,6025" coordsize="2,948">
              <v:shape style="position:absolute;left:7825;top:6025;width:2;height:948" coordorigin="7825,6025" coordsize="0,948" path="m7825,6973l7825,6025e" filled="f" stroked="t" strokeweight=".702439pt" strokecolor="#5B5B5B">
                <v:path arrowok="t"/>
              </v:shape>
            </v:group>
            <v:group style="position:absolute;left:2510;top:6966;width:5137;height:2" coordorigin="2510,6966" coordsize="5137,2">
              <v:shape style="position:absolute;left:2510;top:6966;width:5137;height:2" coordorigin="2510,6966" coordsize="5137,0" path="m2510,6966l7647,6966e" filled="f" stroked="t" strokeweight=".702439pt" strokecolor="#676767">
                <v:path arrowok="t"/>
              </v:shape>
            </v:group>
            <v:group style="position:absolute;left:7591;top:6969;width:267;height:2" coordorigin="7591,6969" coordsize="267,2">
              <v:shape style="position:absolute;left:7591;top:6969;width:267;height:2" coordorigin="7591,6969" coordsize="267,0" path="m7591,6969l7858,6969e" filled="f" stroked="t" strokeweight=".468293pt" strokecolor="#4F4F4F">
                <v:path arrowok="t"/>
              </v:shape>
            </v:group>
            <v:group style="position:absolute;left:7788;top:6969;width:1391;height:2" coordorigin="7788,6969" coordsize="1391,2">
              <v:shape style="position:absolute;left:7788;top:6969;width:1391;height:2" coordorigin="7788,6969" coordsize="1391,0" path="m7788,6969l9179,6969e" filled="f" stroked="t" strokeweight=".702439pt" strokecolor="#6B6B6B">
                <v:path arrowok="t"/>
              </v:shape>
            </v:group>
            <v:group style="position:absolute;left:9076;top:6969;width:407;height:2" coordorigin="9076,6969" coordsize="407,2">
              <v:shape style="position:absolute;left:9076;top:6969;width:407;height:2" coordorigin="9076,6969" coordsize="407,0" path="m9076,6969l9483,6969e" filled="f" stroked="t" strokeweight=".468293pt" strokecolor="#5B5B5B">
                <v:path arrowok="t"/>
              </v:shape>
            </v:group>
            <v:group style="position:absolute;left:9427;top:6969;width:2060;height:2" coordorigin="9427,6969" coordsize="2060,2">
              <v:shape style="position:absolute;left:9427;top:6969;width:2060;height:2" coordorigin="9427,6969" coordsize="2060,0" path="m9427,6969l11487,6969e" filled="f" stroked="t" strokeweight=".702439pt" strokecolor="#676767">
                <v:path arrowok="t"/>
              </v:shape>
            </v:group>
            <v:group style="position:absolute;left:625;top:6494;width:2;height:4428" coordorigin="625,6494" coordsize="2,4428">
              <v:shape style="position:absolute;left:625;top:6494;width:2;height:4428" coordorigin="625,6494" coordsize="0,4428" path="m625,10922l625,6494e" filled="f" stroked="t" strokeweight=".702439pt" strokecolor="#5B5B5B">
                <v:path arrowok="t"/>
              </v:shape>
            </v:group>
            <v:group style="position:absolute;left:613;top:7203;width:6022;height:2" coordorigin="613,7203" coordsize="6022,2">
              <v:shape style="position:absolute;left:613;top:7203;width:6022;height:2" coordorigin="613,7203" coordsize="6022,0" path="m613,7203l6636,7203e" filled="f" stroked="t" strokeweight=".702439pt" strokecolor="#676767">
                <v:path arrowok="t"/>
              </v:shape>
            </v:group>
            <v:group style="position:absolute;left:6580;top:7206;width:234;height:2" coordorigin="6580,7206" coordsize="234,2">
              <v:shape style="position:absolute;left:6580;top:7206;width:234;height:2" coordorigin="6580,7206" coordsize="234,0" path="m6580,7206l6814,7206e" filled="f" stroked="t" strokeweight=".468293pt" strokecolor="#575757">
                <v:path arrowok="t"/>
              </v:shape>
            </v:group>
            <v:group style="position:absolute;left:6757;top:7206;width:890;height:2" coordorigin="6757,7206" coordsize="890,2">
              <v:shape style="position:absolute;left:6757;top:7206;width:890;height:2" coordorigin="6757,7206" coordsize="890,0" path="m6757,7206l7647,7206e" filled="f" stroked="t" strokeweight=".702439pt" strokecolor="#6B6B6B">
                <v:path arrowok="t"/>
              </v:shape>
            </v:group>
            <v:group style="position:absolute;left:7591;top:7206;width:258;height:2" coordorigin="7591,7206" coordsize="258,2">
              <v:shape style="position:absolute;left:7591;top:7206;width:258;height:2" coordorigin="7591,7206" coordsize="258,0" path="m7591,7206l7849,7206e" filled="f" stroked="t" strokeweight=".468293pt" strokecolor="#545454">
                <v:path arrowok="t"/>
              </v:shape>
            </v:group>
            <v:group style="position:absolute;left:7792;top:7206;width:3690;height:2" coordorigin="7792,7206" coordsize="3690,2">
              <v:shape style="position:absolute;left:7792;top:7206;width:3690;height:2" coordorigin="7792,7206" coordsize="3690,0" path="m7792,7206l11483,7206e" filled="f" stroked="t" strokeweight=".702439pt" strokecolor="#676767">
                <v:path arrowok="t"/>
              </v:shape>
            </v:group>
            <v:group style="position:absolute;left:11480;top:6921;width:2;height:308" coordorigin="11480,6921" coordsize="2,308">
              <v:shape style="position:absolute;left:11480;top:6921;width:2;height:308" coordorigin="11480,6921" coordsize="0,308" path="m11480,7229l11480,6921e" filled="f" stroked="t" strokeweight=".468293pt" strokecolor="#575757">
                <v:path arrowok="t"/>
              </v:shape>
            </v:group>
            <v:group style="position:absolute;left:618;top:7668;width:6018;height:2" coordorigin="618,7668" coordsize="6018,2">
              <v:shape style="position:absolute;left:618;top:7668;width:6018;height:2" coordorigin="618,7668" coordsize="6018,0" path="m618,7668l6636,7668e" filled="f" stroked="t" strokeweight=".702439pt" strokecolor="#676767">
                <v:path arrowok="t"/>
              </v:shape>
            </v:group>
            <v:group style="position:absolute;left:623;top:6494;width:2;height:4428" coordorigin="623,6494" coordsize="2,4428">
              <v:shape style="position:absolute;left:623;top:6494;width:2;height:4428" coordorigin="623,6494" coordsize="0,4428" path="m623,10922l623,6494e" filled="f" stroked="t" strokeweight=".468293pt" strokecolor="#5B5B5B">
                <v:path arrowok="t"/>
              </v:shape>
            </v:group>
            <v:group style="position:absolute;left:6580;top:7670;width:234;height:2" coordorigin="6580,7670" coordsize="234,2">
              <v:shape style="position:absolute;left:6580;top:7670;width:234;height:2" coordorigin="6580,7670" coordsize="234,0" path="m6580,7670l6814,7670e" filled="f" stroked="t" strokeweight=".468293pt" strokecolor="#4B4B4B">
                <v:path arrowok="t"/>
              </v:shape>
            </v:group>
            <v:group style="position:absolute;left:6757;top:7670;width:468;height:2" coordorigin="6757,7670" coordsize="468,2">
              <v:shape style="position:absolute;left:6757;top:7670;width:468;height:2" coordorigin="6757,7670" coordsize="468,0" path="m6757,7670l7226,7670e" filled="f" stroked="t" strokeweight=".702439pt" strokecolor="#676767">
                <v:path arrowok="t"/>
              </v:shape>
            </v:group>
            <v:group style="position:absolute;left:7170;top:7670;width:234;height:2" coordorigin="7170,7670" coordsize="234,2">
              <v:shape style="position:absolute;left:7170;top:7670;width:234;height:2" coordorigin="7170,7670" coordsize="234,0" path="m7170,7670l7404,7670e" filled="f" stroked="t" strokeweight=".468293pt" strokecolor="#575757">
                <v:path arrowok="t"/>
              </v:shape>
            </v:group>
            <v:group style="position:absolute;left:7329;top:7670;width:318;height:2" coordorigin="7329,7670" coordsize="318,2">
              <v:shape style="position:absolute;left:7329;top:7670;width:318;height:2" coordorigin="7329,7670" coordsize="318,0" path="m7329,7670l7647,7670e" filled="f" stroked="t" strokeweight=".936585pt" strokecolor="#747474">
                <v:path arrowok="t"/>
              </v:shape>
            </v:group>
            <v:group style="position:absolute;left:7591;top:7670;width:258;height:2" coordorigin="7591,7670" coordsize="258,2">
              <v:shape style="position:absolute;left:7591;top:7670;width:258;height:2" coordorigin="7591,7670" coordsize="258,0" path="m7591,7670l7849,7670e" filled="f" stroked="t" strokeweight=".468293pt" strokecolor="#545454">
                <v:path arrowok="t"/>
              </v:shape>
            </v:group>
            <v:group style="position:absolute;left:7792;top:7670;width:3695;height:2" coordorigin="7792,7670" coordsize="3695,2">
              <v:shape style="position:absolute;left:7792;top:7670;width:3695;height:2" coordorigin="7792,7670" coordsize="3695,0" path="m7792,7670l11487,7670e" filled="f" stroked="t" strokeweight=".702439pt" strokecolor="#6B6B6B">
                <v:path arrowok="t"/>
              </v:shape>
            </v:group>
            <v:group style="position:absolute;left:11480;top:7239;width:2;height:1242" coordorigin="11480,7239" coordsize="2,1242">
              <v:shape style="position:absolute;left:11480;top:7239;width:2;height:1242" coordorigin="11480,7239" coordsize="0,1242" path="m11480,8481l11480,7239e" filled="f" stroked="t" strokeweight=".936585pt" strokecolor="#6B6B6B">
                <v:path arrowok="t"/>
              </v:shape>
            </v:group>
            <v:group style="position:absolute;left:4992;top:7665;width:2;height:261" coordorigin="4992,7665" coordsize="2,261">
              <v:shape style="position:absolute;left:4992;top:7665;width:2;height:261" coordorigin="4992,7665" coordsize="0,261" path="m4992,7926l4992,7665e" filled="f" stroked="t" strokeweight=".702439pt" strokecolor="#5B5B5B">
                <v:path arrowok="t"/>
              </v:shape>
            </v:group>
            <v:group style="position:absolute;left:4987;top:7910;width:6505;height:2" coordorigin="4987,7910" coordsize="6505,2">
              <v:shape style="position:absolute;left:4987;top:7910;width:6505;height:2" coordorigin="4987,7910" coordsize="6505,0" path="m4987,7910l11492,7910e" filled="f" stroked="t" strokeweight=".702439pt" strokecolor="#676767">
                <v:path arrowok="t"/>
              </v:shape>
            </v:group>
            <v:group style="position:absolute;left:4990;top:7869;width:2;height:294" coordorigin="4990,7869" coordsize="2,294">
              <v:shape style="position:absolute;left:4990;top:7869;width:2;height:294" coordorigin="4990,7869" coordsize="0,294" path="m4990,8163l4990,7869e" filled="f" stroked="t" strokeweight=".468293pt" strokecolor="#484848">
                <v:path arrowok="t"/>
              </v:shape>
            </v:group>
            <v:group style="position:absolute;left:4983;top:8147;width:6505;height:2" coordorigin="4983,8147" coordsize="6505,2">
              <v:shape style="position:absolute;left:4983;top:8147;width:6505;height:2" coordorigin="4983,8147" coordsize="6505,0" path="m4983,8147l11487,8147e" filled="f" stroked="t" strokeweight=".702439pt" strokecolor="#676767">
                <v:path arrowok="t"/>
              </v:shape>
            </v:group>
            <v:group style="position:absolute;left:613;top:8426;width:7034;height:2" coordorigin="613,8426" coordsize="7034,2">
              <v:shape style="position:absolute;left:613;top:8426;width:7034;height:2" coordorigin="613,8426" coordsize="7034,0" path="m613,8426l7647,8426e" filled="f" stroked="t" strokeweight=".702439pt" strokecolor="#676767">
                <v:path arrowok="t"/>
              </v:shape>
            </v:group>
            <v:group style="position:absolute;left:4992;top:8045;width:2;height:389" coordorigin="4992,8045" coordsize="2,389">
              <v:shape style="position:absolute;left:4992;top:8045;width:2;height:389" coordorigin="4992,8045" coordsize="0,389" path="m4992,8433l4992,8045e" filled="f" stroked="t" strokeweight=".936585pt" strokecolor="#606060">
                <v:path arrowok="t"/>
              </v:shape>
            </v:group>
            <v:group style="position:absolute;left:6580;top:8429;width:234;height:2" coordorigin="6580,8429" coordsize="234,2">
              <v:shape style="position:absolute;left:6580;top:8429;width:234;height:2" coordorigin="6580,8429" coordsize="234,0" path="m6580,8429l6814,8429e" filled="f" stroked="t" strokeweight=".468293pt" strokecolor="#4B4B4B">
                <v:path arrowok="t"/>
              </v:shape>
            </v:group>
            <v:group style="position:absolute;left:7591;top:8429;width:258;height:2" coordorigin="7591,8429" coordsize="258,2">
              <v:shape style="position:absolute;left:7591;top:8429;width:258;height:2" coordorigin="7591,8429" coordsize="258,0" path="m7591,8429l7849,8429e" filled="f" stroked="t" strokeweight=".468293pt" strokecolor="#4F4F4F">
                <v:path arrowok="t"/>
              </v:shape>
            </v:group>
            <v:group style="position:absolute;left:7792;top:8429;width:3700;height:2" coordorigin="7792,8429" coordsize="3700,2">
              <v:shape style="position:absolute;left:7792;top:8429;width:3700;height:2" coordorigin="7792,8429" coordsize="3700,0" path="m7792,8429l11492,8429e" filled="f" stroked="t" strokeweight=".702439pt" strokecolor="#6B6B6B">
                <v:path arrowok="t"/>
              </v:shape>
            </v:group>
            <v:group style="position:absolute;left:11483;top:8410;width:2;height:299" coordorigin="11483,8410" coordsize="2,299">
              <v:shape style="position:absolute;left:11483;top:8410;width:2;height:299" coordorigin="11483,8410" coordsize="0,299" path="m11483,8708l11483,8410e" filled="f" stroked="t" strokeweight=".468293pt" strokecolor="#575757">
                <v:path arrowok="t"/>
              </v:shape>
            </v:group>
            <v:group style="position:absolute;left:11483;top:8651;width:2;height:1944" coordorigin="11483,8651" coordsize="2,1944">
              <v:shape style="position:absolute;left:11483;top:8651;width:2;height:1944" coordorigin="11483,8651" coordsize="0,1944" path="m11483,10595l11483,8651e" filled="f" stroked="t" strokeweight=".702439pt" strokecolor="#646464">
                <v:path arrowok="t"/>
              </v:shape>
            </v:group>
            <v:group style="position:absolute;left:618;top:9578;width:10869;height:2" coordorigin="618,9578" coordsize="10869,2">
              <v:shape style="position:absolute;left:618;top:9578;width:10869;height:2" coordorigin="618,9578" coordsize="10869,0" path="m618,9578l11487,9578e" filled="f" stroked="t" strokeweight=".702439pt" strokecolor="#676767">
                <v:path arrowok="t"/>
              </v:shape>
            </v:group>
            <v:group style="position:absolute;left:623;top:10498;width:10869;height:2" coordorigin="623,10498" coordsize="10869,2">
              <v:shape style="position:absolute;left:623;top:10498;width:10869;height:2" coordorigin="623,10498" coordsize="10869,0" path="m623,10498l11492,10498e" filled="f" stroked="t" strokeweight=".702439pt" strokecolor="#6B6B6B">
                <v:path arrowok="t"/>
              </v:shape>
            </v:group>
            <v:group style="position:absolute;left:11487;top:10216;width:2;height:6376" coordorigin="11487,10216" coordsize="2,6376">
              <v:shape style="position:absolute;left:11487;top:10216;width:2;height:6376" coordorigin="11487,10216" coordsize="0,6376" path="m11487,16592l11487,10216e" filled="f" stroked="t" strokeweight=".702439pt" strokecolor="#6B6B6B">
                <v:path arrowok="t"/>
              </v:shape>
            </v:group>
            <v:group style="position:absolute;left:618;top:10740;width:6018;height:2" coordorigin="618,10740" coordsize="6018,2">
              <v:shape style="position:absolute;left:618;top:10740;width:6018;height:2" coordorigin="618,10740" coordsize="6018,0" path="m618,10740l6636,10740e" filled="f" stroked="t" strokeweight=".702439pt" strokecolor="#707070">
                <v:path arrowok="t"/>
              </v:shape>
            </v:group>
            <v:group style="position:absolute;left:6580;top:10742;width:234;height:2" coordorigin="6580,10742" coordsize="234,2">
              <v:shape style="position:absolute;left:6580;top:10742;width:234;height:2" coordorigin="6580,10742" coordsize="234,0" path="m6580,10742l6814,10742e" filled="f" stroked="t" strokeweight=".468293pt" strokecolor="#606060">
                <v:path arrowok="t"/>
              </v:shape>
            </v:group>
            <v:group style="position:absolute;left:6757;top:10742;width:2440;height:2" coordorigin="6757,10742" coordsize="2440,2">
              <v:shape style="position:absolute;left:6757;top:10742;width:2440;height:2" coordorigin="6757,10742" coordsize="2440,0" path="m6757,10742l9197,10742e" filled="f" stroked="t" strokeweight=".702439pt" strokecolor="#707070">
                <v:path arrowok="t"/>
              </v:shape>
            </v:group>
            <v:group style="position:absolute;left:9076;top:10742;width:407;height:2" coordorigin="9076,10742" coordsize="407,2">
              <v:shape style="position:absolute;left:9076;top:10742;width:407;height:2" coordorigin="9076,10742" coordsize="407,0" path="m9076,10742l9483,10742e" filled="f" stroked="t" strokeweight=".468293pt" strokecolor="#646464">
                <v:path arrowok="t"/>
              </v:shape>
            </v:group>
            <v:group style="position:absolute;left:9427;top:10742;width:2070;height:2" coordorigin="9427,10742" coordsize="2070,2">
              <v:shape style="position:absolute;left:9427;top:10742;width:2070;height:2" coordorigin="9427,10742" coordsize="2070,0" path="m9427,10742l11497,10742e" filled="f" stroked="t" strokeweight=".702439pt" strokecolor="#707070">
                <v:path arrowok="t"/>
              </v:shape>
            </v:group>
            <v:group style="position:absolute;left:946;top:11024;width:10546;height:2" coordorigin="946,11024" coordsize="10546,2">
              <v:shape style="position:absolute;left:946;top:11024;width:10546;height:2" coordorigin="946,11024" coordsize="10546,0" path="m946,11024l11492,11024e" filled="f" stroked="t" strokeweight=".702439pt" strokecolor="#6B6B6B">
                <v:path arrowok="t"/>
              </v:shape>
            </v:group>
            <v:group style="position:absolute;left:628;top:10723;width:2;height:247" coordorigin="628,10723" coordsize="2,247">
              <v:shape style="position:absolute;left:628;top:10723;width:2;height:247" coordorigin="628,10723" coordsize="0,247" path="m628,10970l628,10723e" filled="f" stroked="t" strokeweight=".702439pt" strokecolor="#808080">
                <v:path arrowok="t"/>
              </v:shape>
            </v:group>
            <v:group style="position:absolute;left:623;top:11510;width:6013;height:2" coordorigin="623,11510" coordsize="6013,2">
              <v:shape style="position:absolute;left:623;top:11510;width:6013;height:2" coordorigin="623,11510" coordsize="6013,0" path="m623,11510l6636,11510e" filled="f" stroked="t" strokeweight=".702439pt" strokecolor="#6B6B6B">
                <v:path arrowok="t"/>
              </v:shape>
            </v:group>
            <v:group style="position:absolute;left:632;top:11012;width:2;height:5575" coordorigin="632,11012" coordsize="2,5575">
              <v:shape style="position:absolute;left:632;top:11012;width:2;height:5575" coordorigin="632,11012" coordsize="0,5575" path="m632,16587l632,11012e" filled="f" stroked="t" strokeweight=".702439pt" strokecolor="#5B5B5B">
                <v:path arrowok="t"/>
              </v:shape>
            </v:group>
            <v:group style="position:absolute;left:2192;top:11510;width:342;height:2" coordorigin="2192,11510" coordsize="342,2">
              <v:shape style="position:absolute;left:2192;top:11510;width:342;height:2" coordorigin="2192,11510" coordsize="342,0" path="m2192,11510l2533,11510e" filled="f" stroked="t" strokeweight=".468293pt" strokecolor="#575757">
                <v:path arrowok="t"/>
              </v:shape>
            </v:group>
            <v:group style="position:absolute;left:6580;top:11510;width:234;height:2" coordorigin="6580,11510" coordsize="234,2">
              <v:shape style="position:absolute;left:6580;top:11510;width:234;height:2" coordorigin="6580,11510" coordsize="234,0" path="m6580,11510l6814,11510e" filled="f" stroked="t" strokeweight=".468293pt" strokecolor="#606060">
                <v:path arrowok="t"/>
              </v:shape>
            </v:group>
            <v:group style="position:absolute;left:6757;top:11510;width:468;height:2" coordorigin="6757,11510" coordsize="468,2">
              <v:shape style="position:absolute;left:6757;top:11510;width:468;height:2" coordorigin="6757,11510" coordsize="468,0" path="m6757,11510l7226,11510e" filled="f" stroked="t" strokeweight=".702439pt" strokecolor="#707070">
                <v:path arrowok="t"/>
              </v:shape>
            </v:group>
            <v:group style="position:absolute;left:7170;top:11510;width:234;height:2" coordorigin="7170,11510" coordsize="234,2">
              <v:shape style="position:absolute;left:7170;top:11510;width:234;height:2" coordorigin="7170,11510" coordsize="234,0" path="m7170,11510l7404,11510e" filled="f" stroked="t" strokeweight=".468293pt" strokecolor="#5B5B5B">
                <v:path arrowok="t"/>
              </v:shape>
            </v:group>
            <v:group style="position:absolute;left:7329;top:11510;width:342;height:2" coordorigin="7329,11510" coordsize="342,2">
              <v:shape style="position:absolute;left:7329;top:11510;width:342;height:2" coordorigin="7329,11510" coordsize="342,0" path="m7329,11510l7671,11510e" filled="f" stroked="t" strokeweight=".936585pt" strokecolor="#777777">
                <v:path arrowok="t"/>
              </v:shape>
            </v:group>
            <v:group style="position:absolute;left:7591;top:11510;width:258;height:2" coordorigin="7591,11510" coordsize="258,2">
              <v:shape style="position:absolute;left:7591;top:11510;width:258;height:2" coordorigin="7591,11510" coordsize="258,0" path="m7591,11510l7849,11510e" filled="f" stroked="t" strokeweight=".468293pt" strokecolor="#606060">
                <v:path arrowok="t"/>
              </v:shape>
            </v:group>
            <v:group style="position:absolute;left:7792;top:11512;width:3700;height:2" coordorigin="7792,11512" coordsize="3700,2">
              <v:shape style="position:absolute;left:7792;top:11512;width:3700;height:2" coordorigin="7792,11512" coordsize="3700,0" path="m7792,11512l11492,11512e" filled="f" stroked="t" strokeweight=".702439pt" strokecolor="#707070">
                <v:path arrowok="t"/>
              </v:shape>
            </v:group>
            <v:group style="position:absolute;left:618;top:11747;width:6018;height:2" coordorigin="618,11747" coordsize="6018,2">
              <v:shape style="position:absolute;left:618;top:11747;width:6018;height:2" coordorigin="618,11747" coordsize="6018,0" path="m618,11747l6636,11747e" filled="f" stroked="t" strokeweight=".702439pt" strokecolor="#676767">
                <v:path arrowok="t"/>
              </v:shape>
            </v:group>
            <v:group style="position:absolute;left:2192;top:11747;width:342;height:2" coordorigin="2192,11747" coordsize="342,2">
              <v:shape style="position:absolute;left:2192;top:11747;width:342;height:2" coordorigin="2192,11747" coordsize="342,0" path="m2192,11747l2533,11747e" filled="f" stroked="t" strokeweight=".468293pt" strokecolor="#545454">
                <v:path arrowok="t"/>
              </v:shape>
            </v:group>
            <v:group style="position:absolute;left:2529;top:11235;width:2;height:540" coordorigin="2529,11235" coordsize="2,540">
              <v:shape style="position:absolute;left:2529;top:11235;width:2;height:540" coordorigin="2529,11235" coordsize="0,540" path="m2529,11775l2529,11235e" filled="f" stroked="t" strokeweight=".702439pt" strokecolor="#4F4F4F">
                <v:path arrowok="t"/>
              </v:shape>
            </v:group>
            <v:group style="position:absolute;left:6580;top:11747;width:234;height:2" coordorigin="6580,11747" coordsize="234,2">
              <v:shape style="position:absolute;left:6580;top:11747;width:234;height:2" coordorigin="6580,11747" coordsize="234,0" path="m6580,11747l6814,11747e" filled="f" stroked="t" strokeweight=".468293pt" strokecolor="#575757">
                <v:path arrowok="t"/>
              </v:shape>
            </v:group>
            <v:group style="position:absolute;left:6757;top:11749;width:4739;height:2" coordorigin="6757,11749" coordsize="4739,2">
              <v:shape style="position:absolute;left:6757;top:11749;width:4739;height:2" coordorigin="6757,11749" coordsize="4739,0" path="m6757,11749l11497,11749e" filled="f" stroked="t" strokeweight=".702439pt" strokecolor="#6B6B6B">
                <v:path arrowok="t"/>
              </v:shape>
            </v:group>
            <v:group style="position:absolute;left:7390;top:11500;width:2;height:5087" coordorigin="7390,11500" coordsize="2,5087">
              <v:shape style="position:absolute;left:7390;top:11500;width:2;height:5087" coordorigin="7390,11500" coordsize="0,5087" path="m7390,16587l7390,11500e" filled="f" stroked="t" strokeweight=".702439pt" strokecolor="#606060">
                <v:path arrowok="t"/>
              </v:shape>
            </v:group>
            <v:group style="position:absolute;left:628;top:11991;width:10864;height:2" coordorigin="628,11991" coordsize="10864,2">
              <v:shape style="position:absolute;left:628;top:11991;width:10864;height:2" coordorigin="628,11991" coordsize="10864,0" path="m628,11991l11492,11991e" filled="f" stroked="t" strokeweight=".702439pt" strokecolor="#6B6B6B">
                <v:path arrowok="t"/>
              </v:shape>
            </v:group>
            <v:group style="position:absolute;left:1292;top:11733;width:2;height:251" coordorigin="1292,11733" coordsize="2,251">
              <v:shape style="position:absolute;left:1292;top:11733;width:2;height:251" coordorigin="1292,11733" coordsize="0,251" path="m1292,11984l1292,11733e" filled="f" stroked="t" strokeweight=".234146pt" strokecolor="#4F4F4F">
                <v:path arrowok="t"/>
              </v:shape>
            </v:group>
            <v:group style="position:absolute;left:1850;top:11742;width:2;height:270" coordorigin="1850,11742" coordsize="2,270">
              <v:shape style="position:absolute;left:1850;top:11742;width:2;height:270" coordorigin="1850,11742" coordsize="0,270" path="m1850,12012l1850,11742e" filled="f" stroked="t" strokeweight=".468293pt" strokecolor="#3B3B3B">
                <v:path arrowok="t"/>
              </v:shape>
            </v:group>
            <v:group style="position:absolute;left:1292;top:11970;width:2;height:498" coordorigin="1292,11970" coordsize="2,498">
              <v:shape style="position:absolute;left:1292;top:11970;width:2;height:498" coordorigin="1292,11970" coordsize="0,498" path="m1292,12468l1292,11970e" filled="f" stroked="t" strokeweight=".234146pt" strokecolor="#707070">
                <v:path arrowok="t"/>
              </v:shape>
            </v:group>
            <v:group style="position:absolute;left:1854;top:11742;width:2;height:4840" coordorigin="1854,11742" coordsize="2,4840">
              <v:shape style="position:absolute;left:1854;top:11742;width:2;height:4840" coordorigin="1854,11742" coordsize="0,4840" path="m1854,16582l1854,11742e" filled="f" stroked="t" strokeweight=".702439pt" strokecolor="#575757">
                <v:path arrowok="t"/>
              </v:shape>
            </v:group>
            <v:group style="position:absolute;left:1292;top:12468;width:2;height:441" coordorigin="1292,12468" coordsize="2,441">
              <v:shape style="position:absolute;left:1292;top:12468;width:2;height:441" coordorigin="1292,12468" coordsize="0,441" path="m1292,12908l1292,12468e" filled="f" stroked="t" strokeweight=".234146pt" strokecolor="#000000">
                <v:path arrowok="t"/>
              </v:shape>
            </v:group>
            <v:group style="position:absolute;left:7385;top:12439;width:2;height:284" coordorigin="7385,12439" coordsize="2,284">
              <v:shape style="position:absolute;left:7385;top:12439;width:2;height:284" coordorigin="7385,12439" coordsize="0,284" path="m7385,12724l7385,12439e" filled="f" stroked="t" strokeweight=".468293pt" strokecolor="#545454">
                <v:path arrowok="t"/>
              </v:shape>
            </v:group>
            <v:group style="position:absolute;left:635;top:12667;width:2;height:512" coordorigin="635,12667" coordsize="2,512">
              <v:shape style="position:absolute;left:635;top:12667;width:2;height:512" coordorigin="635,12667" coordsize="0,512" path="m635,13179l635,12667e" filled="f" stroked="t" strokeweight=".702439pt" strokecolor="#606060">
                <v:path arrowok="t"/>
              </v:shape>
            </v:group>
            <v:group style="position:absolute;left:1292;top:12908;width:2;height:242" coordorigin="1292,12908" coordsize="2,242">
              <v:shape style="position:absolute;left:1292;top:12908;width:2;height:242" coordorigin="1292,12908" coordsize="0,242" path="m1292,13150l1292,12908e" filled="f" stroked="t" strokeweight=".702439pt" strokecolor="#575757">
                <v:path arrowok="t"/>
              </v:shape>
            </v:group>
            <v:group style="position:absolute;left:1292;top:13150;width:2;height:649" coordorigin="1292,13150" coordsize="2,649">
              <v:shape style="position:absolute;left:1292;top:13150;width:2;height:649" coordorigin="1292,13150" coordsize="0,649" path="m1292,13800l1292,13150e" filled="f" stroked="t" strokeweight=".234146pt" strokecolor="#000000">
                <v:path arrowok="t"/>
              </v:shape>
            </v:group>
            <v:group style="position:absolute;left:2531;top:12880;width:2;height:1218" coordorigin="2531,12880" coordsize="2,1218">
              <v:shape style="position:absolute;left:2531;top:12880;width:2;height:1218" coordorigin="2531,12880" coordsize="0,1218" path="m2531,14098l2531,12880e" filled="f" stroked="t" strokeweight=".702439pt" strokecolor="#545454">
                <v:path arrowok="t"/>
              </v:shape>
            </v:group>
            <v:group style="position:absolute;left:635;top:13392;width:2;height:199" coordorigin="635,13392" coordsize="2,199">
              <v:shape style="position:absolute;left:635;top:13392;width:2;height:199" coordorigin="635,13392" coordsize="0,199" path="m635,13591l635,13392e" filled="f" stroked="t" strokeweight=".702439pt" strokecolor="#646464">
                <v:path arrowok="t"/>
              </v:shape>
            </v:group>
            <v:group style="position:absolute;left:7387;top:13392;width:2;height:199" coordorigin="7387,13392" coordsize="2,199">
              <v:shape style="position:absolute;left:7387;top:13392;width:2;height:199" coordorigin="7387,13392" coordsize="0,199" path="m7387,13591l7387,13392e" filled="f" stroked="t" strokeweight=".702439pt" strokecolor="#4F4F4F">
                <v:path arrowok="t"/>
              </v:shape>
            </v:group>
            <v:group style="position:absolute;left:1852;top:13534;width:2;height:209" coordorigin="1852,13534" coordsize="2,209">
              <v:shape style="position:absolute;left:1852;top:13534;width:2;height:209" coordorigin="1852,13534" coordsize="0,209" path="m1852,13743l1852,13534e" filled="f" stroked="t" strokeweight=".936585pt" strokecolor="#6B6B6B">
                <v:path arrowok="t"/>
              </v:shape>
            </v:group>
            <v:group style="position:absolute;left:1854;top:13686;width:2;height:142" coordorigin="1854,13686" coordsize="2,142">
              <v:shape style="position:absolute;left:1854;top:13686;width:2;height:142" coordorigin="1854,13686" coordsize="0,142" path="m1854,13828l1854,13686e" filled="f" stroked="t" strokeweight=".468293pt" strokecolor="#4B4B4B">
                <v:path arrowok="t"/>
              </v:shape>
            </v:group>
            <v:group style="position:absolute;left:628;top:14056;width:1906;height:2" coordorigin="628,14056" coordsize="1906,2">
              <v:shape style="position:absolute;left:628;top:14056;width:1906;height:2" coordorigin="628,14056" coordsize="1906,0" path="m628,14056l2533,14056e" filled="f" stroked="t" strokeweight=".702439pt" strokecolor="#707070">
                <v:path arrowok="t"/>
              </v:shape>
            </v:group>
            <v:group style="position:absolute;left:635;top:13686;width:2;height:593" coordorigin="635,13686" coordsize="2,593">
              <v:shape style="position:absolute;left:635;top:13686;width:2;height:593" coordorigin="635,13686" coordsize="0,593" path="m635,14278l635,13686e" filled="f" stroked="t" strokeweight=".468293pt" strokecolor="#545454">
                <v:path arrowok="t"/>
              </v:shape>
            </v:group>
            <v:group style="position:absolute;left:1292;top:13800;width:2;height:346" coordorigin="1292,13800" coordsize="2,346">
              <v:shape style="position:absolute;left:1292;top:13800;width:2;height:346" coordorigin="1292,13800" coordsize="0,346" path="m1292,14146l1292,13800e" filled="f" stroked="t" strokeweight=".234146pt" strokecolor="#777777">
                <v:path arrowok="t"/>
              </v:shape>
            </v:group>
            <v:group style="position:absolute;left:7390;top:13771;width:2;height:318" coordorigin="7390,13771" coordsize="2,318">
              <v:shape style="position:absolute;left:7390;top:13771;width:2;height:318" coordorigin="7390,13771" coordsize="0,318" path="m7390,14089l7390,13771e" filled="f" stroked="t" strokeweight=".468293pt" strokecolor="#545454">
                <v:path arrowok="t"/>
              </v:shape>
            </v:group>
            <v:group style="position:absolute;left:2531;top:14027;width:2;height:147" coordorigin="2531,14027" coordsize="2,147">
              <v:shape style="position:absolute;left:2531;top:14027;width:2;height:147" coordorigin="2531,14027" coordsize="0,147" path="m2531,14174l2531,14027e" filled="f" stroked="t" strokeweight=".702439pt" strokecolor="#2F2F2F">
                <v:path arrowok="t"/>
              </v:shape>
            </v:group>
            <v:group style="position:absolute;left:1292;top:14146;width:2;height:1697" coordorigin="1292,14146" coordsize="2,1697">
              <v:shape style="position:absolute;left:1292;top:14146;width:2;height:1697" coordorigin="1292,14146" coordsize="0,1697" path="m1292,15843l1292,14146e" filled="f" stroked="t" strokeweight=".234146pt" strokecolor="#000000">
                <v:path arrowok="t"/>
              </v:shape>
            </v:group>
            <v:group style="position:absolute;left:2529;top:14117;width:2;height:806" coordorigin="2529,14117" coordsize="2,806">
              <v:shape style="position:absolute;left:2529;top:14117;width:2;height:806" coordorigin="2529,14117" coordsize="0,806" path="m2529,14923l2529,14117e" filled="f" stroked="t" strokeweight=".936585pt" strokecolor="#4F4F54">
                <v:path arrowok="t"/>
              </v:shape>
            </v:group>
            <v:group style="position:absolute;left:637;top:14222;width:2;height:156" coordorigin="637,14222" coordsize="2,156">
              <v:shape style="position:absolute;left:637;top:14222;width:2;height:156" coordorigin="637,14222" coordsize="0,156" path="m637,14378l637,14222e" filled="f" stroked="t" strokeweight=".468293pt" strokecolor="#383838">
                <v:path arrowok="t"/>
              </v:shape>
            </v:group>
            <v:group style="position:absolute;left:1854;top:14222;width:2;height:156" coordorigin="1854,14222" coordsize="2,156">
              <v:shape style="position:absolute;left:1854;top:14222;width:2;height:156" coordorigin="1854,14222" coordsize="0,156" path="m1854,14378l1854,14222e" filled="f" stroked="t" strokeweight=".468293pt" strokecolor="#2F2F2F">
                <v:path arrowok="t"/>
              </v:shape>
            </v:group>
            <v:group style="position:absolute;left:635;top:14321;width:2;height:2157" coordorigin="635,14321" coordsize="2,2157">
              <v:shape style="position:absolute;left:635;top:14321;width:2;height:2157" coordorigin="635,14321" coordsize="0,2157" path="m635,16478l635,14321e" filled="f" stroked="t" strokeweight=".468293pt" strokecolor="#575757">
                <v:path arrowok="t"/>
              </v:shape>
            </v:group>
            <v:group style="position:absolute;left:7390;top:14321;width:2;height:204" coordorigin="7390,14321" coordsize="2,204">
              <v:shape style="position:absolute;left:7390;top:14321;width:2;height:204" coordorigin="7390,14321" coordsize="0,204" path="m7390,14525l7390,14321e" filled="f" stroked="t" strokeweight=".468293pt" strokecolor="#444444">
                <v:path arrowok="t"/>
              </v:shape>
            </v:group>
            <v:group style="position:absolute;left:1854;top:14686;width:2;height:237" coordorigin="1854,14686" coordsize="2,237">
              <v:shape style="position:absolute;left:1854;top:14686;width:2;height:237" coordorigin="1854,14686" coordsize="0,237" path="m1854,14923l1854,14686e" filled="f" stroked="t" strokeweight=".468293pt" strokecolor="#444444">
                <v:path arrowok="t"/>
              </v:shape>
            </v:group>
            <v:group style="position:absolute;left:2501;top:14895;width:2;height:90" coordorigin="2501,14895" coordsize="2,90">
              <v:shape style="position:absolute;left:2501;top:14895;width:2;height:90" coordorigin="2501,14895" coordsize="0,90" path="m2501,14985l2501,14895e" filled="f" stroked="t" strokeweight=".234146pt" strokecolor="#000000">
                <v:path arrowok="t"/>
              </v:shape>
            </v:group>
            <v:group style="position:absolute;left:7390;top:14866;width:2;height:147" coordorigin="7390,14866" coordsize="2,147">
              <v:shape style="position:absolute;left:7390;top:14866;width:2;height:147" coordorigin="7390,14866" coordsize="0,147" path="m7390,15013l7390,14866e" filled="f" stroked="t" strokeweight=".468293pt" strokecolor="#3F3F3F">
                <v:path arrowok="t"/>
              </v:shape>
            </v:group>
            <v:group style="position:absolute;left:1857;top:14956;width:2;height:725" coordorigin="1857,14956" coordsize="2,725">
              <v:shape style="position:absolute;left:1857;top:14956;width:2;height:725" coordorigin="1857,14956" coordsize="0,725" path="m1857,15682l1857,14956e" filled="f" stroked="t" strokeweight=".702439pt" strokecolor="#5B5B5B">
                <v:path arrowok="t"/>
              </v:shape>
            </v:group>
            <v:group style="position:absolute;left:2531;top:14956;width:2;height:1631" coordorigin="2531,14956" coordsize="2,1631">
              <v:shape style="position:absolute;left:2531;top:14956;width:2;height:1631" coordorigin="2531,14956" coordsize="0,1631" path="m2531,16587l2531,14956e" filled="f" stroked="t" strokeweight=".702439pt" strokecolor="#575757">
                <v:path arrowok="t"/>
              </v:shape>
            </v:group>
            <v:group style="position:absolute;left:1859;top:15625;width:2;height:247" coordorigin="1859,15625" coordsize="2,247">
              <v:shape style="position:absolute;left:1859;top:15625;width:2;height:247" coordorigin="1859,15625" coordsize="0,247" path="m1859,15871l1859,15625e" filled="f" stroked="t" strokeweight=".468293pt" strokecolor="#484848">
                <v:path arrowok="t"/>
              </v:shape>
            </v:group>
            <v:group style="position:absolute;left:1292;top:15843;width:2;height:735" coordorigin="1292,15843" coordsize="2,735">
              <v:shape style="position:absolute;left:1292;top:15843;width:2;height:735" coordorigin="1292,15843" coordsize="0,735" path="m1292,16578l1292,15843e" filled="f" stroked="t" strokeweight=".234146pt" strokecolor="#5B5B5B">
                <v:path arrowok="t"/>
              </v:shape>
            </v:group>
            <v:group style="position:absolute;left:637;top:16580;width:10860;height:2" coordorigin="637,16580" coordsize="10860,2">
              <v:shape style="position:absolute;left:637;top:16580;width:10860;height:2" coordorigin="637,16580" coordsize="10860,0" path="m637,16580l11497,16580e" filled="f" stroked="t" strokeweight=".702439pt" strokecolor="#6B6B6B">
                <v:path arrowok="t"/>
              </v:shape>
            </v:group>
            <v:group style="position:absolute;left:7591;top:16578;width:258;height:2" coordorigin="7591,16578" coordsize="258,2">
              <v:shape style="position:absolute;left:7591;top:16578;width:258;height:2" coordorigin="7591,16578" coordsize="258,0" path="m7591,16578l7849,16578e" filled="f" stroked="t" strokeweight=".468293pt" strokecolor="#575757">
                <v:path arrowok="t"/>
              </v:shape>
            </v:group>
            <v:group style="position:absolute;left:9076;top:16578;width:407;height:2" coordorigin="9076,16578" coordsize="407,2">
              <v:shape style="position:absolute;left:9076;top:16578;width:407;height:2" coordorigin="9076,16578" coordsize="407,0" path="m9076,16578l9483,16578e" filled="f" stroked="t" strokeweight=".468293pt" strokecolor="#60606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6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-27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-lalk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3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49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4"/>
          <w:w w:val="49"/>
        </w:rPr>
        <w:t> </w:t>
      </w:r>
      <w:r>
        <w:rPr>
          <w:rFonts w:ascii="Arial" w:hAnsi="Arial" w:cs="Arial" w:eastAsia="Arial"/>
          <w:sz w:val="7"/>
          <w:szCs w:val="7"/>
          <w:color w:val="797B7B"/>
          <w:spacing w:val="0"/>
          <w:w w:val="227"/>
        </w:rPr>
        <w:t>ı</w:t>
      </w:r>
      <w:r>
        <w:rPr>
          <w:rFonts w:ascii="Arial" w:hAnsi="Arial" w:cs="Arial" w:eastAsia="Arial"/>
          <w:sz w:val="7"/>
          <w:szCs w:val="7"/>
          <w:color w:val="797B7B"/>
          <w:spacing w:val="-31"/>
          <w:w w:val="22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E9E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70"/>
          <w:i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70"/>
          <w:i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7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6"/>
          <w:w w:val="7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44"/>
        </w:rPr>
        <w:t>•'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28"/>
          <w:w w:val="144"/>
        </w:rPr>
        <w:t> </w:t>
      </w:r>
      <w:r>
        <w:rPr>
          <w:rFonts w:ascii="Arial" w:hAnsi="Arial" w:cs="Arial" w:eastAsia="Arial"/>
          <w:sz w:val="9"/>
          <w:szCs w:val="9"/>
          <w:color w:val="8C8C8C"/>
          <w:spacing w:val="0"/>
          <w:w w:val="80"/>
          <w:i/>
        </w:rPr>
        <w:t>&lt;.,</w:t>
      </w:r>
      <w:r>
        <w:rPr>
          <w:rFonts w:ascii="Arial" w:hAnsi="Arial" w:cs="Arial" w:eastAsia="Arial"/>
          <w:sz w:val="9"/>
          <w:szCs w:val="9"/>
          <w:color w:val="8C8C8C"/>
          <w:spacing w:val="0"/>
          <w:w w:val="80"/>
          <w:i/>
        </w:rPr>
        <w:t>•</w:t>
      </w:r>
      <w:r>
        <w:rPr>
          <w:rFonts w:ascii="Arial" w:hAnsi="Arial" w:cs="Arial" w:eastAsia="Arial"/>
          <w:sz w:val="9"/>
          <w:szCs w:val="9"/>
          <w:color w:val="8C8C8C"/>
          <w:spacing w:val="-3"/>
          <w:w w:val="80"/>
          <w:i/>
        </w:rPr>
        <w:t> </w:t>
      </w:r>
      <w:r>
        <w:rPr>
          <w:rFonts w:ascii="Arial" w:hAnsi="Arial" w:cs="Arial" w:eastAsia="Arial"/>
          <w:sz w:val="9"/>
          <w:szCs w:val="9"/>
          <w:color w:val="B3B5B5"/>
          <w:spacing w:val="-10"/>
          <w:w w:val="100"/>
          <w:i/>
        </w:rPr>
        <w:t>r</w:t>
      </w:r>
      <w:r>
        <w:rPr>
          <w:rFonts w:ascii="Arial" w:hAnsi="Arial" w:cs="Arial" w:eastAsia="Arial"/>
          <w:sz w:val="9"/>
          <w:szCs w:val="9"/>
          <w:color w:val="B3B5B5"/>
          <w:spacing w:val="0"/>
          <w:w w:val="100"/>
          <w:i/>
        </w:rPr>
        <w:t>..</w:t>
      </w:r>
      <w:r>
        <w:rPr>
          <w:rFonts w:ascii="Arial" w:hAnsi="Arial" w:cs="Arial" w:eastAsia="Arial"/>
          <w:sz w:val="9"/>
          <w:szCs w:val="9"/>
          <w:color w:val="B3B5B5"/>
          <w:spacing w:val="0"/>
          <w:w w:val="100"/>
          <w:i/>
        </w:rPr>
        <w:t> </w:t>
      </w:r>
      <w:r>
        <w:rPr>
          <w:rFonts w:ascii="Arial" w:hAnsi="Arial" w:cs="Arial" w:eastAsia="Arial"/>
          <w:sz w:val="9"/>
          <w:szCs w:val="9"/>
          <w:color w:val="B3B5B5"/>
          <w:spacing w:val="7"/>
          <w:w w:val="100"/>
          <w:i/>
        </w:rPr>
        <w:t> </w:t>
      </w:r>
      <w:r>
        <w:rPr>
          <w:rFonts w:ascii="Arial" w:hAnsi="Arial" w:cs="Arial" w:eastAsia="Arial"/>
          <w:sz w:val="9"/>
          <w:szCs w:val="9"/>
          <w:color w:val="797B7B"/>
          <w:spacing w:val="0"/>
          <w:w w:val="100"/>
        </w:rPr>
        <w:t>•</w:t>
      </w:r>
      <w:r>
        <w:rPr>
          <w:rFonts w:ascii="Arial" w:hAnsi="Arial" w:cs="Arial" w:eastAsia="Arial"/>
          <w:sz w:val="9"/>
          <w:szCs w:val="9"/>
          <w:color w:val="797B7B"/>
          <w:spacing w:val="0"/>
          <w:w w:val="100"/>
        </w:rPr>
        <w:t>   </w:t>
      </w:r>
      <w:r>
        <w:rPr>
          <w:rFonts w:ascii="Arial" w:hAnsi="Arial" w:cs="Arial" w:eastAsia="Arial"/>
          <w:sz w:val="9"/>
          <w:szCs w:val="9"/>
          <w:color w:val="797B7B"/>
          <w:spacing w:val="23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8C8C8C"/>
          <w:spacing w:val="0"/>
          <w:w w:val="100"/>
        </w:rPr>
        <w:t>•··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2" w:after="0" w:line="240" w:lineRule="auto"/>
        <w:ind w:left="20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4.253662pt;margin-top:-2.040896pt;width:59.866743pt;height:44.5pt;mso-position-horizontal-relative:page;mso-position-vertical-relative:paragraph;z-index:-13427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4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4F568C"/>
                      <w:spacing w:val="0"/>
                      <w:w w:val="100"/>
                      <w:i/>
                    </w:rPr>
                    <w:t>0Jr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5"/>
          <w:szCs w:val="45"/>
          <w:color w:val="233880"/>
          <w:spacing w:val="0"/>
          <w:w w:val="100"/>
        </w:rPr>
        <w:t>l</w:t>
      </w:r>
      <w:r>
        <w:rPr>
          <w:rFonts w:ascii="Arial" w:hAnsi="Arial" w:cs="Arial" w:eastAsia="Arial"/>
          <w:sz w:val="45"/>
          <w:szCs w:val="45"/>
          <w:color w:val="233880"/>
          <w:spacing w:val="35"/>
          <w:w w:val="100"/>
        </w:rPr>
        <w:t> </w:t>
      </w:r>
      <w:r>
        <w:rPr>
          <w:rFonts w:ascii="Arial" w:hAnsi="Arial" w:cs="Arial" w:eastAsia="Arial"/>
          <w:sz w:val="45"/>
          <w:szCs w:val="45"/>
          <w:color w:val="233880"/>
          <w:spacing w:val="0"/>
          <w:w w:val="115"/>
        </w:rPr>
        <w:t>\Qr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667" w:right="42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Şemsetti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PARLAK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988" w:right="47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520" w:right="320"/>
          <w:cols w:num="2" w:equalWidth="0">
            <w:col w:w="518" w:space="1906"/>
            <w:col w:w="8656"/>
          </w:cols>
        </w:sectPr>
      </w:pPr>
      <w:rPr/>
    </w:p>
    <w:p>
      <w:pPr>
        <w:spacing w:before="0" w:after="0" w:line="969" w:lineRule="exact"/>
        <w:ind w:left="840" w:right="-172"/>
        <w:jc w:val="left"/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88"/>
          <w:szCs w:val="88"/>
          <w:color w:val="2F2F2F"/>
          <w:spacing w:val="0"/>
          <w:w w:val="166"/>
          <w:b/>
          <w:bCs/>
          <w:position w:val="-3"/>
        </w:rPr>
        <w:t>1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59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b/>
          <w:bCs/>
        </w:rPr>
        <w:t>Bü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8"/>
          <w:szCs w:val="18"/>
          <w:color w:val="2F2F2F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4"/>
          <w:b/>
          <w:bCs/>
        </w:rPr>
        <w:t>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5" w:lineRule="exact"/>
        <w:ind w:left="63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2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327" w:right="431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40" w:lineRule="auto"/>
        <w:ind w:left="437" w:right="447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5"/>
        </w:rPr>
        <w:t>BAŞKANUÖI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1083" w:right="51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40" w:bottom="280" w:left="340" w:right="200"/>
          <w:cols w:num="2" w:equalWidth="0">
            <w:col w:w="1653" w:space="1613"/>
            <w:col w:w="8114"/>
          </w:cols>
        </w:sectPr>
      </w:pPr>
      <w:rPr/>
    </w:p>
    <w:p>
      <w:pPr>
        <w:spacing w:before="47" w:after="0" w:line="214" w:lineRule="exact"/>
        <w:ind w:left="119" w:right="-20"/>
        <w:jc w:val="left"/>
        <w:tabs>
          <w:tab w:pos="1440" w:val="left"/>
          <w:tab w:pos="3100" w:val="left"/>
          <w:tab w:pos="500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PlayTarihi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-1"/>
        </w:rPr>
        <w:t>tfel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</w:sectPr>
      </w:pPr>
      <w:rPr/>
    </w:p>
    <w:p>
      <w:pPr>
        <w:spacing w:before="17" w:after="0" w:line="257" w:lineRule="auto"/>
        <w:ind w:left="119" w:right="-54" w:firstLine="14"/>
        <w:jc w:val="left"/>
        <w:tabs>
          <w:tab w:pos="1460" w:val="left"/>
          <w:tab w:pos="164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Çiçe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43"/>
        </w:rPr>
        <w:t>li</w:t>
      </w:r>
      <w:r>
        <w:rPr>
          <w:rFonts w:ascii="Arial" w:hAnsi="Arial" w:cs="Arial" w:eastAsia="Arial"/>
          <w:sz w:val="20"/>
          <w:szCs w:val="20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Çiçekli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poligon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rra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61"/>
        </w:rPr>
        <w:t>.e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6"/>
          <w:w w:val="6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492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3063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IBi!dirinı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4160" w:space="206"/>
            <w:col w:w="7014"/>
          </w:cols>
        </w:sectPr>
      </w:pPr>
      <w:rPr/>
    </w:p>
    <w:p>
      <w:pPr>
        <w:spacing w:before="3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4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5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90"/>
        </w:rPr>
        <w:t>Yapını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90"/>
        </w:rPr>
        <w:t>n</w:t>
      </w:r>
      <w:r>
        <w:rPr>
          <w:rFonts w:ascii="Arial" w:hAnsi="Arial" w:cs="Arial" w:eastAsia="Arial"/>
          <w:sz w:val="17"/>
          <w:szCs w:val="17"/>
          <w:color w:val="2F2F2F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9" w:lineRule="exact"/>
        <w:ind w:right="-20"/>
        <w:jc w:val="left"/>
        <w:tabs>
          <w:tab w:pos="24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12"/>
        </w:rPr>
        <w:t>Bctonarm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12"/>
        </w:rPr>
        <w:t>e</w:t>
      </w:r>
      <w:r>
        <w:rPr>
          <w:rFonts w:ascii="Arial" w:hAnsi="Arial" w:cs="Arial" w:eastAsia="Arial"/>
          <w:sz w:val="17"/>
          <w:szCs w:val="17"/>
          <w:color w:val="444444"/>
          <w:spacing w:val="-3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8"/>
          <w:w w:val="101"/>
          <w:position w:val="-12"/>
        </w:rPr>
        <w:t>K</w:t>
      </w:r>
      <w:r>
        <w:rPr>
          <w:rFonts w:ascii="Arial" w:hAnsi="Arial" w:cs="Arial" w:eastAsia="Arial"/>
          <w:sz w:val="17"/>
          <w:szCs w:val="17"/>
          <w:color w:val="545659"/>
          <w:spacing w:val="0"/>
          <w:w w:val="73"/>
          <w:position w:val="-12"/>
        </w:rPr>
        <w:t>agi_r</w:t>
      </w:r>
      <w:r>
        <w:rPr>
          <w:rFonts w:ascii="Arial" w:hAnsi="Arial" w:cs="Arial" w:eastAsia="Arial"/>
          <w:sz w:val="17"/>
          <w:szCs w:val="17"/>
          <w:color w:val="545659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45659"/>
          <w:spacing w:val="-13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12"/>
        </w:rPr>
        <w:t>Ahşap</w:t>
      </w:r>
      <w:r>
        <w:rPr>
          <w:rFonts w:ascii="Arial" w:hAnsi="Arial" w:cs="Arial" w:eastAsia="Arial"/>
          <w:sz w:val="17"/>
          <w:szCs w:val="17"/>
          <w:color w:val="444444"/>
          <w:spacing w:val="41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45659"/>
          <w:spacing w:val="0"/>
          <w:w w:val="122"/>
          <w:position w:val="-12"/>
        </w:rPr>
        <w:t>Ç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22"/>
          <w:position w:val="-12"/>
        </w:rPr>
        <w:t>lik</w:t>
      </w:r>
      <w:r>
        <w:rPr>
          <w:rFonts w:ascii="Arial" w:hAnsi="Arial" w:cs="Arial" w:eastAsia="Arial"/>
          <w:sz w:val="17"/>
          <w:szCs w:val="17"/>
          <w:color w:val="2F2F2F"/>
          <w:spacing w:val="-57"/>
          <w:w w:val="122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12"/>
        </w:rPr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12"/>
        </w:rPr>
        <w:t>Diğer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1677" w:space="1912"/>
            <w:col w:w="7791"/>
          </w:cols>
        </w:sectPr>
      </w:pPr>
      <w:rPr/>
    </w:p>
    <w:p>
      <w:pPr>
        <w:spacing w:before="0" w:after="0" w:line="538" w:lineRule="exact"/>
        <w:ind w:right="-20"/>
        <w:jc w:val="right"/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298.536591pt;margin-top:7.003733pt;width:19.902440pt;height:.1pt;mso-position-horizontal-relative:page;mso-position-vertical-relative:paragraph;z-index:-13421" coordorigin="5971,140" coordsize="398,2">
            <v:shape style="position:absolute;left:5971;top:140;width:398;height:2" coordorigin="5971,140" coordsize="398,0" path="m5971,140l6369,140e" filled="f" stroked="t" strokeweight=".234146pt" strokecolor="#000000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26"/>
          <w:szCs w:val="26"/>
          <w:color w:val="2F2F2F"/>
          <w:w w:val="87"/>
          <w:position w:val="-4"/>
        </w:rPr>
        <w:t>r----</w:t>
      </w:r>
      <w:r>
        <w:rPr>
          <w:rFonts w:ascii="Courier New" w:hAnsi="Courier New" w:cs="Courier New" w:eastAsia="Courier New"/>
          <w:sz w:val="26"/>
          <w:szCs w:val="26"/>
          <w:color w:val="2F2F2F"/>
          <w:spacing w:val="15"/>
          <w:w w:val="87"/>
          <w:position w:val="-4"/>
        </w:rPr>
        <w:t>-</w:t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54"/>
          <w:position w:val="4"/>
        </w:rPr>
        <w:t>ı</w:t>
      </w:r>
      <w:r>
        <w:rPr>
          <w:rFonts w:ascii="Arial" w:hAnsi="Arial" w:cs="Arial" w:eastAsia="Arial"/>
          <w:sz w:val="48"/>
          <w:szCs w:val="48"/>
          <w:color w:val="2F2F2F"/>
          <w:spacing w:val="-85"/>
          <w:w w:val="100"/>
          <w:position w:val="4"/>
        </w:rPr>
        <w:t> </w:t>
      </w:r>
      <w:r>
        <w:rPr>
          <w:rFonts w:ascii="Courier New" w:hAnsi="Courier New" w:cs="Courier New" w:eastAsia="Courier New"/>
          <w:sz w:val="26"/>
          <w:szCs w:val="26"/>
          <w:color w:val="2F2F2F"/>
          <w:spacing w:val="0"/>
          <w:w w:val="87"/>
          <w:position w:val="-4"/>
        </w:rPr>
        <w:t>---</w:t>
      </w:r>
      <w:r>
        <w:rPr>
          <w:rFonts w:ascii="Courier New" w:hAnsi="Courier New" w:cs="Courier New" w:eastAsia="Courier New"/>
          <w:sz w:val="26"/>
          <w:szCs w:val="26"/>
          <w:color w:val="2F2F2F"/>
          <w:spacing w:val="-84"/>
          <w:w w:val="87"/>
          <w:position w:val="-4"/>
        </w:rPr>
        <w:t>-</w:t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54"/>
          <w:position w:val="4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538" w:lineRule="exact"/>
        <w:ind w:right="-121"/>
        <w:jc w:val="left"/>
        <w:tabs>
          <w:tab w:pos="1060" w:val="left"/>
        </w:tabs>
        <w:rPr>
          <w:rFonts w:ascii="Courier New" w:hAnsi="Courier New" w:cs="Courier New" w:eastAsia="Courier New"/>
          <w:sz w:val="26"/>
          <w:szCs w:val="26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6"/>
          <w:szCs w:val="26"/>
          <w:color w:val="2F2F2F"/>
          <w:spacing w:val="-14"/>
          <w:w w:val="87"/>
          <w:position w:val="-4"/>
        </w:rPr>
        <w:t>-</w:t>
      </w:r>
      <w:r>
        <w:rPr>
          <w:rFonts w:ascii="Courier New" w:hAnsi="Courier New" w:cs="Courier New" w:eastAsia="Courier New"/>
          <w:sz w:val="26"/>
          <w:szCs w:val="26"/>
          <w:color w:val="87878A"/>
          <w:spacing w:val="-14"/>
          <w:w w:val="88"/>
          <w:position w:val="-4"/>
        </w:rPr>
      </w:r>
      <w:r>
        <w:rPr>
          <w:rFonts w:ascii="Courier New" w:hAnsi="Courier New" w:cs="Courier New" w:eastAsia="Courier New"/>
          <w:sz w:val="26"/>
          <w:szCs w:val="26"/>
          <w:color w:val="87878A"/>
          <w:spacing w:val="0"/>
          <w:w w:val="88"/>
          <w:emboss/>
          <w:position w:val="-4"/>
        </w:rPr>
        <w:t>-</w:t>
      </w:r>
      <w:r>
        <w:rPr>
          <w:rFonts w:ascii="Courier New" w:hAnsi="Courier New" w:cs="Courier New" w:eastAsia="Courier New"/>
          <w:sz w:val="26"/>
          <w:szCs w:val="26"/>
          <w:color w:val="87878A"/>
          <w:spacing w:val="0"/>
          <w:w w:val="88"/>
          <w:emboss/>
          <w:position w:val="-4"/>
        </w:rPr>
      </w:r>
      <w:r>
        <w:rPr>
          <w:rFonts w:ascii="Courier New" w:hAnsi="Courier New" w:cs="Courier New" w:eastAsia="Courier New"/>
          <w:sz w:val="26"/>
          <w:szCs w:val="26"/>
          <w:color w:val="87878A"/>
          <w:spacing w:val="0"/>
          <w:w w:val="88"/>
          <w:position w:val="-4"/>
        </w:rPr>
      </w:r>
      <w:r>
        <w:rPr>
          <w:rFonts w:ascii="Courier New" w:hAnsi="Courier New" w:cs="Courier New" w:eastAsia="Courier New"/>
          <w:sz w:val="26"/>
          <w:szCs w:val="26"/>
          <w:color w:val="87878A"/>
          <w:spacing w:val="-113"/>
          <w:w w:val="88"/>
          <w:position w:val="-4"/>
        </w:rPr>
        <w:t>-</w:t>
      </w:r>
      <w:r>
        <w:rPr>
          <w:rFonts w:ascii="Arial" w:hAnsi="Arial" w:cs="Arial" w:eastAsia="Arial"/>
          <w:sz w:val="48"/>
          <w:szCs w:val="48"/>
          <w:color w:val="777775"/>
          <w:spacing w:val="4"/>
          <w:w w:val="43"/>
          <w:position w:val="4"/>
        </w:rPr>
        <w:t>ı</w:t>
      </w:r>
      <w:r>
        <w:rPr>
          <w:rFonts w:ascii="Courier New" w:hAnsi="Courier New" w:cs="Courier New" w:eastAsia="Courier New"/>
          <w:sz w:val="26"/>
          <w:szCs w:val="26"/>
          <w:color w:val="66696B"/>
          <w:spacing w:val="0"/>
          <w:w w:val="81"/>
          <w:position w:val="-4"/>
        </w:rPr>
        <w:t>J</w:t>
      </w:r>
      <w:r>
        <w:rPr>
          <w:rFonts w:ascii="Courier New" w:hAnsi="Courier New" w:cs="Courier New" w:eastAsia="Courier New"/>
          <w:sz w:val="26"/>
          <w:szCs w:val="26"/>
          <w:color w:val="66696B"/>
          <w:spacing w:val="3"/>
          <w:w w:val="81"/>
          <w:position w:val="-4"/>
        </w:rPr>
        <w:t>_</w:t>
      </w:r>
      <w:r>
        <w:rPr>
          <w:rFonts w:ascii="Courier New" w:hAnsi="Courier New" w:cs="Courier New" w:eastAsia="Courier New"/>
          <w:sz w:val="26"/>
          <w:szCs w:val="26"/>
          <w:color w:val="66696B"/>
          <w:spacing w:val="3"/>
          <w:w w:val="100"/>
          <w:position w:val="-4"/>
        </w:rPr>
      </w:r>
      <w:r>
        <w:rPr>
          <w:rFonts w:ascii="Courier New" w:hAnsi="Courier New" w:cs="Courier New" w:eastAsia="Courier New"/>
          <w:sz w:val="26"/>
          <w:szCs w:val="26"/>
          <w:color w:val="66696B"/>
          <w:spacing w:val="8"/>
          <w:w w:val="100"/>
          <w:u w:val="single" w:color="767674"/>
          <w:position w:val="-4"/>
        </w:rPr>
        <w:t> </w:t>
      </w:r>
      <w:r>
        <w:rPr>
          <w:rFonts w:ascii="Courier New" w:hAnsi="Courier New" w:cs="Courier New" w:eastAsia="Courier New"/>
          <w:sz w:val="26"/>
          <w:szCs w:val="26"/>
          <w:color w:val="66696B"/>
          <w:spacing w:val="8"/>
          <w:w w:val="100"/>
          <w:u w:val="single" w:color="767674"/>
          <w:position w:val="-4"/>
        </w:rPr>
      </w:r>
      <w:r>
        <w:rPr>
          <w:rFonts w:ascii="Courier New" w:hAnsi="Courier New" w:cs="Courier New" w:eastAsia="Courier New"/>
          <w:sz w:val="26"/>
          <w:szCs w:val="26"/>
          <w:color w:val="66696B"/>
          <w:spacing w:val="8"/>
          <w:w w:val="100"/>
          <w:position w:val="-4"/>
        </w:rPr>
      </w:r>
      <w:r>
        <w:rPr>
          <w:rFonts w:ascii="Courier New" w:hAnsi="Courier New" w:cs="Courier New" w:eastAsia="Courier New"/>
          <w:sz w:val="26"/>
          <w:szCs w:val="26"/>
          <w:color w:val="66696B"/>
          <w:spacing w:val="8"/>
          <w:w w:val="100"/>
          <w:position w:val="-4"/>
        </w:rPr>
      </w:r>
      <w:r>
        <w:rPr>
          <w:rFonts w:ascii="Arial" w:hAnsi="Arial" w:cs="Arial" w:eastAsia="Arial"/>
          <w:sz w:val="48"/>
          <w:szCs w:val="48"/>
          <w:color w:val="545659"/>
          <w:spacing w:val="0"/>
          <w:w w:val="43"/>
          <w:position w:val="4"/>
        </w:rPr>
        <w:t>ı</w:t>
      </w:r>
      <w:r>
        <w:rPr>
          <w:rFonts w:ascii="Arial" w:hAnsi="Arial" w:cs="Arial" w:eastAsia="Arial"/>
          <w:sz w:val="48"/>
          <w:szCs w:val="48"/>
          <w:color w:val="54565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8"/>
          <w:szCs w:val="48"/>
          <w:color w:val="545659"/>
          <w:spacing w:val="0"/>
          <w:w w:val="100"/>
          <w:position w:val="4"/>
        </w:rPr>
      </w:r>
      <w:r>
        <w:rPr>
          <w:rFonts w:ascii="Courier New" w:hAnsi="Courier New" w:cs="Courier New" w:eastAsia="Courier New"/>
          <w:sz w:val="26"/>
          <w:szCs w:val="26"/>
          <w:color w:val="66696B"/>
          <w:spacing w:val="0"/>
          <w:w w:val="70"/>
          <w:position w:val="-4"/>
        </w:rPr>
        <w:t>,</w:t>
      </w:r>
      <w:r>
        <w:rPr>
          <w:rFonts w:ascii="Courier New" w:hAnsi="Courier New" w:cs="Courier New" w:eastAsia="Courier New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3" w:equalWidth="0">
            <w:col w:w="5053" w:space="136"/>
            <w:col w:w="1176" w:space="290"/>
            <w:col w:w="4725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81" w:lineRule="auto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Sa.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8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B3B6B5"/>
          <w:spacing w:val="-9"/>
          <w:w w:val="8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22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578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Say.ısı:3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10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20:46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20:57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21:00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3" w:equalWidth="0">
            <w:col w:w="1168" w:space="956"/>
            <w:col w:w="2086" w:space="424"/>
            <w:col w:w="6746"/>
          </w:cols>
        </w:sectPr>
      </w:pPr>
      <w:rPr/>
    </w:p>
    <w:p>
      <w:pPr>
        <w:spacing w:before="22" w:after="0" w:line="240" w:lineRule="auto"/>
        <w:ind w:left="1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66"/>
        </w:rPr>
        <w:t>Ycı·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6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8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5"/>
          <w:w w:val="7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·mcı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4" w:lineRule="auto"/>
        <w:ind w:left="9" w:right="1082" w:firstLine="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6" w:lineRule="exact"/>
        <w:ind w:left="14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1"/>
        </w:rPr>
        <w:t>Adı-Soya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4" w:equalWidth="0">
            <w:col w:w="2001" w:space="123"/>
            <w:col w:w="2195" w:space="383"/>
            <w:col w:w="1018" w:space="1803"/>
            <w:col w:w="3857"/>
          </w:cols>
        </w:sectPr>
      </w:pPr>
      <w:rPr/>
    </w:p>
    <w:p>
      <w:pPr>
        <w:spacing w:before="25" w:after="0" w:line="240" w:lineRule="auto"/>
        <w:ind w:left="13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söndOrUcU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1552" w:space="585"/>
            <w:col w:w="9243"/>
          </w:cols>
        </w:sectPr>
      </w:pPr>
      <w:rPr/>
    </w:p>
    <w:p>
      <w:pPr>
        <w:spacing w:before="17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18" w:lineRule="exact"/>
        <w:ind w:right="-83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IKöıJU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37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790253pt;margin-top:-5.314835pt;width:3.6841pt;height:19pt;mso-position-horizontal-relative:page;mso-position-vertical-relative:paragraph;z-index:-13419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2F2F2F"/>
                      <w:spacing w:val="0"/>
                      <w:w w:val="69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27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32" w:after="0" w:line="17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position w:val="-4"/>
        </w:rPr>
        <w:t>.IK.K.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99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3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61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1D1D1D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4" w:equalWidth="0">
            <w:col w:w="1360" w:space="777"/>
            <w:col w:w="1302" w:space="1194"/>
            <w:col w:w="2775" w:space="597"/>
            <w:col w:w="3375"/>
          </w:cols>
        </w:sectPr>
      </w:pPr>
      <w:rPr/>
    </w:p>
    <w:p>
      <w:pPr>
        <w:spacing w:before="0" w:after="0" w:line="194" w:lineRule="exact"/>
        <w:ind w:left="2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çalıla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gelmiştir.Yangında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4" w:lineRule="auto"/>
        <w:ind w:left="147" w:right="8622" w:firstLine="-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93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B3B6B5"/>
          <w:spacing w:val="-11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oktu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55" w:lineRule="auto"/>
        <w:ind w:right="77" w:firstLine="11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kişilercepikni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rutuşturınası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1761" w:space="362"/>
            <w:col w:w="9257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</w:rPr>
        <w:t>Si_g_ortalı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[Sirketi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-1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14" w:lineRule="exact"/>
        <w:ind w:left="13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TeslimiYangı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Jandarmaya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IBedeli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:Ö$trenileınedi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5347" w:space="1342"/>
            <w:col w:w="4691"/>
          </w:cols>
        </w:sectPr>
      </w:pPr>
      <w:rPr/>
    </w:p>
    <w:p>
      <w:pPr>
        <w:spacing w:before="3" w:after="0" w:line="203" w:lineRule="exact"/>
        <w:ind w:left="2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882927pt;margin-top:4.526579pt;width:10.51095pt;height:15pt;mso-position-horizontal-relative:page;mso-position-vertical-relative:paragraph;z-index:-13418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444"/>
                      <w:spacing w:val="-5"/>
                      <w:w w:val="7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444"/>
                      <w:spacing w:val="0"/>
                      <w:w w:val="7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7"/>
          <w:w w:val="89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8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  <w:position w:val="-2"/>
        </w:rPr>
        <w:t>'"'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3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2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5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1"/>
        </w:rPr>
        <w:t>.ı1:=.D-ön-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0"/>
          <w:w w:val="26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-93"/>
          <w:w w:val="2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5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0"/>
          <w:w w:val="12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</w:rPr>
        <w:t>--ı-Ia-r-ih_:_1_3-/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9"/>
          <w:w w:val="12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-41"/>
          <w:w w:val="1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0"/>
        </w:rPr>
        <w:t>5_/2_0_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2"/>
          <w:w w:val="6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-112"/>
          <w:w w:val="1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2E2E2E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2E2E2E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2E2E2E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1"/>
        </w:rPr>
        <w:t>--..-ls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6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1"/>
        </w:rPr>
        <w:t>;a-at-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36"/>
        </w:rPr>
        <w:t>2-1-:5-0---------------------i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1245" w:space="0"/>
            <w:col w:w="10135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4" w:lineRule="exact"/>
        <w:ind w:left="231" w:right="-69"/>
        <w:jc w:val="left"/>
        <w:tabs>
          <w:tab w:pos="1020" w:val="left"/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-1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4702" w:space="3879"/>
            <w:col w:w="2799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</w:sectPr>
      </w:pPr>
      <w:rPr/>
    </w:p>
    <w:p>
      <w:pPr>
        <w:spacing w:before="40" w:after="0" w:line="240" w:lineRule="auto"/>
        <w:ind w:left="228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166" w:lineRule="exact"/>
        <w:ind w:left="2371" w:right="-103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v:shape style="position:absolute;margin-left:40.32pt;margin-top:15.617052pt;width:12.48pt;height:33.599998pt;mso-position-horizontal-relative:page;mso-position-vertical-relative:paragraph;z-index:-13425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54"/>
          <w:szCs w:val="54"/>
          <w:color w:val="9C9E9E"/>
          <w:spacing w:val="-13"/>
          <w:w w:val="22"/>
          <w:position w:val="-37"/>
        </w:rPr>
        <w:t>J</w:t>
      </w:r>
      <w:r>
        <w:rPr>
          <w:rFonts w:ascii="Times New Roman" w:hAnsi="Times New Roman" w:cs="Times New Roman" w:eastAsia="Times New Roman"/>
          <w:sz w:val="54"/>
          <w:szCs w:val="54"/>
          <w:color w:val="343A56"/>
          <w:spacing w:val="-159"/>
          <w:w w:val="96"/>
          <w:position w:val="-37"/>
        </w:rPr>
        <w:t>f</w:t>
      </w:r>
      <w:r>
        <w:rPr>
          <w:rFonts w:ascii="Times New Roman" w:hAnsi="Times New Roman" w:cs="Times New Roman" w:eastAsia="Times New Roman"/>
          <w:sz w:val="54"/>
          <w:szCs w:val="54"/>
          <w:color w:val="545659"/>
          <w:spacing w:val="0"/>
          <w:w w:val="60"/>
          <w:position w:val="-37"/>
        </w:rPr>
        <w:t>/</w:t>
      </w:r>
      <w:r>
        <w:rPr>
          <w:rFonts w:ascii="Times New Roman" w:hAnsi="Times New Roman" w:cs="Times New Roman" w:eastAsia="Times New Roman"/>
          <w:sz w:val="54"/>
          <w:szCs w:val="54"/>
          <w:color w:val="545659"/>
          <w:spacing w:val="-41"/>
          <w:w w:val="60"/>
          <w:position w:val="-37"/>
        </w:rPr>
        <w:t>i</w:t>
      </w:r>
      <w:r>
        <w:rPr>
          <w:rFonts w:ascii="Times New Roman" w:hAnsi="Times New Roman" w:cs="Times New Roman" w:eastAsia="Times New Roman"/>
          <w:sz w:val="54"/>
          <w:szCs w:val="54"/>
          <w:color w:val="343A56"/>
          <w:spacing w:val="-93"/>
          <w:w w:val="95"/>
          <w:position w:val="-37"/>
        </w:rPr>
        <w:t>E</w:t>
      </w:r>
      <w:r>
        <w:rPr>
          <w:rFonts w:ascii="Times New Roman" w:hAnsi="Times New Roman" w:cs="Times New Roman" w:eastAsia="Times New Roman"/>
          <w:sz w:val="54"/>
          <w:szCs w:val="54"/>
          <w:color w:val="2F2F2F"/>
          <w:spacing w:val="-12"/>
          <w:w w:val="46"/>
          <w:position w:val="-37"/>
        </w:rPr>
        <w:t>a</w:t>
      </w:r>
      <w:r>
        <w:rPr>
          <w:rFonts w:ascii="Times New Roman" w:hAnsi="Times New Roman" w:cs="Times New Roman" w:eastAsia="Times New Roman"/>
          <w:sz w:val="54"/>
          <w:szCs w:val="54"/>
          <w:color w:val="1F267C"/>
          <w:spacing w:val="0"/>
          <w:w w:val="137"/>
          <w:position w:val="-37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2F2F2F"/>
          <w:spacing w:val="0"/>
          <w:w w:val="71"/>
          <w:b/>
          <w:bCs/>
          <w:position w:val="-37"/>
        </w:rPr>
        <w:t>UR&lt;</w:t>
      </w:r>
      <w:r>
        <w:rPr>
          <w:rFonts w:ascii="Times New Roman" w:hAnsi="Times New Roman" w:cs="Times New Roman" w:eastAsia="Times New Roman"/>
          <w:sz w:val="33"/>
          <w:szCs w:val="33"/>
          <w:color w:val="2F2F2F"/>
          <w:spacing w:val="17"/>
          <w:w w:val="72"/>
          <w:b/>
          <w:bCs/>
          <w:position w:val="-37"/>
        </w:rPr>
        <w:t>}</w:t>
      </w:r>
      <w:r>
        <w:rPr>
          <w:rFonts w:ascii="Times New Roman" w:hAnsi="Times New Roman" w:cs="Times New Roman" w:eastAsia="Times New Roman"/>
          <w:sz w:val="33"/>
          <w:szCs w:val="33"/>
          <w:color w:val="1F2B5B"/>
          <w:spacing w:val="0"/>
          <w:w w:val="92"/>
          <w:b/>
          <w:bCs/>
          <w:position w:val="-37"/>
        </w:rPr>
        <w:t>p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1" w:lineRule="exact"/>
        <w:ind w:left="10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5"/>
          <w:position w:val="-9"/>
        </w:rPr>
        <w:t>&gt;Amid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93" w:lineRule="exact"/>
        <w:ind w:left="-40" w:right="1501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66"/>
          <w:b/>
          <w:bCs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2F2F2F"/>
          <w:spacing w:val="-38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545659"/>
          <w:spacing w:val="0"/>
          <w:w w:val="56"/>
          <w:b/>
          <w:bCs/>
          <w:position w:val="-2"/>
        </w:rPr>
        <w:t>6</w:t>
      </w:r>
      <w:r>
        <w:rPr>
          <w:rFonts w:ascii="Arial" w:hAnsi="Arial" w:cs="Arial" w:eastAsia="Arial"/>
          <w:sz w:val="27"/>
          <w:szCs w:val="27"/>
          <w:color w:val="545659"/>
          <w:spacing w:val="0"/>
          <w:w w:val="56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545659"/>
          <w:spacing w:val="21"/>
          <w:w w:val="56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6"/>
          <w:position w:val="-2"/>
        </w:rPr>
        <w:t>MaYı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6"/>
          <w:position w:val="-2"/>
        </w:rPr>
        <w:t>s</w:t>
      </w:r>
      <w:r>
        <w:rPr>
          <w:rFonts w:ascii="Arial" w:hAnsi="Arial" w:cs="Arial" w:eastAsia="Arial"/>
          <w:sz w:val="24"/>
          <w:szCs w:val="24"/>
          <w:color w:val="2F2F2F"/>
          <w:spacing w:val="5"/>
          <w:w w:val="56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9"/>
          <w:b/>
          <w:bCs/>
          <w:position w:val="-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59" w:lineRule="atLeast"/>
        <w:ind w:left="120" w:right="17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6696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66696B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66696B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40" w:right="200"/>
          <w:cols w:num="3" w:equalWidth="0">
            <w:col w:w="3887" w:space="872"/>
            <w:col w:w="1435" w:space="2499"/>
            <w:col w:w="2687"/>
          </w:cols>
        </w:sectPr>
      </w:pPr>
      <w:rPr/>
    </w:p>
    <w:p>
      <w:pPr>
        <w:spacing w:before="0" w:after="0" w:line="135" w:lineRule="exact"/>
        <w:ind w:left="2301" w:right="-198"/>
        <w:jc w:val="left"/>
        <w:tabs>
          <w:tab w:pos="2800" w:val="left"/>
        </w:tabs>
        <w:rPr>
          <w:rFonts w:ascii="Times New Roman" w:hAnsi="Times New Roman" w:cs="Times New Roman" w:eastAsia="Times New Roman"/>
          <w:sz w:val="105"/>
          <w:szCs w:val="105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12"/>
          <w:w w:val="259"/>
          <w:position w:val="-50"/>
        </w:rPr>
        <w:t>,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35"/>
          <w:position w:val="-50"/>
        </w:rPr>
        <w:t>p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50"/>
        </w:rPr>
        <w:tab/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50"/>
        </w:rPr>
      </w:r>
      <w:r>
        <w:rPr>
          <w:rFonts w:ascii="Arial" w:hAnsi="Arial" w:cs="Arial" w:eastAsia="Arial"/>
          <w:sz w:val="17"/>
          <w:szCs w:val="17"/>
          <w:color w:val="66696B"/>
          <w:spacing w:val="0"/>
          <w:w w:val="259"/>
          <w:position w:val="-50"/>
        </w:rPr>
        <w:t>,</w:t>
      </w:r>
      <w:r>
        <w:rPr>
          <w:rFonts w:ascii="Arial" w:hAnsi="Arial" w:cs="Arial" w:eastAsia="Arial"/>
          <w:sz w:val="17"/>
          <w:szCs w:val="17"/>
          <w:color w:val="66696B"/>
          <w:spacing w:val="-85"/>
          <w:w w:val="259"/>
          <w:position w:val="-50"/>
        </w:rPr>
        <w:t> </w:t>
      </w:r>
      <w:r>
        <w:rPr>
          <w:rFonts w:ascii="Times New Roman" w:hAnsi="Times New Roman" w:cs="Times New Roman" w:eastAsia="Times New Roman"/>
          <w:sz w:val="105"/>
          <w:szCs w:val="105"/>
          <w:color w:val="1F267C"/>
          <w:spacing w:val="0"/>
          <w:w w:val="70"/>
          <w:i/>
          <w:position w:val="-50"/>
        </w:rPr>
        <w:t>vP</w:t>
      </w:r>
      <w:r>
        <w:rPr>
          <w:rFonts w:ascii="Times New Roman" w:hAnsi="Times New Roman" w:cs="Times New Roman" w:eastAsia="Times New Roman"/>
          <w:sz w:val="105"/>
          <w:szCs w:val="105"/>
          <w:color w:val="1F267C"/>
          <w:spacing w:val="8"/>
          <w:w w:val="71"/>
          <w:i/>
          <w:position w:val="-50"/>
        </w:rPr>
        <w:t>r</w:t>
      </w:r>
      <w:r>
        <w:rPr>
          <w:rFonts w:ascii="Times New Roman" w:hAnsi="Times New Roman" w:cs="Times New Roman" w:eastAsia="Times New Roman"/>
          <w:sz w:val="105"/>
          <w:szCs w:val="105"/>
          <w:color w:val="545659"/>
          <w:spacing w:val="0"/>
          <w:w w:val="29"/>
          <w:i/>
          <w:position w:val="-50"/>
        </w:rPr>
        <w:t>-</w:t>
      </w:r>
      <w:r>
        <w:rPr>
          <w:rFonts w:ascii="Times New Roman" w:hAnsi="Times New Roman" w:cs="Times New Roman" w:eastAsia="Times New Roman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2" w:lineRule="atLeast"/>
        <w:ind w:right="-5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E8AAA"/>
          <w:w w:val="198"/>
        </w:rPr>
        <w:t>1.</w:t>
      </w:r>
      <w:r>
        <w:rPr>
          <w:rFonts w:ascii="Times New Roman" w:hAnsi="Times New Roman" w:cs="Times New Roman" w:eastAsia="Times New Roman"/>
          <w:sz w:val="11"/>
          <w:szCs w:val="11"/>
          <w:color w:val="B3B6B5"/>
          <w:w w:val="84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8" w:lineRule="atLeas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500.15686pt;margin-top:8.53298pt;width:.1pt;height:19.519776pt;mso-position-horizontal-relative:page;mso-position-vertical-relative:paragraph;z-index:-13420" coordorigin="10003,171" coordsize="2,390">
            <v:shape style="position:absolute;left:10003;top:171;width:2;height:390" coordorigin="10003,171" coordsize="0,390" path="m10003,561l10003,171e" filled="f" stroked="t" strokeweight="1.73125pt" strokecolor="#D4D8D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B3B6B5"/>
          <w:spacing w:val="0"/>
          <w:w w:val="55"/>
        </w:rPr>
        <w:t>.,,.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atLeast"/>
        <w:ind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196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2"/>
          <w:w w:val="196"/>
        </w:rPr>
        <w:t> </w:t>
      </w:r>
      <w:r>
        <w:rPr>
          <w:rFonts w:ascii="Arial" w:hAnsi="Arial" w:cs="Arial" w:eastAsia="Arial"/>
          <w:sz w:val="24"/>
          <w:szCs w:val="24"/>
          <w:color w:val="87878A"/>
          <w:spacing w:val="0"/>
          <w:w w:val="69"/>
        </w:rPr>
        <w:t>·'</w:t>
      </w:r>
      <w:r>
        <w:rPr>
          <w:rFonts w:ascii="Arial" w:hAnsi="Arial" w:cs="Arial" w:eastAsia="Arial"/>
          <w:sz w:val="24"/>
          <w:szCs w:val="24"/>
          <w:color w:val="87878A"/>
          <w:spacing w:val="16"/>
          <w:w w:val="6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6B5"/>
          <w:spacing w:val="-24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E8AAA"/>
          <w:spacing w:val="-32"/>
          <w:w w:val="67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3B6B5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3B6B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3B6B5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B3B6B5"/>
          <w:spacing w:val="-13"/>
          <w:w w:val="128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134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4" w:equalWidth="0">
            <w:col w:w="4160" w:space="1255"/>
            <w:col w:w="195" w:space="2980"/>
            <w:col w:w="118" w:space="353"/>
            <w:col w:w="2319"/>
          </w:cols>
        </w:sectPr>
      </w:pPr>
      <w:rPr/>
    </w:p>
    <w:p>
      <w:pPr>
        <w:spacing w:before="0" w:after="0" w:line="254" w:lineRule="atLeast"/>
        <w:ind w:right="-20"/>
        <w:jc w:val="right"/>
        <w:tabs>
          <w:tab w:pos="7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0.62439pt;margin-top:20.515024pt;width:.1pt;height:48.827223pt;mso-position-horizontal-relative:page;mso-position-vertical-relative:paragraph;z-index:-13422" coordorigin="3212,410" coordsize="2,977">
            <v:shape style="position:absolute;left:3212;top:410;width:2;height:977" coordorigin="3212,410" coordsize="0,977" path="m3212,1387l3212,410e" filled="f" stroked="t" strokeweight="1.170732pt" strokecolor="#2B34B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44444"/>
          <w:w w:val="165"/>
        </w:rPr>
        <w:t>r</w:t>
      </w:r>
      <w:r>
        <w:rPr>
          <w:rFonts w:ascii="Arial" w:hAnsi="Arial" w:cs="Arial" w:eastAsia="Arial"/>
          <w:sz w:val="19"/>
          <w:szCs w:val="19"/>
          <w:color w:val="2F2F2F"/>
          <w:w w:val="150"/>
        </w:rPr>
        <w:t>"</w:t>
      </w:r>
      <w:r>
        <w:rPr>
          <w:rFonts w:ascii="Arial" w:hAnsi="Arial" w:cs="Arial" w:eastAsia="Arial"/>
          <w:sz w:val="19"/>
          <w:szCs w:val="19"/>
          <w:color w:val="2F2F2F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F2F"/>
          <w:w w:val="100"/>
        </w:rPr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27"/>
        </w:rPr>
        <w:t>i</w:t>
      </w:r>
      <w:r>
        <w:rPr>
          <w:rFonts w:ascii="Arial" w:hAnsi="Arial" w:cs="Arial" w:eastAsia="Arial"/>
          <w:sz w:val="21"/>
          <w:szCs w:val="21"/>
          <w:color w:val="444444"/>
          <w:spacing w:val="73"/>
          <w:w w:val="127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2"/>
        </w:rPr>
        <w:t>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44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hfai:Y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77775"/>
          <w:spacing w:val="-1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2" w:lineRule="exact"/>
        <w:ind w:left="496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195"/>
          <w:position w:val="-3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3749" w:space="4762"/>
            <w:col w:w="2869"/>
          </w:cols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5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3.600006pt;margin-top:10.077292pt;width:59.52pt;height:121.526486pt;mso-position-horizontal-relative:page;mso-position-vertical-relative:paragraph;z-index:-13424" coordorigin="3072,202" coordsize="1190,2431">
            <v:shape style="position:absolute;left:3072;top:1365;width:1190;height:1267" type="#_x0000_t75">
              <v:imagedata r:id="rId45" o:title=""/>
            </v:shape>
            <v:group style="position:absolute;left:4215;top:239;width:2;height:1896" coordorigin="4215,239" coordsize="2,1896">
              <v:shape style="position:absolute;left:4215;top:239;width:2;height:1896" coordorigin="4215,239" coordsize="0,1896" path="m4215,2135l4215,239e" filled="f" stroked="t" strokeweight="3.746342pt" strokecolor="#3B48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-5"/>
        </w:rPr>
        <w:t>ÜzeyirEMRE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right="-99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9C9E9E"/>
          <w:spacing w:val="16"/>
          <w:w w:val="77"/>
          <w:b/>
          <w:bCs/>
          <w:position w:val="-1"/>
        </w:rPr>
        <w:t>&lt;</w:t>
      </w:r>
      <w:r>
        <w:rPr>
          <w:rFonts w:ascii="Times New Roman" w:hAnsi="Times New Roman" w:cs="Times New Roman" w:eastAsia="Times New Roman"/>
          <w:sz w:val="39"/>
          <w:szCs w:val="39"/>
          <w:color w:val="66696B"/>
          <w:spacing w:val="0"/>
          <w:w w:val="77"/>
          <w:b/>
          <w:bCs/>
          <w:position w:val="-1"/>
        </w:rPr>
        <w:t>Bill</w:t>
      </w:r>
      <w:r>
        <w:rPr>
          <w:rFonts w:ascii="Times New Roman" w:hAnsi="Times New Roman" w:cs="Times New Roman" w:eastAsia="Times New Roman"/>
          <w:sz w:val="39"/>
          <w:szCs w:val="39"/>
          <w:color w:val="66696B"/>
          <w:spacing w:val="20"/>
          <w:w w:val="7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0"/>
          <w:w w:val="45"/>
          <w:b/>
          <w:bCs/>
          <w:position w:val="-1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66696B"/>
          <w:spacing w:val="0"/>
          <w:w w:val="155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66696B"/>
          <w:spacing w:val="0"/>
          <w:w w:val="155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66696B"/>
          <w:spacing w:val="8"/>
          <w:w w:val="155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0"/>
          <w:w w:val="22"/>
          <w:position w:val="-1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0"/>
          <w:w w:val="22"/>
          <w:position w:val="-1"/>
        </w:rPr>
        <w:t>     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5"/>
          <w:w w:val="22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0"/>
          <w:w w:val="45"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0"/>
          <w:w w:val="45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19"/>
          <w:w w:val="45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77775"/>
          <w:spacing w:val="0"/>
          <w:w w:val="75"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77775"/>
          <w:spacing w:val="26"/>
          <w:w w:val="75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45659"/>
          <w:spacing w:val="-206"/>
          <w:w w:val="128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0"/>
          <w:w w:val="40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B3B6B5"/>
          <w:spacing w:val="-3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45659"/>
          <w:spacing w:val="0"/>
          <w:w w:val="128"/>
          <w:b/>
          <w:bCs/>
          <w:position w:val="-1"/>
        </w:rPr>
        <w:t>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40" w:right="200"/>
          <w:cols w:num="3" w:equalWidth="0">
            <w:col w:w="6073" w:space="2209"/>
            <w:col w:w="784" w:space="114"/>
            <w:col w:w="2200"/>
          </w:cols>
        </w:sectPr>
      </w:pPr>
      <w:rPr/>
    </w:p>
    <w:p>
      <w:pPr>
        <w:spacing w:before="73" w:after="0" w:line="240" w:lineRule="auto"/>
        <w:ind w:right="27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658537pt;margin-top:42.196274pt;width:558.907328pt;height:761.670894pt;mso-position-horizontal-relative:page;mso-position-vertical-relative:page;z-index:-13423" coordorigin="433,844" coordsize="11178,15233">
            <v:group style="position:absolute;left:445;top:875;width:11122;height:2" coordorigin="445,875" coordsize="11122,2">
              <v:shape style="position:absolute;left:445;top:875;width:11122;height:2" coordorigin="445,875" coordsize="11122,0" path="m445,875l11567,875e" filled="f" stroked="t" strokeweight=".702439pt" strokecolor="#545454">
                <v:path arrowok="t"/>
              </v:shape>
            </v:group>
            <v:group style="position:absolute;left:471;top:853;width:2;height:15004" coordorigin="471,853" coordsize="2,15004">
              <v:shape style="position:absolute;left:471;top:853;width:2;height:15004" coordorigin="471,853" coordsize="0,15004" path="m471,15857l471,853e" filled="f" stroked="t" strokeweight=".936585pt" strokecolor="#444444">
                <v:path arrowok="t"/>
              </v:shape>
            </v:group>
            <v:group style="position:absolute;left:2444;top:868;width:2;height:1176" coordorigin="2444,868" coordsize="2,1176">
              <v:shape style="position:absolute;left:2444;top:868;width:2;height:1176" coordorigin="2444,868" coordsize="0,1176" path="m2444,2043l2444,868e" filled="f" stroked="t" strokeweight=".702439pt" strokecolor="#3F3F3F">
                <v:path arrowok="t"/>
              </v:shape>
            </v:group>
            <v:group style="position:absolute;left:9122;top:872;width:2;height:1176" coordorigin="9122,872" coordsize="2,1176">
              <v:shape style="position:absolute;left:9122;top:872;width:2;height:1176" coordorigin="9122,872" coordsize="0,1176" path="m9122,2048l9122,872e" filled="f" stroked="t" strokeweight=".936585pt" strokecolor="#444444">
                <v:path arrowok="t"/>
              </v:shape>
            </v:group>
            <v:group style="position:absolute;left:11583;top:877;width:2;height:15174" coordorigin="11583,877" coordsize="2,15174">
              <v:shape style="position:absolute;left:11583;top:877;width:2;height:15174" coordorigin="11583,877" coordsize="0,15174" path="m11583,16051l11583,877e" filled="f" stroked="t" strokeweight=".702439pt" strokecolor="#4F4F4F">
                <v:path arrowok="t"/>
              </v:shape>
            </v:group>
            <v:group style="position:absolute;left:440;top:2038;width:11141;height:2" coordorigin="440,2038" coordsize="11141,2">
              <v:shape style="position:absolute;left:440;top:2038;width:11141;height:2" coordorigin="440,2038" coordsize="11141,0" path="m440,2038l11581,2038e" filled="f" stroked="t" strokeweight=".702439pt" strokecolor="#4B4B4B">
                <v:path arrowok="t"/>
              </v:shape>
            </v:group>
            <v:group style="position:absolute;left:450;top:2275;width:11131;height:2" coordorigin="450,2275" coordsize="11131,2">
              <v:shape style="position:absolute;left:450;top:2275;width:11131;height:2" coordorigin="450,2275" coordsize="11131,0" path="m450,2275l11581,2275e" filled="f" stroked="t" strokeweight=".702439pt" strokecolor="#484848">
                <v:path arrowok="t"/>
              </v:shape>
            </v:group>
            <v:group style="position:absolute;left:445;top:2515;width:11136;height:2" coordorigin="445,2515" coordsize="11136,2">
              <v:shape style="position:absolute;left:445;top:2515;width:11136;height:2" coordorigin="445,2515" coordsize="11136,0" path="m445,2515l11581,2515e" filled="f" stroked="t" strokeweight=".702439pt" strokecolor="#484848">
                <v:path arrowok="t"/>
              </v:shape>
            </v:group>
            <v:group style="position:absolute;left:450;top:2752;width:11131;height:2" coordorigin="450,2752" coordsize="11131,2">
              <v:shape style="position:absolute;left:450;top:2752;width:11131;height:2" coordorigin="450,2752" coordsize="11131,0" path="m450,2752l11581,2752e" filled="f" stroked="t" strokeweight=".936585pt" strokecolor="#484848">
                <v:path arrowok="t"/>
              </v:shape>
            </v:group>
            <v:group style="position:absolute;left:450;top:2991;width:11136;height:2" coordorigin="450,2991" coordsize="11136,2">
              <v:shape style="position:absolute;left:450;top:2991;width:11136;height:2" coordorigin="450,2991" coordsize="11136,0" path="m450,2991l11586,2991e" filled="f" stroked="t" strokeweight=".702439pt" strokecolor="#484848">
                <v:path arrowok="t"/>
              </v:shape>
            </v:group>
            <v:group style="position:absolute;left:450;top:3228;width:11131;height:2" coordorigin="450,3228" coordsize="11131,2">
              <v:shape style="position:absolute;left:450;top:3228;width:11131;height:2" coordorigin="450,3228" coordsize="11131,0" path="m450,3228l11581,3228e" filled="f" stroked="t" strokeweight=".702439pt" strokecolor="#484848">
                <v:path arrowok="t"/>
              </v:shape>
            </v:group>
            <v:group style="position:absolute;left:3910;top:3219;width:2;height:939" coordorigin="3910,3219" coordsize="2,939">
              <v:shape style="position:absolute;left:3910;top:3219;width:2;height:939" coordorigin="3910,3219" coordsize="0,939" path="m3910,4157l3910,3219e" filled="f" stroked="t" strokeweight=".936585pt" strokecolor="#3F3F3F">
                <v:path arrowok="t"/>
              </v:shape>
            </v:group>
            <v:group style="position:absolute;left:6975;top:3224;width:2;height:939" coordorigin="6975,3224" coordsize="2,939">
              <v:shape style="position:absolute;left:6975;top:3224;width:2;height:939" coordorigin="6975,3224" coordsize="0,939" path="m6975,4162l6975,3224e" filled="f" stroked="t" strokeweight=".936585pt" strokecolor="#484848">
                <v:path arrowok="t"/>
              </v:shape>
            </v:group>
            <v:group style="position:absolute;left:2456;top:4138;width:2;height:6604" coordorigin="2456,4138" coordsize="2,6604">
              <v:shape style="position:absolute;left:2456;top:4138;width:2;height:6604" coordorigin="2456,4138" coordsize="0,6604" path="m2456,10742l2456,4138e" filled="f" stroked="t" strokeweight=".936585pt" strokecolor="#3F3F3F">
                <v:path arrowok="t"/>
              </v:shape>
            </v:group>
            <v:group style="position:absolute;left:445;top:4153;width:11136;height:2" coordorigin="445,4153" coordsize="11136,2">
              <v:shape style="position:absolute;left:445;top:4153;width:11136;height:2" coordorigin="445,4153" coordsize="11136,0" path="m445,4153l11581,4153e" filled="f" stroked="t" strokeweight=".702439pt" strokecolor="#484848">
                <v:path arrowok="t"/>
              </v:shape>
            </v:group>
            <v:group style="position:absolute;left:2440;top:4669;width:9146;height:2" coordorigin="2440,4669" coordsize="9146,2">
              <v:shape style="position:absolute;left:2440;top:4669;width:9146;height:2" coordorigin="2440,4669" coordsize="9146,0" path="m2440,4669l11586,4669e" filled="f" stroked="t" strokeweight=".702439pt" strokecolor="#484848">
                <v:path arrowok="t"/>
              </v:shape>
            </v:group>
            <v:group style="position:absolute;left:4966;top:4660;width:2;height:2162" coordorigin="4966,4660" coordsize="2,2162">
              <v:shape style="position:absolute;left:4966;top:4660;width:2;height:2162" coordorigin="4966,4660" coordsize="0,2162" path="m4966,6822l4966,4660e" filled="f" stroked="t" strokeweight=".702439pt" strokecolor="#484848">
                <v:path arrowok="t"/>
              </v:shape>
            </v:group>
            <v:group style="position:absolute;left:4959;top:5143;width:6626;height:2" coordorigin="4959,5143" coordsize="6626,2">
              <v:shape style="position:absolute;left:4959;top:5143;width:6626;height:2" coordorigin="4959,5143" coordsize="6626,0" path="m4959,5143l11586,5143e" filled="f" stroked="t" strokeweight=".702439pt" strokecolor="#4F4F4F">
                <v:path arrowok="t"/>
              </v:shape>
            </v:group>
            <v:group style="position:absolute;left:4955;top:5385;width:6626;height:2" coordorigin="4955,5385" coordsize="6626,2">
              <v:shape style="position:absolute;left:4955;top:5385;width:6626;height:2" coordorigin="4955,5385" coordsize="6626,0" path="m4955,5385l11581,5385e" filled="f" stroked="t" strokeweight=".702439pt" strokecolor="#484848">
                <v:path arrowok="t"/>
              </v:shape>
            </v:group>
            <v:group style="position:absolute;left:4959;top:5625;width:6626;height:2" coordorigin="4959,5625" coordsize="6626,2">
              <v:shape style="position:absolute;left:4959;top:5625;width:6626;height:2" coordorigin="4959,5625" coordsize="6626,0" path="m4959,5625l11586,5625e" filled="f" stroked="t" strokeweight=".936585pt" strokecolor="#484848">
                <v:path arrowok="t"/>
              </v:shape>
            </v:group>
            <v:group style="position:absolute;left:2444;top:5864;width:9146;height:2" coordorigin="2444,5864" coordsize="9146,2">
              <v:shape style="position:absolute;left:2444;top:5864;width:9146;height:2" coordorigin="2444,5864" coordsize="9146,0" path="m2444,5864l11590,5864e" filled="f" stroked="t" strokeweight=".702439pt" strokecolor="#484848">
                <v:path arrowok="t"/>
              </v:shape>
            </v:group>
            <v:group style="position:absolute;left:445;top:4428;width:11136;height:2" coordorigin="445,4428" coordsize="11136,2">
              <v:shape style="position:absolute;left:445;top:4428;width:11136;height:2" coordorigin="445,4428" coordsize="11136,0" path="m445,4428l11581,4428e" filled="f" stroked="t" strokeweight=".702439pt" strokecolor="#4B4B4B">
                <v:path arrowok="t"/>
              </v:shape>
            </v:group>
            <v:group style="position:absolute;left:454;top:6103;width:11131;height:2" coordorigin="454,6103" coordsize="11131,2">
              <v:shape style="position:absolute;left:454;top:6103;width:11131;height:2" coordorigin="454,6103" coordsize="11131,0" path="m454,6103l11586,6103e" filled="f" stroked="t" strokeweight=".936585pt" strokecolor="#484848">
                <v:path arrowok="t"/>
              </v:shape>
            </v:group>
            <v:group style="position:absolute;left:7839;top:6092;width:2;height:725" coordorigin="7839,6092" coordsize="2,725">
              <v:shape style="position:absolute;left:7839;top:6092;width:2;height:725" coordorigin="7839,6092" coordsize="0,725" path="m7839,6817l7839,6092e" filled="f" stroked="t" strokeweight=".702439pt" strokecolor="#444444">
                <v:path arrowok="t"/>
              </v:shape>
            </v:group>
            <v:group style="position:absolute;left:2454;top:6570;width:9136;height:2" coordorigin="2454,6570" coordsize="9136,2">
              <v:shape style="position:absolute;left:2454;top:6570;width:9136;height:2" coordorigin="2454,6570" coordsize="9136,0" path="m2454,6570l11590,6570e" filled="f" stroked="t" strokeweight=".702439pt" strokecolor="#484848">
                <v:path arrowok="t"/>
              </v:shape>
            </v:group>
            <v:group style="position:absolute;left:2449;top:6807;width:9146;height:2" coordorigin="2449,6807" coordsize="9146,2">
              <v:shape style="position:absolute;left:2449;top:6807;width:9146;height:2" coordorigin="2449,6807" coordsize="9146,0" path="m2449,6807l11595,6807e" filled="f" stroked="t" strokeweight=".702439pt" strokecolor="#484848">
                <v:path arrowok="t"/>
              </v:shape>
            </v:group>
            <v:group style="position:absolute;left:459;top:7514;width:11131;height:2" coordorigin="459,7514" coordsize="11131,2">
              <v:shape style="position:absolute;left:459;top:7514;width:11131;height:2" coordorigin="459,7514" coordsize="11131,0" path="m459,7514l11590,7514e" filled="f" stroked="t" strokeweight=".702439pt" strokecolor="#484848">
                <v:path arrowok="t"/>
              </v:shape>
            </v:group>
            <v:group style="position:absolute;left:459;top:7049;width:11131;height:2" coordorigin="459,7049" coordsize="11131,2">
              <v:shape style="position:absolute;left:459;top:7049;width:11131;height:2" coordorigin="459,7049" coordsize="11131,0" path="m459,7049l11590,7049e" filled="f" stroked="t" strokeweight=".702439pt" strokecolor="#484848">
                <v:path arrowok="t"/>
              </v:shape>
            </v:group>
            <v:group style="position:absolute;left:4976;top:7509;width:2;height:735" coordorigin="4976,7509" coordsize="2,735">
              <v:shape style="position:absolute;left:4976;top:7509;width:2;height:735" coordorigin="4976,7509" coordsize="0,735" path="m4976,8244l4976,7509e" filled="f" stroked="t" strokeweight=".702439pt" strokecolor="#4F4F4F">
                <v:path arrowok="t"/>
              </v:shape>
            </v:group>
            <v:group style="position:absolute;left:4969;top:7751;width:6622;height:2" coordorigin="4969,7751" coordsize="6622,2">
              <v:shape style="position:absolute;left:4969;top:7751;width:6622;height:2" coordorigin="4969,7751" coordsize="6622,0" path="m4969,7751l11590,7751e" filled="f" stroked="t" strokeweight=".702439pt" strokecolor="#4B4B4B">
                <v:path arrowok="t"/>
              </v:shape>
            </v:group>
            <v:group style="position:absolute;left:4969;top:7992;width:6622;height:2" coordorigin="4969,7992" coordsize="6622,2">
              <v:shape style="position:absolute;left:4969;top:7992;width:6622;height:2" coordorigin="4969,7992" coordsize="6622,0" path="m4969,7992l11590,7992e" filled="f" stroked="t" strokeweight=".702439pt" strokecolor="#4B4B4B">
                <v:path arrowok="t"/>
              </v:shape>
            </v:group>
            <v:group style="position:absolute;left:454;top:8232;width:11136;height:2" coordorigin="454,8232" coordsize="11136,2">
              <v:shape style="position:absolute;left:454;top:8232;width:11136;height:2" coordorigin="454,8232" coordsize="11136,0" path="m454,8232l11590,8232e" filled="f" stroked="t" strokeweight=".936585pt" strokecolor="#484848">
                <v:path arrowok="t"/>
              </v:shape>
            </v:group>
            <v:group style="position:absolute;left:459;top:9031;width:11136;height:2" coordorigin="459,9031" coordsize="11136,2">
              <v:shape style="position:absolute;left:459;top:9031;width:11136;height:2" coordorigin="459,9031" coordsize="11136,0" path="m459,9031l11595,9031e" filled="f" stroked="t" strokeweight=".702439pt" strokecolor="#484848">
                <v:path arrowok="t"/>
              </v:shape>
            </v:group>
            <v:group style="position:absolute;left:464;top:9870;width:11131;height:2" coordorigin="464,9870" coordsize="11131,2">
              <v:shape style="position:absolute;left:464;top:9870;width:11131;height:2" coordorigin="464,9870" coordsize="11131,0" path="m464,9870l11595,9870e" filled="f" stroked="t" strokeweight=".702439pt" strokecolor="#4B4B4B">
                <v:path arrowok="t"/>
              </v:shape>
            </v:group>
            <v:group style="position:absolute;left:464;top:10107;width:11131;height:2" coordorigin="464,10107" coordsize="11131,2">
              <v:shape style="position:absolute;left:464;top:10107;width:11131;height:2" coordorigin="464,10107" coordsize="11131,0" path="m464,10107l11595,10107e" filled="f" stroked="t" strokeweight=".702439pt" strokecolor="#4B4B4B">
                <v:path arrowok="t"/>
              </v:shape>
            </v:group>
            <v:group style="position:absolute;left:464;top:10349;width:11136;height:2" coordorigin="464,10349" coordsize="11136,2">
              <v:shape style="position:absolute;left:464;top:10349;width:11136;height:2" coordorigin="464,10349" coordsize="11136,0" path="m464,10349l11600,10349e" filled="f" stroked="t" strokeweight=".702439pt" strokecolor="#484848">
                <v:path arrowok="t"/>
              </v:shape>
            </v:group>
            <v:group style="position:absolute;left:464;top:11074;width:11141;height:2" coordorigin="464,11074" coordsize="11141,2">
              <v:shape style="position:absolute;left:464;top:11074;width:11141;height:2" coordorigin="464,11074" coordsize="11141,0" path="m464,11074l11604,11074e" filled="f" stroked="t" strokeweight=".702439pt" strokecolor="#484848">
                <v:path arrowok="t"/>
              </v:shape>
            </v:group>
            <v:group style="position:absolute;left:1243;top:11026;width:2;height:5044" coordorigin="1243,11026" coordsize="2,5044">
              <v:shape style="position:absolute;left:1243;top:11026;width:2;height:5044" coordorigin="1243,11026" coordsize="0,5044" path="m1243,16070l1243,11026e" filled="f" stroked="t" strokeweight=".702439pt" strokecolor="#3F3F3F">
                <v:path arrowok="t"/>
              </v:shape>
            </v:group>
            <v:group style="position:absolute;left:1810;top:11069;width:2;height:5001" coordorigin="1810,11069" coordsize="2,5001">
              <v:shape style="position:absolute;left:1810;top:11069;width:2;height:5001" coordorigin="1810,11069" coordsize="0,5001" path="m1810,16070l1810,11069e" filled="f" stroked="t" strokeweight=".702439pt" strokecolor="#3F3F3F">
                <v:path arrowok="t"/>
              </v:shape>
            </v:group>
            <v:group style="position:absolute;left:468;top:11316;width:11131;height:2" coordorigin="468,11316" coordsize="11131,2">
              <v:shape style="position:absolute;left:468;top:11316;width:11131;height:2" coordorigin="468,11316" coordsize="11131,0" path="m468,11316l11600,11316e" filled="f" stroked="t" strokeweight=".702439pt" strokecolor="#484848">
                <v:path arrowok="t"/>
              </v:shape>
            </v:group>
            <v:group style="position:absolute;left:468;top:13382;width:2014;height:2" coordorigin="468,13382" coordsize="2014,2">
              <v:shape style="position:absolute;left:468;top:13382;width:2014;height:2" coordorigin="468,13382" coordsize="2014,0" path="m468,13382l2482,13382e" filled="f" stroked="t" strokeweight=".702439pt" strokecolor="#484848">
                <v:path arrowok="t"/>
              </v:shape>
            </v:group>
            <v:group style="position:absolute;left:478;top:16044;width:11127;height:2" coordorigin="478,16044" coordsize="11127,2">
              <v:shape style="position:absolute;left:478;top:16044;width:11127;height:2" coordorigin="478,16044" coordsize="11127,0" path="m478,16044l11604,16044e" filled="f" stroked="t" strokeweight=".702439pt" strokecolor="#4F4F4F">
                <v:path arrowok="t"/>
              </v:shape>
            </v:group>
            <v:group style="position:absolute;left:7406;top:11064;width:2;height:4987" coordorigin="7406,11064" coordsize="2,4987">
              <v:shape style="position:absolute;left:7406;top:11064;width:2;height:4987" coordorigin="7406,11064" coordsize="0,4987" path="m7406,16051l7406,11064e" filled="f" stroked="t" strokeweight=".702439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837" w:right="3107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F267C"/>
          <w:spacing w:val="0"/>
          <w:w w:val="62"/>
          <w:i/>
        </w:rPr>
        <w:t>'J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59" w:right="-60"/>
        <w:jc w:val="left"/>
        <w:tabs>
          <w:tab w:pos="532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23"/>
          <w:szCs w:val="23"/>
          <w:color w:val="444444"/>
          <w:spacing w:val="0"/>
          <w:w w:val="64"/>
          <w:b/>
          <w:bCs/>
        </w:rPr>
        <w:t>Olg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64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444444"/>
          <w:spacing w:val="-2"/>
          <w:w w:val="64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1"/>
        </w:rPr>
        <w:t>Ami</w:t>
      </w:r>
      <w:r>
        <w:rPr>
          <w:rFonts w:ascii="Arial" w:hAnsi="Arial" w:cs="Arial" w:eastAsia="Arial"/>
          <w:sz w:val="22"/>
          <w:szCs w:val="22"/>
          <w:color w:val="444444"/>
          <w:spacing w:val="-1"/>
          <w:w w:val="82"/>
        </w:rPr>
        <w:t>r</w:t>
      </w:r>
      <w:r>
        <w:rPr>
          <w:rFonts w:ascii="Arial" w:hAnsi="Arial" w:cs="Arial" w:eastAsia="Arial"/>
          <w:sz w:val="22"/>
          <w:szCs w:val="22"/>
          <w:color w:val="66696B"/>
          <w:spacing w:val="0"/>
          <w:w w:val="121"/>
        </w:rPr>
        <w:t>i</w:t>
      </w:r>
      <w:r>
        <w:rPr>
          <w:rFonts w:ascii="Arial" w:hAnsi="Arial" w:cs="Arial" w:eastAsia="Arial"/>
          <w:sz w:val="22"/>
          <w:szCs w:val="22"/>
          <w:color w:val="66696B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66696B"/>
          <w:spacing w:val="0"/>
          <w:w w:val="100"/>
        </w:rPr>
      </w:r>
      <w:r>
        <w:rPr>
          <w:rFonts w:ascii="Times New Roman" w:hAnsi="Times New Roman" w:cs="Times New Roman" w:eastAsia="Times New Roman"/>
          <w:sz w:val="50"/>
          <w:szCs w:val="50"/>
          <w:color w:val="334285"/>
          <w:spacing w:val="0"/>
          <w:w w:val="60"/>
          <w:i/>
        </w:rPr>
        <w:t>(</w:t>
      </w:r>
      <w:r>
        <w:rPr>
          <w:rFonts w:ascii="Times New Roman" w:hAnsi="Times New Roman" w:cs="Times New Roman" w:eastAsia="Times New Roman"/>
          <w:sz w:val="50"/>
          <w:szCs w:val="50"/>
          <w:color w:val="334285"/>
          <w:spacing w:val="0"/>
          <w:w w:val="59"/>
          <w:i/>
        </w:rPr>
        <w:t>JJ/i</w:t>
      </w:r>
      <w:r>
        <w:rPr>
          <w:rFonts w:ascii="Times New Roman" w:hAnsi="Times New Roman" w:cs="Times New Roman" w:eastAsia="Times New Roman"/>
          <w:sz w:val="50"/>
          <w:szCs w:val="50"/>
          <w:color w:val="334285"/>
          <w:spacing w:val="-2"/>
          <w:w w:val="59"/>
          <w:i/>
        </w:rPr>
        <w:t>t</w:t>
      </w:r>
      <w:r>
        <w:rPr>
          <w:rFonts w:ascii="Arial" w:hAnsi="Arial" w:cs="Arial" w:eastAsia="Arial"/>
          <w:sz w:val="36"/>
          <w:szCs w:val="36"/>
          <w:color w:val="0F21A1"/>
          <w:spacing w:val="0"/>
          <w:w w:val="65"/>
          <w:i/>
        </w:rPr>
        <w:t>J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spacing w:before="65" w:after="0" w:line="249" w:lineRule="auto"/>
        <w:ind w:left="4949" w:right="-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ERBAŞ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exact"/>
        <w:ind w:left="-40" w:right="1091"/>
        <w:jc w:val="center"/>
        <w:tabs>
          <w:tab w:pos="13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87878A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87878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-6"/>
          <w:w w:val="88"/>
          <w:imprint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-6"/>
          <w:w w:val="88"/>
          <w:imprint/>
        </w:rPr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-6"/>
          <w:w w:val="88"/>
        </w:rPr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-12"/>
          <w:w w:val="88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0"/>
          <w:w w:val="88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3B6B5"/>
          <w:spacing w:val="-10"/>
          <w:w w:val="68"/>
          <w:i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68"/>
          <w:i/>
        </w:rPr>
        <w:t>lit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68"/>
          <w:i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14"/>
          <w:w w:val="68"/>
          <w:i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68"/>
        </w:rPr>
        <w:t>y</w:t>
      </w:r>
      <w:r>
        <w:rPr>
          <w:rFonts w:ascii="Arial" w:hAnsi="Arial" w:cs="Arial" w:eastAsia="Arial"/>
          <w:sz w:val="24"/>
          <w:szCs w:val="24"/>
          <w:color w:val="2F2F2F"/>
          <w:spacing w:val="-18"/>
          <w:w w:val="68"/>
        </w:rPr>
        <w:t>e</w:t>
      </w:r>
      <w:r>
        <w:rPr>
          <w:rFonts w:ascii="Arial" w:hAnsi="Arial" w:cs="Arial" w:eastAsia="Arial"/>
          <w:sz w:val="24"/>
          <w:szCs w:val="24"/>
          <w:color w:val="B3B6B5"/>
          <w:spacing w:val="0"/>
          <w:w w:val="68"/>
        </w:rPr>
        <w:t>"</w:t>
      </w:r>
      <w:r>
        <w:rPr>
          <w:rFonts w:ascii="Arial" w:hAnsi="Arial" w:cs="Arial" w:eastAsia="Arial"/>
          <w:sz w:val="24"/>
          <w:szCs w:val="24"/>
          <w:color w:val="B3B6B5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B3B6B5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1"/>
        </w:rPr>
        <w:t>ve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1"/>
        </w:rPr>
        <w:t>  </w:t>
      </w:r>
      <w:r>
        <w:rPr>
          <w:rFonts w:ascii="Arial" w:hAnsi="Arial" w:cs="Arial" w:eastAsia="Arial"/>
          <w:sz w:val="19"/>
          <w:szCs w:val="19"/>
          <w:color w:val="2F2F2F"/>
          <w:spacing w:val="18"/>
          <w:w w:val="8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8"/>
        </w:rPr>
        <w:t>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106" w:right="1134"/>
        <w:jc w:val="center"/>
        <w:tabs>
          <w:tab w:pos="1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0.1073pt;margin-top:-11.071216pt;width:20.360181pt;height:26pt;mso-position-horizontal-relative:page;mso-position-vertical-relative:paragraph;z-index:-1341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Times New Roman" w:hAnsi="Times New Roman" w:cs="Times New Roman" w:eastAsia="Times New Roman"/>
                      <w:sz w:val="52"/>
                      <w:szCs w:val="5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444444"/>
                      <w:spacing w:val="-45"/>
                      <w:w w:val="34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9C9E9E"/>
                      <w:spacing w:val="29"/>
                      <w:w w:val="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1F267C"/>
                      <w:spacing w:val="0"/>
                      <w:w w:val="189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9C9E9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C9E9E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59"/>
        </w:rPr>
        <w:t>MOda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59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5"/>
          <w:w w:val="5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C9E9E"/>
          <w:spacing w:val="0"/>
          <w:w w:val="81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9C9E9E"/>
          <w:spacing w:val="34"/>
          <w:w w:val="8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B3B6B5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B3B6B5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B3B6B5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95"/>
        </w:rPr>
        <w:t>Mü</w:t>
      </w:r>
      <w:r>
        <w:rPr>
          <w:rFonts w:ascii="Times New Roman" w:hAnsi="Times New Roman" w:cs="Times New Roman" w:eastAsia="Times New Roman"/>
          <w:sz w:val="21"/>
          <w:szCs w:val="21"/>
          <w:color w:val="66696B"/>
          <w:spacing w:val="-10"/>
          <w:w w:val="178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76"/>
        </w:rPr>
        <w:t>rü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734" w:right="1274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3B6B5"/>
          <w:spacing w:val="0"/>
          <w:w w:val="159"/>
        </w:rPr>
        <w:t>,j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14" w:right="144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B3B6B5"/>
          <w:w w:val="61"/>
        </w:rPr>
        <w:t>.</w:t>
      </w:r>
      <w:r>
        <w:rPr>
          <w:rFonts w:ascii="Arial" w:hAnsi="Arial" w:cs="Arial" w:eastAsia="Arial"/>
          <w:sz w:val="22"/>
          <w:szCs w:val="22"/>
          <w:color w:val="B3B6B5"/>
          <w:spacing w:val="-17"/>
          <w:w w:val="61"/>
        </w:rPr>
        <w:t>.</w:t>
      </w:r>
      <w:r>
        <w:rPr>
          <w:rFonts w:ascii="Arial" w:hAnsi="Arial" w:cs="Arial" w:eastAsia="Arial"/>
          <w:sz w:val="19"/>
          <w:szCs w:val="19"/>
          <w:color w:val="B3B6B5"/>
          <w:spacing w:val="0"/>
          <w:w w:val="80"/>
        </w:rPr>
        <w:t>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40" w:right="200"/>
          <w:cols w:num="2" w:equalWidth="0">
            <w:col w:w="6122" w:space="2085"/>
            <w:col w:w="3173"/>
          </w:cols>
        </w:sectPr>
      </w:pPr>
      <w:rPr/>
    </w:p>
    <w:p>
      <w:pPr>
        <w:spacing w:before="76" w:after="0" w:line="216" w:lineRule="auto"/>
        <w:ind w:left="565" w:right="-151" w:firstLine="-3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232323"/>
          <w:spacing w:val="-692"/>
          <w:w w:val="150"/>
          <w:b/>
          <w:bCs/>
          <w:position w:val="13"/>
        </w:rPr>
        <w:t>1</w:t>
      </w:r>
      <w:r>
        <w:rPr>
          <w:rFonts w:ascii="Arial" w:hAnsi="Arial" w:cs="Arial" w:eastAsia="Arial"/>
          <w:sz w:val="14"/>
          <w:szCs w:val="14"/>
          <w:color w:val="363636"/>
          <w:spacing w:val="5"/>
          <w:w w:val="118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8"/>
          <w:position w:val="0"/>
        </w:rPr>
        <w:t>ZMIA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8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0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4" w:right="37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404" w:right="37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-36" w:right="31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Müdürlügil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999" w:right="42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80" w:bottom="280" w:left="720" w:right="0"/>
          <w:cols w:num="2" w:equalWidth="0">
            <w:col w:w="1549" w:space="2810"/>
            <w:col w:w="6841"/>
          </w:cols>
        </w:sectPr>
      </w:pPr>
      <w:rPr/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5" w:after="0" w:line="240" w:lineRule="auto"/>
        <w:ind w:left="108" w:right="-20"/>
        <w:jc w:val="left"/>
        <w:tabs>
          <w:tab w:pos="1340" w:val="left"/>
          <w:tab w:pos="2860" w:val="left"/>
          <w:tab w:pos="524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:13.05.2017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lOildirim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:20:37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05061145138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2" w:right="-20"/>
        <w:jc w:val="left"/>
        <w:tabs>
          <w:tab w:pos="1340" w:val="left"/>
          <w:tab w:pos="2860" w:val="left"/>
          <w:tab w:pos="408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4"/>
          <w:w w:val="8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3062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3"/>
        </w:rPr>
        <w:t>ema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86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Ramada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ı-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122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İzmir-Ankara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Asfaltı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Ulucak-KEMALPAŞA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</w:sectPr>
      </w:pPr>
      <w:rPr/>
    </w:p>
    <w:p>
      <w:pPr>
        <w:spacing w:before="5" w:after="0" w:line="240" w:lineRule="auto"/>
        <w:ind w:left="122" w:right="-20"/>
        <w:jc w:val="left"/>
        <w:tabs>
          <w:tab w:pos="1340" w:val="left"/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8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9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rı'apıııııı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3354" w:right="-9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onarnıe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2"/>
        </w:rPr>
        <w:t>Alllill&gt;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3" w:lineRule="exact"/>
        <w:ind w:left="3702" w:right="-20"/>
        <w:jc w:val="left"/>
        <w:tabs>
          <w:tab w:pos="4160" w:val="left"/>
          <w:tab w:pos="476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</w:rPr>
        <w:t>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0"/>
          <w:w w:val="28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8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ışına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angıııı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  <w:cols w:num="3" w:equalWidth="0">
            <w:col w:w="5689" w:space="188"/>
            <w:col w:w="398" w:space="154"/>
            <w:col w:w="4771"/>
          </w:cols>
        </w:sectPr>
      </w:pPr>
      <w:rPr/>
    </w:p>
    <w:p>
      <w:pPr>
        <w:spacing w:before="0" w:after="0" w:line="208" w:lineRule="exact"/>
        <w:ind w:left="122" w:right="-6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Süperpa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Otomoti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Tic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A.Ş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6" w:lineRule="exact"/>
        <w:ind w:left="2244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20:38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2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2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  <w:cols w:num="2" w:equalWidth="0">
            <w:col w:w="6999" w:space="425"/>
            <w:col w:w="3776"/>
          </w:cols>
        </w:sectPr>
      </w:pPr>
      <w:rPr/>
    </w:p>
    <w:p>
      <w:pPr>
        <w:spacing w:before="0" w:after="0" w:line="194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2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104,35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5" w:right="-96"/>
        <w:jc w:val="left"/>
        <w:tabs>
          <w:tab w:pos="2200" w:val="left"/>
          <w:tab w:pos="888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02359pt;margin-top:15.133774pt;width:95.180911pt;height:9.5pt;mso-position-horizontal-relative:page;mso-position-vertical-relative:paragraph;z-index:-1341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4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13"/>
                      <w:w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90"/>
                    </w:rPr>
                    <w:t>12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-6"/>
                      <w:w w:val="9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90"/>
                    </w:rPr>
                    <w:t>Acil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4"/>
                      <w:w w:val="9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90"/>
                    </w:rPr>
                    <w:t>Servi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9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25"/>
                      <w:w w:val="9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9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9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16"/>
                      <w:w w:val="9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4"/>
        </w:rPr>
        <w:t>UH</w:t>
      </w:r>
      <w:r>
        <w:rPr>
          <w:rFonts w:ascii="Arial" w:hAnsi="Arial" w:cs="Arial" w:eastAsia="Arial"/>
          <w:sz w:val="18"/>
          <w:szCs w:val="18"/>
          <w:color w:val="363636"/>
          <w:spacing w:val="28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  <w:t>76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14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9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14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  <w:position w:val="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77"/>
          <w:position w:val="14"/>
        </w:rPr>
        <w:t>e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85"/>
          <w:w w:val="77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  <w:position w:val="1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77"/>
          <w:position w:val="14"/>
        </w:rPr>
        <w:t>i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123"/>
          <w:w w:val="77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  <w:position w:val="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77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3"/>
          <w:w w:val="93"/>
          <w:position w:val="14"/>
        </w:rPr>
        <w:t>S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62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92"/>
          <w:position w:val="14"/>
        </w:rPr>
        <w:t>a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141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92"/>
          <w:position w:val="14"/>
        </w:rPr>
        <w:t>t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153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4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0"/>
          <w:w w:val="76"/>
          <w:position w:val="0"/>
        </w:rPr>
        <w:t>---------------------------------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0"/>
          <w:w w:val="100"/>
          <w:position w:val="0"/>
        </w:rPr>
        <w:tab/>
      </w:r>
      <w:r>
        <w:rPr>
          <w:rFonts w:ascii="Courier New" w:hAnsi="Courier New" w:cs="Courier New" w:eastAsia="Courier New"/>
          <w:sz w:val="30"/>
          <w:szCs w:val="30"/>
          <w:color w:val="4B4B4B"/>
          <w:spacing w:val="0"/>
          <w:w w:val="76"/>
          <w:position w:val="0"/>
        </w:rPr>
        <w:t>,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76" w:after="0" w:line="241" w:lineRule="auto"/>
        <w:ind w:right="4515" w:firstLine="221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-40"/>
          <w:cols w:num="2" w:equalWidth="0">
            <w:col w:w="579" w:space="1614"/>
            <w:col w:w="9047"/>
          </w:cols>
        </w:sectPr>
      </w:pPr>
      <w:rPr/>
    </w:p>
    <w:p>
      <w:pPr>
        <w:spacing w:before="27" w:after="0" w:line="206" w:lineRule="exact"/>
        <w:ind w:left="2198" w:right="2657" w:firstLine="-2085"/>
        <w:jc w:val="left"/>
        <w:tabs>
          <w:tab w:pos="2240" w:val="left"/>
          <w:tab w:pos="438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Vardınıcı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Dönüs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9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7" w:lineRule="auto"/>
        <w:ind w:left="2183" w:right="409" w:firstLine="-207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Görüldüg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çalışanları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imkanlarıyla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görüldüTarafımızdan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yapıld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5" w:after="0" w:line="207" w:lineRule="exact"/>
        <w:ind w:left="4406" w:right="42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08" w:right="-20"/>
        <w:jc w:val="left"/>
        <w:tabs>
          <w:tab w:pos="2180" w:val="left"/>
          <w:tab w:pos="4380" w:val="left"/>
          <w:tab w:pos="6300" w:val="left"/>
          <w:tab w:pos="7880" w:val="left"/>
          <w:tab w:pos="9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2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30"/>
          <w:position w:val="-2"/>
        </w:rPr>
        <w:t>tm</w:t>
      </w:r>
      <w:r>
        <w:rPr>
          <w:rFonts w:ascii="Arial" w:hAnsi="Arial" w:cs="Arial" w:eastAsia="Arial"/>
          <w:sz w:val="25"/>
          <w:szCs w:val="25"/>
          <w:color w:val="363636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6310" w:right="-20"/>
        <w:jc w:val="left"/>
        <w:tabs>
          <w:tab w:pos="7880" w:val="left"/>
          <w:tab w:pos="94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7"/>
          <w:szCs w:val="17"/>
          <w:color w:val="4B4B4B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</w:rPr>
        <w:t>ı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2" w:lineRule="exact"/>
        <w:ind w:left="2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angında;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dökümhane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63700(550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tezgahını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yağlama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ünitesini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hortum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,havalandırma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boruları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ekipmanları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75.000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vardır.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1" w:lineRule="exact"/>
        <w:ind w:left="2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dökümhane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</w:sectPr>
      </w:pPr>
      <w:rPr/>
    </w:p>
    <w:p>
      <w:pPr>
        <w:spacing w:before="0" w:after="0" w:line="194" w:lineRule="exact"/>
        <w:ind w:left="12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7" w:lineRule="auto"/>
        <w:ind w:left="57" w:right="105" w:firstLine="-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enjeksiyo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kalıpta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kopa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ısıtıcı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rekorundan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sızar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alüminyuma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  <w:cols w:num="2" w:equalWidth="0">
            <w:col w:w="1603" w:space="580"/>
            <w:col w:w="9017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8" w:right="-20"/>
        <w:jc w:val="left"/>
        <w:tabs>
          <w:tab w:pos="218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Öğre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ilemedi.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9"/>
        </w:rPr>
        <w:t>jBedel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7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Dökümhane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şefi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KOÇU'ya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09191"/>
          <w:w w:val="13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09191"/>
          <w:spacing w:val="-24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</w:sectPr>
      </w:pPr>
      <w:rPr/>
    </w:p>
    <w:p>
      <w:pPr>
        <w:spacing w:before="53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Dönüsü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  <w:cols w:num="3" w:equalWidth="0">
            <w:col w:w="1180" w:space="1017"/>
            <w:col w:w="1417" w:space="2143"/>
            <w:col w:w="5443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-68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tabs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51.679993pt;margin-top:-6.714905pt;width:127.68pt;height:70.080002pt;mso-position-horizontal-relative:page;mso-position-vertical-relative:paragraph;z-index:-13415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left="29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3.519989pt;margin-top:6.348544pt;width:128.639999pt;height:120.959999pt;mso-position-horizontal-relative:page;mso-position-vertical-relative:paragraph;z-index:-13416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8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17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29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İtf.</w:t>
      </w:r>
      <w:r>
        <w:rPr>
          <w:rFonts w:ascii="Arial" w:hAnsi="Arial" w:cs="Arial" w:eastAsia="Arial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  <w:cols w:num="3" w:equalWidth="0">
            <w:col w:w="490" w:space="194"/>
            <w:col w:w="936" w:space="563"/>
            <w:col w:w="9017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1292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63D62"/>
          <w:spacing w:val="0"/>
          <w:w w:val="101"/>
          <w:b/>
          <w:bCs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57.440002pt;margin-top:-10.114446pt;width:84.947528pt;height:53.255254pt;mso-position-horizontal-relative:page;mso-position-vertical-relative:paragraph;z-index:-13414" coordorigin="3149,-202" coordsize="1699,1065">
            <v:shape style="position:absolute;left:3149;top:-136;width:1555;height:998" type="#_x0000_t75">
              <v:imagedata r:id="rId48" o:title=""/>
            </v:shape>
            <v:group style="position:absolute;left:3527;top:-190;width:1309;height:2" coordorigin="3527,-190" coordsize="1309,2">
              <v:shape style="position:absolute;left:3527;top:-190;width:1309;height:2" coordorigin="3527,-190" coordsize="1309,0" path="m3527,-190l4836,-190e" filled="f" stroked="t" strokeweight="1.189924pt" strokecolor="#676B9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66"/>
          <w:b/>
          <w:bCs/>
        </w:rPr>
        <w:t>.PÇU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7" w:lineRule="exact"/>
        <w:ind w:right="3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69"/>
          <w:b/>
          <w:bCs/>
          <w:i/>
          <w:position w:val="-4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127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58"/>
          <w:szCs w:val="58"/>
          <w:color w:val="363636"/>
          <w:spacing w:val="-49"/>
          <w:w w:val="49"/>
          <w:position w:val="3"/>
        </w:rPr>
        <w:t>·</w:t>
      </w:r>
      <w:r>
        <w:rPr>
          <w:rFonts w:ascii="Arial" w:hAnsi="Arial" w:cs="Arial" w:eastAsia="Arial"/>
          <w:sz w:val="28"/>
          <w:szCs w:val="28"/>
          <w:color w:val="909191"/>
          <w:spacing w:val="0"/>
          <w:w w:val="154"/>
          <w:position w:val="0"/>
        </w:rPr>
        <w:t>_</w:t>
      </w:r>
      <w:r>
        <w:rPr>
          <w:rFonts w:ascii="Arial" w:hAnsi="Arial" w:cs="Arial" w:eastAsia="Arial"/>
          <w:sz w:val="28"/>
          <w:szCs w:val="28"/>
          <w:color w:val="909191"/>
          <w:spacing w:val="-12"/>
          <w:w w:val="154"/>
          <w:position w:val="0"/>
        </w:rPr>
        <w:t>3</w:t>
      </w:r>
      <w:r>
        <w:rPr>
          <w:rFonts w:ascii="Arial" w:hAnsi="Arial" w:cs="Arial" w:eastAsia="Arial"/>
          <w:sz w:val="28"/>
          <w:szCs w:val="28"/>
          <w:color w:val="909191"/>
          <w:spacing w:val="-121"/>
          <w:w w:val="154"/>
          <w:position w:val="0"/>
        </w:rPr>
        <w:t>7</w:t>
      </w:r>
      <w:r>
        <w:rPr>
          <w:rFonts w:ascii="Arial" w:hAnsi="Arial" w:cs="Arial" w:eastAsia="Arial"/>
          <w:sz w:val="28"/>
          <w:szCs w:val="28"/>
          <w:color w:val="727272"/>
          <w:spacing w:val="-192"/>
          <w:w w:val="260"/>
          <w:position w:val="0"/>
        </w:rPr>
        <w:t>c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660" w:val="left"/>
          <w:tab w:pos="10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909191"/>
          <w:w w:val="99"/>
        </w:rPr>
      </w:r>
      <w:r>
        <w:rPr>
          <w:rFonts w:ascii="Arial" w:hAnsi="Arial" w:cs="Arial" w:eastAsia="Arial"/>
          <w:sz w:val="28"/>
          <w:szCs w:val="28"/>
          <w:color w:val="909191"/>
          <w:w w:val="99"/>
          <w:u w:val="single" w:color="717171"/>
        </w:rPr>
        <w:t> </w:t>
      </w:r>
      <w:r>
        <w:rPr>
          <w:rFonts w:ascii="Arial" w:hAnsi="Arial" w:cs="Arial" w:eastAsia="Arial"/>
          <w:sz w:val="28"/>
          <w:szCs w:val="28"/>
          <w:color w:val="909191"/>
          <w:w w:val="100"/>
          <w:u w:val="single" w:color="717171"/>
        </w:rPr>
        <w:tab/>
      </w:r>
      <w:r>
        <w:rPr>
          <w:rFonts w:ascii="Arial" w:hAnsi="Arial" w:cs="Arial" w:eastAsia="Arial"/>
          <w:sz w:val="28"/>
          <w:szCs w:val="28"/>
          <w:color w:val="909191"/>
          <w:w w:val="100"/>
          <w:u w:val="single" w:color="717171"/>
        </w:rPr>
      </w:r>
      <w:r>
        <w:rPr>
          <w:rFonts w:ascii="Arial" w:hAnsi="Arial" w:cs="Arial" w:eastAsia="Arial"/>
          <w:sz w:val="28"/>
          <w:szCs w:val="28"/>
          <w:color w:val="909191"/>
          <w:w w:val="100"/>
        </w:rPr>
      </w:r>
      <w:r>
        <w:rPr>
          <w:rFonts w:ascii="Arial" w:hAnsi="Arial" w:cs="Arial" w:eastAsia="Arial"/>
          <w:sz w:val="28"/>
          <w:szCs w:val="28"/>
          <w:color w:val="909191"/>
          <w:spacing w:val="10"/>
          <w:w w:val="131"/>
        </w:rPr>
        <w:t>_</w:t>
      </w:r>
      <w:r>
        <w:rPr>
          <w:rFonts w:ascii="Arial" w:hAnsi="Arial" w:cs="Arial" w:eastAsia="Arial"/>
          <w:sz w:val="28"/>
          <w:szCs w:val="28"/>
          <w:color w:val="909191"/>
          <w:spacing w:val="10"/>
          <w:w w:val="99"/>
        </w:rPr>
      </w:r>
      <w:r>
        <w:rPr>
          <w:rFonts w:ascii="Arial" w:hAnsi="Arial" w:cs="Arial" w:eastAsia="Arial"/>
          <w:sz w:val="28"/>
          <w:szCs w:val="28"/>
          <w:color w:val="909191"/>
          <w:spacing w:val="0"/>
          <w:w w:val="99"/>
          <w:u w:val="single" w:color="B9B9B9"/>
        </w:rPr>
        <w:t> </w:t>
      </w:r>
      <w:r>
        <w:rPr>
          <w:rFonts w:ascii="Arial" w:hAnsi="Arial" w:cs="Arial" w:eastAsia="Arial"/>
          <w:sz w:val="28"/>
          <w:szCs w:val="28"/>
          <w:color w:val="909191"/>
          <w:spacing w:val="0"/>
          <w:w w:val="100"/>
          <w:u w:val="single" w:color="B9B9B9"/>
        </w:rPr>
        <w:tab/>
      </w:r>
      <w:r>
        <w:rPr>
          <w:rFonts w:ascii="Arial" w:hAnsi="Arial" w:cs="Arial" w:eastAsia="Arial"/>
          <w:sz w:val="28"/>
          <w:szCs w:val="28"/>
          <w:color w:val="909191"/>
          <w:spacing w:val="0"/>
          <w:w w:val="100"/>
          <w:u w:val="single" w:color="B9B9B9"/>
        </w:rPr>
      </w:r>
      <w:r>
        <w:rPr>
          <w:rFonts w:ascii="Arial" w:hAnsi="Arial" w:cs="Arial" w:eastAsia="Arial"/>
          <w:sz w:val="28"/>
          <w:szCs w:val="28"/>
          <w:color w:val="909191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720" w:right="0"/>
          <w:cols w:num="3" w:equalWidth="0">
            <w:col w:w="4629" w:space="196"/>
            <w:col w:w="718" w:space="172"/>
            <w:col w:w="5485"/>
          </w:cols>
        </w:sectPr>
      </w:pPr>
      <w:rPr/>
    </w:p>
    <w:p>
      <w:pPr>
        <w:spacing w:before="0" w:after="0" w:line="194" w:lineRule="exact"/>
        <w:ind w:left="5172" w:right="49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.862457pt;margin-top:38.846478pt;width:550.486789pt;height:771.396501pt;mso-position-horizontal-relative:page;mso-position-vertical-relative:page;z-index:-13413" coordorigin="797,777" coordsize="11010,15428">
            <v:group style="position:absolute;left:809;top:803;width:10957;height:2" coordorigin="809,803" coordsize="10957,2">
              <v:shape style="position:absolute;left:809;top:803;width:10957;height:2" coordorigin="809,803" coordsize="10957,0" path="m809,803l11766,803e" filled="f" stroked="t" strokeweight=".713954pt" strokecolor="#5B5B5B">
                <v:path arrowok="t"/>
              </v:shape>
            </v:group>
            <v:group style="position:absolute;left:821;top:789;width:2;height:5536" coordorigin="821,789" coordsize="2,5536">
              <v:shape style="position:absolute;left:821;top:789;width:2;height:5536" coordorigin="821,789" coordsize="0,5536" path="m821,6325l821,789e" filled="f" stroked="t" strokeweight=".713954pt" strokecolor="#575757">
                <v:path arrowok="t"/>
              </v:shape>
            </v:group>
            <v:group style="position:absolute;left:2899;top:798;width:2;height:1516" coordorigin="2899,798" coordsize="2,1516">
              <v:shape style="position:absolute;left:2899;top:798;width:2;height:1516" coordorigin="2899,798" coordsize="0,1516" path="m2899,2314l2899,798e" filled="f" stroked="t" strokeweight=".713954pt" strokecolor="#4F4F4F">
                <v:path arrowok="t"/>
              </v:shape>
            </v:group>
            <v:group style="position:absolute;left:9348;top:789;width:2;height:1516" coordorigin="9348,789" coordsize="2,1516">
              <v:shape style="position:absolute;left:9348;top:789;width:2;height:1516" coordorigin="9348,789" coordsize="0,1516" path="m9348,2304l9348,789e" filled="f" stroked="t" strokeweight=".713954pt" strokecolor="#575757">
                <v:path arrowok="t"/>
              </v:shape>
            </v:group>
            <v:group style="position:absolute;left:11761;top:784;width:2;height:3409" coordorigin="11761,784" coordsize="2,3409">
              <v:shape style="position:absolute;left:11761;top:784;width:2;height:3409" coordorigin="11761,784" coordsize="0,3409" path="m11761,4193l11761,784e" filled="f" stroked="t" strokeweight=".713954pt" strokecolor="#5B5B5B">
                <v:path arrowok="t"/>
              </v:shape>
            </v:group>
            <v:group style="position:absolute;left:819;top:2300;width:10952;height:2" coordorigin="819,2300" coordsize="10952,2">
              <v:shape style="position:absolute;left:819;top:2300;width:10952;height:2" coordorigin="819,2300" coordsize="10952,0" path="m819,2300l11771,2300e" filled="f" stroked="t" strokeweight=".713954pt" strokecolor="#5B5B5B">
                <v:path arrowok="t"/>
              </v:shape>
            </v:group>
            <v:group style="position:absolute;left:819;top:2520;width:10947;height:2" coordorigin="819,2520" coordsize="10947,2">
              <v:shape style="position:absolute;left:819;top:2520;width:10947;height:2" coordorigin="819,2520" coordsize="10947,0" path="m819,2520l11766,2520e" filled="f" stroked="t" strokeweight=".713954pt" strokecolor="#575757">
                <v:path arrowok="t"/>
              </v:shape>
            </v:group>
            <v:group style="position:absolute;left:819;top:2735;width:10947;height:2" coordorigin="819,2735" coordsize="10947,2">
              <v:shape style="position:absolute;left:819;top:2735;width:10947;height:2" coordorigin="819,2735" coordsize="10947,0" path="m819,2735l11766,2735e" filled="f" stroked="t" strokeweight=".713954pt" strokecolor="#575757">
                <v:path arrowok="t"/>
              </v:shape>
            </v:group>
            <v:group style="position:absolute;left:814;top:2979;width:10957;height:2" coordorigin="814,2979" coordsize="10957,2">
              <v:shape style="position:absolute;left:814;top:2979;width:10957;height:2" coordorigin="814,2979" coordsize="10957,0" path="m814,2979l11771,2979e" filled="f" stroked="t" strokeweight=".713954pt" strokecolor="#5B5B5B">
                <v:path arrowok="t"/>
              </v:shape>
            </v:group>
            <v:group style="position:absolute;left:814;top:3222;width:10957;height:2" coordorigin="814,3222" coordsize="10957,2">
              <v:shape style="position:absolute;left:814;top:3222;width:10957;height:2" coordorigin="814,3222" coordsize="10957,0" path="m814,3222l11771,3222e" filled="f" stroked="t" strokeweight=".713954pt" strokecolor="#575757">
                <v:path arrowok="t"/>
              </v:shape>
            </v:group>
            <v:group style="position:absolute;left:814;top:3442;width:10957;height:2" coordorigin="814,3442" coordsize="10957,2">
              <v:shape style="position:absolute;left:814;top:3442;width:10957;height:2" coordorigin="814,3442" coordsize="10957,0" path="m814,3442l11771,3442e" filled="f" stroked="t" strokeweight=".713954pt" strokecolor="#575757">
                <v:path arrowok="t"/>
              </v:shape>
            </v:group>
            <v:group style="position:absolute;left:4058;top:3437;width:2;height:755" coordorigin="4058,3437" coordsize="2,755">
              <v:shape style="position:absolute;left:4058;top:3437;width:2;height:755" coordorigin="4058,3437" coordsize="0,755" path="m4058,4193l4058,3437e" filled="f" stroked="t" strokeweight=".951939pt" strokecolor="#6B6B6B">
                <v:path arrowok="t"/>
              </v:shape>
            </v:group>
            <v:group style="position:absolute;left:7166;top:3437;width:2;height:755" coordorigin="7166,3437" coordsize="2,755">
              <v:shape style="position:absolute;left:7166;top:3437;width:2;height:755" coordorigin="7166,3437" coordsize="0,755" path="m7166,4193l7166,3437e" filled="f" stroked="t" strokeweight=".713954pt" strokecolor="#4B4B4B">
                <v:path arrowok="t"/>
              </v:shape>
            </v:group>
            <v:group style="position:absolute;left:2899;top:4179;width:2;height:12014" coordorigin="2899,4179" coordsize="2,12014">
              <v:shape style="position:absolute;left:2899;top:4179;width:2;height:12014" coordorigin="2899,4179" coordsize="0,12014" path="m2899,16193l2899,4179e" filled="f" stroked="t" strokeweight=".713954pt" strokecolor="#4F4F4F">
                <v:path arrowok="t"/>
              </v:shape>
            </v:group>
            <v:group style="position:absolute;left:819;top:4183;width:10947;height:2" coordorigin="819,4183" coordsize="10947,2">
              <v:shape style="position:absolute;left:819;top:4183;width:10947;height:2" coordorigin="819,4183" coordsize="10947,0" path="m819,4183l11766,4183e" filled="f" stroked="t" strokeweight=".713954pt" strokecolor="#4F4F4F">
                <v:path arrowok="t"/>
              </v:shape>
            </v:group>
            <v:group style="position:absolute;left:814;top:4461;width:10962;height:2" coordorigin="814,4461" coordsize="10962,2">
              <v:shape style="position:absolute;left:814;top:4461;width:10962;height:2" coordorigin="814,4461" coordsize="10962,0" path="m814,4461l11775,4461e" filled="f" stroked="t" strokeweight=".713954pt" strokecolor="#575757">
                <v:path arrowok="t"/>
              </v:shape>
            </v:group>
            <v:group style="position:absolute;left:11766;top:4446;width:2;height:11751" coordorigin="11766,4446" coordsize="2,11751">
              <v:shape style="position:absolute;left:11766;top:4446;width:2;height:11751" coordorigin="11766,4446" coordsize="0,11751" path="m11766,16198l11766,4446e" filled="f" stroked="t" strokeweight=".713954pt" strokecolor="#606060">
                <v:path arrowok="t"/>
              </v:shape>
            </v:group>
            <v:group style="position:absolute;left:2889;top:4681;width:8886;height:2" coordorigin="2889,4681" coordsize="8886,2">
              <v:shape style="position:absolute;left:2889;top:4681;width:8886;height:2" coordorigin="2889,4681" coordsize="8886,0" path="m2889,4681l11775,4681e" filled="f" stroked="t" strokeweight=".713954pt" strokecolor="#575757">
                <v:path arrowok="t"/>
              </v:shape>
            </v:group>
            <v:group style="position:absolute;left:5107;top:4676;width:2;height:2094" coordorigin="5107,4676" coordsize="2,2094">
              <v:shape style="position:absolute;left:5107;top:4676;width:2;height:2094" coordorigin="5107,4676" coordsize="0,2094" path="m5107,6770l5107,4676e" filled="f" stroked="t" strokeweight=".713954pt" strokecolor="#5B5B5B">
                <v:path arrowok="t"/>
              </v:shape>
            </v:group>
            <v:group style="position:absolute;left:5098;top:5161;width:6678;height:2" coordorigin="5098,5161" coordsize="6678,2">
              <v:shape style="position:absolute;left:5098;top:5161;width:6678;height:2" coordorigin="5098,5161" coordsize="6678,0" path="m5098,5161l11775,5161e" filled="f" stroked="t" strokeweight=".713954pt" strokecolor="#707070">
                <v:path arrowok="t"/>
              </v:shape>
            </v:group>
            <v:group style="position:absolute;left:5102;top:5641;width:6668;height:2" coordorigin="5102,5641" coordsize="6668,2">
              <v:shape style="position:absolute;left:5102;top:5641;width:6668;height:2" coordorigin="5102,5641" coordsize="6668,0" path="m5102,5641l11771,5641e" filled="f" stroked="t" strokeweight=".713954pt" strokecolor="#606060">
                <v:path arrowok="t"/>
              </v:shape>
            </v:group>
            <v:group style="position:absolute;left:2889;top:5861;width:8886;height:2" coordorigin="2889,5861" coordsize="8886,2">
              <v:shape style="position:absolute;left:2889;top:5861;width:8886;height:2" coordorigin="2889,5861" coordsize="8886,0" path="m2889,5861l11775,5861e" filled="f" stroked="t" strokeweight=".713954pt" strokecolor="#5B5B5B">
                <v:path arrowok="t"/>
              </v:shape>
            </v:group>
            <v:group style="position:absolute;left:814;top:6096;width:10962;height:2" coordorigin="814,6096" coordsize="10962,2">
              <v:shape style="position:absolute;left:814;top:6096;width:10962;height:2" coordorigin="814,6096" coordsize="10962,0" path="m814,6096l11775,6096e" filled="f" stroked="t" strokeweight=".713954pt" strokecolor="#5B5B5B">
                <v:path arrowok="t"/>
              </v:shape>
            </v:group>
            <v:group style="position:absolute;left:8030;top:6091;width:2;height:679" coordorigin="8030,6091" coordsize="2,679">
              <v:shape style="position:absolute;left:8030;top:6091;width:2;height:679" coordorigin="8030,6091" coordsize="0,679" path="m8030,6770l8030,6091e" filled="f" stroked="t" strokeweight=".713954pt" strokecolor="#4F4F4F">
                <v:path arrowok="t"/>
              </v:shape>
            </v:group>
            <v:group style="position:absolute;left:2889;top:6521;width:8886;height:2" coordorigin="2889,6521" coordsize="8886,2">
              <v:shape style="position:absolute;left:2889;top:6521;width:8886;height:2" coordorigin="2889,6521" coordsize="8886,0" path="m2889,6521l11775,6521e" filled="f" stroked="t" strokeweight=".713954pt" strokecolor="#5B5B5B">
                <v:path arrowok="t"/>
              </v:shape>
            </v:group>
            <v:group style="position:absolute;left:2889;top:6765;width:8882;height:2" coordorigin="2889,6765" coordsize="8882,2">
              <v:shape style="position:absolute;left:2889;top:6765;width:8882;height:2" coordorigin="2889,6765" coordsize="8882,0" path="m2889,6765l11771,6765e" filled="f" stroked="t" strokeweight=".713954pt" strokecolor="#5B5B5B">
                <v:path arrowok="t"/>
              </v:shape>
            </v:group>
            <v:group style="position:absolute;left:819;top:6507;width:2;height:4341" coordorigin="819,6507" coordsize="2,4341">
              <v:shape style="position:absolute;left:819;top:6507;width:2;height:4341" coordorigin="819,6507" coordsize="0,4341" path="m819,10848l819,6507e" filled="f" stroked="t" strokeweight=".713954pt" strokecolor="#545454">
                <v:path arrowok="t"/>
              </v:shape>
            </v:group>
            <v:group style="position:absolute;left:809;top:6985;width:10966;height:2" coordorigin="809,6985" coordsize="10966,2">
              <v:shape style="position:absolute;left:809;top:6985;width:10966;height:2" coordorigin="809,6985" coordsize="10966,0" path="m809,6985l11775,6985e" filled="f" stroked="t" strokeweight=".713954pt" strokecolor="#575757">
                <v:path arrowok="t"/>
              </v:shape>
            </v:group>
            <v:group style="position:absolute;left:809;top:7664;width:10966;height:2" coordorigin="809,7664" coordsize="10966,2">
              <v:shape style="position:absolute;left:809;top:7664;width:10966;height:2" coordorigin="809,7664" coordsize="10966,0" path="m809,7664l11775,7664e" filled="f" stroked="t" strokeweight=".713954pt" strokecolor="#5B5B5B">
                <v:path arrowok="t"/>
              </v:shape>
            </v:group>
            <v:group style="position:absolute;left:814;top:8324;width:10957;height:2" coordorigin="814,8324" coordsize="10957,2">
              <v:shape style="position:absolute;left:814;top:8324;width:10957;height:2" coordorigin="814,8324" coordsize="10957,0" path="m814,8324l11771,8324e" filled="f" stroked="t" strokeweight=".713954pt" strokecolor="#575757">
                <v:path arrowok="t"/>
              </v:shape>
            </v:group>
            <v:group style="position:absolute;left:809;top:9136;width:10966;height:2" coordorigin="809,9136" coordsize="10966,2">
              <v:shape style="position:absolute;left:809;top:9136;width:10966;height:2" coordorigin="809,9136" coordsize="10966,0" path="m809,9136l11775,9136e" filled="f" stroked="t" strokeweight=".713954pt" strokecolor="#5B5B5B">
                <v:path arrowok="t"/>
              </v:shape>
            </v:group>
            <v:group style="position:absolute;left:814;top:10030;width:10957;height:2" coordorigin="814,10030" coordsize="10957,2">
              <v:shape style="position:absolute;left:814;top:10030;width:10957;height:2" coordorigin="814,10030" coordsize="10957,0" path="m814,10030l11771,10030e" filled="f" stroked="t" strokeweight=".713954pt" strokecolor="#5B5B5B">
                <v:path arrowok="t"/>
              </v:shape>
            </v:group>
            <v:group style="position:absolute;left:809;top:10365;width:10966;height:2" coordorigin="809,10365" coordsize="10966,2">
              <v:shape style="position:absolute;left:809;top:10365;width:10966;height:2" coordorigin="809,10365" coordsize="10966,0" path="m809,10365l11775,10365e" filled="f" stroked="t" strokeweight=".713954pt" strokecolor="#606060">
                <v:path arrowok="t"/>
              </v:shape>
            </v:group>
            <v:group style="position:absolute;left:809;top:10599;width:10966;height:2" coordorigin="809,10599" coordsize="10966,2">
              <v:shape style="position:absolute;left:809;top:10599;width:10966;height:2" coordorigin="809,10599" coordsize="10966,0" path="m809,10599l11775,10599e" filled="f" stroked="t" strokeweight=".713954pt" strokecolor="#5B5B5B">
                <v:path arrowok="t"/>
              </v:shape>
            </v:group>
            <v:group style="position:absolute;left:5110;top:7659;width:2;height:674" coordorigin="5110,7659" coordsize="2,674">
              <v:shape style="position:absolute;left:5110;top:7659;width:2;height:674" coordorigin="5110,7659" coordsize="0,674" path="m5110,8333l5110,7659e" filled="f" stroked="t" strokeweight=".951939pt" strokecolor="#676767">
                <v:path arrowok="t"/>
              </v:shape>
            </v:group>
            <v:group style="position:absolute;left:804;top:11077;width:10971;height:2" coordorigin="804,11077" coordsize="10971,2">
              <v:shape style="position:absolute;left:804;top:11077;width:10971;height:2" coordorigin="804,11077" coordsize="10971,0" path="m804,11077l11775,11077e" filled="f" stroked="t" strokeweight=".713954pt" strokecolor="#606060">
                <v:path arrowok="t"/>
              </v:shape>
            </v:group>
            <v:group style="position:absolute;left:814;top:11297;width:10962;height:2" coordorigin="814,11297" coordsize="10962,2">
              <v:shape style="position:absolute;left:814;top:11297;width:10962;height:2" coordorigin="814,11297" coordsize="10962,0" path="m814,11297l11775,11297e" filled="f" stroked="t" strokeweight=".713954pt" strokecolor="#5B5B5B">
                <v:path arrowok="t"/>
              </v:shape>
            </v:group>
            <v:group style="position:absolute;left:814;top:11718;width:10962;height:2" coordorigin="814,11718" coordsize="10962,2">
              <v:shape style="position:absolute;left:814;top:11718;width:10962;height:2" coordorigin="814,11718" coordsize="10962,0" path="m814,11718l11775,11718e" filled="f" stroked="t" strokeweight=".713954pt" strokecolor="#606060">
                <v:path arrowok="t"/>
              </v:shape>
            </v:group>
            <v:group style="position:absolute;left:816;top:11068;width:2;height:5111" coordorigin="816,11068" coordsize="2,5111">
              <v:shape style="position:absolute;left:816;top:11068;width:2;height:5111" coordorigin="816,11068" coordsize="0,5111" path="m816,16179l816,11068e" filled="f" stroked="t" strokeweight=".713954pt" strokecolor="#4F4F4F">
                <v:path arrowok="t"/>
              </v:shape>
            </v:group>
            <v:group style="position:absolute;left:1285;top:11163;width:2;height:5020" coordorigin="1285,11163" coordsize="2,5020">
              <v:shape style="position:absolute;left:1285;top:11163;width:2;height:5020" coordorigin="1285,11163" coordsize="0,5020" path="m1285,16183l1285,11163e" filled="f" stroked="t" strokeweight=".713954pt" strokecolor="#4F4F4F">
                <v:path arrowok="t"/>
              </v:shape>
            </v:group>
            <v:group style="position:absolute;left:1866;top:11283;width:2;height:4900" coordorigin="1866,11283" coordsize="2,4900">
              <v:shape style="position:absolute;left:1866;top:11283;width:2;height:4900" coordorigin="1866,11283" coordsize="0,4900" path="m1866,16183l1866,11283e" filled="f" stroked="t" strokeweight=".713954pt" strokecolor="#545454">
                <v:path arrowok="t"/>
              </v:shape>
            </v:group>
            <v:group style="position:absolute;left:7573;top:11288;width:2;height:4900" coordorigin="7573,11288" coordsize="2,4900">
              <v:shape style="position:absolute;left:7573;top:11288;width:2;height:4900" coordorigin="7573,11288" coordsize="0,4900" path="m7573,16188l7573,11288e" filled="f" stroked="t" strokeweight=".713954pt" strokecolor="#575757">
                <v:path arrowok="t"/>
              </v:shape>
            </v:group>
            <v:group style="position:absolute;left:809;top:13793;width:2094;height:2" coordorigin="809,13793" coordsize="2094,2">
              <v:shape style="position:absolute;left:809;top:13793;width:2094;height:2" coordorigin="809,13793" coordsize="2094,0" path="m809,13793l2903,13793e" filled="f" stroked="t" strokeweight=".713954pt" strokecolor="#646464">
                <v:path arrowok="t"/>
              </v:shape>
            </v:group>
            <v:group style="position:absolute;left:804;top:16179;width:10966;height:2" coordorigin="804,16179" coordsize="10966,2">
              <v:shape style="position:absolute;left:804;top:16179;width:10966;height:2" coordorigin="804,16179" coordsize="10966,0" path="m804,16179l11771,16179e" filled="f" stroked="t" strokeweight=".713954pt" strokecolor="#6B6B6B">
                <v:path arrowok="t"/>
              </v:shape>
            </v:group>
            <v:group style="position:absolute;left:11527;top:5550;width:274;height:2" coordorigin="11527,5550" coordsize="274,2">
              <v:shape style="position:absolute;left:11527;top:5550;width:274;height:2" coordorigin="11527,5550" coordsize="274,0" path="m11527,5550l11801,5550e" filled="f" stroked="t" strokeweight=".615pt" strokecolor="#4A4A4A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POLAT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5176" w:right="55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720" w:right="0"/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56" w:right="4312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2pt;margin-top:-13.765249pt;width:23.683501pt;height:45pt;mso-position-horizontal-relative:page;mso-position-vertical-relative:paragraph;z-index:-13389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D2D2D"/>
                      <w:spacing w:val="0"/>
                      <w:w w:val="189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280" w:left="160" w:right="420"/>
        </w:sectPr>
      </w:pPr>
      <w:rPr/>
    </w:p>
    <w:p>
      <w:pPr>
        <w:spacing w:before="0" w:after="0" w:line="120" w:lineRule="exact"/>
        <w:ind w:left="860" w:right="234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582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5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1646" w:space="1525"/>
            <w:col w:w="8169"/>
          </w:cols>
        </w:sectPr>
      </w:pPr>
      <w:rPr/>
    </w:p>
    <w:p>
      <w:pPr>
        <w:spacing w:before="0" w:after="0" w:line="239" w:lineRule="exact"/>
        <w:ind w:left="661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3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3" w:lineRule="auto"/>
        <w:ind w:left="142" w:right="3337" w:firstLine="-24"/>
        <w:jc w:val="left"/>
        <w:tabs>
          <w:tab w:pos="1500" w:val="left"/>
          <w:tab w:pos="3000" w:val="left"/>
          <w:tab w:pos="4380" w:val="left"/>
          <w:tab w:pos="54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5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13/05/2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92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5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75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9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BFBFBD"/>
          <w:spacing w:val="-5"/>
          <w:w w:val="4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iriı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57"/>
          <w:position w:val="0"/>
        </w:rPr>
        <w:t>tr</w:t>
      </w:r>
      <w:r>
        <w:rPr>
          <w:rFonts w:ascii="Arial" w:hAnsi="Arial" w:cs="Arial" w:eastAsia="Arial"/>
          <w:sz w:val="30"/>
          <w:szCs w:val="30"/>
          <w:color w:val="494949"/>
          <w:spacing w:val="-14"/>
          <w:w w:val="57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13/05/2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0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3061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7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1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Aıan: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20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Zeytinli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Mah.900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42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Zeytinli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9006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8" w:right="-20"/>
        <w:jc w:val="left"/>
        <w:tabs>
          <w:tab w:pos="1400" w:val="left"/>
          <w:tab w:pos="394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178" w:lineRule="auto"/>
        <w:ind w:left="3502" w:right="3024" w:firstLine="-3384"/>
        <w:jc w:val="left"/>
        <w:tabs>
          <w:tab w:pos="3480" w:val="left"/>
          <w:tab w:pos="632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5"/>
          <w:position w:val="2"/>
        </w:rPr>
        <w:t>Yn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2"/>
        </w:rPr>
        <w:t>pıı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4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6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7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2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  <w:position w:val="0"/>
        </w:rPr>
        <w:t>arme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8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0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5" w:lineRule="exact"/>
        <w:ind w:left="4160" w:right="-58"/>
        <w:jc w:val="left"/>
        <w:tabs>
          <w:tab w:pos="4840" w:val="left"/>
          <w:tab w:pos="5520" w:val="left"/>
          <w:tab w:pos="62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181818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20:26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6242" w:space="673"/>
            <w:col w:w="4425"/>
          </w:cols>
        </w:sectPr>
      </w:pPr>
      <w:rPr/>
    </w:p>
    <w:p>
      <w:pPr>
        <w:spacing w:before="20" w:after="0" w:line="300" w:lineRule="auto"/>
        <w:ind w:left="2000" w:right="3766" w:firstLine="-1882"/>
        <w:jc w:val="left"/>
        <w:tabs>
          <w:tab w:pos="200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:Haka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2000" w:right="-20"/>
        <w:jc w:val="left"/>
        <w:tabs>
          <w:tab w:pos="45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20:21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20:25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</w:sectPr>
      </w:pPr>
      <w:rPr/>
    </w:p>
    <w:p>
      <w:pPr>
        <w:spacing w:before="0" w:after="0" w:line="206" w:lineRule="exact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608" w:space="1392"/>
            <w:col w:w="9340"/>
          </w:cols>
        </w:sectPr>
      </w:pPr>
      <w:rPr/>
    </w:p>
    <w:p>
      <w:pPr>
        <w:spacing w:before="10" w:after="0" w:line="240" w:lineRule="auto"/>
        <w:ind w:left="142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546" w:right="45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tLeast"/>
        <w:ind w:left="2010" w:right="4155" w:firstLine="2573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138" w:right="-20"/>
        <w:jc w:val="left"/>
        <w:tabs>
          <w:tab w:pos="7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1"/>
        </w:rPr>
        <w:t>··-'·mcı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118" w:right="-20"/>
        <w:jc w:val="left"/>
        <w:tabs>
          <w:tab w:pos="2000" w:val="left"/>
          <w:tab w:pos="7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8"/>
          <w:szCs w:val="28"/>
          <w:color w:val="2D2D2D"/>
          <w:spacing w:val="0"/>
          <w:w w:val="100"/>
          <w:position w:val="6"/>
        </w:rPr>
        <w:t>pi,</w:t>
      </w:r>
      <w:r>
        <w:rPr>
          <w:rFonts w:ascii="Arial" w:hAnsi="Arial" w:cs="Arial" w:eastAsia="Arial"/>
          <w:sz w:val="28"/>
          <w:szCs w:val="28"/>
          <w:color w:val="2D2D2D"/>
          <w:spacing w:val="46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i/>
          <w:position w:val="2"/>
        </w:rPr>
        <w:t>"</w:t>
      </w:r>
      <w:r>
        <w:rPr>
          <w:rFonts w:ascii="Arial" w:hAnsi="Arial" w:cs="Arial" w:eastAsia="Arial"/>
          <w:sz w:val="17"/>
          <w:szCs w:val="17"/>
          <w:color w:val="2D2D2D"/>
          <w:spacing w:val="6"/>
          <w:w w:val="100"/>
          <w:i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18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574" w:right="39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9" w:lineRule="exact"/>
        <w:ind w:left="133" w:right="-20"/>
        <w:jc w:val="left"/>
        <w:tabs>
          <w:tab w:pos="2160" w:val="left"/>
          <w:tab w:pos="4540" w:val="left"/>
          <w:tab w:pos="648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-5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9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3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5365" w:right="-20"/>
        <w:jc w:val="left"/>
        <w:tabs>
          <w:tab w:pos="6480" w:val="left"/>
          <w:tab w:pos="80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0,25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0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</w:sectPr>
      </w:pPr>
      <w:rPr/>
    </w:p>
    <w:p>
      <w:pPr>
        <w:spacing w:before="16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çöpler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tahta,pilastik,naylon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1870" w:space="221"/>
            <w:col w:w="9249"/>
          </w:cols>
        </w:sectPr>
      </w:pPr>
      <w:rPr/>
    </w:p>
    <w:p>
      <w:pPr>
        <w:spacing w:before="16" w:after="0" w:line="258" w:lineRule="auto"/>
        <w:ind w:left="2000" w:right="159" w:firstLine="-1862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araştrırma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soruştıırmada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imhası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macıyla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8" w:lineRule="auto"/>
        <w:ind w:left="138" w:right="3927" w:firstLine="37"/>
        <w:jc w:val="left"/>
        <w:tabs>
          <w:tab w:pos="20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eli:-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30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2"/>
          <w:w w:val="3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59" w:lineRule="exact"/>
        <w:ind w:left="138" w:right="-20"/>
        <w:jc w:val="left"/>
        <w:tabs>
          <w:tab w:pos="20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position w:val="-5"/>
        </w:rPr>
        <w:t>Ek;'</w:t>
      </w:r>
      <w:r>
        <w:rPr>
          <w:rFonts w:ascii="Arial" w:hAnsi="Arial" w:cs="Arial" w:eastAsia="Arial"/>
          <w:sz w:val="18"/>
          <w:szCs w:val="18"/>
          <w:color w:val="606060"/>
          <w:spacing w:val="7"/>
          <w:w w:val="100"/>
          <w:position w:val="-5"/>
        </w:rPr>
        <w:t>-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5"/>
        </w:rPr>
        <w:t>in</w:t>
      </w:r>
      <w:r>
        <w:rPr>
          <w:rFonts w:ascii="Arial" w:hAnsi="Arial" w:cs="Arial" w:eastAsia="Arial"/>
          <w:sz w:val="18"/>
          <w:szCs w:val="18"/>
          <w:color w:val="2D2D2D"/>
          <w:spacing w:val="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5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6"/>
        </w:rPr>
        <w:t>]Saat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5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22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9"/>
          <w:w w:val="12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6"/>
        </w:rPr>
        <w:t>20:40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</w:sectPr>
      </w:pPr>
      <w:rPr/>
    </w:p>
    <w:p>
      <w:pPr>
        <w:spacing w:before="89" w:after="0" w:line="221" w:lineRule="exact"/>
        <w:ind w:left="118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38"/>
          <w:position w:val="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1"/>
          <w:w w:val="138"/>
          <w:position w:val="6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38"/>
          <w:position w:val="6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-22"/>
          <w:w w:val="13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Ja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-87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4"/>
          <w:w w:val="100"/>
          <w:position w:val="5"/>
        </w:rPr>
        <w:t>ö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2"/>
        </w:rPr>
        <w:t>l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2"/>
        </w:rPr>
        <w:t>ü</w:t>
      </w:r>
      <w:r>
        <w:rPr>
          <w:rFonts w:ascii="Arial" w:hAnsi="Arial" w:cs="Arial" w:eastAsia="Arial"/>
          <w:sz w:val="18"/>
          <w:szCs w:val="18"/>
          <w:color w:val="2D2D2D"/>
          <w:spacing w:val="-15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5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4" w:equalWidth="0">
            <w:col w:w="666" w:space="192"/>
            <w:col w:w="983" w:space="159"/>
            <w:col w:w="3299" w:space="3287"/>
            <w:col w:w="2754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</w:sectPr>
      </w:pPr>
      <w:rPr/>
    </w:p>
    <w:p>
      <w:pPr>
        <w:spacing w:before="40" w:after="0" w:line="240" w:lineRule="auto"/>
        <w:ind w:left="2154" w:right="-73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31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3.938004pt;margin-top:10.354986pt;width:18.6215pt;height:17.500489pt;mso-position-horizontal-relative:page;mso-position-vertical-relative:paragraph;z-index:-13405" coordorigin="2679,207" coordsize="372,350">
            <v:shape style="position:absolute;left:2679;top:207;width:372;height:350" coordorigin="2679,207" coordsize="372,350" path="m2679,207l3051,207,3051,557,2679,557,2679,207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01.738007pt;margin-top:12.351842pt;width:.1pt;height:8.185547pt;mso-position-horizontal-relative:page;mso-position-vertical-relative:paragraph;z-index:-13404" coordorigin="4035,247" coordsize="2,164">
            <v:shape style="position:absolute;left:4035;top:247;width:2;height:164" coordorigin="4035,247" coordsize="0,164" path="m4035,411l4035,247e" filled="f" stroked="t" strokeweight="2.836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86" w:lineRule="exact"/>
        <w:ind w:right="-88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445.459381pt;margin-top:7.518783pt;width:8.983640pt;height:19.217697pt;mso-position-horizontal-relative:page;mso-position-vertical-relative:paragraph;z-index:-13403" coordorigin="8909,150" coordsize="180,384">
            <v:group style="position:absolute;left:8996;top:184;width:2;height:139" coordorigin="8996,184" coordsize="2,139">
              <v:shape style="position:absolute;left:8996;top:184;width:2;height:139" coordorigin="8996,184" coordsize="0,139" path="m8996,323l8996,184e" filled="f" stroked="t" strokeweight="3.3967pt" strokecolor="#EBEBED">
                <v:path arrowok="t"/>
              </v:shape>
            </v:group>
            <v:group style="position:absolute;left:8909;top:323;width:180;height:212" coordorigin="8909,323" coordsize="180,212">
              <v:shape style="position:absolute;left:8909;top:323;width:180;height:212" coordorigin="8909,323" coordsize="180,212" path="m8909,323l9089,323,9089,535,8909,535,8909,323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31"/>
          <w:szCs w:val="31"/>
          <w:color w:val="2D2D2D"/>
          <w:spacing w:val="-132"/>
          <w:w w:val="48"/>
          <w:position w:val="-6"/>
        </w:rPr>
        <w:t>Z</w:t>
      </w:r>
      <w:r>
        <w:rPr>
          <w:rFonts w:ascii="Arial" w:hAnsi="Arial" w:cs="Arial" w:eastAsia="Arial"/>
          <w:sz w:val="15"/>
          <w:szCs w:val="15"/>
          <w:color w:val="AFAFB1"/>
          <w:spacing w:val="-14"/>
          <w:w w:val="105"/>
          <w:i/>
          <w:position w:val="-10"/>
        </w:rPr>
        <w:t>,</w:t>
      </w:r>
      <w:r>
        <w:rPr>
          <w:rFonts w:ascii="Arial" w:hAnsi="Arial" w:cs="Arial" w:eastAsia="Arial"/>
          <w:sz w:val="15"/>
          <w:szCs w:val="15"/>
          <w:color w:val="AFAFB1"/>
          <w:spacing w:val="-4"/>
          <w:w w:val="132"/>
          <w:i/>
          <w:position w:val="-10"/>
        </w:rPr>
        <w:t>·</w:t>
      </w:r>
      <w:r>
        <w:rPr>
          <w:rFonts w:ascii="Arial" w:hAnsi="Arial" w:cs="Arial" w:eastAsia="Arial"/>
          <w:sz w:val="15"/>
          <w:szCs w:val="15"/>
          <w:color w:val="777979"/>
          <w:spacing w:val="0"/>
          <w:w w:val="65"/>
          <w:position w:val="-10"/>
        </w:rPr>
        <w:t>•</w:t>
      </w:r>
      <w:r>
        <w:rPr>
          <w:rFonts w:ascii="Arial" w:hAnsi="Arial" w:cs="Arial" w:eastAsia="Arial"/>
          <w:sz w:val="15"/>
          <w:szCs w:val="15"/>
          <w:color w:val="777979"/>
          <w:spacing w:val="-24"/>
          <w:w w:val="100"/>
          <w:position w:val="-10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-28"/>
          <w:w w:val="75"/>
          <w:position w:val="-10"/>
        </w:rPr>
        <w:t>.</w:t>
      </w:r>
      <w:r>
        <w:rPr>
          <w:rFonts w:ascii="Arial" w:hAnsi="Arial" w:cs="Arial" w:eastAsia="Arial"/>
          <w:sz w:val="31"/>
          <w:szCs w:val="31"/>
          <w:color w:val="606060"/>
          <w:spacing w:val="-118"/>
          <w:w w:val="69"/>
          <w:position w:val="-6"/>
        </w:rPr>
        <w:t>J</w:t>
      </w:r>
      <w:r>
        <w:rPr>
          <w:rFonts w:ascii="Arial" w:hAnsi="Arial" w:cs="Arial" w:eastAsia="Arial"/>
          <w:sz w:val="15"/>
          <w:szCs w:val="15"/>
          <w:color w:val="494949"/>
          <w:spacing w:val="-15"/>
          <w:w w:val="75"/>
          <w:position w:val="-10"/>
        </w:rPr>
        <w:t>.</w:t>
      </w:r>
      <w:r>
        <w:rPr>
          <w:rFonts w:ascii="Arial" w:hAnsi="Arial" w:cs="Arial" w:eastAsia="Arial"/>
          <w:sz w:val="15"/>
          <w:szCs w:val="15"/>
          <w:color w:val="9C9E9E"/>
          <w:spacing w:val="1"/>
          <w:w w:val="159"/>
          <w:position w:val="-10"/>
        </w:rPr>
        <w:t>.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68"/>
          <w:position w:val="-6"/>
        </w:rPr>
        <w:t>Mj'2\ı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21.342224pt;margin-top:10.177794pt;width:.1pt;height:6.821289pt;mso-position-horizontal-relative:page;mso-position-vertical-relative:paragraph;z-index:-13401" coordorigin="10427,204" coordsize="2,136">
            <v:shape style="position:absolute;left:10427;top:204;width:2;height:136" coordorigin="10427,204" coordsize="0,136" path="m10427,340l10427,204e" filled="f" stroked="t" strokeweight="2.094400pt" strokecolor="#EBEBED">
              <v:path arrowok="t"/>
            </v:shape>
          </v:group>
          <w10:wrap type="none"/>
        </w:pict>
      </w:r>
      <w:r>
        <w:rPr/>
        <w:pict>
          <v:group style="position:absolute;margin-left:505.292755pt;margin-top:15.700488pt;width:.1pt;height:14.808106pt;mso-position-horizontal-relative:page;mso-position-vertical-relative:paragraph;z-index:-13400" coordorigin="10106,314" coordsize="2,296">
            <v:shape style="position:absolute;left:10106;top:314;width:2;height:296" coordorigin="10106,314" coordsize="0,296" path="m10106,610l10106,314e" filled="f" stroked="t" strokeweight="2.3275pt" strokecolor="#BFC4C6">
              <v:path arrowok="t"/>
            </v:shape>
          </v:group>
          <w10:wrap type="none"/>
        </w:pict>
      </w:r>
      <w:r>
        <w:rPr/>
        <w:pict>
          <v:group style="position:absolute;margin-left:514.228271pt;margin-top:15.700488pt;width:.1pt;height:14.808106pt;mso-position-horizontal-relative:page;mso-position-vertical-relative:paragraph;z-index:-13399" coordorigin="10285,314" coordsize="2,296">
            <v:shape style="position:absolute;left:10285;top:314;width:2;height:296" coordorigin="10285,314" coordsize="0,296" path="m10285,610l10285,314e" filled="f" stroked="t" strokeweight="3.5265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878789"/>
          <w:w w:val="86"/>
          <w:i/>
          <w:position w:val="-7"/>
        </w:rPr>
        <w:t>!f</w:t>
      </w:r>
      <w:r>
        <w:rPr>
          <w:rFonts w:ascii="Arial" w:hAnsi="Arial" w:cs="Arial" w:eastAsia="Arial"/>
          <w:sz w:val="15"/>
          <w:szCs w:val="15"/>
          <w:color w:val="878789"/>
          <w:spacing w:val="-24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-7"/>
        </w:rPr>
        <w:t>lr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3" w:equalWidth="0">
            <w:col w:w="6150" w:space="2503"/>
            <w:col w:w="782" w:space="130"/>
            <w:col w:w="1775"/>
          </w:cols>
        </w:sectPr>
      </w:pPr>
      <w:rPr/>
    </w:p>
    <w:p>
      <w:pPr>
        <w:spacing w:before="0" w:after="0" w:line="254" w:lineRule="exact"/>
        <w:ind w:left="2317" w:right="-81"/>
        <w:jc w:val="left"/>
        <w:tabs>
          <w:tab w:pos="3340" w:val="left"/>
          <w:tab w:pos="38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196.680008pt;margin-top:1.054088pt;width:10.728pt;height:37.639688pt;mso-position-horizontal-relative:page;mso-position-vertical-relative:paragraph;z-index:-13408" coordorigin="3934,21" coordsize="215,753">
            <v:group style="position:absolute;left:3955;top:28;width:2;height:110" coordorigin="3955,28" coordsize="2,110">
              <v:shape style="position:absolute;left:3955;top:28;width:2;height:110" coordorigin="3955,28" coordsize="0,110" path="m3955,139l3955,28e" filled="f" stroked="t" strokeweight=".72pt" strokecolor="#B3B3AF">
                <v:path arrowok="t"/>
              </v:shape>
            </v:group>
            <v:group style="position:absolute;left:3955;top:81;width:2;height:317" coordorigin="3955,81" coordsize="2,317">
              <v:shape style="position:absolute;left:3955;top:81;width:2;height:317" coordorigin="3955,81" coordsize="0,317" path="m3955,398l3955,81e" filled="f" stroked="t" strokeweight="2.16pt" strokecolor="#54578C">
                <v:path arrowok="t"/>
              </v:shape>
            </v:group>
            <v:group style="position:absolute;left:3984;top:211;width:2;height:240" coordorigin="3984,211" coordsize="2,240">
              <v:shape style="position:absolute;left:3984;top:211;width:2;height:240" coordorigin="3984,211" coordsize="0,240" path="m3984,451l3984,211e" filled="f" stroked="t" strokeweight=".96pt" strokecolor="#282F74">
                <v:path arrowok="t"/>
              </v:shape>
            </v:group>
            <v:group style="position:absolute;left:4024;top:267;width:2;height:184" coordorigin="4024,267" coordsize="2,184">
              <v:shape style="position:absolute;left:4024;top:267;width:2;height:184" coordorigin="4024,267" coordsize="0,184" path="m4024,451l4024,267e" filled="f" stroked="t" strokeweight="2.5198pt" strokecolor="#EBEBED">
                <v:path arrowok="t"/>
              </v:shape>
            </v:group>
            <v:group style="position:absolute;left:3971;top:451;width:177;height:323" coordorigin="3971,451" coordsize="177,323">
              <v:shape style="position:absolute;left:3971;top:451;width:177;height:323" coordorigin="3971,451" coordsize="177,323" path="m3971,451l4148,451,4148,774,3971,774,3971,451e" filled="t" fillcolor="#EBEB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08.476761pt;margin-top:3.513619pt;width:.1pt;height:10.578126pt;mso-position-horizontal-relative:page;mso-position-vertical-relative:paragraph;z-index:-13402" coordorigin="4170,70" coordsize="2,212">
            <v:shape style="position:absolute;left:4170;top:70;width:2;height:212" coordorigin="4170,70" coordsize="0,212" path="m4170,282l4170,70e" filled="f" stroked="t" strokeweight="4.22176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1.600006pt;margin-top:5.011565pt;width:3.01376pt;height:8pt;mso-position-horizontal-relative:page;mso-position-vertical-relative:paragraph;z-index:-1338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9C9E9E"/>
                      <w:spacing w:val="0"/>
                      <w:w w:val="135"/>
                      <w:i/>
                    </w:rPr>
                    <w:t>t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0"/>
          <w:w w:val="100"/>
          <w:position w:val="-1"/>
        </w:rPr>
        <w:t>,:e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9C9E9E"/>
          <w:spacing w:val="0"/>
          <w:w w:val="160"/>
          <w:position w:val="-1"/>
        </w:rPr>
        <w:t>'i</w:t>
      </w:r>
      <w:r>
        <w:rPr>
          <w:rFonts w:ascii="Arial" w:hAnsi="Arial" w:cs="Arial" w:eastAsia="Arial"/>
          <w:sz w:val="26"/>
          <w:szCs w:val="26"/>
          <w:color w:val="9C9E9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9C9E9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778099"/>
          <w:spacing w:val="0"/>
          <w:w w:val="52"/>
          <w:i/>
          <w:position w:val="-2"/>
        </w:rPr>
        <w:t>"1</w:t>
      </w:r>
      <w:r>
        <w:rPr>
          <w:rFonts w:ascii="Times New Roman" w:hAnsi="Times New Roman" w:cs="Times New Roman" w:eastAsia="Times New Roman"/>
          <w:sz w:val="21"/>
          <w:szCs w:val="21"/>
          <w:color w:val="778099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78099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2"/>
          <w:szCs w:val="12"/>
          <w:color w:val="AFAFB1"/>
          <w:spacing w:val="0"/>
          <w:w w:val="238"/>
          <w:position w:val="10"/>
        </w:rPr>
        <w:t>'</w:t>
      </w:r>
      <w:r>
        <w:rPr>
          <w:rFonts w:ascii="Arial" w:hAnsi="Arial" w:cs="Arial" w:eastAsia="Arial"/>
          <w:sz w:val="12"/>
          <w:szCs w:val="12"/>
          <w:color w:val="AFAFB1"/>
          <w:spacing w:val="-10"/>
          <w:w w:val="238"/>
          <w:position w:val="10"/>
        </w:rPr>
        <w:t> </w:t>
      </w:r>
      <w:r>
        <w:rPr>
          <w:rFonts w:ascii="Arial" w:hAnsi="Arial" w:cs="Arial" w:eastAsia="Arial"/>
          <w:sz w:val="16"/>
          <w:szCs w:val="16"/>
          <w:color w:val="AFAFB1"/>
          <w:spacing w:val="0"/>
          <w:w w:val="61"/>
          <w:i/>
          <w:position w:val="-3"/>
        </w:rPr>
        <w:t>...</w:t>
      </w:r>
      <w:r>
        <w:rPr>
          <w:rFonts w:ascii="Arial" w:hAnsi="Arial" w:cs="Arial" w:eastAsia="Arial"/>
          <w:sz w:val="16"/>
          <w:szCs w:val="16"/>
          <w:color w:val="AFAFB1"/>
          <w:spacing w:val="-26"/>
          <w:w w:val="100"/>
          <w:i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9C9E9E"/>
          <w:spacing w:val="-90"/>
          <w:w w:val="73"/>
          <w:i/>
          <w:position w:val="-3"/>
        </w:rPr>
        <w:t>c</w:t>
      </w:r>
      <w:r>
        <w:rPr>
          <w:rFonts w:ascii="Arial" w:hAnsi="Arial" w:cs="Arial" w:eastAsia="Arial"/>
          <w:sz w:val="12"/>
          <w:szCs w:val="12"/>
          <w:color w:val="9C9E9E"/>
          <w:spacing w:val="0"/>
          <w:w w:val="79"/>
          <w:position w:val="10"/>
        </w:rPr>
        <w:t>.</w:t>
      </w:r>
      <w:r>
        <w:rPr>
          <w:rFonts w:ascii="Arial" w:hAnsi="Arial" w:cs="Arial" w:eastAsia="Arial"/>
          <w:sz w:val="12"/>
          <w:szCs w:val="12"/>
          <w:color w:val="9C9E9E"/>
          <w:spacing w:val="-19"/>
          <w:w w:val="80"/>
          <w:position w:val="10"/>
        </w:rPr>
        <w:t>·</w:t>
      </w:r>
      <w:r>
        <w:rPr>
          <w:rFonts w:ascii="Arial" w:hAnsi="Arial" w:cs="Arial" w:eastAsia="Arial"/>
          <w:sz w:val="12"/>
          <w:szCs w:val="12"/>
          <w:color w:val="9C9E9E"/>
          <w:spacing w:val="0"/>
          <w:w w:val="54"/>
          <w:position w:val="10"/>
        </w:rPr>
        <w:t>...</w:t>
      </w:r>
      <w:r>
        <w:rPr>
          <w:rFonts w:ascii="Arial" w:hAnsi="Arial" w:cs="Arial" w:eastAsia="Arial"/>
          <w:sz w:val="12"/>
          <w:szCs w:val="12"/>
          <w:color w:val="9C9E9E"/>
          <w:spacing w:val="17"/>
          <w:w w:val="100"/>
          <w:position w:val="10"/>
        </w:rPr>
        <w:t> </w:t>
      </w:r>
      <w:r>
        <w:rPr>
          <w:rFonts w:ascii="Arial" w:hAnsi="Arial" w:cs="Arial" w:eastAsia="Arial"/>
          <w:sz w:val="12"/>
          <w:szCs w:val="12"/>
          <w:color w:val="9C9E9E"/>
          <w:spacing w:val="0"/>
          <w:w w:val="181"/>
          <w:position w:val="10"/>
        </w:rPr>
        <w:t>ı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tabs>
          <w:tab w:pos="960" w:val="left"/>
          <w:tab w:pos="1280" w:val="left"/>
          <w:tab w:pos="16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777979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777979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777979"/>
          <w:spacing w:val="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AFAFB1"/>
          <w:spacing w:val="0"/>
          <w:w w:val="100"/>
          <w:i/>
        </w:rPr>
        <w:t>lt,,</w:t>
      </w:r>
      <w:r>
        <w:rPr>
          <w:rFonts w:ascii="Arial" w:hAnsi="Arial" w:cs="Arial" w:eastAsia="Arial"/>
          <w:sz w:val="16"/>
          <w:szCs w:val="16"/>
          <w:color w:val="AFAFB1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-17"/>
          <w:w w:val="15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56"/>
        </w:rPr>
        <w:t>i..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-46"/>
          <w:w w:val="15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75"/>
        </w:rPr>
        <w:t>fJ.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9C9E9E"/>
          <w:spacing w:val="-10"/>
          <w:w w:val="94"/>
          <w:i/>
        </w:rPr>
        <w:t>,</w:t>
      </w:r>
      <w:r>
        <w:rPr>
          <w:rFonts w:ascii="Arial" w:hAnsi="Arial" w:cs="Arial" w:eastAsia="Arial"/>
          <w:sz w:val="10"/>
          <w:szCs w:val="10"/>
          <w:color w:val="606060"/>
          <w:spacing w:val="0"/>
          <w:w w:val="130"/>
          <w:i/>
        </w:rPr>
        <w:t>{!</w:t>
      </w:r>
      <w:r>
        <w:rPr>
          <w:rFonts w:ascii="Arial" w:hAnsi="Arial" w:cs="Arial" w:eastAsia="Arial"/>
          <w:sz w:val="10"/>
          <w:szCs w:val="10"/>
          <w:color w:val="606060"/>
          <w:spacing w:val="0"/>
          <w:w w:val="100"/>
          <w:i/>
        </w:rPr>
        <w:tab/>
      </w:r>
      <w:r>
        <w:rPr>
          <w:rFonts w:ascii="Arial" w:hAnsi="Arial" w:cs="Arial" w:eastAsia="Arial"/>
          <w:sz w:val="10"/>
          <w:szCs w:val="10"/>
          <w:color w:val="606060"/>
          <w:spacing w:val="0"/>
          <w:w w:val="100"/>
          <w:i/>
        </w:rPr>
      </w:r>
      <w:r>
        <w:rPr>
          <w:rFonts w:ascii="Arial" w:hAnsi="Arial" w:cs="Arial" w:eastAsia="Arial"/>
          <w:sz w:val="10"/>
          <w:szCs w:val="10"/>
          <w:color w:val="AFAFB1"/>
          <w:spacing w:val="0"/>
          <w:w w:val="143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4293" w:space="4312"/>
            <w:col w:w="2735"/>
          </w:cols>
        </w:sectPr>
      </w:pPr>
      <w:rPr/>
    </w:p>
    <w:p>
      <w:pPr>
        <w:spacing w:before="0" w:after="0" w:line="190" w:lineRule="exact"/>
        <w:ind w:left="214" w:right="-20"/>
        <w:jc w:val="left"/>
        <w:tabs>
          <w:tab w:pos="24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64.958496pt;margin-top:.510858pt;width:13.06375pt;height:11.442627pt;mso-position-horizontal-relative:page;mso-position-vertical-relative:paragraph;z-index:-13398" coordorigin="3299,10" coordsize="261,229">
            <v:shape style="position:absolute;left:3299;top:10;width:261;height:229" coordorigin="3299,10" coordsize="261,229" path="m3299,10l3560,10,3560,239,3299,239,3299,10e" filled="t" fillcolor="#EBEB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400009pt;margin-top:4.874842pt;width:27.685589pt;height:7pt;mso-position-horizontal-relative:page;mso-position-vertical-relative:paragraph;z-index:-1338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C9E9E"/>
                      <w:spacing w:val="0"/>
                      <w:w w:val="13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C9E9E"/>
                      <w:spacing w:val="0"/>
                      <w:w w:val="135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C9E9E"/>
                      <w:spacing w:val="6"/>
                      <w:w w:val="135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C9E9E"/>
                      <w:spacing w:val="0"/>
                      <w:w w:val="135"/>
                    </w:rPr>
                    <w:t>dı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C9E9E"/>
                      <w:spacing w:val="46"/>
                      <w:w w:val="135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C9E9E"/>
                      <w:spacing w:val="0"/>
                      <w:w w:val="189"/>
                    </w:rPr>
                    <w:t>-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>İtfaiy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9C9E9E"/>
          <w:spacing w:val="0"/>
          <w:w w:val="100"/>
          <w:position w:val="5"/>
        </w:rPr>
        <w:t>y</w:t>
      </w:r>
      <w:r>
        <w:rPr>
          <w:rFonts w:ascii="Arial" w:hAnsi="Arial" w:cs="Arial" w:eastAsia="Arial"/>
          <w:sz w:val="13"/>
          <w:szCs w:val="13"/>
          <w:color w:val="9C9E9E"/>
          <w:spacing w:val="12"/>
          <w:w w:val="100"/>
          <w:position w:val="5"/>
        </w:rPr>
        <w:t> </w:t>
      </w:r>
      <w:r>
        <w:rPr>
          <w:rFonts w:ascii="Arial" w:hAnsi="Arial" w:cs="Arial" w:eastAsia="Arial"/>
          <w:sz w:val="13"/>
          <w:szCs w:val="13"/>
          <w:color w:val="9C9E9E"/>
          <w:spacing w:val="0"/>
          <w:w w:val="122"/>
          <w:position w:val="5"/>
        </w:rPr>
        <w:t>:</w:t>
      </w:r>
      <w:r>
        <w:rPr>
          <w:rFonts w:ascii="Arial" w:hAnsi="Arial" w:cs="Arial" w:eastAsia="Arial"/>
          <w:sz w:val="13"/>
          <w:szCs w:val="13"/>
          <w:color w:val="9C9E9E"/>
          <w:spacing w:val="0"/>
          <w:w w:val="123"/>
          <w:position w:val="5"/>
        </w:rPr>
        <w:t>(</w:t>
      </w:r>
      <w:r>
        <w:rPr>
          <w:rFonts w:ascii="Arial" w:hAnsi="Arial" w:cs="Arial" w:eastAsia="Arial"/>
          <w:sz w:val="13"/>
          <w:szCs w:val="13"/>
          <w:color w:val="9C9E9E"/>
          <w:spacing w:val="0"/>
          <w:w w:val="122"/>
          <w:position w:val="5"/>
        </w:rPr>
        <w:t>.-: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-59" w:right="863"/>
        <w:jc w:val="right"/>
        <w:tabs>
          <w:tab w:pos="61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0"/>
          <w:w w:val="58"/>
          <w:position w:val="-1"/>
        </w:rPr>
        <w:t>&gt;,%,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-5"/>
          <w:w w:val="58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C9E9E"/>
          <w:spacing w:val="-57"/>
          <w:w w:val="58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0"/>
          <w:w w:val="58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16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E9E"/>
          <w:spacing w:val="0"/>
          <w:w w:val="58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C9E9E"/>
          <w:spacing w:val="22"/>
          <w:w w:val="5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i/>
          <w:position w:val="-1"/>
        </w:rPr>
        <w:t>'·i.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C9E9E"/>
          <w:spacing w:val="7"/>
          <w:w w:val="100"/>
          <w:i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1F2667"/>
          <w:spacing w:val="-8"/>
          <w:w w:val="49"/>
          <w:position w:val="-5"/>
        </w:rPr>
        <w:t>J</w:t>
      </w:r>
      <w:r>
        <w:rPr>
          <w:rFonts w:ascii="Arial" w:hAnsi="Arial" w:cs="Arial" w:eastAsia="Arial"/>
          <w:sz w:val="20"/>
          <w:szCs w:val="20"/>
          <w:color w:val="AFAFB1"/>
          <w:spacing w:val="-4"/>
          <w:w w:val="109"/>
          <w:position w:val="-5"/>
        </w:rPr>
        <w:t>l</w:t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99"/>
          <w:position w:val="-5"/>
        </w:rPr>
        <w:t>ge</w:t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0"/>
        </w:rPr>
        <w:t>ün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C9E9E"/>
          <w:spacing w:val="-6"/>
          <w:w w:val="176"/>
          <w:position w:val="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20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-33"/>
          <w:w w:val="127"/>
          <w:position w:val="0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FBFBD"/>
          <w:spacing w:val="0"/>
          <w:w w:val="81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FBFB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FBFB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FBFBD"/>
          <w:spacing w:val="0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BFBFB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BFBFB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C9E9E"/>
          <w:spacing w:val="0"/>
          <w:w w:val="162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844"/>
        <w:jc w:val="right"/>
        <w:tabs>
          <w:tab w:pos="6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06060"/>
          <w:spacing w:val="-25"/>
          <w:w w:val="126"/>
          <w:position w:val="-11"/>
        </w:rPr>
        <w:t>·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0"/>
          <w:position w:val="-11"/>
        </w:rPr>
        <w:t>fr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AFAFB1"/>
          <w:spacing w:val="-19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878789"/>
          <w:spacing w:val="0"/>
          <w:w w:val="79"/>
          <w:position w:val="-11"/>
        </w:rPr>
        <w:t>:.</w:t>
      </w:r>
      <w:r>
        <w:rPr>
          <w:rFonts w:ascii="Arial" w:hAnsi="Arial" w:cs="Arial" w:eastAsia="Arial"/>
          <w:sz w:val="19"/>
          <w:szCs w:val="19"/>
          <w:color w:val="878789"/>
          <w:spacing w:val="-39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64"/>
          <w:position w:val="-11"/>
        </w:rPr>
        <w:t>,.</w:t>
      </w:r>
      <w:r>
        <w:rPr>
          <w:rFonts w:ascii="Arial" w:hAnsi="Arial" w:cs="Arial" w:eastAsia="Arial"/>
          <w:sz w:val="19"/>
          <w:szCs w:val="19"/>
          <w:color w:val="606060"/>
          <w:spacing w:val="-13"/>
          <w:w w:val="164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61"/>
          <w:position w:val="-11"/>
        </w:rPr>
        <w:t>...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24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878789"/>
          <w:spacing w:val="0"/>
          <w:w w:val="135"/>
          <w:position w:val="-11"/>
        </w:rPr>
        <w:t>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2962" w:space="180"/>
            <w:col w:w="8198"/>
          </w:cols>
        </w:sectPr>
      </w:pPr>
      <w:rPr/>
    </w:p>
    <w:p>
      <w:pPr>
        <w:spacing w:before="0" w:after="0" w:line="252" w:lineRule="exact"/>
        <w:ind w:left="272" w:right="-80"/>
        <w:jc w:val="left"/>
        <w:tabs>
          <w:tab w:pos="2280" w:val="left"/>
          <w:tab w:pos="348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309143pt;margin-top:14.309681pt;width:6.1876pt;height:21.209477pt;mso-position-horizontal-relative:page;mso-position-vertical-relative:paragraph;z-index:-13411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494949"/>
                      <w:spacing w:val="0"/>
                      <w:w w:val="123"/>
                    </w:rPr>
                    <w:t>ti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08.240021pt;margin-top:21.57283pt;width:41.280001pt;height:2.04pt;mso-position-horizontal-relative:page;mso-position-vertical-relative:paragraph;z-index:-13407" coordorigin="8165,431" coordsize="826,41">
            <v:group style="position:absolute;left:8170;top:467;width:254;height:2" coordorigin="8170,467" coordsize="254,2">
              <v:shape style="position:absolute;left:8170;top:467;width:254;height:2" coordorigin="8170,467" coordsize="254,0" path="m8170,467l8424,467e" filled="f" stroked="t" strokeweight=".48pt" strokecolor="#000000">
                <v:path arrowok="t"/>
              </v:shape>
            </v:group>
            <v:group style="position:absolute;left:8400;top:436;width:586;height:2" coordorigin="8400,436" coordsize="586,2">
              <v:shape style="position:absolute;left:8400;top:436;width:586;height:2" coordorigin="8400,436" coordsize="586,0" path="m8400,436l8986,436e" filled="f" stroked="t" strokeweight=".48pt" strokecolor="#233BB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3.024979pt;margin-top:1.257097pt;width:.1pt;height:12.96045pt;mso-position-horizontal-relative:page;mso-position-vertical-relative:paragraph;z-index:-13397" coordorigin="3660,25" coordsize="2,259">
            <v:shape style="position:absolute;left:3660;top:25;width:2;height:259" coordorigin="3660,25" coordsize="0,259" path="m3660,284l3660,25e" filled="f" stroked="t" strokeweight="2.09994pt" strokecolor="#EBEBED">
              <v:path arrowok="t"/>
            </v:shape>
          </v:group>
          <w10:wrap type="none"/>
        </w:pict>
      </w:r>
      <w:r>
        <w:rPr/>
        <w:pict>
          <v:group style="position:absolute;margin-left:146.294037pt;margin-top:6.734627pt;width:.1pt;height:5.384766pt;mso-position-horizontal-relative:page;mso-position-vertical-relative:paragraph;z-index:-13396" coordorigin="2926,135" coordsize="2,108">
            <v:shape style="position:absolute;left:2926;top:135;width:2;height:108" coordorigin="2926,135" coordsize="0,108" path="m2926,242l2926,135e" filled="f" stroked="t" strokeweight="4.29608pt" strokecolor="#EBEBED">
              <v:path arrowok="t"/>
            </v:shape>
          </v:group>
          <w10:wrap type="none"/>
        </w:pict>
      </w:r>
      <w:r>
        <w:rPr/>
        <w:pict>
          <v:group style="position:absolute;margin-left:486.006012pt;margin-top:18.018669pt;width:4.732910pt;height:17.500489pt;mso-position-horizontal-relative:page;mso-position-vertical-relative:paragraph;z-index:-13395" coordorigin="9720,360" coordsize="95,350">
            <v:shape style="position:absolute;left:9720;top:360;width:95;height:350" coordorigin="9720,360" coordsize="95,350" path="m9720,360l9815,360,9815,710,9720,710,9720,360e" filled="t" fillcolor="#EBEB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1175pt;margin-top:6.869454pt;width:21.19859pt;height:5pt;mso-position-horizontal-relative:page;mso-position-vertical-relative:paragraph;z-index:-13386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C9E9E"/>
                      <w:spacing w:val="0"/>
                      <w:w w:val="195"/>
                    </w:rPr>
                    <w:t>J.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C9E9E"/>
                      <w:spacing w:val="22"/>
                      <w:w w:val="19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77979"/>
                      <w:spacing w:val="0"/>
                      <w:w w:val="7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77979"/>
                      <w:spacing w:val="0"/>
                      <w:w w:val="78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77979"/>
                      <w:spacing w:val="0"/>
                      <w:w w:val="7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FAFB1"/>
                      <w:spacing w:val="0"/>
                      <w:w w:val="118"/>
                    </w:rPr>
                    <w:t>..J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D2D2D"/>
          <w:w w:val="109"/>
          <w:position w:val="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3"/>
          <w:w w:val="109"/>
          <w:position w:val="6"/>
        </w:rPr>
        <w:t>c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212"/>
          <w:position w:val="6"/>
        </w:rPr>
        <w:t>i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177"/>
          <w:i/>
          <w:position w:val="7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177"/>
          <w:i/>
          <w:position w:val="7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-35"/>
          <w:w w:val="177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100"/>
          <w:i/>
          <w:position w:val="7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100"/>
          <w:i/>
          <w:position w:val="7"/>
        </w:rPr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193"/>
          <w:position w:val="-2"/>
        </w:rPr>
        <w:t>: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1"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2D2D2D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8099"/>
          <w:spacing w:val="-27"/>
          <w:w w:val="72"/>
          <w:position w:val="-2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AFAFB1"/>
          <w:spacing w:val="0"/>
          <w:w w:val="98"/>
          <w:position w:val="-2"/>
        </w:rPr>
        <w:t>,n</w:t>
      </w:r>
      <w:r>
        <w:rPr>
          <w:rFonts w:ascii="Times New Roman" w:hAnsi="Times New Roman" w:cs="Times New Roman" w:eastAsia="Times New Roman"/>
          <w:sz w:val="24"/>
          <w:szCs w:val="24"/>
          <w:color w:val="AFAFB1"/>
          <w:spacing w:val="-38"/>
          <w:w w:val="10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3"/>
          <w:w w:val="209"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8"/>
          <w:position w:val="-2"/>
        </w:rPr>
        <w:t>iri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2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606060"/>
          <w:w w:val="52"/>
          <w:position w:val="-9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-6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FAFB1"/>
          <w:spacing w:val="0"/>
          <w:w w:val="47"/>
          <w:position w:val="-9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AFAFB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AFAFB1"/>
          <w:spacing w:val="0"/>
          <w:w w:val="100"/>
          <w:position w:val="-9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4"/>
          <w:position w:val="-9"/>
        </w:rPr>
        <w:t>""'</w:t>
      </w:r>
      <w:r>
        <w:rPr>
          <w:rFonts w:ascii="Arial" w:hAnsi="Arial" w:cs="Arial" w:eastAsia="Arial"/>
          <w:sz w:val="23"/>
          <w:szCs w:val="23"/>
          <w:color w:val="606060"/>
          <w:spacing w:val="-27"/>
          <w:w w:val="100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878789"/>
          <w:spacing w:val="0"/>
          <w:w w:val="73"/>
          <w:position w:val="-9"/>
        </w:rPr>
        <w:t>":'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6424" w:space="2983"/>
            <w:col w:w="1933"/>
          </w:cols>
        </w:sectPr>
      </w:pPr>
      <w:rPr/>
    </w:p>
    <w:p>
      <w:pPr>
        <w:spacing w:before="0" w:after="0" w:line="424" w:lineRule="exact"/>
        <w:ind w:right="-20"/>
        <w:jc w:val="right"/>
        <w:rPr>
          <w:rFonts w:ascii="Arial" w:hAnsi="Arial" w:cs="Arial" w:eastAsia="Arial"/>
          <w:sz w:val="77"/>
          <w:szCs w:val="77"/>
        </w:rPr>
      </w:pPr>
      <w:rPr/>
      <w:r>
        <w:rPr>
          <w:rFonts w:ascii="Arial" w:hAnsi="Arial" w:cs="Arial" w:eastAsia="Arial"/>
          <w:sz w:val="77"/>
          <w:szCs w:val="77"/>
          <w:color w:val="464D79"/>
          <w:spacing w:val="0"/>
          <w:w w:val="63"/>
          <w:i/>
          <w:position w:val="-28"/>
        </w:rPr>
        <w:t>;J1f</w:t>
      </w:r>
      <w:r>
        <w:rPr>
          <w:rFonts w:ascii="Arial" w:hAnsi="Arial" w:cs="Arial" w:eastAsia="Arial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606060"/>
          <w:w w:val="14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8"/>
          <w:w w:val="14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777979"/>
          <w:spacing w:val="0"/>
          <w:w w:val="80"/>
        </w:rPr>
        <w:t>'i'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95" w:lineRule="exact"/>
        <w:ind w:left="11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94949"/>
          <w:spacing w:val="-6"/>
          <w:w w:val="84"/>
          <w:position w:val="-3"/>
        </w:rPr>
        <w:t>g</w:t>
      </w:r>
      <w:r>
        <w:rPr>
          <w:rFonts w:ascii="Arial" w:hAnsi="Arial" w:cs="Arial" w:eastAsia="Arial"/>
          <w:sz w:val="20"/>
          <w:szCs w:val="20"/>
          <w:color w:val="2D2D2D"/>
          <w:spacing w:val="-21"/>
          <w:w w:val="135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99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20"/>
          <w:szCs w:val="20"/>
          <w:color w:val="494949"/>
          <w:spacing w:val="-29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60"/>
          <w:position w:val="-3"/>
        </w:rPr>
        <w:t>v.e</w:t>
      </w:r>
      <w:r>
        <w:rPr>
          <w:rFonts w:ascii="Arial" w:hAnsi="Arial" w:cs="Arial" w:eastAsia="Arial"/>
          <w:sz w:val="20"/>
          <w:szCs w:val="20"/>
          <w:color w:val="2D2D2D"/>
          <w:spacing w:val="-10"/>
          <w:w w:val="61"/>
          <w:position w:val="-3"/>
        </w:rPr>
        <w:t>·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24"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23"/>
          <w:position w:val="-3"/>
        </w:rPr>
        <w:t>\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13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-6"/>
          <w:w w:val="124"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9C9E9E"/>
          <w:spacing w:val="0"/>
          <w:w w:val="203"/>
          <w:position w:val="-3"/>
        </w:rPr>
        <w:t>;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76651pt;margin-top:2.583042pt;width:9.410065pt;height:34.496034pt;mso-position-horizontal-relative:page;mso-position-vertical-relative:paragraph;z-index:-13410" type="#_x0000_t202" filled="f" stroked="f">
            <v:textbox inset="0,0,0,0">
              <w:txbxContent>
                <w:p>
                  <w:pPr>
                    <w:spacing w:before="0" w:after="0" w:line="296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06060"/>
                      <w:spacing w:val="0"/>
                      <w:w w:val="73"/>
                    </w:rPr>
                    <w:t>şu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67.791016pt;margin-top:-.822673pt;width:14.599893pt;height:40.195752pt;mso-position-horizontal-relative:page;mso-position-vertical-relative:paragraph;z-index:-13394" coordorigin="9356,-16" coordsize="292,804">
            <v:group style="position:absolute;left:9388;top:-16;width:109;height:390" coordorigin="9388,-16" coordsize="109,390">
              <v:shape style="position:absolute;left:9388;top:-16;width:109;height:390" coordorigin="9388,-16" coordsize="109,390" path="m9388,-16l9497,-16,9497,374,9388,374,9388,-16e" filled="t" fillcolor="#EBEBED" stroked="f">
                <v:path arrowok="t"/>
                <v:fill/>
              </v:shape>
            </v:group>
            <v:group style="position:absolute;left:9600;top:497;width:13;height:68" coordorigin="9600,497" coordsize="13,68">
              <v:shape style="position:absolute;left:9600;top:497;width:13;height:68" coordorigin="9600,497" coordsize="13,68" path="m9600,531l9613,531e" filled="f" stroked="t" strokeweight="3.510645pt" strokecolor="#EBEBED">
                <v:path arrowok="t"/>
              </v:shape>
            </v:group>
            <v:group style="position:absolute;left:9424;top:114;width:120;height:628" coordorigin="9424,114" coordsize="120,628">
              <v:shape style="position:absolute;left:9424;top:114;width:120;height:628" coordorigin="9424,114" coordsize="120,628" path="m9424,114l9544,114,9544,742,9424,742,9424,114e" filled="t" fillcolor="#EBEBED" stroked="f">
                <v:path arrowok="t"/>
                <v:fill/>
              </v:shape>
            </v:group>
            <v:group style="position:absolute;left:9395;top:506;width:2;height:242" coordorigin="9395,506" coordsize="2,242">
              <v:shape style="position:absolute;left:9395;top:506;width:2;height:242" coordorigin="9395,506" coordsize="0,242" path="m9395,748l9395,506e" filled="f" stroked="t" strokeweight="3.925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7.916138pt;margin-top:-.822673pt;width:.1pt;height:19.519776pt;mso-position-horizontal-relative:page;mso-position-vertical-relative:paragraph;z-index:-13393" coordorigin="10158,-16" coordsize="2,390">
            <v:shape style="position:absolute;left:10158;top:-16;width:2;height:390" coordorigin="10158,-16" coordsize="0,390" path="m10158,374l10158,-16e" filled="f" stroked="t" strokeweight="2.311250pt" strokecolor="#EBEBED">
              <v:path arrowok="t"/>
            </v:shape>
          </v:group>
          <w10:wrap type="none"/>
        </w:pict>
      </w:r>
      <w:r>
        <w:rPr/>
        <w:pict>
          <v:group style="position:absolute;margin-left:487.067505pt;margin-top:24.851936pt;width:1.6975pt;height:3.410645pt;mso-position-horizontal-relative:page;mso-position-vertical-relative:paragraph;z-index:-13391" coordorigin="9741,497" coordsize="34,68">
            <v:shape style="position:absolute;left:9741;top:497;width:34;height:68" coordorigin="9741,497" coordsize="34,68" path="m9741,531l9775,531e" filled="f" stroked="t" strokeweight="3.510645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-58"/>
          <w:w w:val="63"/>
          <w:position w:val="-11"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777979"/>
          <w:spacing w:val="-32"/>
          <w:w w:val="48"/>
          <w:position w:val="-11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56"/>
          <w:position w:val="-11"/>
        </w:rPr>
        <w:t>n: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-15"/>
          <w:w w:val="56"/>
          <w:position w:val="-1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77979"/>
          <w:spacing w:val="-124"/>
          <w:w w:val="77"/>
          <w:position w:val="-11"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56"/>
          <w:position w:val="-1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-4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FAFB1"/>
          <w:spacing w:val="0"/>
          <w:w w:val="135"/>
          <w:position w:val="-11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AFAFB1"/>
          <w:spacing w:val="44"/>
          <w:w w:val="135"/>
          <w:position w:val="-1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73"/>
          <w:position w:val="-11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-74"/>
          <w:w w:val="72"/>
          <w:position w:val="-1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-90"/>
          <w:w w:val="48"/>
          <w:position w:val="0"/>
        </w:rPr>
        <w:t>&lt;</w:t>
      </w:r>
      <w:r>
        <w:rPr>
          <w:rFonts w:ascii="Times New Roman" w:hAnsi="Times New Roman" w:cs="Times New Roman" w:eastAsia="Times New Roman"/>
          <w:sz w:val="29"/>
          <w:szCs w:val="29"/>
          <w:color w:val="9C9E9E"/>
          <w:spacing w:val="-37"/>
          <w:w w:val="138"/>
          <w:position w:val="-1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0"/>
          <w:w w:val="49"/>
          <w:position w:val="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C9E9E"/>
          <w:spacing w:val="-39"/>
          <w:w w:val="139"/>
          <w:position w:val="-1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19"/>
          <w:w w:val="50"/>
          <w:position w:val="0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12"/>
          <w:w w:val="100"/>
          <w:position w:val="-1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-10"/>
          <w:w w:val="118"/>
          <w:position w:val="-11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AFAFB1"/>
          <w:spacing w:val="-58"/>
          <w:w w:val="61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-20"/>
          <w:w w:val="129"/>
          <w:position w:val="0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86"/>
          <w:w w:val="55"/>
          <w:position w:val="-1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29"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9"/>
          <w:w w:val="55"/>
          <w:position w:val="-1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BFBFBD"/>
          <w:spacing w:val="-7"/>
          <w:w w:val="79"/>
          <w:position w:val="-11"/>
        </w:rPr>
        <w:t>,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17"/>
          <w:position w:val="0"/>
        </w:rPr>
        <w:t>il</w:t>
      </w:r>
      <w:r>
        <w:rPr>
          <w:rFonts w:ascii="Arial" w:hAnsi="Arial" w:cs="Arial" w:eastAsia="Arial"/>
          <w:sz w:val="20"/>
          <w:szCs w:val="20"/>
          <w:color w:val="49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73"/>
          <w:position w:val="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3" w:equalWidth="0">
            <w:col w:w="5924" w:space="2508"/>
            <w:col w:w="245" w:space="158"/>
            <w:col w:w="2505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3" w:lineRule="exact"/>
        <w:ind w:left="5112" w:right="3988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265.067505pt;margin-top:-.529779pt;width:.1pt;height:6.730957pt;mso-position-horizontal-relative:page;mso-position-vertical-relative:paragraph;z-index:-13392" coordorigin="5301,-11" coordsize="2,135">
            <v:shape style="position:absolute;left:5301;top:-11;width:2;height:135" coordorigin="5301,-11" coordsize="0,135" path="m5301,124l5301,-11e" filled="f" stroked="t" strokeweight="1.475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AFAFB1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00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155.520004pt;margin-top:8.385649pt;width:.1pt;height:20.64pt;mso-position-horizontal-relative:page;mso-position-vertical-relative:paragraph;z-index:-13406" coordorigin="3110,168" coordsize="2,413">
            <v:shape style="position:absolute;left:3110;top:168;width:2;height:413" coordorigin="3110,168" coordsize="0,413" path="m3110,581l3110,168e" filled="f" stroked="t" strokeweight=".48pt" strokecolor="#000000">
              <v:path arrowok="t"/>
            </v:shape>
          </v:group>
          <w10:wrap type="none"/>
        </w:pict>
      </w:r>
      <w:r>
        <w:rPr/>
        <w:pict>
          <v:group style="position:absolute;margin-left:453.787811pt;margin-top:2.250063pt;width:.1pt;height:13.222656pt;mso-position-horizontal-relative:page;mso-position-vertical-relative:paragraph;z-index:-13390" coordorigin="9076,45" coordsize="2,264">
            <v:shape style="position:absolute;left:9076;top:45;width:2;height:264" coordorigin="9076,45" coordsize="0,264" path="m9076,45l9076,309,9076,45xe" filled="t" fillcolor="#EBEB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1"/>
          <w:szCs w:val="11"/>
          <w:color w:val="9C9E9E"/>
          <w:spacing w:val="0"/>
          <w:w w:val="600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9C9E9E"/>
          <w:spacing w:val="-137"/>
          <w:w w:val="6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78789"/>
          <w:spacing w:val="0"/>
          <w:w w:val="224"/>
          <w:position w:val="-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78789"/>
          <w:spacing w:val="14"/>
          <w:w w:val="224"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777979"/>
          <w:spacing w:val="0"/>
          <w:w w:val="100"/>
          <w:position w:val="-2"/>
        </w:rPr>
        <w:t>1</w:t>
      </w:r>
      <w:r>
        <w:rPr>
          <w:rFonts w:ascii="Arial" w:hAnsi="Arial" w:cs="Arial" w:eastAsia="Arial"/>
          <w:sz w:val="11"/>
          <w:szCs w:val="11"/>
          <w:color w:val="777979"/>
          <w:spacing w:val="-3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9C9E9E"/>
          <w:spacing w:val="-45"/>
          <w:w w:val="186"/>
          <w:position w:val="-6"/>
        </w:rPr>
        <w:t>.</w:t>
      </w:r>
      <w:r>
        <w:rPr>
          <w:rFonts w:ascii="Arial" w:hAnsi="Arial" w:cs="Arial" w:eastAsia="Arial"/>
          <w:sz w:val="11"/>
          <w:szCs w:val="11"/>
          <w:color w:val="9C9E9E"/>
          <w:spacing w:val="0"/>
          <w:w w:val="111"/>
          <w:position w:val="-2"/>
        </w:rPr>
        <w:t>)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right="-20"/>
        <w:jc w:val="left"/>
        <w:tabs>
          <w:tab w:pos="6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BFBFBD"/>
          <w:spacing w:val="15"/>
          <w:w w:val="100"/>
          <w:position w:val="-11"/>
        </w:rPr>
        <w:t>.</w:t>
      </w:r>
      <w:r>
        <w:rPr>
          <w:rFonts w:ascii="Arial" w:hAnsi="Arial" w:cs="Arial" w:eastAsia="Arial"/>
          <w:sz w:val="5"/>
          <w:szCs w:val="5"/>
          <w:color w:val="AFAFB1"/>
          <w:spacing w:val="0"/>
          <w:w w:val="100"/>
          <w:position w:val="-7"/>
        </w:rPr>
        <w:t>f</w:t>
      </w:r>
      <w:r>
        <w:rPr>
          <w:rFonts w:ascii="Arial" w:hAnsi="Arial" w:cs="Arial" w:eastAsia="Arial"/>
          <w:sz w:val="5"/>
          <w:szCs w:val="5"/>
          <w:color w:val="AFAFB1"/>
          <w:spacing w:val="0"/>
          <w:w w:val="100"/>
          <w:position w:val="-7"/>
        </w:rPr>
        <w:t>       </w:t>
      </w:r>
      <w:r>
        <w:rPr>
          <w:rFonts w:ascii="Arial" w:hAnsi="Arial" w:cs="Arial" w:eastAsia="Arial"/>
          <w:sz w:val="5"/>
          <w:szCs w:val="5"/>
          <w:color w:val="AFAFB1"/>
          <w:spacing w:val="10"/>
          <w:w w:val="100"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BFBFBD"/>
          <w:spacing w:val="0"/>
          <w:w w:val="194"/>
          <w:position w:val="-7"/>
        </w:rPr>
        <w:t>•</w:t>
      </w:r>
      <w:r>
        <w:rPr>
          <w:rFonts w:ascii="Arial" w:hAnsi="Arial" w:cs="Arial" w:eastAsia="Arial"/>
          <w:sz w:val="5"/>
          <w:szCs w:val="5"/>
          <w:color w:val="BFBFBD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"/>
          <w:szCs w:val="5"/>
          <w:color w:val="BFBFBD"/>
          <w:spacing w:val="0"/>
          <w:w w:val="100"/>
          <w:position w:val="-7"/>
        </w:rPr>
      </w:r>
      <w:r>
        <w:rPr>
          <w:rFonts w:ascii="Arial" w:hAnsi="Arial" w:cs="Arial" w:eastAsia="Arial"/>
          <w:sz w:val="6"/>
          <w:szCs w:val="6"/>
          <w:color w:val="9C9E9E"/>
          <w:spacing w:val="0"/>
          <w:w w:val="83"/>
          <w:i/>
          <w:position w:val="-7"/>
        </w:rPr>
        <w:t>ol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2" w:equalWidth="0">
            <w:col w:w="9203" w:space="103"/>
            <w:col w:w="2034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452" w:lineRule="exact"/>
        <w:ind w:left="854" w:right="-20"/>
        <w:jc w:val="left"/>
        <w:tabs>
          <w:tab w:pos="152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F2667"/>
          <w:spacing w:val="0"/>
          <w:w w:val="100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1F2667"/>
          <w:spacing w:val="-51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F2667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1F2667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40"/>
          <w:szCs w:val="40"/>
          <w:color w:val="2A3485"/>
          <w:spacing w:val="0"/>
          <w:w w:val="138"/>
          <w:i/>
          <w:position w:val="-1"/>
        </w:rPr>
        <w:t>1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423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ARIKBOGA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181" w:lineRule="exact"/>
        <w:ind w:right="67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right="-81"/>
        <w:jc w:val="left"/>
        <w:tabs>
          <w:tab w:pos="2800" w:val="left"/>
        </w:tabs>
        <w:rPr>
          <w:rFonts w:ascii="Arial" w:hAnsi="Arial" w:cs="Arial" w:eastAsia="Arial"/>
          <w:sz w:val="105"/>
          <w:szCs w:val="10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4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4"/>
        </w:rPr>
      </w:r>
      <w:r>
        <w:rPr>
          <w:rFonts w:ascii="Arial" w:hAnsi="Arial" w:cs="Arial" w:eastAsia="Arial"/>
          <w:sz w:val="105"/>
          <w:szCs w:val="105"/>
          <w:color w:val="878789"/>
          <w:spacing w:val="21"/>
          <w:w w:val="14"/>
          <w:i/>
          <w:position w:val="-55"/>
        </w:rPr>
        <w:t>.</w:t>
      </w:r>
      <w:r>
        <w:rPr>
          <w:rFonts w:ascii="Arial" w:hAnsi="Arial" w:cs="Arial" w:eastAsia="Arial"/>
          <w:sz w:val="105"/>
          <w:szCs w:val="105"/>
          <w:color w:val="464D79"/>
          <w:spacing w:val="0"/>
          <w:w w:val="59"/>
          <w:i/>
          <w:position w:val="-55"/>
        </w:rPr>
        <w:t>JJtP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BFBFBD"/>
          <w:spacing w:val="7"/>
          <w:w w:val="70"/>
          <w:position w:val="7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BFBFBD"/>
          <w:spacing w:val="-4"/>
          <w:w w:val="148"/>
          <w:position w:val="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FBFBD"/>
          <w:spacing w:val="0"/>
          <w:w w:val="34"/>
          <w:position w:val="7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0"/>
          <w:w w:val="99"/>
          <w:position w:val="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0"/>
          <w:w w:val="100"/>
          <w:position w:val="7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C9E9E"/>
          <w:spacing w:val="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259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  <w:cols w:num="3" w:equalWidth="0">
            <w:col w:w="513" w:space="1708"/>
            <w:col w:w="4209" w:space="2684"/>
            <w:col w:w="2226"/>
          </w:cols>
        </w:sectPr>
      </w:pPr>
      <w:rPr/>
    </w:p>
    <w:p>
      <w:pPr>
        <w:spacing w:before="0" w:after="0" w:line="184" w:lineRule="exact"/>
        <w:ind w:left="219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2.72pt;margin-top:34.080002pt;width:562.320012pt;height:735.840002pt;mso-position-horizontal-relative:page;mso-position-vertical-relative:page;z-index:-13409" coordorigin="254,682" coordsize="11246,14717">
            <v:group style="position:absolute;left:269;top:696;width:1224;height:2" coordorigin="269,696" coordsize="1224,2">
              <v:shape style="position:absolute;left:269;top:696;width:1224;height:2" coordorigin="269,696" coordsize="1224,0" path="m269,696l1493,696e" filled="f" stroked="t" strokeweight=".48pt" strokecolor="#383838">
                <v:path arrowok="t"/>
              </v:shape>
            </v:group>
            <v:group style="position:absolute;left:278;top:691;width:2;height:1037" coordorigin="278,691" coordsize="2,1037">
              <v:shape style="position:absolute;left:278;top:691;width:2;height:1037" coordorigin="278,691" coordsize="0,1037" path="m278,1728l278,691e" filled="f" stroked="t" strokeweight=".96pt" strokecolor="#747474">
                <v:path arrowok="t"/>
              </v:shape>
            </v:group>
            <v:group style="position:absolute;left:2150;top:691;width:2;height:1459" coordorigin="2150,691" coordsize="2,1459">
              <v:shape style="position:absolute;left:2150;top:691;width:2;height:1459" coordorigin="2150,691" coordsize="0,1459" path="m2150,2150l2150,691e" filled="f" stroked="t" strokeweight=".96pt" strokecolor="#808080">
                <v:path arrowok="t"/>
              </v:shape>
            </v:group>
            <v:group style="position:absolute;left:1435;top:691;width:5755;height:2" coordorigin="1435,691" coordsize="5755,2">
              <v:shape style="position:absolute;left:1435;top:691;width:5755;height:2" coordorigin="1435,691" coordsize="5755,0" path="m1435,691l7190,691e" filled="f" stroked="t" strokeweight=".48pt" strokecolor="#383838">
                <v:path arrowok="t"/>
              </v:shape>
            </v:group>
            <v:group style="position:absolute;left:6994;top:701;width:989;height:2" coordorigin="6994,701" coordsize="989,2">
              <v:shape style="position:absolute;left:6994;top:701;width:989;height:2" coordorigin="6994,701" coordsize="989,0" path="m6994,701l7982,701e" filled="f" stroked="t" strokeweight=".72pt" strokecolor="#5B5B5B">
                <v:path arrowok="t"/>
              </v:shape>
            </v:group>
            <v:group style="position:absolute;left:7560;top:691;width:864;height:2" coordorigin="7560,691" coordsize="864,2">
              <v:shape style="position:absolute;left:7560;top:691;width:864;height:2" coordorigin="7560,691" coordsize="864,0" path="m7560,691l8424,691e" filled="f" stroked="t" strokeweight=".96pt" strokecolor="#343434">
                <v:path arrowok="t"/>
              </v:shape>
            </v:group>
            <v:group style="position:absolute;left:8376;top:701;width:3086;height:2" coordorigin="8376,701" coordsize="3086,2">
              <v:shape style="position:absolute;left:8376;top:701;width:3086;height:2" coordorigin="8376,701" coordsize="3086,0" path="m8376,701l11462,701e" filled="f" stroked="t" strokeweight=".96pt" strokecolor="#676767">
                <v:path arrowok="t"/>
              </v:shape>
            </v:group>
            <v:group style="position:absolute;left:8966;top:691;width:2;height:1507" coordorigin="8966,691" coordsize="2,1507">
              <v:shape style="position:absolute;left:8966;top:691;width:2;height:1507" coordorigin="8966,691" coordsize="0,1507" path="m8966,2198l8966,691e" filled="f" stroked="t" strokeweight=".96pt" strokecolor="#5B5B5B">
                <v:path arrowok="t"/>
              </v:shape>
            </v:group>
            <v:group style="position:absolute;left:11462;top:691;width:2;height:2482" coordorigin="11462,691" coordsize="2,2482">
              <v:shape style="position:absolute;left:11462;top:691;width:2;height:2482" coordorigin="11462,691" coordsize="0,2482" path="m11462,3173l11462,691e" filled="f" stroked="t" strokeweight=".96pt" strokecolor="#6B6B6B">
                <v:path arrowok="t"/>
              </v:shape>
            </v:group>
            <v:group style="position:absolute;left:269;top:2179;width:1910;height:2" coordorigin="269,2179" coordsize="1910,2">
              <v:shape style="position:absolute;left:269;top:2179;width:1910;height:2" coordorigin="269,2179" coordsize="1910,0" path="m269,2179l2179,2179e" filled="f" stroked="t" strokeweight=".72pt" strokecolor="#4F4F4F">
                <v:path arrowok="t"/>
              </v:shape>
            </v:group>
            <v:group style="position:absolute;left:278;top:1670;width:2;height:6926" coordorigin="278,1670" coordsize="2,6926">
              <v:shape style="position:absolute;left:278;top:1670;width:2;height:6926" coordorigin="278,1670" coordsize="0,6926" path="m278,8597l278,1670e" filled="f" stroked="t" strokeweight=".96pt" strokecolor="#545454">
                <v:path arrowok="t"/>
              </v:shape>
            </v:group>
            <v:group style="position:absolute;left:2150;top:1670;width:2;height:518" coordorigin="2150,1670" coordsize="2,518">
              <v:shape style="position:absolute;left:2150;top:1670;width:2;height:518" coordorigin="2150,1670" coordsize="0,518" path="m2150,2189l2150,1670e" filled="f" stroked="t" strokeweight=".96pt" strokecolor="#646464">
                <v:path arrowok="t"/>
              </v:shape>
            </v:group>
            <v:group style="position:absolute;left:2102;top:2184;width:9370;height:2" coordorigin="2102,2184" coordsize="9370,2">
              <v:shape style="position:absolute;left:2102;top:2184;width:9370;height:2" coordorigin="2102,2184" coordsize="9370,0" path="m2102,2184l11472,2184e" filled="f" stroked="t" strokeweight=".48pt" strokecolor="#2B2B2B">
                <v:path arrowok="t"/>
              </v:shape>
            </v:group>
            <v:group style="position:absolute;left:269;top:2419;width:2870;height:2" coordorigin="269,2419" coordsize="2870,2">
              <v:shape style="position:absolute;left:269;top:2419;width:2870;height:2" coordorigin="269,2419" coordsize="2870,0" path="m269,2419l3139,2419e" filled="f" stroked="t" strokeweight=".96pt" strokecolor="#575757">
                <v:path arrowok="t"/>
              </v:shape>
            </v:group>
            <v:group style="position:absolute;left:3082;top:2424;width:6485;height:2" coordorigin="3082,2424" coordsize="6485,2">
              <v:shape style="position:absolute;left:3082;top:2424;width:6485;height:2" coordorigin="3082,2424" coordsize="6485,0" path="m3082,2424l9566,2424e" filled="f" stroked="t" strokeweight=".48pt" strokecolor="#282828">
                <v:path arrowok="t"/>
              </v:shape>
            </v:group>
            <v:group style="position:absolute;left:9538;top:2434;width:1930;height:2" coordorigin="9538,2434" coordsize="1930,2">
              <v:shape style="position:absolute;left:9538;top:2434;width:1930;height:2" coordorigin="9538,2434" coordsize="1930,0" path="m9538,2434l11467,2434e" filled="f" stroked="t" strokeweight=".48pt" strokecolor="#707070">
                <v:path arrowok="t"/>
              </v:shape>
            </v:group>
            <v:group style="position:absolute;left:269;top:2659;width:1224;height:2" coordorigin="269,2659" coordsize="1224,2">
              <v:shape style="position:absolute;left:269;top:2659;width:1224;height:2" coordorigin="269,2659" coordsize="1224,0" path="m269,2659l1493,2659e" filled="f" stroked="t" strokeweight=".72pt" strokecolor="#444444">
                <v:path arrowok="t"/>
              </v:shape>
            </v:group>
            <v:group style="position:absolute;left:1435;top:2664;width:2554;height:2" coordorigin="1435,2664" coordsize="2554,2">
              <v:shape style="position:absolute;left:1435;top:2664;width:2554;height:2" coordorigin="1435,2664" coordsize="2554,0" path="m1435,2664l3989,2664e" filled="f" stroked="t" strokeweight=".48pt" strokecolor="#232323">
                <v:path arrowok="t"/>
              </v:shape>
            </v:group>
            <v:group style="position:absolute;left:3960;top:2654;width:4997;height:2" coordorigin="3960,2654" coordsize="4997,2">
              <v:shape style="position:absolute;left:3960;top:2654;width:4997;height:2" coordorigin="3960,2654" coordsize="4997,0" path="m3960,2654l8957,2654e" filled="f" stroked="t" strokeweight=".48pt" strokecolor="#2F2F2F">
                <v:path arrowok="t"/>
              </v:shape>
            </v:group>
            <v:group style="position:absolute;left:8659;top:2669;width:2813;height:2" coordorigin="8659,2669" coordsize="2813,2">
              <v:shape style="position:absolute;left:8659;top:2669;width:2813;height:2" coordorigin="8659,2669" coordsize="2813,0" path="m8659,2669l11472,2669e" filled="f" stroked="t" strokeweight=".96pt" strokecolor="#606060">
                <v:path arrowok="t"/>
              </v:shape>
            </v:group>
            <v:group style="position:absolute;left:269;top:2904;width:4829;height:2" coordorigin="269,2904" coordsize="4829,2">
              <v:shape style="position:absolute;left:269;top:2904;width:4829;height:2" coordorigin="269,2904" coordsize="4829,0" path="m269,2904l5098,2904e" filled="f" stroked="t" strokeweight=".48pt" strokecolor="#2B2B2B">
                <v:path arrowok="t"/>
              </v:shape>
            </v:group>
            <v:group style="position:absolute;left:5069;top:2923;width:3101;height:2" coordorigin="5069,2923" coordsize="3101,2">
              <v:shape style="position:absolute;left:5069;top:2923;width:3101;height:2" coordorigin="5069,2923" coordsize="3101,0" path="m5069,2923l8170,2923e" filled="f" stroked="t" strokeweight=".48pt" strokecolor="#ACACAC">
                <v:path arrowok="t"/>
              </v:shape>
            </v:group>
            <v:group style="position:absolute;left:8170;top:2923;width:254;height:2" coordorigin="8170,2923" coordsize="254,2">
              <v:shape style="position:absolute;left:8170;top:2923;width:254;height:2" coordorigin="8170,2923" coordsize="254,0" path="m8170,2923l8424,2923e" filled="f" stroked="t" strokeweight=".96pt" strokecolor="#9C9C9C">
                <v:path arrowok="t"/>
              </v:shape>
            </v:group>
            <v:group style="position:absolute;left:8376;top:2909;width:3096;height:2" coordorigin="8376,2909" coordsize="3096,2">
              <v:shape style="position:absolute;left:8376;top:2909;width:3096;height:2" coordorigin="8376,2909" coordsize="3096,0" path="m8376,2909l11472,2909e" filled="f" stroked="t" strokeweight=".96pt" strokecolor="#606060">
                <v:path arrowok="t"/>
              </v:shape>
            </v:group>
            <v:group style="position:absolute;left:269;top:3149;width:11203;height:2" coordorigin="269,3149" coordsize="11203,2">
              <v:shape style="position:absolute;left:269;top:3149;width:11203;height:2" coordorigin="269,3149" coordsize="11203,0" path="m269,3149l11472,3149e" filled="f" stroked="t" strokeweight=".96pt" strokecolor="#5B5B5B">
                <v:path arrowok="t"/>
              </v:shape>
            </v:group>
            <v:group style="position:absolute;left:269;top:3389;width:6950;height:2" coordorigin="269,3389" coordsize="6950,2">
              <v:shape style="position:absolute;left:269;top:3389;width:6950;height:2" coordorigin="269,3389" coordsize="6950,0" path="m269,3389l7219,3389e" filled="f" stroked="t" strokeweight=".96pt" strokecolor="#5B5B5B">
                <v:path arrowok="t"/>
              </v:shape>
            </v:group>
            <v:group style="position:absolute;left:7162;top:3394;width:4310;height:2" coordorigin="7162,3394" coordsize="4310,2">
              <v:shape style="position:absolute;left:7162;top:3394;width:4310;height:2" coordorigin="7162,3394" coordsize="4310,0" path="m7162,3394l11472,3394e" filled="f" stroked="t" strokeweight=".48pt" strokecolor="#2F2F2F">
                <v:path arrowok="t"/>
              </v:shape>
            </v:group>
            <v:group style="position:absolute;left:3643;top:3379;width:2;height:797" coordorigin="3643,3379" coordsize="2,797">
              <v:shape style="position:absolute;left:3643;top:3379;width:2;height:797" coordorigin="3643,3379" coordsize="0,797" path="m3643,4176l3643,3379e" filled="f" stroked="t" strokeweight=".48pt" strokecolor="#1F1F1F">
                <v:path arrowok="t"/>
              </v:shape>
            </v:group>
            <v:group style="position:absolute;left:7066;top:3379;width:2;height:797" coordorigin="7066,3379" coordsize="2,797">
              <v:shape style="position:absolute;left:7066;top:3379;width:2;height:797" coordorigin="7066,3379" coordsize="0,797" path="m7066,4176l7066,3379e" filled="f" stroked="t" strokeweight=".96pt" strokecolor="#5B5B5B">
                <v:path arrowok="t"/>
              </v:shape>
            </v:group>
            <v:group style="position:absolute;left:7046;top:3845;width:1910;height:2" coordorigin="7046,3845" coordsize="1910,2">
              <v:shape style="position:absolute;left:7046;top:3845;width:1910;height:2" coordorigin="7046,3845" coordsize="1910,0" path="m7046,3845l8957,3845e" filled="f" stroked="t" strokeweight=".48pt" strokecolor="#545454">
                <v:path arrowok="t"/>
              </v:shape>
            </v:group>
            <v:group style="position:absolute;left:11467;top:3360;width:2;height:1123" coordorigin="11467,3360" coordsize="2,1123">
              <v:shape style="position:absolute;left:11467;top:3360;width:2;height:1123" coordorigin="11467,3360" coordsize="0,1123" path="m11467,4483l11467,3360e" filled="f" stroked="t" strokeweight=".48pt" strokecolor="#444444">
                <v:path arrowok="t"/>
              </v:shape>
            </v:group>
            <v:group style="position:absolute;left:3638;top:3840;width:3437;height:2" coordorigin="3638,3840" coordsize="3437,2">
              <v:shape style="position:absolute;left:3638;top:3840;width:3437;height:2" coordorigin="3638,3840" coordsize="3437,0" path="m3638,3840l7075,3840e" filled="f" stroked="t" strokeweight=".96pt" strokecolor="#5B5B5B">
                <v:path arrowok="t"/>
              </v:shape>
            </v:group>
            <v:group style="position:absolute;left:8957;top:3845;width:581;height:2" coordorigin="8957,3845" coordsize="581,2">
              <v:shape style="position:absolute;left:8957;top:3845;width:581;height:2" coordorigin="8957,3845" coordsize="581,0" path="m8957,3845l9538,3845e" filled="f" stroked="t" strokeweight=".48pt" strokecolor="#000000">
                <v:path arrowok="t"/>
              </v:shape>
            </v:group>
            <v:group style="position:absolute;left:9538;top:3845;width:1925;height:2" coordorigin="9538,3845" coordsize="1925,2">
              <v:shape style="position:absolute;left:9538;top:3845;width:1925;height:2" coordorigin="9538,3845" coordsize="1925,0" path="m9538,3845l11462,3845e" filled="f" stroked="t" strokeweight=".48pt" strokecolor="#4F4F4F">
                <v:path arrowok="t"/>
              </v:shape>
            </v:group>
            <v:group style="position:absolute;left:269;top:4162;width:3720;height:2" coordorigin="269,4162" coordsize="3720,2">
              <v:shape style="position:absolute;left:269;top:4162;width:3720;height:2" coordorigin="269,4162" coordsize="3720,0" path="m269,4162l3989,4162e" filled="f" stroked="t" strokeweight=".96pt" strokecolor="#575757">
                <v:path arrowok="t"/>
              </v:shape>
            </v:group>
            <v:group style="position:absolute;left:3931;top:4162;width:7541;height:2" coordorigin="3931,4162" coordsize="7541,2">
              <v:shape style="position:absolute;left:3931;top:4162;width:7541;height:2" coordorigin="3931,4162" coordsize="7541,0" path="m3931,4162l11472,4162e" filled="f" stroked="t" strokeweight=".96pt" strokecolor="#3F3F3F">
                <v:path arrowok="t"/>
              </v:shape>
            </v:group>
            <v:group style="position:absolute;left:269;top:4445;width:2870;height:2" coordorigin="269,4445" coordsize="2870,2">
              <v:shape style="position:absolute;left:269;top:4445;width:2870;height:2" coordorigin="269,4445" coordsize="2870,0" path="m269,4445l3139,4445e" filled="f" stroked="t" strokeweight=".96pt" strokecolor="#575757">
                <v:path arrowok="t"/>
              </v:shape>
            </v:group>
            <v:group style="position:absolute;left:2146;top:4157;width:2;height:331" coordorigin="2146,4157" coordsize="2,331">
              <v:shape style="position:absolute;left:2146;top:4157;width:2;height:331" coordorigin="2146,4157" coordsize="0,331" path="m2146,4488l2146,4157e" filled="f" stroked="t" strokeweight=".48pt" strokecolor="#343434">
                <v:path arrowok="t"/>
              </v:shape>
            </v:group>
            <v:group style="position:absolute;left:3082;top:4450;width:576;height:2" coordorigin="3082,4450" coordsize="576,2">
              <v:shape style="position:absolute;left:3082;top:4450;width:576;height:2" coordorigin="3082,4450" coordsize="576,0" path="m3082,4450l3658,4450e" filled="f" stroked="t" strokeweight=".48pt" strokecolor="#2F2F2F">
                <v:path arrowok="t"/>
              </v:shape>
            </v:group>
            <v:group style="position:absolute;left:3600;top:4445;width:2045;height:2" coordorigin="3600,4445" coordsize="2045,2">
              <v:shape style="position:absolute;left:3600;top:4445;width:2045;height:2" coordorigin="3600,4445" coordsize="2045,0" path="m3600,4445l5645,4445e" filled="f" stroked="t" strokeweight=".96pt" strokecolor="#5B5B5B">
                <v:path arrowok="t"/>
              </v:shape>
            </v:group>
            <v:group style="position:absolute;left:5453;top:4450;width:6019;height:2" coordorigin="5453,4450" coordsize="6019,2">
              <v:shape style="position:absolute;left:5453;top:4450;width:6019;height:2" coordorigin="5453,4450" coordsize="6019,0" path="m5453,4450l11472,4450e" filled="f" stroked="t" strokeweight=".48pt" strokecolor="#343434">
                <v:path arrowok="t"/>
              </v:shape>
            </v:group>
            <v:group style="position:absolute;left:2150;top:4368;width:2;height:1603" coordorigin="2150,4368" coordsize="2,1603">
              <v:shape style="position:absolute;left:2150;top:4368;width:2;height:1603" coordorigin="2150,4368" coordsize="0,1603" path="m2150,5971l2150,4368e" filled="f" stroked="t" strokeweight=".96pt" strokecolor="#4B4B4B">
                <v:path arrowok="t"/>
              </v:shape>
            </v:group>
            <v:group style="position:absolute;left:2141;top:4690;width:9341;height:2" coordorigin="2141,4690" coordsize="9341,2">
              <v:shape style="position:absolute;left:2141;top:4690;width:9341;height:2" coordorigin="2141,4690" coordsize="9341,0" path="m2141,4690l11482,4690e" filled="f" stroked="t" strokeweight=".48pt" strokecolor="#2B2B2B">
                <v:path arrowok="t"/>
              </v:shape>
            </v:group>
            <v:group style="position:absolute;left:11467;top:691;width:2;height:4027" coordorigin="11467,691" coordsize="2,4027">
              <v:shape style="position:absolute;left:11467;top:691;width:2;height:4027" coordorigin="11467,691" coordsize="0,4027" path="m11467,4718l11467,691e" filled="f" stroked="t" strokeweight=".48pt" strokecolor="#5B5B5B">
                <v:path arrowok="t"/>
              </v:shape>
            </v:group>
            <v:group style="position:absolute;left:4704;top:4680;width:2;height:259" coordorigin="4704,4680" coordsize="2,259">
              <v:shape style="position:absolute;left:4704;top:4680;width:2;height:259" coordorigin="4704,4680" coordsize="0,259" path="m4704,4939l4704,4680e" filled="f" stroked="t" strokeweight=".96pt" strokecolor="#707070">
                <v:path arrowok="t"/>
              </v:shape>
            </v:group>
            <v:group style="position:absolute;left:11472;top:691;width:2;height:4277" coordorigin="11472,691" coordsize="2,4277">
              <v:shape style="position:absolute;left:11472;top:691;width:2;height:4277" coordorigin="11472,691" coordsize="0,4277" path="m11472,4968l11472,691e" filled="f" stroked="t" strokeweight=".96pt" strokecolor="#5B5B5B">
                <v:path arrowok="t"/>
              </v:shape>
            </v:group>
            <v:group style="position:absolute;left:4714;top:5174;width:4622;height:2" coordorigin="4714,5174" coordsize="4622,2">
              <v:shape style="position:absolute;left:4714;top:5174;width:4622;height:2" coordorigin="4714,5174" coordsize="4622,0" path="m4714,5174l9336,5174e" filled="f" stroked="t" strokeweight=".96pt" strokecolor="#575757">
                <v:path arrowok="t"/>
              </v:shape>
            </v:group>
            <v:group style="position:absolute;left:4718;top:4910;width:2;height:1723" coordorigin="4718,4910" coordsize="2,1723">
              <v:shape style="position:absolute;left:4718;top:4910;width:2;height:1723" coordorigin="4718,4910" coordsize="0,1723" path="m4718,6634l4718,4910e" filled="f" stroked="t" strokeweight=".48pt" strokecolor="#383838">
                <v:path arrowok="t"/>
              </v:shape>
            </v:group>
            <v:group style="position:absolute;left:9278;top:5179;width:2203;height:2" coordorigin="9278,5179" coordsize="2203,2">
              <v:shape style="position:absolute;left:9278;top:5179;width:2203;height:2" coordorigin="9278,5179" coordsize="2203,0" path="m9278,5179l11482,5179e" filled="f" stroked="t" strokeweight=".48pt" strokecolor="#2B2B2B">
                <v:path arrowok="t"/>
              </v:shape>
            </v:group>
            <v:group style="position:absolute;left:11472;top:4699;width:2;height:4037" coordorigin="11472,4699" coordsize="2,4037">
              <v:shape style="position:absolute;left:11472;top:4699;width:2;height:4037" coordorigin="11472,4699" coordsize="0,4037" path="m11472,8736l11472,4699e" filled="f" stroked="t" strokeweight=".96pt" strokecolor="#747474">
                <v:path arrowok="t"/>
              </v:shape>
            </v:group>
            <v:group style="position:absolute;left:4714;top:5414;width:4853;height:2" coordorigin="4714,5414" coordsize="4853,2">
              <v:shape style="position:absolute;left:4714;top:5414;width:4853;height:2" coordorigin="4714,5414" coordsize="4853,0" path="m4714,5414l9566,5414e" filled="f" stroked="t" strokeweight=".96pt" strokecolor="#606060">
                <v:path arrowok="t"/>
              </v:shape>
            </v:group>
            <v:group style="position:absolute;left:9509;top:5419;width:1973;height:2" coordorigin="9509,5419" coordsize="1973,2">
              <v:shape style="position:absolute;left:9509;top:5419;width:1973;height:2" coordorigin="9509,5419" coordsize="1973,0" path="m9509,5419l11482,5419e" filled="f" stroked="t" strokeweight=".48pt" strokecolor="#3B3B3B">
                <v:path arrowok="t"/>
              </v:shape>
            </v:group>
            <v:group style="position:absolute;left:4714;top:5659;width:4622;height:2" coordorigin="4714,5659" coordsize="4622,2">
              <v:shape style="position:absolute;left:4714;top:5659;width:4622;height:2" coordorigin="4714,5659" coordsize="4622,0" path="m4714,5659l9336,5659e" filled="f" stroked="t" strokeweight=".48pt" strokecolor="#1F1F1F">
                <v:path arrowok="t"/>
              </v:shape>
            </v:group>
            <v:group style="position:absolute;left:9278;top:5659;width:288;height:2" coordorigin="9278,5659" coordsize="288,2">
              <v:shape style="position:absolute;left:9278;top:5659;width:288;height:2" coordorigin="9278,5659" coordsize="288,0" path="m9278,5659l9566,5659e" filled="f" stroked="t" strokeweight=".48pt" strokecolor="#343434">
                <v:path arrowok="t"/>
              </v:shape>
            </v:group>
            <v:group style="position:absolute;left:9538;top:5645;width:1930;height:2" coordorigin="9538,5645" coordsize="1930,2">
              <v:shape style="position:absolute;left:9538;top:5645;width:1930;height:2" coordorigin="9538,5645" coordsize="1930,0" path="m9538,5645l11467,5645e" filled="f" stroked="t" strokeweight=".48pt" strokecolor="#646464">
                <v:path arrowok="t"/>
              </v:shape>
            </v:group>
            <v:group style="position:absolute;left:2141;top:5899;width:7195;height:2" coordorigin="2141,5899" coordsize="7195,2">
              <v:shape style="position:absolute;left:2141;top:5899;width:7195;height:2" coordorigin="2141,5899" coordsize="7195,0" path="m2141,5899l9336,5899e" filled="f" stroked="t" strokeweight=".48pt" strokecolor="#2B2B2B">
                <v:path arrowok="t"/>
              </v:shape>
            </v:group>
            <v:group style="position:absolute;left:9307;top:5918;width:2160;height:2" coordorigin="9307,5918" coordsize="2160,2">
              <v:shape style="position:absolute;left:9307;top:5918;width:2160;height:2" coordorigin="9307,5918" coordsize="2160,0" path="m9307,5918l11467,5918e" filled="f" stroked="t" strokeweight=".48pt" strokecolor="#A8A8A8">
                <v:path arrowok="t"/>
              </v:shape>
            </v:group>
            <v:group style="position:absolute;left:269;top:6139;width:634;height:2" coordorigin="269,6139" coordsize="634,2">
              <v:shape style="position:absolute;left:269;top:6139;width:634;height:2" coordorigin="269,6139" coordsize="634,0" path="m269,6139l902,6139e" filled="f" stroked="t" strokeweight=".48pt" strokecolor="#343434">
                <v:path arrowok="t"/>
              </v:shape>
            </v:group>
            <v:group style="position:absolute;left:874;top:6130;width:1277;height:2" coordorigin="874,6130" coordsize="1277,2">
              <v:shape style="position:absolute;left:874;top:6130;width:1277;height:2" coordorigin="874,6130" coordsize="1277,0" path="m874,6130l2150,6130e" filled="f" stroked="t" strokeweight=".96pt" strokecolor="#2F2F2F">
                <v:path arrowok="t"/>
              </v:shape>
            </v:group>
            <v:group style="position:absolute;left:2146;top:5890;width:2;height:278" coordorigin="2146,5890" coordsize="2,278">
              <v:shape style="position:absolute;left:2146;top:5890;width:2;height:278" coordorigin="2146,5890" coordsize="0,278" path="m2146,6168l2146,5890e" filled="f" stroked="t" strokeweight=".48pt" strokecolor="#2B2B2B">
                <v:path arrowok="t"/>
              </v:shape>
            </v:group>
            <v:group style="position:absolute;left:2102;top:6144;width:1555;height:2" coordorigin="2102,6144" coordsize="1555,2">
              <v:shape style="position:absolute;left:2102;top:6144;width:1555;height:2" coordorigin="2102,6144" coordsize="1555,0" path="m2102,6144l3658,6144e" filled="f" stroked="t" strokeweight=".96pt" strokecolor="#606060">
                <v:path arrowok="t"/>
              </v:shape>
            </v:group>
            <v:group style="position:absolute;left:3629;top:6130;width:811;height:2" coordorigin="3629,6130" coordsize="811,2">
              <v:shape style="position:absolute;left:3629;top:6130;width:811;height:2" coordorigin="3629,6130" coordsize="811,0" path="m3629,6130l4440,6130e" filled="f" stroked="t" strokeweight=".96pt" strokecolor="#2F2F2F">
                <v:path arrowok="t"/>
              </v:shape>
            </v:group>
            <v:group style="position:absolute;left:4440;top:6130;width:3120;height:2" coordorigin="4440,6130" coordsize="3120,2">
              <v:shape style="position:absolute;left:4440;top:6130;width:3120;height:2" coordorigin="4440,6130" coordsize="3120,0" path="m4440,6130l7560,6130e" filled="f" stroked="t" strokeweight=".96pt" strokecolor="#343434">
                <v:path arrowok="t"/>
              </v:shape>
            </v:group>
            <v:group style="position:absolute;left:7560;top:6130;width:610;height:2" coordorigin="7560,6130" coordsize="610,2">
              <v:shape style="position:absolute;left:7560;top:6130;width:610;height:2" coordorigin="7560,6130" coordsize="610,0" path="m7560,6130l8170,6130e" filled="f" stroked="t" strokeweight=".48pt" strokecolor="#2F2F2F">
                <v:path arrowok="t"/>
              </v:shape>
            </v:group>
            <v:group style="position:absolute;left:8170;top:6130;width:254;height:2" coordorigin="8170,6130" coordsize="254,2">
              <v:shape style="position:absolute;left:8170;top:6130;width:254;height:2" coordorigin="8170,6130" coordsize="254,0" path="m8170,6130l8424,6130e" filled="f" stroked="t" strokeweight=".96pt" strokecolor="#343434">
                <v:path arrowok="t"/>
              </v:shape>
            </v:group>
            <v:group style="position:absolute;left:7685;top:6144;width:3797;height:2" coordorigin="7685,6144" coordsize="3797,2">
              <v:shape style="position:absolute;left:7685;top:6144;width:3797;height:2" coordorigin="7685,6144" coordsize="3797,0" path="m7685,6144l11482,6144e" filled="f" stroked="t" strokeweight=".96pt" strokecolor="#646464">
                <v:path arrowok="t"/>
              </v:shape>
            </v:group>
            <v:group style="position:absolute;left:2150;top:6072;width:2;height:571" coordorigin="2150,6072" coordsize="2,571">
              <v:shape style="position:absolute;left:2150;top:6072;width:2;height:571" coordorigin="2150,6072" coordsize="0,571" path="m2150,6643l2150,6072e" filled="f" stroked="t" strokeweight=".96pt" strokecolor="#3F3F3F">
                <v:path arrowok="t"/>
              </v:shape>
            </v:group>
            <v:group style="position:absolute;left:2141;top:6384;width:9341;height:2" coordorigin="2141,6384" coordsize="9341,2">
              <v:shape style="position:absolute;left:2141;top:6384;width:9341;height:2" coordorigin="2141,6384" coordsize="9341,0" path="m2141,6384l11482,6384e" filled="f" stroked="t" strokeweight=".96pt" strokecolor="#5B5B5B">
                <v:path arrowok="t"/>
              </v:shape>
            </v:group>
            <v:group style="position:absolute;left:2141;top:6629;width:2597;height:2" coordorigin="2141,6629" coordsize="2597,2">
              <v:shape style="position:absolute;left:2141;top:6629;width:2597;height:2" coordorigin="2141,6629" coordsize="2597,0" path="m2141,6629l4738,6629e" filled="f" stroked="t" strokeweight=".48pt" strokecolor="#383838">
                <v:path arrowok="t"/>
              </v:shape>
            </v:group>
            <v:group style="position:absolute;left:4378;top:6624;width:3821;height:2" coordorigin="4378,6624" coordsize="3821,2">
              <v:shape style="position:absolute;left:4378;top:6624;width:3821;height:2" coordorigin="4378,6624" coordsize="3821,0" path="m4378,6624l8198,6624e" filled="f" stroked="t" strokeweight=".72pt" strokecolor="#575757">
                <v:path arrowok="t"/>
              </v:shape>
            </v:group>
            <v:group style="position:absolute;left:8141;top:6629;width:3341;height:2" coordorigin="8141,6629" coordsize="3341,2">
              <v:shape style="position:absolute;left:8141;top:6629;width:3341;height:2" coordorigin="8141,6629" coordsize="3341,0" path="m8141,6629l11482,6629e" filled="f" stroked="t" strokeweight=".48pt" strokecolor="#343434">
                <v:path arrowok="t"/>
              </v:shape>
            </v:group>
            <v:group style="position:absolute;left:264;top:6859;width:610;height:2" coordorigin="264,6859" coordsize="610,2">
              <v:shape style="position:absolute;left:264;top:6859;width:610;height:2" coordorigin="264,6859" coordsize="610,0" path="m264,6859l874,6859e" filled="f" stroked="t" strokeweight=".96pt" strokecolor="#343434">
                <v:path arrowok="t"/>
              </v:shape>
            </v:group>
            <v:group style="position:absolute;left:773;top:6874;width:4598;height:2" coordorigin="773,6874" coordsize="4598,2">
              <v:shape style="position:absolute;left:773;top:6874;width:4598;height:2" coordorigin="773,6874" coordsize="4598,0" path="m773,6874l5371,6874e" filled="f" stroked="t" strokeweight=".96pt" strokecolor="#5B5B5B">
                <v:path arrowok="t"/>
              </v:shape>
            </v:group>
            <v:group style="position:absolute;left:2146;top:6586;width:2;height:312" coordorigin="2146,6586" coordsize="2,312">
              <v:shape style="position:absolute;left:2146;top:6586;width:2;height:312" coordorigin="2146,6586" coordsize="0,312" path="m2146,6898l2146,6586e" filled="f" stroked="t" strokeweight=".48pt" strokecolor="#282828">
                <v:path arrowok="t"/>
              </v:shape>
            </v:group>
            <v:group style="position:absolute;left:4704;top:6859;width:3720;height:2" coordorigin="4704,6859" coordsize="3720,2">
              <v:shape style="position:absolute;left:4704;top:6859;width:3720;height:2" coordorigin="4704,6859" coordsize="3720,0" path="m4704,6859l8424,6859e" filled="f" stroked="t" strokeweight=".96pt" strokecolor="#2B2B2B">
                <v:path arrowok="t"/>
              </v:shape>
            </v:group>
            <v:group style="position:absolute;left:8376;top:6874;width:3106;height:2" coordorigin="8376,6874" coordsize="3106,2">
              <v:shape style="position:absolute;left:8376;top:6874;width:3106;height:2" coordorigin="8376,6874" coordsize="3106,0" path="m8376,6874l11482,6874e" filled="f" stroked="t" strokeweight=".96pt" strokecolor="#606060">
                <v:path arrowok="t"/>
              </v:shape>
            </v:group>
            <v:group style="position:absolute;left:2150;top:6806;width:2;height:1325" coordorigin="2150,6806" coordsize="2,1325">
              <v:shape style="position:absolute;left:2150;top:6806;width:2;height:1325" coordorigin="2150,6806" coordsize="0,1325" path="m2150,8131l2150,6806e" filled="f" stroked="t" strokeweight=".96pt" strokecolor="#484848">
                <v:path arrowok="t"/>
              </v:shape>
            </v:group>
            <v:group style="position:absolute;left:269;top:7344;width:11213;height:2" coordorigin="269,7344" coordsize="11213,2">
              <v:shape style="position:absolute;left:269;top:7344;width:11213;height:2" coordorigin="269,7344" coordsize="11213,0" path="m269,7344l11482,7344e" filled="f" stroked="t" strokeweight=".96pt" strokecolor="#606060">
                <v:path arrowok="t"/>
              </v:shape>
            </v:group>
            <v:group style="position:absolute;left:4718;top:7334;width:2;height:749" coordorigin="4718,7334" coordsize="2,749">
              <v:shape style="position:absolute;left:4718;top:7334;width:2;height:749" coordorigin="4718,7334" coordsize="0,749" path="m4718,8083l4718,7334e" filled="f" stroked="t" strokeweight=".48pt" strokecolor="#3B3B3B">
                <v:path arrowok="t"/>
              </v:shape>
            </v:group>
            <v:group style="position:absolute;left:4714;top:7589;width:6768;height:2" coordorigin="4714,7589" coordsize="6768,2">
              <v:shape style="position:absolute;left:4714;top:7589;width:6768;height:2" coordorigin="4714,7589" coordsize="6768,0" path="m4714,7589l11482,7589e" filled="f" stroked="t" strokeweight=".48pt" strokecolor="#343434">
                <v:path arrowok="t"/>
              </v:shape>
            </v:group>
            <v:group style="position:absolute;left:4714;top:7829;width:3485;height:2" coordorigin="4714,7829" coordsize="3485,2">
              <v:shape style="position:absolute;left:4714;top:7829;width:3485;height:2" coordorigin="4714,7829" coordsize="3485,0" path="m4714,7829l8198,7829e" filled="f" stroked="t" strokeweight=".48pt" strokecolor="#383838">
                <v:path arrowok="t"/>
              </v:shape>
            </v:group>
            <v:group style="position:absolute;left:8170;top:7814;width:1138;height:2" coordorigin="8170,7814" coordsize="1138,2">
              <v:shape style="position:absolute;left:8170;top:7814;width:1138;height:2" coordorigin="8170,7814" coordsize="1138,0" path="m8170,7814l9307,7814e" filled="f" stroked="t" strokeweight=".48pt" strokecolor="#4B4B4B">
                <v:path arrowok="t"/>
              </v:shape>
            </v:group>
            <v:group style="position:absolute;left:9307;top:7814;width:2160;height:2" coordorigin="9307,7814" coordsize="2160,2">
              <v:shape style="position:absolute;left:9307;top:7814;width:2160;height:2" coordorigin="9307,7814" coordsize="2160,0" path="m9307,7814l11467,7814e" filled="f" stroked="t" strokeweight=".96pt" strokecolor="#444444">
                <v:path arrowok="t"/>
              </v:shape>
            </v:group>
            <v:group style="position:absolute;left:269;top:8074;width:11213;height:2" coordorigin="269,8074" coordsize="11213,2">
              <v:shape style="position:absolute;left:269;top:8074;width:11213;height:2" coordorigin="269,8074" coordsize="11213,0" path="m269,8074l11482,8074e" filled="f" stroked="t" strokeweight=".96pt" strokecolor="#606060">
                <v:path arrowok="t"/>
              </v:shape>
            </v:group>
            <v:group style="position:absolute;left:2146;top:8054;width:2;height:307" coordorigin="2146,8054" coordsize="2,307">
              <v:shape style="position:absolute;left:2146;top:8054;width:2;height:307" coordorigin="2146,8054" coordsize="0,307" path="m2146,8362l2146,8054e" filled="f" stroked="t" strokeweight=".48pt" strokecolor="#1F1F1F">
                <v:path arrowok="t"/>
              </v:shape>
            </v:group>
            <v:group style="position:absolute;left:2150;top:8304;width:2;height:4872" coordorigin="2150,8304" coordsize="2,4872">
              <v:shape style="position:absolute;left:2150;top:8304;width:2;height:4872" coordorigin="2150,8304" coordsize="0,4872" path="m2150,13176l2150,8304e" filled="f" stroked="t" strokeweight=".96pt" strokecolor="#4B4B4B">
                <v:path arrowok="t"/>
              </v:shape>
            </v:group>
            <v:group style="position:absolute;left:11477;top:8304;width:2;height:605" coordorigin="11477,8304" coordsize="2,605">
              <v:shape style="position:absolute;left:11477;top:8304;width:2;height:605" coordorigin="11477,8304" coordsize="0,605" path="m11477,8909l11477,8304e" filled="f" stroked="t" strokeweight=".48pt" strokecolor="#6B6B6B">
                <v:path arrowok="t"/>
              </v:shape>
            </v:group>
            <v:group style="position:absolute;left:269;top:8880;width:11213;height:2" coordorigin="269,8880" coordsize="11213,2">
              <v:shape style="position:absolute;left:269;top:8880;width:11213;height:2" coordorigin="269,8880" coordsize="11213,0" path="m269,8880l11482,8880e" filled="f" stroked="t" strokeweight=".96pt" strokecolor="#646464">
                <v:path arrowok="t"/>
              </v:shape>
            </v:group>
            <v:group style="position:absolute;left:274;top:8539;width:2;height:370" coordorigin="274,8539" coordsize="2,370">
              <v:shape style="position:absolute;left:274;top:8539;width:2;height:370" coordorigin="274,8539" coordsize="0,370" path="m274,8909l274,8539e" filled="f" stroked="t" strokeweight=".48pt" strokecolor="#3B3B3B">
                <v:path arrowok="t"/>
              </v:shape>
            </v:group>
            <v:group style="position:absolute;left:278;top:8832;width:2;height:4378" coordorigin="278,8832" coordsize="2,4378">
              <v:shape style="position:absolute;left:278;top:8832;width:2;height:4378" coordorigin="278,8832" coordsize="0,4378" path="m278,13210l278,8832e" filled="f" stroked="t" strokeweight=".96pt" strokecolor="#545454">
                <v:path arrowok="t"/>
              </v:shape>
            </v:group>
            <v:group style="position:absolute;left:11482;top:8755;width:2;height:6192" coordorigin="11482,8755" coordsize="2,6192">
              <v:shape style="position:absolute;left:11482;top:8755;width:2;height:6192" coordorigin="11482,8755" coordsize="0,6192" path="m11482,14947l11482,8755e" filled="f" stroked="t" strokeweight=".72pt" strokecolor="#606060">
                <v:path arrowok="t"/>
              </v:shape>
            </v:group>
            <v:group style="position:absolute;left:11477;top:9110;width:2;height:1637" coordorigin="11477,9110" coordsize="2,1637">
              <v:shape style="position:absolute;left:11477;top:9110;width:2;height:1637" coordorigin="11477,9110" coordsize="0,1637" path="m11477,10747l11477,9110e" filled="f" stroked="t" strokeweight=".48pt" strokecolor="#4B4B4B">
                <v:path arrowok="t"/>
              </v:shape>
            </v:group>
            <v:group style="position:absolute;left:269;top:9730;width:11213;height:2" coordorigin="269,9730" coordsize="11213,2">
              <v:shape style="position:absolute;left:269;top:9730;width:11213;height:2" coordorigin="269,9730" coordsize="11213,0" path="m269,9730l11482,9730e" filled="f" stroked="t" strokeweight=".48pt" strokecolor="#232323">
                <v:path arrowok="t"/>
              </v:shape>
            </v:group>
            <v:group style="position:absolute;left:269;top:9974;width:7560;height:2" coordorigin="269,9974" coordsize="7560,2">
              <v:shape style="position:absolute;left:269;top:9974;width:7560;height:2" coordorigin="269,9974" coordsize="7560,0" path="m269,9974l7829,9974e" filled="f" stroked="t" strokeweight=".96pt" strokecolor="#5B5B5B">
                <v:path arrowok="t"/>
              </v:shape>
            </v:group>
            <v:group style="position:absolute;left:7560;top:9994;width:1978;height:2" coordorigin="7560,9994" coordsize="1978,2">
              <v:shape style="position:absolute;left:7560;top:9994;width:1978;height:2" coordorigin="7560,9994" coordsize="1978,0" path="m7560,9994l9538,9994e" filled="f" stroked="t" strokeweight=".96pt" strokecolor="#979797">
                <v:path arrowok="t"/>
              </v:shape>
            </v:group>
            <v:group style="position:absolute;left:9509;top:9974;width:1973;height:2" coordorigin="9509,9974" coordsize="1973,2">
              <v:shape style="position:absolute;left:9509;top:9974;width:1973;height:2" coordorigin="9509,9974" coordsize="1973,0" path="m9509,9974l11482,9974e" filled="f" stroked="t" strokeweight=".96pt" strokecolor="#606060">
                <v:path arrowok="t"/>
              </v:shape>
            </v:group>
            <v:group style="position:absolute;left:269;top:10214;width:11213;height:2" coordorigin="269,10214" coordsize="11213,2">
              <v:shape style="position:absolute;left:269;top:10214;width:11213;height:2" coordorigin="269,10214" coordsize="11213,0" path="m269,10214l11482,10214e" filled="f" stroked="t" strokeweight=".96pt" strokecolor="#606060">
                <v:path arrowok="t"/>
              </v:shape>
            </v:group>
            <v:group style="position:absolute;left:269;top:10699;width:3389;height:2" coordorigin="269,10699" coordsize="3389,2">
              <v:shape style="position:absolute;left:269;top:10699;width:3389;height:2" coordorigin="269,10699" coordsize="3389,0" path="m269,10699l3658,10699e" filled="f" stroked="t" strokeweight=".48pt" strokecolor="#2F2F2F">
                <v:path arrowok="t"/>
              </v:shape>
            </v:group>
            <v:group style="position:absolute;left:3600;top:10694;width:7882;height:2" coordorigin="3600,10694" coordsize="7882,2">
              <v:shape style="position:absolute;left:3600;top:10694;width:7882;height:2" coordorigin="3600,10694" coordsize="7882,0" path="m3600,10694l11482,10694e" filled="f" stroked="t" strokeweight=".96pt" strokecolor="#646464">
                <v:path arrowok="t"/>
              </v:shape>
            </v:group>
            <v:group style="position:absolute;left:768;top:10939;width:10718;height:2" coordorigin="768,10939" coordsize="10718,2">
              <v:shape style="position:absolute;left:768;top:10939;width:10718;height:2" coordorigin="768,10939" coordsize="10718,0" path="m768,10939l11486,10939e" filled="f" stroked="t" strokeweight=".48pt" strokecolor="#2F2F2F">
                <v:path arrowok="t"/>
              </v:shape>
            </v:group>
            <v:group style="position:absolute;left:1474;top:10934;width:2;height:4454" coordorigin="1474,10934" coordsize="2,4454">
              <v:shape style="position:absolute;left:1474;top:10934;width:2;height:4454" coordorigin="1474,10934" coordsize="0,4454" path="m1474,15389l1474,10934e" filled="f" stroked="t" strokeweight=".48pt" strokecolor="#3B3B3B">
                <v:path arrowok="t"/>
              </v:shape>
            </v:group>
            <v:group style="position:absolute;left:7200;top:10925;width:2;height:1498" coordorigin="7200,10925" coordsize="2,1498">
              <v:shape style="position:absolute;left:7200;top:10925;width:2;height:1498" coordorigin="7200,10925" coordsize="0,1498" path="m7200,12422l7200,10925e" filled="f" stroked="t" strokeweight=".96pt" strokecolor="#575757">
                <v:path arrowok="t"/>
              </v:shape>
            </v:group>
            <v:group style="position:absolute;left:269;top:11184;width:6907;height:2" coordorigin="269,11184" coordsize="6907,2">
              <v:shape style="position:absolute;left:269;top:11184;width:6907;height:2" coordorigin="269,11184" coordsize="6907,0" path="m269,11184l7176,11184e" filled="f" stroked="t" strokeweight=".96pt" strokecolor="#5B5B5B">
                <v:path arrowok="t"/>
              </v:shape>
            </v:group>
            <v:group style="position:absolute;left:6005;top:11174;width:5462;height:2" coordorigin="6005,11174" coordsize="5462,2">
              <v:shape style="position:absolute;left:6005;top:11174;width:5462;height:2" coordorigin="6005,11174" coordsize="5462,0" path="m6005,11174l11467,11174e" filled="f" stroked="t" strokeweight=".96pt" strokecolor="#2F2F2F">
                <v:path arrowok="t"/>
              </v:shape>
            </v:group>
            <v:group style="position:absolute;left:888;top:11136;width:2;height:4253" coordorigin="888,11136" coordsize="2,4253">
              <v:shape style="position:absolute;left:888;top:11136;width:2;height:4253" coordorigin="888,11136" coordsize="0,4253" path="m888,15389l888,11136e" filled="f" stroked="t" strokeweight=".48pt" strokecolor="#1F1F1F">
                <v:path arrowok="t"/>
              </v:shape>
            </v:group>
            <v:group style="position:absolute;left:11482;top:11054;width:2;height:1618" coordorigin="11482,11054" coordsize="2,1618">
              <v:shape style="position:absolute;left:11482;top:11054;width:2;height:1618" coordorigin="11482,11054" coordsize="0,1618" path="m11482,12672l11482,11054e" filled="f" stroked="t" strokeweight=".96pt" strokecolor="#777777">
                <v:path arrowok="t"/>
              </v:shape>
            </v:group>
            <v:group style="position:absolute;left:1474;top:11640;width:2;height:782" coordorigin="1474,11640" coordsize="2,782">
              <v:shape style="position:absolute;left:1474;top:11640;width:2;height:782" coordorigin="1474,11640" coordsize="0,782" path="m1474,12422l1474,11640e" filled="f" stroked="t" strokeweight=".48pt" strokecolor="#232323">
                <v:path arrowok="t"/>
              </v:shape>
            </v:group>
            <v:group style="position:absolute;left:8957;top:12542;width:2510;height:2" coordorigin="8957,12542" coordsize="2510,2">
              <v:shape style="position:absolute;left:8957;top:12542;width:2510;height:2" coordorigin="8957,12542" coordsize="2510,0" path="m8957,12542l11467,12542e" filled="f" stroked="t" strokeweight="1.44pt" strokecolor="#4F5783">
                <v:path arrowok="t"/>
              </v:shape>
            </v:group>
            <v:group style="position:absolute;left:1478;top:12365;width:2;height:3024" coordorigin="1478,12365" coordsize="2,3024">
              <v:shape style="position:absolute;left:1478;top:12365;width:2;height:3024" coordorigin="1478,12365" coordsize="0,3024" path="m1478,15389l1478,12365e" filled="f" stroked="t" strokeweight=".96pt" strokecolor="#545454">
                <v:path arrowok="t"/>
              </v:shape>
            </v:group>
            <v:group style="position:absolute;left:7205;top:12365;width:2;height:1128" coordorigin="7205,12365" coordsize="2,1128">
              <v:shape style="position:absolute;left:7205;top:12365;width:2;height:1128" coordorigin="7205,12365" coordsize="0,1128" path="m7205,13493l7205,12365e" filled="f" stroked="t" strokeweight=".48pt" strokecolor="#1F1F1F">
                <v:path arrowok="t"/>
              </v:shape>
            </v:group>
            <v:group style="position:absolute;left:9324;top:12499;width:2;height:173" coordorigin="9324,12499" coordsize="2,173">
              <v:shape style="position:absolute;left:9324;top:12499;width:2;height:173" coordorigin="9324,12499" coordsize="0,173" path="m9324,12672l9324,12499e" filled="f" stroked="t" strokeweight="1.68pt" strokecolor="#545B77">
                <v:path arrowok="t"/>
              </v:shape>
            </v:group>
            <v:group style="position:absolute;left:11486;top:12600;width:2;height:2347" coordorigin="11486,12600" coordsize="2,2347">
              <v:shape style="position:absolute;left:11486;top:12600;width:2;height:2347" coordorigin="11486,12600" coordsize="0,2347" path="m11486,14947l11486,12600e" filled="f" stroked="t" strokeweight=".48pt" strokecolor="#4F4F4F">
                <v:path arrowok="t"/>
              </v:shape>
            </v:group>
            <v:group style="position:absolute;left:278;top:13277;width:1882;height:2" coordorigin="278,13277" coordsize="1882,2">
              <v:shape style="position:absolute;left:278;top:13277;width:1882;height:2" coordorigin="278,13277" coordsize="1882,0" path="m278,13277l2160,13277e" filled="f" stroked="t" strokeweight=".96pt" strokecolor="#606060">
                <v:path arrowok="t"/>
              </v:shape>
            </v:group>
            <v:group style="position:absolute;left:278;top:13118;width:2;height:1474" coordorigin="278,13118" coordsize="2,1474">
              <v:shape style="position:absolute;left:278;top:13118;width:2;height:1474" coordorigin="278,13118" coordsize="0,1474" path="m278,14592l278,13118e" filled="f" stroked="t" strokeweight=".72pt" strokecolor="#383838">
                <v:path arrowok="t"/>
              </v:shape>
            </v:group>
            <v:group style="position:absolute;left:2155;top:13118;width:2;height:2270" coordorigin="2155,13118" coordsize="2,2270">
              <v:shape style="position:absolute;left:2155;top:13118;width:2;height:2270" coordorigin="2155,13118" coordsize="0,2270" path="m2155,15389l2155,13118e" filled="f" stroked="t" strokeweight=".48pt" strokecolor="#1F1F1F">
                <v:path arrowok="t"/>
              </v:shape>
            </v:group>
            <v:group style="position:absolute;left:283;top:13267;width:2;height:2122" coordorigin="283,13267" coordsize="2,2122">
              <v:shape style="position:absolute;left:283;top:13267;width:2;height:2122" coordorigin="283,13267" coordsize="0,2122" path="m283,15389l283,13267e" filled="f" stroked="t" strokeweight=".48pt" strokecolor="#2B2B2B">
                <v:path arrowok="t"/>
              </v:shape>
            </v:group>
            <v:group style="position:absolute;left:7210;top:13435;width:2;height:1954" coordorigin="7210,13435" coordsize="2,1954">
              <v:shape style="position:absolute;left:7210;top:13435;width:2;height:1954" coordorigin="7210,13435" coordsize="0,1954" path="m7210,15389l7210,13435e" filled="f" stroked="t" strokeweight=".96pt" strokecolor="#575757">
                <v:path arrowok="t"/>
              </v:shape>
            </v:group>
            <v:group style="position:absolute;left:278;top:15379;width:6706;height:2" coordorigin="278,15379" coordsize="6706,2">
              <v:shape style="position:absolute;left:278;top:15379;width:6706;height:2" coordorigin="278,15379" coordsize="6706,0" path="m278,15379l6984,15379e" filled="f" stroked="t" strokeweight=".96pt" strokecolor="#7C7C7C">
                <v:path arrowok="t"/>
              </v:shape>
            </v:group>
            <v:group style="position:absolute;left:6590;top:15365;width:610;height:2" coordorigin="6590,15365" coordsize="610,2">
              <v:shape style="position:absolute;left:6590;top:15365;width:610;height:2" coordorigin="6590,15365" coordsize="610,0" path="m6590,15365l7200,15365e" filled="f" stroked="t" strokeweight=".96pt" strokecolor="#5B5B5B">
                <v:path arrowok="t"/>
              </v:shape>
            </v:group>
            <v:group style="position:absolute;left:7152;top:15379;width:437;height:2" coordorigin="7152,15379" coordsize="437,2">
              <v:shape style="position:absolute;left:7152;top:15379;width:437;height:2" coordorigin="7152,15379" coordsize="437,0" path="m7152,15379l7589,15379e" filled="f" stroked="t" strokeweight=".72pt" strokecolor="#7C7C7C">
                <v:path arrowok="t"/>
              </v:shape>
            </v:group>
            <v:group style="position:absolute;left:7560;top:15365;width:1747;height:2" coordorigin="7560,15365" coordsize="1747,2">
              <v:shape style="position:absolute;left:7560;top:15365;width:1747;height:2" coordorigin="7560,15365" coordsize="1747,0" path="m7560,15365l9307,15365e" filled="f" stroked="t" strokeweight=".96pt" strokecolor="#575757">
                <v:path arrowok="t"/>
              </v:shape>
            </v:group>
            <v:group style="position:absolute;left:9307;top:15365;width:230;height:2" coordorigin="9307,15365" coordsize="230,2">
              <v:shape style="position:absolute;left:9307;top:15365;width:230;height:2" coordorigin="9307,15365" coordsize="230,0" path="m9307,15365l9538,15365e" filled="f" stroked="t" strokeweight=".96pt" strokecolor="#5B5B5B">
                <v:path arrowok="t"/>
              </v:shape>
            </v:group>
            <v:group style="position:absolute;left:9451;top:15379;width:2040;height:2" coordorigin="9451,15379" coordsize="2040,2">
              <v:shape style="position:absolute;left:9451;top:15379;width:2040;height:2" coordorigin="9451,15379" coordsize="2040,0" path="m9451,15379l11491,15379e" filled="f" stroked="t" strokeweight=".96pt" strokecolor="#838383">
                <v:path arrowok="t"/>
              </v:shape>
            </v:group>
            <v:group style="position:absolute;left:11486;top:14597;width:2;height:792" coordorigin="11486,14597" coordsize="2,792">
              <v:shape style="position:absolute;left:11486;top:14597;width:2;height:792" coordorigin="11486,14597" coordsize="0,792" path="m11486,15389l11486,14597e" filled="f" stroked="t" strokeweight=".48pt" strokecolor="#6B6B6B">
                <v:path arrowok="t"/>
              </v:shape>
            </v:group>
            <v:group style="position:absolute;left:5930;top:2178;width:2;height:256" coordorigin="5930,2178" coordsize="2,256">
              <v:shape style="position:absolute;left:5930;top:2178;width:2;height:256" coordorigin="5930,2178" coordsize="0,256" path="m5930,2434l5930,2178e" filled="f" stroked="t" strokeweight="1.21625pt" strokecolor="#EBEBED">
                <v:path arrowok="t"/>
              </v:shape>
            </v:group>
            <v:group style="position:absolute;left:9600;top:12302;width:2;height:259" coordorigin="9600,12302" coordsize="2,259">
              <v:shape style="position:absolute;left:9600;top:12302;width:2;height:259" coordorigin="9600,12302" coordsize="0,259" path="m9600,12302l9600,12561,9600,12302xe" filled="t" fillcolor="#EBEBED" stroked="f">
                <v:path arrowok="t"/>
                <v:fill/>
              </v:shape>
            </v:group>
            <v:group style="position:absolute;left:9897;top:12302;width:2;height:259" coordorigin="9897,12302" coordsize="2,259">
              <v:shape style="position:absolute;left:9897;top:12302;width:2;height:259" coordorigin="9897,12302" coordsize="0,259" path="m9897,12561l9897,12302e" filled="f" stroked="t" strokeweight="2.757815pt" strokecolor="#EBEBED">
                <v:path arrowok="t"/>
              </v:shape>
            </v:group>
            <v:group style="position:absolute;left:9649;top:12333;width:2;height:458" coordorigin="9649,12333" coordsize="2,458">
              <v:shape style="position:absolute;left:9649;top:12333;width:2;height:458" coordorigin="9649,12333" coordsize="0,458" path="m9649,12791l9649,12333e" filled="f" stroked="t" strokeweight="4.0950pt" strokecolor="#EBEB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D2D2D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42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3" w:lineRule="auto"/>
        <w:ind w:left="576" w:right="716" w:firstLine="95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43434"/>
          <w:spacing w:val="-583"/>
          <w:w w:val="139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43434"/>
          <w:spacing w:val="6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7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2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2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504" w:right="446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2"/>
          <w:w w:val="104"/>
        </w:rPr>
        <w:t>S</w:t>
      </w:r>
      <w:r>
        <w:rPr>
          <w:rFonts w:ascii="Arial" w:hAnsi="Arial" w:cs="Arial" w:eastAsia="Arial"/>
          <w:sz w:val="21"/>
          <w:szCs w:val="21"/>
          <w:color w:val="343434"/>
          <w:spacing w:val="5"/>
          <w:w w:val="227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1250" w:right="528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tabs>
          <w:tab w:pos="2360" w:val="left"/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20:04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tfei: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160" w:right="140"/>
          <w:cols w:num="2" w:equalWidth="0">
            <w:col w:w="2467" w:space="724"/>
            <w:col w:w="8429"/>
          </w:cols>
        </w:sectPr>
      </w:pPr>
      <w:rPr/>
    </w:p>
    <w:p>
      <w:pPr>
        <w:spacing w:before="19" w:after="0" w:line="257" w:lineRule="auto"/>
        <w:ind w:left="120" w:right="3316" w:firstLine="-5"/>
        <w:jc w:val="left"/>
        <w:tabs>
          <w:tab w:pos="146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3060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Ayteki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ÇOKOY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şıyaka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6713/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6713/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k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5" w:right="-20"/>
        <w:jc w:val="left"/>
        <w:tabs>
          <w:tab w:pos="1460" w:val="left"/>
          <w:tab w:pos="42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Yangıııı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52" w:lineRule="exact"/>
        <w:ind w:left="125" w:right="-20"/>
        <w:jc w:val="left"/>
        <w:tabs>
          <w:tab w:pos="35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979904pt;margin-top:13.077752pt;width:56.265396pt;height:24pt;mso-position-horizontal-relative:page;mso-position-vertical-relative:paragraph;z-index:-1338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15"/>
                      <w:w w:val="44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15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15"/>
                      <w:w w:val="44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15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FAFAF"/>
                      <w:spacing w:val="0"/>
                      <w:w w:val="3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FAFAF"/>
                      <w:spacing w:val="-24"/>
                      <w:w w:val="30"/>
                      <w:strike/>
                    </w:rPr>
                    <w:t>]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FAFAF"/>
                      <w:spacing w:val="-24"/>
                      <w:w w:val="3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lfapını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528" w:right="-20"/>
        <w:jc w:val="left"/>
        <w:tabs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2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-27"/>
          <w:w w:val="100"/>
          <w:u w:val="single" w:color="000000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-27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-27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0000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239"/>
          <w:position w:val="-1"/>
        </w:rPr>
        <w:t>t--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1"/>
          <w:w w:val="24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58"/>
          <w:w w:val="24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94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26"/>
          <w:position w:val="-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23"/>
          <w:w w:val="4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2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06"/>
          <w:w w:val="4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26"/>
          <w:position w:val="-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3"/>
          <w:w w:val="4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2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6"/>
          <w:w w:val="4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26"/>
          <w:position w:val="-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23"/>
          <w:w w:val="4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2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06"/>
          <w:w w:val="4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7"/>
          <w:w w:val="4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262"/>
          <w:position w:val="-1"/>
        </w:rPr>
        <w:t>------ı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6001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43434"/>
          <w:spacing w:val="0"/>
          <w:w w:val="25"/>
          <w:position w:val="1"/>
        </w:rPr>
        <w:t>1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AFAFAF"/>
          <w:spacing w:val="0"/>
          <w:w w:val="68"/>
          <w:position w:val="1"/>
        </w:rPr>
        <w:t>I</w:t>
      </w:r>
      <w:r>
        <w:rPr>
          <w:rFonts w:ascii="Arial" w:hAnsi="Arial" w:cs="Arial" w:eastAsia="Arial"/>
          <w:sz w:val="29"/>
          <w:szCs w:val="29"/>
          <w:color w:val="AFAFAF"/>
          <w:spacing w:val="-41"/>
          <w:w w:val="100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51"/>
          <w:position w:val="1"/>
        </w:rPr>
        <w:t>I</w:t>
      </w:r>
      <w:r>
        <w:rPr>
          <w:rFonts w:ascii="Arial" w:hAnsi="Arial" w:cs="Arial" w:eastAsia="Arial"/>
          <w:sz w:val="29"/>
          <w:szCs w:val="29"/>
          <w:color w:val="4B4B4B"/>
          <w:spacing w:val="10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</w:sectPr>
      </w:pPr>
      <w:rPr/>
    </w:p>
    <w:p>
      <w:pPr>
        <w:spacing w:before="62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240" w:lineRule="auto"/>
        <w:ind w:left="5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8"/>
          <w:position w:val="-1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KABAKÇJ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  <w:cols w:num="2" w:equalWidth="0">
            <w:col w:w="1184" w:space="1000"/>
            <w:col w:w="9436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Jiden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7"/>
        </w:rPr>
        <w:t>AJa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7"/>
        </w:rPr>
        <w:t>ç</w:t>
      </w:r>
      <w:r>
        <w:rPr>
          <w:rFonts w:ascii="Arial" w:hAnsi="Arial" w:cs="Arial" w:eastAsia="Arial"/>
          <w:sz w:val="19"/>
          <w:szCs w:val="19"/>
          <w:color w:val="343434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9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20:05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20:10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7" w:lineRule="auto"/>
        <w:ind w:right="4298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  <w:cols w:num="3" w:equalWidth="0">
            <w:col w:w="626" w:space="1559"/>
            <w:col w:w="1915" w:space="643"/>
            <w:col w:w="6877"/>
          </w:cols>
        </w:sectPr>
      </w:pPr>
      <w:rPr/>
    </w:p>
    <w:p>
      <w:pPr>
        <w:spacing w:before="0" w:after="0" w:line="215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9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5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  <w:cols w:num="2" w:equalWidth="0">
            <w:col w:w="4378" w:space="351"/>
            <w:col w:w="6891"/>
          </w:cols>
        </w:sectPr>
      </w:pPr>
      <w:rPr/>
    </w:p>
    <w:p>
      <w:pPr>
        <w:spacing w:before="24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Göıiildüğ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Dunun</w:t>
      </w:r>
      <w:r>
        <w:rPr>
          <w:rFonts w:ascii="Arial" w:hAnsi="Arial" w:cs="Arial" w:eastAsia="Arial"/>
          <w:sz w:val="18"/>
          <w:szCs w:val="18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göıiilmüştür.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0" w:right="-70"/>
        <w:jc w:val="left"/>
        <w:tabs>
          <w:tab w:pos="2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7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5"/>
          <w:w w:val="85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646464"/>
          <w:spacing w:val="0"/>
          <w:w w:val="8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3" w:lineRule="exact"/>
        <w:ind w:left="43" w:right="-20"/>
        <w:jc w:val="left"/>
        <w:tabs>
          <w:tab w:pos="1920" w:val="left"/>
          <w:tab w:pos="34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172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  <w:cols w:num="2" w:equalWidth="0">
            <w:col w:w="3692" w:space="1037"/>
            <w:col w:w="6891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38" w:right="243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right="66" w:firstLine="10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söndüıiilmede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düşüıiile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160" w:right="140"/>
          <w:cols w:num="2" w:equalWidth="0">
            <w:col w:w="1824" w:space="379"/>
            <w:col w:w="9417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4" w:right="-20"/>
        <w:jc w:val="left"/>
        <w:tabs>
          <w:tab w:pos="22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3igoıta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"/>
          <w:w w:val="7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dildi!ıi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8" w:lineRule="exact"/>
        <w:ind w:left="139" w:right="-20"/>
        <w:jc w:val="left"/>
        <w:tabs>
          <w:tab w:pos="220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1"/>
        </w:rPr>
        <w:t>ş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46"/>
        </w:rPr>
        <w:t>il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13/05/2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81"/>
        </w:rPr>
        <w:t>!Saati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13"/>
          <w:w w:val="8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20:55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220" w:right="-20"/>
        <w:jc w:val="left"/>
        <w:tabs>
          <w:tab w:pos="112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Vr</w:t>
      </w:r>
      <w:r>
        <w:rPr>
          <w:rFonts w:ascii="Arial" w:hAnsi="Arial" w:cs="Arial" w:eastAsia="Arial"/>
          <w:sz w:val="18"/>
          <w:szCs w:val="18"/>
          <w:color w:val="343434"/>
          <w:spacing w:val="-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1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5074" w:right="55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53.119995pt;margin-top:7.764272pt;width:57.599998pt;height:16.32pt;mso-position-horizontal-relative:page;mso-position-vertical-relative:paragraph;z-index:-13385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</w:sectPr>
      </w:pPr>
      <w:rPr/>
    </w:p>
    <w:p>
      <w:pPr>
        <w:spacing w:before="35" w:after="0" w:line="240" w:lineRule="auto"/>
        <w:ind w:left="2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4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8" w:lineRule="exact"/>
        <w:ind w:left="81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37.279999pt;margin-top:-11.136262pt;width:45.119999pt;height:65.279999pt;mso-position-horizontal-relative:page;mso-position-vertical-relative:paragraph;z-index:-13384" coordorigin="2746,-223" coordsize="902,1306">
            <v:shape style="position:absolute;left:2746;top:-223;width:902;height:1306" type="#_x0000_t75">
              <v:imagedata r:id="rId50" o:title=""/>
            </v:shape>
            <v:group style="position:absolute;left:3614;top:-58;width:2;height:878" coordorigin="3614,-58" coordsize="2,878">
              <v:shape style="position:absolute;left:3614;top:-58;width:2;height:878" coordorigin="3614,-58" coordsize="0,878" path="m3614,820l3614,-58e" filled="f" stroked="t" strokeweight="1.186603pt" strokecolor="#4F5497">
                <v:path arrowok="t"/>
              </v:shape>
            </v:group>
            <w10:wrap type="none"/>
          </v:group>
        </w:pict>
      </w:r>
      <w:r>
        <w:rPr/>
        <w:pict>
          <v:shape style="position:absolute;margin-left:402.23999pt;margin-top:-6.336266pt;width:148.800003pt;height:98.879997pt;mso-position-horizontal-relative:page;mso-position-vertical-relative:paragraph;z-index:-13383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9A9A9E"/>
          <w:spacing w:val="0"/>
          <w:w w:val="100"/>
          <w:position w:val="-1"/>
        </w:rPr>
        <w:t>ıti</w:t>
      </w:r>
      <w:r>
        <w:rPr>
          <w:rFonts w:ascii="Times New Roman" w:hAnsi="Times New Roman" w:cs="Times New Roman" w:eastAsia="Times New Roman"/>
          <w:sz w:val="27"/>
          <w:szCs w:val="27"/>
          <w:color w:val="9A9A9E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9A9A9E"/>
          <w:spacing w:val="6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43"/>
          <w:position w:val="-1"/>
        </w:rPr>
        <w:t>Al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-19"/>
          <w:w w:val="143"/>
          <w:position w:val="-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0"/>
          <w:w w:val="109"/>
          <w:position w:val="-1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0"/>
          <w:w w:val="108"/>
          <w:position w:val="-1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tabs>
          <w:tab w:pos="18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9A9A9E"/>
          <w:w w:val="189"/>
        </w:rPr>
        <w:t>'</w:t>
      </w:r>
      <w:r>
        <w:rPr>
          <w:rFonts w:ascii="Arial" w:hAnsi="Arial" w:cs="Arial" w:eastAsia="Arial"/>
          <w:sz w:val="20"/>
          <w:szCs w:val="20"/>
          <w:color w:val="9A9A9E"/>
          <w:spacing w:val="-2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AFAFAF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8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8"/>
        </w:rPr>
        <w:t>\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8"/>
        </w:rPr>
        <w:t>uze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8"/>
        </w:rPr>
        <w:t>Bö\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8"/>
        </w:rPr>
        <w:t>g</w:t>
      </w:r>
      <w:r>
        <w:rPr>
          <w:rFonts w:ascii="Arial" w:hAnsi="Arial" w:cs="Arial" w:eastAsia="Arial"/>
          <w:sz w:val="19"/>
          <w:szCs w:val="19"/>
          <w:color w:val="4B4B4B"/>
          <w:spacing w:val="-57"/>
          <w:w w:val="108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727579"/>
          <w:spacing w:val="0"/>
          <w:w w:val="30"/>
        </w:rPr>
        <w:t>_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76"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AFAFAF"/>
          <w:spacing w:val="0"/>
          <w:w w:val="44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AFAFAF"/>
          <w:spacing w:val="19"/>
          <w:w w:val="4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2"/>
          <w:w w:val="4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0"/>
          <w:w w:val="53"/>
        </w:rPr>
        <w:t>Ci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2"/>
        </w:rPr>
        <w:t>nn:•:z:r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A9A9E"/>
          <w:spacing w:val="0"/>
          <w:w w:val="103"/>
        </w:rPr>
        <w:t>mırl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631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9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  <w:cols w:num="2" w:equalWidth="0">
            <w:col w:w="865" w:space="2539"/>
            <w:col w:w="8216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138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65"/>
          <w:szCs w:val="65"/>
          <w:color w:val="3F468C"/>
          <w:w w:val="127"/>
          <w:i/>
        </w:rPr>
        <w:t>rA</w:t>
      </w:r>
      <w:r>
        <w:rPr>
          <w:rFonts w:ascii="Times New Roman" w:hAnsi="Times New Roman" w:cs="Times New Roman" w:eastAsia="Times New Roman"/>
          <w:sz w:val="65"/>
          <w:szCs w:val="65"/>
          <w:color w:val="3F468C"/>
          <w:spacing w:val="-57"/>
          <w:w w:val="128"/>
          <w:i/>
        </w:rPr>
        <w:t>.</w:t>
      </w:r>
      <w:r>
        <w:rPr>
          <w:rFonts w:ascii="Times New Roman" w:hAnsi="Times New Roman" w:cs="Times New Roman" w:eastAsia="Times New Roman"/>
          <w:sz w:val="65"/>
          <w:szCs w:val="65"/>
          <w:color w:val="313166"/>
          <w:spacing w:val="35"/>
          <w:w w:val="50"/>
          <w:i/>
        </w:rPr>
        <w:t>/</w:t>
      </w:r>
      <w:r>
        <w:rPr>
          <w:rFonts w:ascii="Times New Roman" w:hAnsi="Times New Roman" w:cs="Times New Roman" w:eastAsia="Times New Roman"/>
          <w:sz w:val="65"/>
          <w:szCs w:val="65"/>
          <w:color w:val="3F468C"/>
          <w:spacing w:val="-86"/>
          <w:w w:val="44"/>
          <w:i/>
        </w:rPr>
        <w:t>.</w:t>
      </w:r>
      <w:r>
        <w:rPr>
          <w:rFonts w:ascii="Times New Roman" w:hAnsi="Times New Roman" w:cs="Times New Roman" w:eastAsia="Times New Roman"/>
          <w:sz w:val="65"/>
          <w:szCs w:val="65"/>
          <w:color w:val="3F468C"/>
          <w:spacing w:val="10"/>
          <w:w w:val="27"/>
          <w:i/>
        </w:rPr>
        <w:t>)</w:t>
      </w:r>
      <w:r>
        <w:rPr>
          <w:rFonts w:ascii="Times New Roman" w:hAnsi="Times New Roman" w:cs="Times New Roman" w:eastAsia="Times New Roman"/>
          <w:sz w:val="15"/>
          <w:szCs w:val="15"/>
          <w:color w:val="3F468C"/>
          <w:spacing w:val="0"/>
          <w:w w:val="134"/>
          <w:i/>
        </w:rPr>
        <w:t>.4.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36" w:lineRule="exact"/>
        <w:ind w:left="-119" w:right="51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32"/>
          <w:szCs w:val="132"/>
          <w:color w:val="313166"/>
          <w:spacing w:val="-500"/>
          <w:w w:val="54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9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4"/>
          <w:position w:val="-19"/>
        </w:rPr>
        <w:t>s</w:t>
      </w:r>
      <w:r>
        <w:rPr>
          <w:rFonts w:ascii="Arial" w:hAnsi="Arial" w:cs="Arial" w:eastAsia="Arial"/>
          <w:sz w:val="132"/>
          <w:szCs w:val="132"/>
          <w:color w:val="313166"/>
          <w:spacing w:val="-224"/>
          <w:w w:val="54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7"/>
          <w:w w:val="104"/>
          <w:position w:val="-19"/>
        </w:rPr>
        <w:t>n</w:t>
      </w:r>
      <w:r>
        <w:rPr>
          <w:rFonts w:ascii="Arial" w:hAnsi="Arial" w:cs="Arial" w:eastAsia="Arial"/>
          <w:sz w:val="132"/>
          <w:szCs w:val="132"/>
          <w:color w:val="313166"/>
          <w:spacing w:val="-440"/>
          <w:w w:val="54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4"/>
          <w:position w:val="-19"/>
        </w:rPr>
        <w:t>O</w:t>
      </w:r>
      <w:r>
        <w:rPr>
          <w:rFonts w:ascii="Arial" w:hAnsi="Arial" w:cs="Arial" w:eastAsia="Arial"/>
          <w:sz w:val="132"/>
          <w:szCs w:val="132"/>
          <w:color w:val="313166"/>
          <w:spacing w:val="-274"/>
          <w:w w:val="53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9"/>
        </w:rPr>
        <w:t>KŞEN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402" w:right="57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160" w:right="140"/>
          <w:cols w:num="3" w:equalWidth="0">
            <w:col w:w="516" w:space="1834"/>
            <w:col w:w="1383" w:space="1109"/>
            <w:col w:w="6778"/>
          </w:cols>
        </w:sectPr>
      </w:pPr>
      <w:rPr/>
    </w:p>
    <w:p>
      <w:pPr>
        <w:spacing w:before="0" w:after="0" w:line="361" w:lineRule="exact"/>
        <w:ind w:left="2351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13.408613pt;margin-top:25.185602pt;width:571.467954pt;height:803.004118pt;mso-position-horizontal-relative:page;mso-position-vertical-relative:page;z-index:-13382" coordorigin="268,504" coordsize="11429,16060">
            <v:group style="position:absolute;left:873;top:520;width:10736;height:2" coordorigin="873,520" coordsize="10736,2">
              <v:shape style="position:absolute;left:873;top:520;width:10736;height:2" coordorigin="873,520" coordsize="10736,0" path="m873,520l11610,520e" filled="f" stroked="t" strokeweight=".711962pt" strokecolor="#575757">
                <v:path arrowok="t"/>
              </v:shape>
            </v:group>
            <v:group style="position:absolute;left:2328;top:511;width:2;height:1513" coordorigin="2328,511" coordsize="2,1513">
              <v:shape style="position:absolute;left:2328;top:511;width:2;height:1513" coordorigin="2328,511" coordsize="0,1513" path="m2328,2024l2328,511e" filled="f" stroked="t" strokeweight=".711962pt" strokecolor="#4F4F4F">
                <v:path arrowok="t"/>
              </v:shape>
            </v:group>
            <v:group style="position:absolute;left:9089;top:520;width:2;height:1509" coordorigin="9089,520" coordsize="2,1509">
              <v:shape style="position:absolute;left:9089;top:520;width:2;height:1509" coordorigin="9089,520" coordsize="0,1509" path="m9089,2029l9089,520e" filled="f" stroked="t" strokeweight=".711962pt" strokecolor="#575757">
                <v:path arrowok="t"/>
              </v:shape>
            </v:group>
            <v:group style="position:absolute;left:11633;top:516;width:2;height:16041" coordorigin="11633,516" coordsize="2,16041">
              <v:shape style="position:absolute;left:11633;top:516;width:2;height:16041" coordorigin="11633,516" coordsize="0,16041" path="m11633,16557l11633,516e" filled="f" stroked="t" strokeweight=".711962pt" strokecolor="#7C7C7C">
                <v:path arrowok="t"/>
              </v:shape>
            </v:group>
            <v:group style="position:absolute;left:290;top:2024;width:11334;height:2" coordorigin="290,2024" coordsize="11334,2">
              <v:shape style="position:absolute;left:290;top:2024;width:11334;height:2" coordorigin="290,2024" coordsize="11334,0" path="m290,2024l11624,2024e" filled="f" stroked="t" strokeweight=".711962pt" strokecolor="#575757">
                <v:path arrowok="t"/>
              </v:shape>
            </v:group>
            <v:group style="position:absolute;left:290;top:2263;width:11334;height:2" coordorigin="290,2263" coordsize="11334,2">
              <v:shape style="position:absolute;left:290;top:2263;width:11334;height:2" coordorigin="290,2263" coordsize="11334,0" path="m290,2263l11624,2263e" filled="f" stroked="t" strokeweight=".711962pt" strokecolor="#575757">
                <v:path arrowok="t"/>
              </v:shape>
            </v:group>
            <v:group style="position:absolute;left:275;top:2502;width:11344;height:2" coordorigin="275,2502" coordsize="11344,2">
              <v:shape style="position:absolute;left:275;top:2502;width:11344;height:2" coordorigin="275,2502" coordsize="11344,0" path="m275,2502l11619,2502e" filled="f" stroked="t" strokeweight=".711962pt" strokecolor="#575757">
                <v:path arrowok="t"/>
              </v:shape>
            </v:group>
            <v:group style="position:absolute;left:285;top:2745;width:11344;height:2" coordorigin="285,2745" coordsize="11344,2">
              <v:shape style="position:absolute;left:285;top:2745;width:11344;height:2" coordorigin="285,2745" coordsize="11344,0" path="m285,2745l11629,2745e" filled="f" stroked="t" strokeweight=".711962pt" strokecolor="#575757">
                <v:path arrowok="t"/>
              </v:shape>
            </v:group>
            <v:group style="position:absolute;left:280;top:2984;width:11344;height:2" coordorigin="280,2984" coordsize="11344,2">
              <v:shape style="position:absolute;left:280;top:2984;width:11344;height:2" coordorigin="280,2984" coordsize="11344,0" path="m280,2984l11624,2984e" filled="f" stroked="t" strokeweight=".711962pt" strokecolor="#5B5B5B">
                <v:path arrowok="t"/>
              </v:shape>
            </v:group>
            <v:group style="position:absolute;left:1476;top:3225;width:10148;height:2" coordorigin="1476,3225" coordsize="10148,2">
              <v:shape style="position:absolute;left:1476;top:3225;width:10148;height:2" coordorigin="1476,3225" coordsize="10148,0" path="m1476,3225l11624,3225e" filled="f" stroked="t" strokeweight=".711962pt" strokecolor="#5B5B5B">
                <v:path arrowok="t"/>
              </v:shape>
            </v:group>
            <v:group style="position:absolute;left:3667;top:3218;width:2;height:773" coordorigin="3667,3218" coordsize="2,773">
              <v:shape style="position:absolute;left:3667;top:3218;width:2;height:773" coordorigin="3667,3218" coordsize="0,773" path="m3667,3991l3667,3218e" filled="f" stroked="t" strokeweight=".711962pt" strokecolor="#484848">
                <v:path arrowok="t"/>
              </v:shape>
            </v:group>
            <v:group style="position:absolute;left:6977;top:3213;width:2;height:778" coordorigin="6977,3213" coordsize="2,778">
              <v:shape style="position:absolute;left:6977;top:3213;width:2;height:778" coordorigin="6977,3213" coordsize="0,778" path="m6977,3991l6977,3213e" filled="f" stroked="t" strokeweight=".711962pt" strokecolor="#676767">
                <v:path arrowok="t"/>
              </v:shape>
            </v:group>
            <v:group style="position:absolute;left:285;top:3982;width:11344;height:2" coordorigin="285,3982" coordsize="11344,2">
              <v:shape style="position:absolute;left:285;top:3982;width:11344;height:2" coordorigin="285,3982" coordsize="11344,0" path="m285,3982l11629,3982e" filled="f" stroked="t" strokeweight=".711962pt" strokecolor="#545454">
                <v:path arrowok="t"/>
              </v:shape>
            </v:group>
            <v:group style="position:absolute;left:2354;top:3972;width:2;height:12580" coordorigin="2354,3972" coordsize="2,12580">
              <v:shape style="position:absolute;left:2354;top:3972;width:2;height:12580" coordorigin="2354,3972" coordsize="0,12580" path="m2354,16552l2354,3972e" filled="f" stroked="t" strokeweight=".949282pt" strokecolor="#4F4F4F">
                <v:path arrowok="t"/>
              </v:shape>
            </v:group>
            <v:group style="position:absolute;left:290;top:4259;width:11344;height:2" coordorigin="290,4259" coordsize="11344,2">
              <v:shape style="position:absolute;left:290;top:4259;width:11344;height:2" coordorigin="290,4259" coordsize="11344,0" path="m290,4259l11633,4259e" filled="f" stroked="t" strokeweight=".711962pt" strokecolor="#575757">
                <v:path arrowok="t"/>
              </v:shape>
            </v:group>
            <v:group style="position:absolute;left:2330;top:4502;width:9303;height:2" coordorigin="2330,4502" coordsize="9303,2">
              <v:shape style="position:absolute;left:2330;top:4502;width:9303;height:2" coordorigin="2330,4502" coordsize="9303,0" path="m2330,4502l11633,4502e" filled="f" stroked="t" strokeweight=".711962pt" strokecolor="#575757">
                <v:path arrowok="t"/>
              </v:shape>
            </v:group>
            <v:group style="position:absolute;left:4889;top:4497;width:2;height:1976" coordorigin="4889,4497" coordsize="2,1976">
              <v:shape style="position:absolute;left:4889;top:4497;width:2;height:1976" coordorigin="4889,4497" coordsize="0,1976" path="m4889,6474l4889,4497e" filled="f" stroked="t" strokeweight=".711962pt" strokecolor="#4F4F4F">
                <v:path arrowok="t"/>
              </v:shape>
            </v:group>
            <v:group style="position:absolute;left:4879;top:4793;width:6754;height:2" coordorigin="4879,4793" coordsize="6754,2">
              <v:shape style="position:absolute;left:4879;top:4793;width:6754;height:2" coordorigin="4879,4793" coordsize="6754,0" path="m4879,4793l11633,4793e" filled="f" stroked="t" strokeweight=".711962pt" strokecolor="#575757">
                <v:path arrowok="t"/>
              </v:shape>
            </v:group>
            <v:group style="position:absolute;left:4879;top:5032;width:6759;height:2" coordorigin="4879,5032" coordsize="6759,2">
              <v:shape style="position:absolute;left:4879;top:5032;width:6759;height:2" coordorigin="4879,5032" coordsize="6759,0" path="m4879,5032l11638,5032e" filled="f" stroked="t" strokeweight=".711962pt" strokecolor="#6B6B6B">
                <v:path arrowok="t"/>
              </v:shape>
            </v:group>
            <v:group style="position:absolute;left:4875;top:5275;width:6764;height:2" coordorigin="4875,5275" coordsize="6764,2">
              <v:shape style="position:absolute;left:4875;top:5275;width:6764;height:2" coordorigin="4875,5275" coordsize="6764,0" path="m4875,5275l11638,5275e" filled="f" stroked="t" strokeweight=".711962pt" strokecolor="#575757">
                <v:path arrowok="t"/>
              </v:shape>
            </v:group>
            <v:group style="position:absolute;left:2330;top:5514;width:9308;height:2" coordorigin="2330,5514" coordsize="9308,2">
              <v:shape style="position:absolute;left:2330;top:5514;width:9308;height:2" coordorigin="2330,5514" coordsize="9308,0" path="m2330,5514l11638,5514e" filled="f" stroked="t" strokeweight=".711962pt" strokecolor="#575757">
                <v:path arrowok="t"/>
              </v:shape>
            </v:group>
            <v:group style="position:absolute;left:290;top:5753;width:11349;height:2" coordorigin="290,5753" coordsize="11349,2">
              <v:shape style="position:absolute;left:290;top:5753;width:11349;height:2" coordorigin="290,5753" coordsize="11349,0" path="m290,5753l11638,5753e" filled="f" stroked="t" strokeweight=".711962pt" strokecolor="#5B5B5B">
                <v:path arrowok="t"/>
              </v:shape>
            </v:group>
            <v:group style="position:absolute;left:7775;top:5743;width:2;height:735" coordorigin="7775,5743" coordsize="2,735">
              <v:shape style="position:absolute;left:7775;top:5743;width:2;height:735" coordorigin="7775,5743" coordsize="0,735" path="m7775,6478l7775,5743e" filled="f" stroked="t" strokeweight=".711962pt" strokecolor="#575757">
                <v:path arrowok="t"/>
              </v:shape>
            </v:group>
            <v:group style="position:absolute;left:2335;top:6225;width:9303;height:2" coordorigin="2335,6225" coordsize="9303,2">
              <v:shape style="position:absolute;left:2335;top:6225;width:9303;height:2" coordorigin="2335,6225" coordsize="9303,0" path="m2335,6225l11638,6225e" filled="f" stroked="t" strokeweight=".711962pt" strokecolor="#575757">
                <v:path arrowok="t"/>
              </v:shape>
            </v:group>
            <v:group style="position:absolute;left:2330;top:6467;width:9308;height:2" coordorigin="2330,6467" coordsize="9308,2">
              <v:shape style="position:absolute;left:2330;top:6467;width:9308;height:2" coordorigin="2330,6467" coordsize="9308,0" path="m2330,6467l11638,6467e" filled="f" stroked="t" strokeweight=".711962pt" strokecolor="#575757">
                <v:path arrowok="t"/>
              </v:shape>
            </v:group>
            <v:group style="position:absolute;left:290;top:6708;width:11353;height:2" coordorigin="290,6708" coordsize="11353,2">
              <v:shape style="position:absolute;left:290;top:6708;width:11353;height:2" coordorigin="290,6708" coordsize="11353,0" path="m290,6708l11643,6708e" filled="f" stroked="t" strokeweight=".711962pt" strokecolor="#575757">
                <v:path arrowok="t"/>
              </v:shape>
            </v:group>
            <v:group style="position:absolute;left:290;top:7176;width:11353;height:2" coordorigin="290,7176" coordsize="11353,2">
              <v:shape style="position:absolute;left:290;top:7176;width:11353;height:2" coordorigin="290,7176" coordsize="11353,0" path="m290,7176l11643,7176e" filled="f" stroked="t" strokeweight=".711962pt" strokecolor="#5B5B5B">
                <v:path arrowok="t"/>
              </v:shape>
            </v:group>
            <v:group style="position:absolute;left:4894;top:7171;width:2;height:745" coordorigin="4894,7171" coordsize="2,745">
              <v:shape style="position:absolute;left:4894;top:7171;width:2;height:745" coordorigin="4894,7171" coordsize="0,745" path="m4894,7916l4894,7171e" filled="f" stroked="t" strokeweight=".474641pt" strokecolor="#4B4B4B">
                <v:path arrowok="t"/>
              </v:shape>
            </v:group>
            <v:group style="position:absolute;left:4889;top:7419;width:6759;height:2" coordorigin="4889,7419" coordsize="6759,2">
              <v:shape style="position:absolute;left:4889;top:7419;width:6759;height:2" coordorigin="4889,7419" coordsize="6759,0" path="m4889,7419l11648,7419e" filled="f" stroked="t" strokeweight=".711962pt" strokecolor="#5B5B5B">
                <v:path arrowok="t"/>
              </v:shape>
            </v:group>
            <v:group style="position:absolute;left:4889;top:7658;width:6759;height:2" coordorigin="4889,7658" coordsize="6759,2">
              <v:shape style="position:absolute;left:4889;top:7658;width:6759;height:2" coordorigin="4889,7658" coordsize="6759,0" path="m4889,7658l11648,7658e" filled="f" stroked="t" strokeweight=".711962pt" strokecolor="#5B5B5B">
                <v:path arrowok="t"/>
              </v:shape>
            </v:group>
            <v:group style="position:absolute;left:299;top:7906;width:11349;height:2" coordorigin="299,7906" coordsize="11349,2">
              <v:shape style="position:absolute;left:299;top:7906;width:11349;height:2" coordorigin="299,7906" coordsize="11349,0" path="m299,7906l11648,7906e" filled="f" stroked="t" strokeweight=".711962pt" strokecolor="#5B5B5B">
                <v:path arrowok="t"/>
              </v:shape>
            </v:group>
            <v:group style="position:absolute;left:294;top:8713;width:11363;height:2" coordorigin="294,8713" coordsize="11363,2">
              <v:shape style="position:absolute;left:294;top:8713;width:11363;height:2" coordorigin="294,8713" coordsize="11363,0" path="m294,8713l11657,8713e" filled="f" stroked="t" strokeweight=".711962pt" strokecolor="#575757">
                <v:path arrowok="t"/>
              </v:shape>
            </v:group>
            <v:group style="position:absolute;left:294;top:9553;width:11368;height:2" coordorigin="294,9553" coordsize="11368,2">
              <v:shape style="position:absolute;left:294;top:9553;width:11368;height:2" coordorigin="294,9553" coordsize="11368,0" path="m294,9553l11662,9553e" filled="f" stroked="t" strokeweight=".711962pt" strokecolor="#575757">
                <v:path arrowok="t"/>
              </v:shape>
            </v:group>
            <v:group style="position:absolute;left:304;top:9797;width:11353;height:2" coordorigin="304,9797" coordsize="11353,2">
              <v:shape style="position:absolute;left:304;top:9797;width:11353;height:2" coordorigin="304,9797" coordsize="11353,0" path="m304,9797l11657,9797e" filled="f" stroked="t" strokeweight=".711962pt" strokecolor="#575757">
                <v:path arrowok="t"/>
              </v:shape>
            </v:group>
            <v:group style="position:absolute;left:299;top:10035;width:11358;height:2" coordorigin="299,10035" coordsize="11358,2">
              <v:shape style="position:absolute;left:299;top:10035;width:11358;height:2" coordorigin="299,10035" coordsize="11358,0" path="m299,10035l11657,10035e" filled="f" stroked="t" strokeweight=".711962pt" strokecolor="#5B5B5B">
                <v:path arrowok="t"/>
              </v:shape>
            </v:group>
            <v:group style="position:absolute;left:299;top:10513;width:11363;height:2" coordorigin="299,10513" coordsize="11363,2">
              <v:shape style="position:absolute;left:299;top:10513;width:11363;height:2" coordorigin="299,10513" coordsize="11363,0" path="m299,10513l11662,10513e" filled="f" stroked="t" strokeweight=".711962pt" strokecolor="#5B5B5B">
                <v:path arrowok="t"/>
              </v:shape>
            </v:group>
            <v:group style="position:absolute;left:2497;top:10751;width:9165;height:2" coordorigin="2497,10751" coordsize="9165,2">
              <v:shape style="position:absolute;left:2497;top:10751;width:9165;height:2" coordorigin="2497,10751" coordsize="9165,0" path="m2497,10751l11662,10751e" filled="f" stroked="t" strokeweight=".711962pt" strokecolor="#5B5B5B">
                <v:path arrowok="t"/>
              </v:shape>
            </v:group>
            <v:group style="position:absolute;left:7366;top:10742;width:2;height:5801" coordorigin="7366,10742" coordsize="2,5801">
              <v:shape style="position:absolute;left:7366;top:10742;width:2;height:5801" coordorigin="7366,10742" coordsize="0,5801" path="m7366,16542l7366,10742e" filled="f" stroked="t" strokeweight=".711962pt" strokecolor="#575757">
                <v:path arrowok="t"/>
              </v:shape>
            </v:group>
            <v:group style="position:absolute;left:1163;top:10751;width:2;height:5801" coordorigin="1163,10751" coordsize="2,5801">
              <v:shape style="position:absolute;left:1163;top:10751;width:2;height:5801" coordorigin="1163,10751" coordsize="0,5801" path="m1163,16552l1163,10751e" filled="f" stroked="t" strokeweight=".711962pt" strokecolor="#646464">
                <v:path arrowok="t"/>
              </v:shape>
            </v:group>
            <v:group style="position:absolute;left:1685;top:11028;width:2;height:5528" coordorigin="1685,11028" coordsize="2,5528">
              <v:shape style="position:absolute;left:1685;top:11028;width:2;height:5528" coordorigin="1685,11028" coordsize="0,5528" path="m1685,16557l1685,11028e" filled="f" stroked="t" strokeweight=".711962pt" strokecolor="#545454">
                <v:path arrowok="t"/>
              </v:shape>
            </v:group>
            <v:group style="position:absolute;left:309;top:12756;width:2060;height:2" coordorigin="309,12756" coordsize="2060,2">
              <v:shape style="position:absolute;left:309;top:12756;width:2060;height:2" coordorigin="309,12756" coordsize="2060,0" path="m309,12756l2368,12756e" filled="f" stroked="t" strokeweight=".711962pt" strokecolor="#6B6B6B">
                <v:path arrowok="t"/>
              </v:shape>
            </v:group>
            <v:group style="position:absolute;left:323;top:16540;width:11368;height:2" coordorigin="323,16540" coordsize="11368,2">
              <v:shape style="position:absolute;left:323;top:16540;width:11368;height:2" coordorigin="323,16540" coordsize="11368,0" path="m323,16540l11690,16540e" filled="f" stroked="t" strokeweight=".711962pt" strokecolor="#676767">
                <v:path arrowok="t"/>
              </v:shape>
            </v:group>
            <v:group style="position:absolute;left:1282;top:11000;width:4115;height:2" coordorigin="1282,11000" coordsize="4115,2">
              <v:shape style="position:absolute;left:1282;top:11000;width:4115;height:2" coordorigin="1282,11000" coordsize="4115,0" path="m1282,11000l5397,11000e" filled="f" stroked="t" strokeweight=".94928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101"/>
          <w:w w:val="78"/>
          <w:position w:val="1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78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40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58585"/>
          <w:spacing w:val="-87"/>
          <w:w w:val="137"/>
          <w:position w:val="1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9A9A9E"/>
          <w:spacing w:val="4"/>
          <w:w w:val="65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27579"/>
          <w:spacing w:val="0"/>
          <w:w w:val="70"/>
          <w:position w:val="-2"/>
        </w:rPr>
        <w:t>.[</w:t>
      </w:r>
      <w:r>
        <w:rPr>
          <w:rFonts w:ascii="Times New Roman" w:hAnsi="Times New Roman" w:cs="Times New Roman" w:eastAsia="Times New Roman"/>
          <w:sz w:val="27"/>
          <w:szCs w:val="27"/>
          <w:color w:val="72757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27579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46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46464"/>
          <w:spacing w:val="9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4B4B4B"/>
          <w:spacing w:val="-42"/>
          <w:w w:val="103"/>
          <w:b/>
          <w:bCs/>
          <w:position w:val="-2"/>
        </w:rPr>
        <w:t>·</w:t>
      </w:r>
      <w:r>
        <w:rPr>
          <w:rFonts w:ascii="Arial" w:hAnsi="Arial" w:cs="Arial" w:eastAsia="Arial"/>
          <w:sz w:val="27"/>
          <w:szCs w:val="27"/>
          <w:color w:val="646464"/>
          <w:spacing w:val="-56"/>
          <w:w w:val="121"/>
          <w:b/>
          <w:bCs/>
          <w:position w:val="-2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858585"/>
          <w:spacing w:val="-8"/>
          <w:w w:val="172"/>
          <w:position w:val="10"/>
        </w:rPr>
        <w:t>.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21"/>
          <w:b/>
          <w:bCs/>
          <w:position w:val="-2"/>
        </w:rPr>
        <w:t>n</w:t>
      </w:r>
      <w:r>
        <w:rPr>
          <w:rFonts w:ascii="Arial" w:hAnsi="Arial" w:cs="Arial" w:eastAsia="Arial"/>
          <w:sz w:val="27"/>
          <w:szCs w:val="27"/>
          <w:color w:val="646464"/>
          <w:spacing w:val="17"/>
          <w:w w:val="121"/>
          <w:b/>
          <w:bCs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4"/>
          <w:b/>
          <w:bCs/>
          <w:position w:val="-2"/>
        </w:rPr>
        <w:t>KöSE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23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'tffıye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</w:rPr>
        <w:t>Kuze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-17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</w:rPr>
        <w:t>Bölg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4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89" w:right="43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30249pt;margin-top:-14.893177pt;width:21.078901pt;height:45pt;mso-position-horizontal-relative:page;mso-position-vertical-relative:paragraph;z-index:-13379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0"/>
                      <w:w w:val="211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80" w:lineRule="exact"/>
        <w:ind w:left="3606" w:right="44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3"/>
        </w:rPr>
        <w:t>BAŞKANLIGl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200" w:right="400"/>
        </w:sectPr>
      </w:pPr>
      <w:rPr/>
    </w:p>
    <w:p>
      <w:pPr>
        <w:spacing w:before="0" w:after="0" w:line="153" w:lineRule="exact"/>
        <w:ind w:left="841" w:right="240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9" w:lineRule="exact"/>
        <w:ind w:left="564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  <w:cols w:num="2" w:equalWidth="0">
            <w:col w:w="1638" w:space="1514"/>
            <w:col w:w="8168"/>
          </w:cols>
        </w:sectPr>
      </w:pPr>
      <w:rPr/>
    </w:p>
    <w:p>
      <w:pPr>
        <w:spacing w:before="0" w:after="0" w:line="244" w:lineRule="exact"/>
        <w:ind w:left="605" w:right="5170"/>
        <w:jc w:val="center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4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5" w:lineRule="auto"/>
        <w:ind w:left="130" w:right="3301" w:firstLine="-14"/>
        <w:jc w:val="left"/>
        <w:tabs>
          <w:tab w:pos="1480" w:val="left"/>
          <w:tab w:pos="2970" w:val="left"/>
          <w:tab w:pos="3000" w:val="left"/>
          <w:tab w:pos="4360" w:val="left"/>
          <w:tab w:pos="53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13/05/2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1"/>
        </w:rPr>
        <w:t>IBildLrim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19:55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tı'el: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9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3059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Seramiksa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DoğruAdres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Seramiksa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tabs>
          <w:tab w:pos="1480" w:val="left"/>
          <w:tab w:pos="400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175" w:lineRule="auto"/>
        <w:ind w:left="3487" w:right="3024" w:firstLine="-3357"/>
        <w:jc w:val="left"/>
        <w:tabs>
          <w:tab w:pos="3480" w:val="left"/>
          <w:tab w:pos="630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4134" w:right="-20"/>
        <w:jc w:val="left"/>
        <w:tabs>
          <w:tab w:pos="4800" w:val="left"/>
          <w:tab w:pos="5500" w:val="left"/>
          <w:tab w:pos="618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E5E5E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E5E5E"/>
          <w:spacing w:val="-51"/>
          <w:w w:val="54"/>
          <w:position w:val="-1"/>
        </w:rPr>
        <w:t> </w:t>
      </w:r>
      <w:r>
        <w:rPr>
          <w:rFonts w:ascii="Arial" w:hAnsi="Arial" w:cs="Arial" w:eastAsia="Arial"/>
          <w:sz w:val="42"/>
          <w:szCs w:val="42"/>
          <w:color w:val="5E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E5E5E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E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E5E5E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5E5E5E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E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E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0"/>
        </w:rPr>
        <w:t>20:03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30" w:right="-20"/>
        <w:jc w:val="left"/>
        <w:tabs>
          <w:tab w:pos="202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3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88" w:right="-20"/>
        <w:jc w:val="left"/>
        <w:tabs>
          <w:tab w:pos="45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19:56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19:59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6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6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523" w:right="45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1993" w:right="4166" w:firstLine="2562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26" w:right="-20"/>
        <w:jc w:val="left"/>
        <w:tabs>
          <w:tab w:pos="2020" w:val="left"/>
          <w:tab w:pos="46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0"/>
          <w:position w:val="1"/>
        </w:rPr>
        <w:t>yp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8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B7C80"/>
          <w:spacing w:val="-40"/>
          <w:w w:val="11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256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53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"/>
          <w:w w:val="98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20:00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5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6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D5D5D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u w:val="single" w:color="5D5D5D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,şse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7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993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34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Göıilldüğü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506" w:right="39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1" w:lineRule="exact"/>
        <w:ind w:left="121" w:right="-20"/>
        <w:jc w:val="left"/>
        <w:tabs>
          <w:tab w:pos="2140" w:val="left"/>
          <w:tab w:pos="4540" w:val="left"/>
          <w:tab w:pos="646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3"/>
        </w:rPr>
        <w:t>IKKT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469" w:right="-20"/>
        <w:jc w:val="left"/>
        <w:tabs>
          <w:tab w:pos="646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0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L'dic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</w:sectPr>
      </w:pPr>
      <w:rPr/>
    </w:p>
    <w:p>
      <w:pPr>
        <w:spacing w:before="15" w:after="0" w:line="240" w:lineRule="auto"/>
        <w:ind w:left="12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74" w:lineRule="exact"/>
        <w:ind w:left="116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6"/>
          <w:w w:val="98"/>
          <w:position w:val="4"/>
        </w:rPr>
        <w:t>T</w:t>
      </w:r>
      <w:r>
        <w:rPr>
          <w:rFonts w:ascii="Arial" w:hAnsi="Arial" w:cs="Arial" w:eastAsia="Arial"/>
          <w:sz w:val="31"/>
          <w:szCs w:val="31"/>
          <w:color w:val="5E5E5E"/>
          <w:spacing w:val="-1"/>
          <w:w w:val="199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116"/>
          <w:position w:val="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8"/>
          <w:w w:val="11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right="50" w:firstLine="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olup;yapılan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ıaraştuırma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ıüzgarı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tkisiyle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alevtenerek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ağaçlarına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yangmın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"'ıktığı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  <w:cols w:num="2" w:equalWidth="0">
            <w:col w:w="1854" w:space="120"/>
            <w:col w:w="9346"/>
          </w:cols>
        </w:sectPr>
      </w:pPr>
      <w:rPr/>
    </w:p>
    <w:p>
      <w:pPr>
        <w:spacing w:before="0" w:after="0" w:line="190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Ekwı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05/2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9"/>
        </w:rPr>
        <w:t>aali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  <w:cols w:num="4" w:equalWidth="0">
            <w:col w:w="1318" w:space="675"/>
            <w:col w:w="403" w:space="176"/>
            <w:col w:w="1013" w:space="2386"/>
            <w:col w:w="5349"/>
          </w:cols>
        </w:sectPr>
      </w:pPr>
      <w:rPr/>
    </w:p>
    <w:p>
      <w:pPr>
        <w:spacing w:before="25" w:after="0" w:line="240" w:lineRule="auto"/>
        <w:ind w:left="217" w:right="-20"/>
        <w:jc w:val="left"/>
        <w:tabs>
          <w:tab w:pos="134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151" w:lineRule="exact"/>
        <w:ind w:left="2142" w:right="-20"/>
        <w:jc w:val="left"/>
        <w:tabs>
          <w:tab w:pos="4640" w:val="left"/>
          <w:tab w:pos="86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44"/>
          <w:szCs w:val="44"/>
          <w:color w:val="4D4D4D"/>
          <w:spacing w:val="0"/>
          <w:w w:val="100"/>
          <w:i/>
          <w:position w:val="-29"/>
        </w:rPr>
        <w:t>ı</w:t>
      </w:r>
      <w:r>
        <w:rPr>
          <w:rFonts w:ascii="Times New Roman" w:hAnsi="Times New Roman" w:cs="Times New Roman" w:eastAsia="Times New Roman"/>
          <w:sz w:val="44"/>
          <w:szCs w:val="44"/>
          <w:color w:val="4D4D4D"/>
          <w:spacing w:val="-51"/>
          <w:w w:val="100"/>
          <w:i/>
          <w:position w:val="-29"/>
        </w:rPr>
        <w:t> </w:t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52"/>
          <w:position w:val="-29"/>
        </w:rPr>
        <w:t>3</w:t>
      </w:r>
      <w:r>
        <w:rPr>
          <w:rFonts w:ascii="Arial" w:hAnsi="Arial" w:cs="Arial" w:eastAsia="Arial"/>
          <w:sz w:val="29"/>
          <w:szCs w:val="29"/>
          <w:color w:val="4D4D4D"/>
          <w:spacing w:val="42"/>
          <w:w w:val="52"/>
          <w:position w:val="-29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2"/>
          <w:position w:val="-29"/>
        </w:rPr>
        <w:t>MaYıs</w:t>
      </w:r>
      <w:r>
        <w:rPr>
          <w:rFonts w:ascii="Arial" w:hAnsi="Arial" w:cs="Arial" w:eastAsia="Arial"/>
          <w:sz w:val="25"/>
          <w:szCs w:val="25"/>
          <w:color w:val="363636"/>
          <w:spacing w:val="10"/>
          <w:w w:val="52"/>
          <w:position w:val="-29"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58"/>
          <w:position w:val="-29"/>
        </w:rPr>
        <w:t>ZDi7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ACACAE"/>
          <w:spacing w:val="15"/>
          <w:w w:val="39"/>
        </w:rPr>
        <w:t>L</w:t>
      </w:r>
      <w:r>
        <w:rPr>
          <w:rFonts w:ascii="Arial" w:hAnsi="Arial" w:cs="Arial" w:eastAsia="Arial"/>
          <w:sz w:val="25"/>
          <w:szCs w:val="25"/>
          <w:color w:val="919393"/>
          <w:spacing w:val="0"/>
          <w:w w:val="52"/>
        </w:rPr>
        <w:t>'-</w:t>
      </w:r>
      <w:r>
        <w:rPr>
          <w:rFonts w:ascii="Arial" w:hAnsi="Arial" w:cs="Arial" w:eastAsia="Arial"/>
          <w:sz w:val="25"/>
          <w:szCs w:val="25"/>
          <w:color w:val="919393"/>
          <w:spacing w:val="0"/>
          <w:w w:val="53"/>
        </w:rPr>
        <w:t>J</w:t>
      </w:r>
      <w:r>
        <w:rPr>
          <w:rFonts w:ascii="Arial" w:hAnsi="Arial" w:cs="Arial" w:eastAsia="Arial"/>
          <w:sz w:val="25"/>
          <w:szCs w:val="25"/>
          <w:color w:val="91939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106"/>
        </w:rPr>
        <w:t>ır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8"/>
          <w:w w:val="106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919393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AFAFCF"/>
          <w:spacing w:val="0"/>
          <w:w w:val="48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FAFC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19393"/>
          <w:spacing w:val="0"/>
          <w:w w:val="113"/>
        </w:rPr>
        <w:t>·n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6" w:lineRule="exact"/>
        <w:ind w:right="73"/>
        <w:jc w:val="right"/>
        <w:tabs>
          <w:tab w:pos="20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İtfaiy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ACACAE"/>
          <w:spacing w:val="0"/>
          <w:w w:val="77"/>
          <w:position w:val="-10"/>
        </w:rPr>
        <w:t>tr-·</w:t>
      </w:r>
      <w:r>
        <w:rPr>
          <w:rFonts w:ascii="Arial" w:hAnsi="Arial" w:cs="Arial" w:eastAsia="Arial"/>
          <w:sz w:val="29"/>
          <w:szCs w:val="29"/>
          <w:color w:val="ACACAE"/>
          <w:spacing w:val="23"/>
          <w:w w:val="77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7B7C80"/>
          <w:spacing w:val="0"/>
          <w:w w:val="303"/>
          <w:position w:val="-10"/>
        </w:rPr>
        <w:t>ı</w:t>
      </w:r>
      <w:r>
        <w:rPr>
          <w:rFonts w:ascii="Arial" w:hAnsi="Arial" w:cs="Arial" w:eastAsia="Arial"/>
          <w:sz w:val="25"/>
          <w:szCs w:val="25"/>
          <w:color w:val="7B7C80"/>
          <w:spacing w:val="-134"/>
          <w:w w:val="303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919393"/>
          <w:spacing w:val="0"/>
          <w:w w:val="102"/>
          <w:position w:val="-10"/>
        </w:rPr>
        <w:t>'</w:t>
      </w:r>
      <w:r>
        <w:rPr>
          <w:rFonts w:ascii="Arial" w:hAnsi="Arial" w:cs="Arial" w:eastAsia="Arial"/>
          <w:sz w:val="25"/>
          <w:szCs w:val="25"/>
          <w:color w:val="919393"/>
          <w:spacing w:val="0"/>
          <w:w w:val="103"/>
          <w:position w:val="-10"/>
        </w:rPr>
        <w:t>•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994" w:lineRule="exact"/>
        <w:ind w:right="-235"/>
        <w:jc w:val="left"/>
        <w:tabs>
          <w:tab w:pos="280" w:val="left"/>
        </w:tabs>
        <w:rPr>
          <w:rFonts w:ascii="Arial" w:hAnsi="Arial" w:cs="Arial" w:eastAsia="Arial"/>
          <w:sz w:val="130"/>
          <w:szCs w:val="130"/>
        </w:rPr>
      </w:pPr>
      <w:rPr/>
      <w:r>
        <w:rPr/>
        <w:br w:type="column"/>
      </w:r>
      <w:r>
        <w:rPr>
          <w:rFonts w:ascii="Arial" w:hAnsi="Arial" w:cs="Arial" w:eastAsia="Arial"/>
          <w:sz w:val="130"/>
          <w:szCs w:val="130"/>
          <w:color w:val="626989"/>
          <w:spacing w:val="-410"/>
          <w:w w:val="88"/>
          <w:i/>
          <w:position w:val="-26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66"/>
          <w:position w:val="7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CACAE"/>
          <w:spacing w:val="0"/>
          <w:w w:val="100"/>
          <w:position w:val="7"/>
        </w:rPr>
      </w:r>
      <w:r>
        <w:rPr>
          <w:rFonts w:ascii="Arial" w:hAnsi="Arial" w:cs="Arial" w:eastAsia="Arial"/>
          <w:sz w:val="130"/>
          <w:szCs w:val="130"/>
          <w:color w:val="ACACAE"/>
          <w:spacing w:val="0"/>
          <w:w w:val="61"/>
          <w:i/>
          <w:position w:val="-26"/>
        </w:rPr>
        <w:t>·</w:t>
      </w:r>
      <w:r>
        <w:rPr>
          <w:rFonts w:ascii="Arial" w:hAnsi="Arial" w:cs="Arial" w:eastAsia="Arial"/>
          <w:sz w:val="130"/>
          <w:szCs w:val="130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875pt;margin-top:5.998485pt;width:122.305521pt;height:45.0pt;mso-position-horizontal-relative:page;mso-position-vertical-relative:paragraph;z-index:-13378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tabs>
                      <w:tab w:pos="2440" w:val="left"/>
                    </w:tabs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1D2FAF"/>
                      <w:spacing w:val="-264"/>
                      <w:w w:val="103"/>
                      <w:i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-264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0"/>
                      <w:w w:val="99"/>
                      <w:i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0"/>
                      <w:w w:val="99"/>
                      <w:i/>
                      <w:u w:val="single" w:color="0000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0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-113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-113"/>
                      <w:w w:val="26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-288"/>
                      <w:w w:val="26"/>
                      <w:i/>
                      <w:u w:val="thick" w:color="48548C"/>
                      <w:position w:val="-1"/>
                    </w:rPr>
                    <w:t>&lt;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-288"/>
                      <w:w w:val="26"/>
                      <w:i/>
                      <w:u w:val="thick" w:color="48548C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0"/>
                      <w:w w:val="99"/>
                      <w:i/>
                      <w:u w:val="thick" w:color="48548C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0"/>
                      <w:w w:val="100"/>
                      <w:i/>
                      <w:u w:val="thick" w:color="48548C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0"/>
                      <w:w w:val="100"/>
                      <w:i/>
                      <w:u w:val="thick" w:color="48548C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6B6EB1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ACACAE"/>
          <w:spacing w:val="-48"/>
          <w:w w:val="150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919393"/>
          <w:spacing w:val="0"/>
          <w:w w:val="150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919393"/>
          <w:spacing w:val="0"/>
          <w:w w:val="15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919393"/>
          <w:spacing w:val="12"/>
          <w:w w:val="15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4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19393"/>
          <w:spacing w:val="-3"/>
          <w:w w:val="18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9"/>
          <w:w w:val="127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7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48"/>
          <w:position w:val="0"/>
        </w:rPr>
        <w:t>.::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4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19393"/>
          <w:spacing w:val="0"/>
          <w:w w:val="64"/>
          <w:position w:val="0"/>
        </w:rPr>
        <w:t>·-..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0" w:lineRule="exact"/>
        <w:ind w:left="3452" w:right="-20"/>
        <w:jc w:val="left"/>
        <w:tabs>
          <w:tab w:pos="4580" w:val="left"/>
          <w:tab w:pos="52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E5E5E"/>
          <w:spacing w:val="0"/>
          <w:w w:val="139"/>
          <w:position w:val="-9"/>
        </w:rPr>
        <w:t>B</w:t>
      </w:r>
      <w:r>
        <w:rPr>
          <w:rFonts w:ascii="Arial" w:hAnsi="Arial" w:cs="Arial" w:eastAsia="Arial"/>
          <w:sz w:val="24"/>
          <w:szCs w:val="24"/>
          <w:color w:val="5E5E5E"/>
          <w:spacing w:val="80"/>
          <w:w w:val="139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919393"/>
          <w:spacing w:val="0"/>
          <w:w w:val="69"/>
          <w:position w:val="-9"/>
        </w:rPr>
        <w:t>.</w:t>
      </w:r>
      <w:r>
        <w:rPr>
          <w:rFonts w:ascii="Arial" w:hAnsi="Arial" w:cs="Arial" w:eastAsia="Arial"/>
          <w:sz w:val="24"/>
          <w:szCs w:val="24"/>
          <w:color w:val="919393"/>
          <w:spacing w:val="32"/>
          <w:w w:val="69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ACACAE"/>
          <w:spacing w:val="0"/>
          <w:w w:val="69"/>
          <w:position w:val="-9"/>
        </w:rPr>
        <w:t>.</w:t>
      </w:r>
      <w:r>
        <w:rPr>
          <w:rFonts w:ascii="Arial" w:hAnsi="Arial" w:cs="Arial" w:eastAsia="Arial"/>
          <w:sz w:val="24"/>
          <w:szCs w:val="24"/>
          <w:color w:val="ACACAE"/>
          <w:spacing w:val="-39"/>
          <w:w w:val="69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ACACAE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4"/>
          <w:szCs w:val="24"/>
          <w:color w:val="ACACAE"/>
          <w:spacing w:val="0"/>
          <w:w w:val="100"/>
          <w:position w:val="-9"/>
        </w:rPr>
      </w:r>
      <w:r>
        <w:rPr>
          <w:rFonts w:ascii="Arial" w:hAnsi="Arial" w:cs="Arial" w:eastAsia="Arial"/>
          <w:sz w:val="24"/>
          <w:szCs w:val="24"/>
          <w:color w:val="5E5E5E"/>
          <w:spacing w:val="0"/>
          <w:w w:val="74"/>
          <w:position w:val="-9"/>
        </w:rPr>
        <w:t>,</w:t>
      </w:r>
      <w:r>
        <w:rPr>
          <w:rFonts w:ascii="Arial" w:hAnsi="Arial" w:cs="Arial" w:eastAsia="Arial"/>
          <w:sz w:val="24"/>
          <w:szCs w:val="24"/>
          <w:color w:val="5E5E5E"/>
          <w:spacing w:val="-31"/>
          <w:w w:val="100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7B7C80"/>
          <w:spacing w:val="0"/>
          <w:w w:val="100"/>
          <w:position w:val="-9"/>
        </w:rPr>
        <w:t>_,-</w:t>
      </w:r>
      <w:r>
        <w:rPr>
          <w:rFonts w:ascii="Arial" w:hAnsi="Arial" w:cs="Arial" w:eastAsia="Arial"/>
          <w:sz w:val="24"/>
          <w:szCs w:val="24"/>
          <w:color w:val="7B7C80"/>
          <w:spacing w:val="-53"/>
          <w:w w:val="100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7B7C80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4"/>
          <w:szCs w:val="24"/>
          <w:color w:val="7B7C80"/>
          <w:spacing w:val="0"/>
          <w:w w:val="100"/>
          <w:position w:val="-9"/>
        </w:rPr>
      </w:r>
      <w:r>
        <w:rPr>
          <w:rFonts w:ascii="Arial" w:hAnsi="Arial" w:cs="Arial" w:eastAsia="Arial"/>
          <w:sz w:val="24"/>
          <w:szCs w:val="24"/>
          <w:color w:val="ACACAE"/>
          <w:spacing w:val="0"/>
          <w:w w:val="100"/>
          <w:position w:val="-9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  <w:cols w:num="3" w:equalWidth="0">
            <w:col w:w="3164" w:space="246"/>
            <w:col w:w="563" w:space="931"/>
            <w:col w:w="6416"/>
          </w:cols>
        </w:sectPr>
      </w:pPr>
      <w:rPr/>
    </w:p>
    <w:p>
      <w:pPr>
        <w:spacing w:before="0" w:after="0" w:line="46" w:lineRule="exact"/>
        <w:ind w:left="260" w:right="-80"/>
        <w:jc w:val="left"/>
        <w:tabs>
          <w:tab w:pos="2140" w:val="left"/>
          <w:tab w:pos="312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053253pt;margin-top:2.298056pt;width:38.314642pt;height:45.5pt;mso-position-horizontal-relative:page;mso-position-vertical-relative:paragraph;z-index:-13377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4B4F79"/>
                      <w:spacing w:val="0"/>
                      <w:w w:val="75"/>
                      <w:i/>
                      <w:position w:val="-1"/>
                    </w:rPr>
                    <w:t>;::ı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position w:val="-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position w:val="-11"/>
        </w:rPr>
        <w:t>c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81"/>
          <w:position w:val="-11"/>
        </w:rPr>
        <w:t>i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5"/>
        </w:rPr>
        <w:t>3.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7B7C80"/>
          <w:spacing w:val="0"/>
          <w:w w:val="73"/>
          <w:position w:val="-15"/>
        </w:rPr>
        <w:t>ı;;</w:t>
      </w:r>
      <w:r>
        <w:rPr>
          <w:rFonts w:ascii="Arial" w:hAnsi="Arial" w:cs="Arial" w:eastAsia="Arial"/>
          <w:sz w:val="16"/>
          <w:szCs w:val="16"/>
          <w:color w:val="7B7C80"/>
          <w:spacing w:val="0"/>
          <w:w w:val="73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7B7C80"/>
          <w:spacing w:val="2"/>
          <w:w w:val="73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C1C4C3"/>
          <w:spacing w:val="-7"/>
          <w:w w:val="223"/>
          <w:position w:val="-15"/>
        </w:rPr>
        <w:t>,</w:t>
      </w:r>
      <w:r>
        <w:rPr>
          <w:rFonts w:ascii="Arial" w:hAnsi="Arial" w:cs="Arial" w:eastAsia="Arial"/>
          <w:sz w:val="16"/>
          <w:szCs w:val="16"/>
          <w:color w:val="626989"/>
          <w:spacing w:val="0"/>
          <w:w w:val="223"/>
          <w:i/>
          <w:position w:val="-15"/>
        </w:rPr>
        <w:t>:</w:t>
      </w:r>
      <w:r>
        <w:rPr>
          <w:rFonts w:ascii="Arial" w:hAnsi="Arial" w:cs="Arial" w:eastAsia="Arial"/>
          <w:sz w:val="16"/>
          <w:szCs w:val="16"/>
          <w:color w:val="626989"/>
          <w:spacing w:val="-52"/>
          <w:w w:val="223"/>
          <w:i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AFAFCF"/>
          <w:spacing w:val="0"/>
          <w:w w:val="100"/>
          <w:position w:val="-15"/>
        </w:rPr>
        <w:t>·</w:t>
      </w:r>
      <w:r>
        <w:rPr>
          <w:rFonts w:ascii="Arial" w:hAnsi="Arial" w:cs="Arial" w:eastAsia="Arial"/>
          <w:sz w:val="16"/>
          <w:szCs w:val="16"/>
          <w:color w:val="AFAFCF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6"/>
          <w:szCs w:val="16"/>
          <w:color w:val="AFAFCF"/>
          <w:spacing w:val="0"/>
          <w:w w:val="100"/>
          <w:position w:val="-15"/>
        </w:rPr>
      </w:r>
      <w:r>
        <w:rPr>
          <w:rFonts w:ascii="Arial" w:hAnsi="Arial" w:cs="Arial" w:eastAsia="Arial"/>
          <w:sz w:val="16"/>
          <w:szCs w:val="16"/>
          <w:color w:val="919393"/>
          <w:spacing w:val="0"/>
          <w:w w:val="60"/>
          <w:position w:val="-15"/>
        </w:rPr>
        <w:t>•</w:t>
      </w:r>
      <w:r>
        <w:rPr>
          <w:rFonts w:ascii="Arial" w:hAnsi="Arial" w:cs="Arial" w:eastAsia="Arial"/>
          <w:sz w:val="16"/>
          <w:szCs w:val="16"/>
          <w:color w:val="919393"/>
          <w:spacing w:val="0"/>
          <w:w w:val="60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919393"/>
          <w:spacing w:val="22"/>
          <w:w w:val="60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7E829E"/>
          <w:spacing w:val="0"/>
          <w:w w:val="208"/>
          <w:position w:val="-15"/>
        </w:rPr>
        <w:t>:</w:t>
      </w:r>
      <w:r>
        <w:rPr>
          <w:rFonts w:ascii="Arial" w:hAnsi="Arial" w:cs="Arial" w:eastAsia="Arial"/>
          <w:sz w:val="16"/>
          <w:szCs w:val="16"/>
          <w:color w:val="7E829E"/>
          <w:spacing w:val="-21"/>
          <w:w w:val="208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ACACAE"/>
          <w:spacing w:val="0"/>
          <w:w w:val="100"/>
          <w:position w:val="-15"/>
        </w:rPr>
        <w:t>r;r</w:t>
      </w:r>
      <w:r>
        <w:rPr>
          <w:rFonts w:ascii="Arial" w:hAnsi="Arial" w:cs="Arial" w:eastAsia="Arial"/>
          <w:sz w:val="19"/>
          <w:szCs w:val="19"/>
          <w:color w:val="ACACAE"/>
          <w:spacing w:val="0"/>
          <w:w w:val="100"/>
          <w:position w:val="-15"/>
        </w:rPr>
        <w:t>  </w:t>
      </w:r>
      <w:r>
        <w:rPr>
          <w:rFonts w:ascii="Arial" w:hAnsi="Arial" w:cs="Arial" w:eastAsia="Arial"/>
          <w:sz w:val="19"/>
          <w:szCs w:val="19"/>
          <w:color w:val="ACACAE"/>
          <w:spacing w:val="19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7B7C80"/>
          <w:spacing w:val="-8"/>
          <w:w w:val="118"/>
          <w:position w:val="-15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73"/>
          <w:position w:val="-1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74"/>
          <w:position w:val="-15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29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59"/>
          <w:position w:val="-15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20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3" w:after="0" w:line="47" w:lineRule="atLeast"/>
        <w:ind w:right="-20"/>
        <w:jc w:val="left"/>
        <w:tabs>
          <w:tab w:pos="900" w:val="left"/>
          <w:tab w:pos="1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75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-33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FAFCF"/>
          <w:spacing w:val="0"/>
          <w:w w:val="7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C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FAFC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C1C4C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C1C4C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9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8"/>
          <w:w w:val="98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-8"/>
          <w:w w:val="102"/>
        </w:rPr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0"/>
          <w:w w:val="102"/>
          <w:emboss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0"/>
          <w:w w:val="102"/>
          <w:emboss/>
        </w:rPr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0"/>
          <w:w w:val="102"/>
        </w:rPr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0"/>
          <w:w w:val="102"/>
        </w:rPr>
        <w:t>Yl</w:t>
      </w:r>
      <w:r>
        <w:rPr>
          <w:rFonts w:ascii="Times New Roman" w:hAnsi="Times New Roman" w:cs="Times New Roman" w:eastAsia="Times New Roman"/>
          <w:sz w:val="18"/>
          <w:szCs w:val="18"/>
          <w:color w:val="7B7C80"/>
          <w:spacing w:val="-1"/>
          <w:w w:val="10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33"/>
        </w:rPr>
        <w:t>''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  <w:cols w:num="2" w:equalWidth="0">
            <w:col w:w="6402" w:space="1821"/>
            <w:col w:w="3097"/>
          </w:cols>
        </w:sectPr>
      </w:pPr>
      <w:rPr/>
    </w:p>
    <w:p>
      <w:pPr>
        <w:spacing w:before="0" w:after="0" w:line="198" w:lineRule="exact"/>
        <w:ind w:right="1192"/>
        <w:jc w:val="right"/>
        <w:tabs>
          <w:tab w:pos="14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0"/>
          <w:szCs w:val="20"/>
          <w:color w:val="1D2FAF"/>
          <w:spacing w:val="-57"/>
          <w:w w:val="114"/>
        </w:rPr>
        <w:t>-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90"/>
        </w:rPr>
        <w:t>fa</w:t>
      </w:r>
      <w:r>
        <w:rPr>
          <w:rFonts w:ascii="Arial" w:hAnsi="Arial" w:cs="Arial" w:eastAsia="Arial"/>
          <w:sz w:val="20"/>
          <w:szCs w:val="20"/>
          <w:color w:val="4D4D4D"/>
          <w:spacing w:val="-3"/>
          <w:w w:val="91"/>
        </w:rPr>
        <w:t>l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77"/>
        </w:rPr>
        <w:t>y</w:t>
      </w:r>
      <w:r>
        <w:rPr>
          <w:rFonts w:ascii="Arial" w:hAnsi="Arial" w:cs="Arial" w:eastAsia="Arial"/>
          <w:sz w:val="20"/>
          <w:szCs w:val="20"/>
          <w:color w:val="4D4D4D"/>
          <w:spacing w:val="-4"/>
          <w:w w:val="77"/>
        </w:rPr>
        <w:t>e</w:t>
      </w:r>
      <w:r>
        <w:rPr>
          <w:rFonts w:ascii="Arial" w:hAnsi="Arial" w:cs="Arial" w:eastAsia="Arial"/>
          <w:sz w:val="20"/>
          <w:szCs w:val="20"/>
          <w:color w:val="ACACAE"/>
          <w:spacing w:val="0"/>
          <w:w w:val="47"/>
        </w:rPr>
        <w:t>.</w:t>
      </w:r>
      <w:r>
        <w:rPr>
          <w:rFonts w:ascii="Arial" w:hAnsi="Arial" w:cs="Arial" w:eastAsia="Arial"/>
          <w:sz w:val="20"/>
          <w:szCs w:val="20"/>
          <w:color w:val="ACACAE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71"/>
        </w:rPr>
        <w:t>Y"angııı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63"/>
        </w:rPr>
        <w:t>11e</w:t>
      </w:r>
      <w:r>
        <w:rPr>
          <w:rFonts w:ascii="Arial" w:hAnsi="Arial" w:cs="Arial" w:eastAsia="Arial"/>
          <w:sz w:val="16"/>
          <w:szCs w:val="16"/>
          <w:color w:val="363636"/>
          <w:spacing w:val="13"/>
          <w:w w:val="63"/>
        </w:rPr>
        <w:t> </w:t>
      </w:r>
      <w:r>
        <w:rPr>
          <w:rFonts w:ascii="Arial" w:hAnsi="Arial" w:cs="Arial" w:eastAsia="Arial"/>
          <w:sz w:val="16"/>
          <w:szCs w:val="16"/>
          <w:color w:val="5E5E5E"/>
          <w:spacing w:val="0"/>
          <w:w w:val="226"/>
        </w:rPr>
        <w:t>A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9" w:lineRule="exact"/>
        <w:ind w:right="1027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84"/>
          <w:position w:val="-1"/>
        </w:rPr>
        <w:t>ahıı</w:t>
      </w:r>
      <w:r>
        <w:rPr>
          <w:rFonts w:ascii="Arial" w:hAnsi="Arial" w:cs="Arial" w:eastAsia="Arial"/>
          <w:sz w:val="19"/>
          <w:szCs w:val="19"/>
          <w:color w:val="4D4D4D"/>
          <w:spacing w:val="-29"/>
          <w:w w:val="84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ACACAE"/>
          <w:spacing w:val="-28"/>
          <w:w w:val="84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84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5E5E5E"/>
          <w:spacing w:val="17"/>
          <w:w w:val="84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4"/>
          <w:w w:val="84"/>
          <w:position w:val="-1"/>
        </w:rPr>
        <w:t>Ş</w:t>
      </w:r>
      <w:r>
        <w:rPr>
          <w:rFonts w:ascii="Arial" w:hAnsi="Arial" w:cs="Arial" w:eastAsia="Arial"/>
          <w:sz w:val="19"/>
          <w:szCs w:val="19"/>
          <w:color w:val="363636"/>
          <w:spacing w:val="2"/>
          <w:w w:val="84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D4D4D"/>
          <w:spacing w:val="-3"/>
          <w:w w:val="84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7B7C80"/>
          <w:spacing w:val="0"/>
          <w:w w:val="84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7B7C80"/>
          <w:spacing w:val="-28"/>
          <w:w w:val="84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CACAE"/>
          <w:spacing w:val="7"/>
          <w:w w:val="84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84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5E5E5E"/>
          <w:spacing w:val="-28"/>
          <w:w w:val="84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7B7C80"/>
          <w:spacing w:val="0"/>
          <w:w w:val="84"/>
          <w:position w:val="-1"/>
        </w:rPr>
        <w:t>.r</w:t>
      </w:r>
      <w:r>
        <w:rPr>
          <w:rFonts w:ascii="Arial" w:hAnsi="Arial" w:cs="Arial" w:eastAsia="Arial"/>
          <w:sz w:val="19"/>
          <w:szCs w:val="19"/>
          <w:color w:val="7B7C80"/>
          <w:spacing w:val="3"/>
          <w:w w:val="84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84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5E5E5E"/>
          <w:spacing w:val="19"/>
          <w:w w:val="84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E5E5E"/>
          <w:spacing w:val="0"/>
          <w:w w:val="84"/>
          <w:position w:val="-1"/>
        </w:rPr>
        <w:t>.ı</w:t>
      </w:r>
      <w:r>
        <w:rPr>
          <w:rFonts w:ascii="Arial" w:hAnsi="Arial" w:cs="Arial" w:eastAsia="Arial"/>
          <w:sz w:val="16"/>
          <w:szCs w:val="16"/>
          <w:color w:val="5E5E5E"/>
          <w:spacing w:val="-2"/>
          <w:w w:val="84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CACAE"/>
          <w:spacing w:val="0"/>
          <w:w w:val="128"/>
          <w:position w:val="-1"/>
        </w:rPr>
        <w:t>\,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right="1320"/>
        <w:jc w:val="right"/>
        <w:tabs>
          <w:tab w:pos="340" w:val="left"/>
          <w:tab w:pos="8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322601pt;margin-top:2.662pt;width:51.232038pt;height:16pt;mso-position-horizontal-relative:page;mso-position-vertical-relative:paragraph;z-index:-1337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760" w:val="left"/>
                    </w:tabs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19393"/>
                      <w:w w:val="63"/>
                      <w:position w:val="-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19393"/>
                      <w:spacing w:val="-15"/>
                      <w:w w:val="63"/>
                      <w:position w:val="-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CACAE"/>
                      <w:spacing w:val="0"/>
                      <w:w w:val="42"/>
                      <w:position w:val="-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CACAE"/>
                      <w:spacing w:val="4"/>
                      <w:w w:val="42"/>
                      <w:position w:val="-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19393"/>
                      <w:spacing w:val="0"/>
                      <w:w w:val="79"/>
                      <w:position w:val="-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19393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19393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CACAE"/>
                      <w:spacing w:val="-5"/>
                      <w:w w:val="89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B7C80"/>
                      <w:spacing w:val="-33"/>
                      <w:w w:val="84"/>
                      <w:position w:val="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E5E5E"/>
                      <w:spacing w:val="-17"/>
                      <w:w w:val="5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E5E5E"/>
                      <w:spacing w:val="0"/>
                      <w:w w:val="54"/>
                      <w:position w:val="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E5E5E"/>
                      <w:spacing w:val="-31"/>
                      <w:w w:val="5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C1C4C3"/>
          <w:w w:val="68"/>
          <w:position w:val="-2"/>
        </w:rPr>
        <w:t>·</w:t>
      </w:r>
      <w:r>
        <w:rPr>
          <w:rFonts w:ascii="Arial" w:hAnsi="Arial" w:cs="Arial" w:eastAsia="Arial"/>
          <w:sz w:val="28"/>
          <w:szCs w:val="28"/>
          <w:color w:val="C1C4C3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C1C4C3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ACACAE"/>
          <w:w w:val="166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ACACAE"/>
          <w:w w:val="100"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ACACAE"/>
          <w:w w:val="100"/>
          <w:position w:val="5"/>
        </w:rPr>
      </w:r>
      <w:r>
        <w:rPr>
          <w:rFonts w:ascii="Times New Roman" w:hAnsi="Times New Roman" w:cs="Times New Roman" w:eastAsia="Times New Roman"/>
          <w:sz w:val="9"/>
          <w:szCs w:val="9"/>
          <w:color w:val="ACACAE"/>
          <w:spacing w:val="0"/>
          <w:w w:val="229"/>
          <w:position w:val="3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ACACAE"/>
          <w:spacing w:val="15"/>
          <w:w w:val="229"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CACAE"/>
          <w:spacing w:val="0"/>
          <w:w w:val="64"/>
          <w:position w:val="3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CACAE"/>
          <w:spacing w:val="-15"/>
          <w:w w:val="64"/>
          <w:position w:val="3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5E5E5E"/>
          <w:spacing w:val="0"/>
          <w:w w:val="64"/>
          <w:position w:val="3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5E5E5E"/>
          <w:spacing w:val="0"/>
          <w:w w:val="64"/>
          <w:position w:val="3"/>
        </w:rPr>
        <w:t>      </w:t>
      </w:r>
      <w:r>
        <w:rPr>
          <w:rFonts w:ascii="Times New Roman" w:hAnsi="Times New Roman" w:cs="Times New Roman" w:eastAsia="Times New Roman"/>
          <w:sz w:val="9"/>
          <w:szCs w:val="9"/>
          <w:color w:val="5E5E5E"/>
          <w:spacing w:val="12"/>
          <w:w w:val="64"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B7C80"/>
          <w:spacing w:val="12"/>
          <w:w w:val="64"/>
          <w:i/>
          <w:position w:val="3"/>
        </w:rPr>
      </w:r>
      <w:r>
        <w:rPr>
          <w:rFonts w:ascii="Times New Roman" w:hAnsi="Times New Roman" w:cs="Times New Roman" w:eastAsia="Times New Roman"/>
          <w:sz w:val="9"/>
          <w:szCs w:val="9"/>
          <w:color w:val="7B7C80"/>
          <w:spacing w:val="0"/>
          <w:w w:val="100"/>
          <w:shadow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B7C80"/>
          <w:spacing w:val="0"/>
          <w:w w:val="100"/>
          <w:shadow/>
          <w:i/>
          <w:position w:val="3"/>
        </w:rPr>
      </w:r>
      <w:r>
        <w:rPr>
          <w:rFonts w:ascii="Times New Roman" w:hAnsi="Times New Roman" w:cs="Times New Roman" w:eastAsia="Times New Roman"/>
          <w:sz w:val="9"/>
          <w:szCs w:val="9"/>
          <w:color w:val="7B7C80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9"/>
          <w:szCs w:val="9"/>
          <w:color w:val="7B7C80"/>
          <w:spacing w:val="0"/>
          <w:w w:val="100"/>
          <w:i/>
          <w:position w:val="3"/>
        </w:rPr>
        <w:t>,.</w:t>
      </w:r>
      <w:r>
        <w:rPr>
          <w:rFonts w:ascii="Times New Roman" w:hAnsi="Times New Roman" w:cs="Times New Roman" w:eastAsia="Times New Roman"/>
          <w:sz w:val="9"/>
          <w:szCs w:val="9"/>
          <w:color w:val="7B7C80"/>
          <w:spacing w:val="0"/>
          <w:w w:val="100"/>
          <w:i/>
          <w:position w:val="3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7B7C80"/>
          <w:spacing w:val="8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19393"/>
          <w:spacing w:val="-2"/>
          <w:w w:val="191"/>
          <w:i/>
          <w:position w:val="3"/>
        </w:rPr>
        <w:t>-</w:t>
      </w:r>
      <w:r>
        <w:rPr>
          <w:rFonts w:ascii="Arial" w:hAnsi="Arial" w:cs="Arial" w:eastAsia="Arial"/>
          <w:sz w:val="20"/>
          <w:szCs w:val="20"/>
          <w:color w:val="7B7C80"/>
          <w:spacing w:val="0"/>
          <w:w w:val="119"/>
          <w:position w:val="9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1915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CACAE"/>
          <w:spacing w:val="0"/>
          <w:w w:val="100"/>
        </w:rPr>
        <w:t>,_</w:t>
      </w:r>
      <w:r>
        <w:rPr>
          <w:rFonts w:ascii="Times New Roman" w:hAnsi="Times New Roman" w:cs="Times New Roman" w:eastAsia="Times New Roman"/>
          <w:sz w:val="16"/>
          <w:szCs w:val="16"/>
          <w:color w:val="ACACAE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CAE"/>
          <w:spacing w:val="0"/>
          <w:w w:val="15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CACAE"/>
          <w:spacing w:val="-9"/>
          <w:w w:val="15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B7C80"/>
          <w:spacing w:val="0"/>
          <w:w w:val="68"/>
        </w:rPr>
        <w:t>;.ı:r-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331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113"/>
          <w:w w:val="114"/>
          <w:position w:val="-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14"/>
          <w:position w:val="-2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0"/>
          <w:szCs w:val="20"/>
          <w:color w:val="363636"/>
          <w:w w:val="98"/>
        </w:rPr>
        <w:t>Itfaiy</w:t>
      </w:r>
      <w:r>
        <w:rPr>
          <w:rFonts w:ascii="Arial" w:hAnsi="Arial" w:cs="Arial" w:eastAsia="Arial"/>
          <w:sz w:val="20"/>
          <w:szCs w:val="20"/>
          <w:color w:val="363636"/>
          <w:w w:val="99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0"/>
        </w:rPr>
        <w:t>Kuze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1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4"/>
        </w:rPr>
        <w:t>Bölge</w:t>
      </w:r>
      <w:r>
        <w:rPr>
          <w:rFonts w:ascii="Arial" w:hAnsi="Arial" w:cs="Arial" w:eastAsia="Arial"/>
          <w:sz w:val="20"/>
          <w:szCs w:val="20"/>
          <w:color w:val="363636"/>
          <w:spacing w:val="-33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2"/>
          <w:i/>
        </w:rPr>
        <w:t>ArnJrJ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ARIKBOGA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400"/>
          <w:cols w:num="3" w:equalWidth="0">
            <w:col w:w="512" w:space="1701"/>
            <w:col w:w="2033" w:space="414"/>
            <w:col w:w="6660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pict>
          <v:group style="position:absolute;margin-left:14.365246pt;margin-top:32.953125pt;width:560.843134pt;height:750.968432pt;mso-position-horizontal-relative:page;mso-position-vertical-relative:page;z-index:-13380" coordorigin="287,659" coordsize="11217,15019">
            <v:group style="position:absolute;left:297;top:676;width:1226;height:2" coordorigin="297,676" coordsize="1226,2">
              <v:shape style="position:absolute;left:297;top:676;width:1226;height:2" coordorigin="297,676" coordsize="1226,0" path="m297,676l1523,676e" filled="f" stroked="t" strokeweight=".718262pt" strokecolor="#646464">
                <v:path arrowok="t"/>
              </v:shape>
            </v:group>
            <v:group style="position:absolute;left:302;top:666;width:2;height:537" coordorigin="302,666" coordsize="2,537">
              <v:shape style="position:absolute;left:302;top:666;width:2;height:537" coordorigin="302,666" coordsize="0,537" path="m302,1203l302,666e" filled="f" stroked="t" strokeweight=".478842pt" strokecolor="#6B6B6B">
                <v:path arrowok="t"/>
              </v:shape>
            </v:group>
            <v:group style="position:absolute;left:1465;top:676;width:1293;height:2" coordorigin="1465,676" coordsize="1293,2">
              <v:shape style="position:absolute;left:1465;top:676;width:1293;height:2" coordorigin="1465,676" coordsize="1293,0" path="m1465,676l2758,676e" filled="f" stroked="t" strokeweight=".478842pt" strokecolor="#383838">
                <v:path arrowok="t"/>
              </v:shape>
            </v:group>
            <v:group style="position:absolute;left:2176;top:671;width:2;height:1107" coordorigin="2176,671" coordsize="2,1107">
              <v:shape style="position:absolute;left:2176;top:671;width:2;height:1107" coordorigin="2176,671" coordsize="0,1107" path="m2176,1778l2176,671e" filled="f" stroked="t" strokeweight=".957683pt" strokecolor="#9C9C9C">
                <v:path arrowok="t"/>
              </v:shape>
            </v:group>
            <v:group style="position:absolute;left:2701;top:678;width:8753;height:2" coordorigin="2701,678" coordsize="8753,2">
              <v:shape style="position:absolute;left:2701;top:678;width:8753;height:2" coordorigin="2701,678" coordsize="8753,0" path="m2701,678l11454,678e" filled="f" stroked="t" strokeweight=".718262pt" strokecolor="#646464">
                <v:path arrowok="t"/>
              </v:shape>
            </v:group>
            <v:group style="position:absolute;left:9074;top:661;width:2;height:513" coordorigin="9074,661" coordsize="2,513">
              <v:shape style="position:absolute;left:9074;top:661;width:2;height:513" coordorigin="9074,661" coordsize="0,513" path="m9074,1174l9074,661e" filled="f" stroked="t" strokeweight=".239421pt" strokecolor="#777777">
                <v:path arrowok="t"/>
              </v:shape>
            </v:group>
            <v:group style="position:absolute;left:9572;top:681;width:1887;height:2" coordorigin="9572,681" coordsize="1887,2">
              <v:shape style="position:absolute;left:9572;top:681;width:1887;height:2" coordorigin="9572,681" coordsize="1887,0" path="m9572,681l11459,681e" filled="f" stroked="t" strokeweight=".478842pt" strokecolor="#4B4B4B">
                <v:path arrowok="t"/>
              </v:shape>
            </v:group>
            <v:group style="position:absolute;left:11447;top:671;width:2;height:1519" coordorigin="11447,671" coordsize="2,1519">
              <v:shape style="position:absolute;left:11447;top:671;width:2;height:1519" coordorigin="11447,671" coordsize="0,1519" path="m11447,2190l11447,671e" filled="f" stroked="t" strokeweight=".957683pt" strokecolor="#6B6B6B">
                <v:path arrowok="t"/>
              </v:shape>
            </v:group>
            <v:group style="position:absolute;left:9074;top:1174;width:2;height:503" coordorigin="9074,1174" coordsize="2,503">
              <v:shape style="position:absolute;left:9074;top:1174;width:2;height:503" coordorigin="9074,1174" coordsize="0,503" path="m9074,1678l9074,1174e" filled="f" stroked="t" strokeweight=".239421pt" strokecolor="#000000">
                <v:path arrowok="t"/>
              </v:shape>
            </v:group>
            <v:group style="position:absolute;left:306;top:1347;width:2;height:359" coordorigin="306,1347" coordsize="2,359">
              <v:shape style="position:absolute;left:306;top:1347;width:2;height:359" coordorigin="306,1347" coordsize="0,359" path="m306,1706l306,1347e" filled="f" stroked="t" strokeweight=".478842pt" strokecolor="#5B5B5B">
                <v:path arrowok="t"/>
              </v:shape>
            </v:group>
            <v:group style="position:absolute;left:302;top:2164;width:6340;height:2" coordorigin="302,2164" coordsize="6340,2">
              <v:shape style="position:absolute;left:302;top:2164;width:6340;height:2" coordorigin="302,2164" coordsize="6340,0" path="m302,2164l6642,2164e" filled="f" stroked="t" strokeweight=".718262pt" strokecolor="#646464">
                <v:path arrowok="t"/>
              </v:shape>
            </v:group>
            <v:group style="position:absolute;left:306;top:1649;width:2;height:1989" coordorigin="306,1649" coordsize="2,1989">
              <v:shape style="position:absolute;left:306;top:1649;width:2;height:1989" coordorigin="306,1649" coordsize="0,1989" path="m306,3638l306,1649e" filled="f" stroked="t" strokeweight=".478842pt" strokecolor="#2F2F2F">
                <v:path arrowok="t"/>
              </v:shape>
            </v:group>
            <v:group style="position:absolute;left:2169;top:1649;width:2;height:518" coordorigin="2169,1649" coordsize="2,518">
              <v:shape style="position:absolute;left:2169;top:1649;width:2;height:518" coordorigin="2169,1649" coordsize="0,518" path="m2169,2167l2169,1649e" filled="f" stroked="t" strokeweight=".718262pt" strokecolor="#606060">
                <v:path arrowok="t"/>
              </v:shape>
            </v:group>
            <v:group style="position:absolute;left:2126;top:2162;width:1231;height:2" coordorigin="2126,2162" coordsize="1231,2">
              <v:shape style="position:absolute;left:2126;top:2162;width:1231;height:2" coordorigin="2126,2162" coordsize="1231,0" path="m2126,2162l3357,2162e" filled="f" stroked="t" strokeweight=".478842pt" strokecolor="#3B3B3B">
                <v:path arrowok="t"/>
              </v:shape>
            </v:group>
            <v:group style="position:absolute;left:6029;top:2162;width:2169;height:2" coordorigin="6029,2162" coordsize="2169,2">
              <v:shape style="position:absolute;left:6029;top:2162;width:2169;height:2" coordorigin="6029,2162" coordsize="2169,0" path="m6029,2162l8198,2162e" filled="f" stroked="t" strokeweight=".478842pt" strokecolor="#444444">
                <v:path arrowok="t"/>
              </v:shape>
            </v:group>
            <v:group style="position:absolute;left:8126;top:2164;width:3333;height:2" coordorigin="8126,2164" coordsize="3333,2">
              <v:shape style="position:absolute;left:8126;top:2164;width:3333;height:2" coordorigin="8126,2164" coordsize="3333,0" path="m8126,2164l11459,2164e" filled="f" stroked="t" strokeweight=".718262pt" strokecolor="#676767">
                <v:path arrowok="t"/>
              </v:shape>
            </v:group>
            <v:group style="position:absolute;left:9074;top:1678;width:2;height:484" coordorigin="9074,1678" coordsize="2,484">
              <v:shape style="position:absolute;left:9074;top:1678;width:2;height:484" coordorigin="9074,1678" coordsize="0,484" path="m9074,2162l9074,1678e" filled="f" stroked="t" strokeweight=".239421pt" strokecolor="#707070">
                <v:path arrowok="t"/>
              </v:shape>
            </v:group>
            <v:group style="position:absolute;left:302;top:2401;width:1221;height:2" coordorigin="302,2401" coordsize="1221,2">
              <v:shape style="position:absolute;left:302;top:2401;width:1221;height:2" coordorigin="302,2401" coordsize="1221,0" path="m302,2401l1523,2401e" filled="f" stroked="t" strokeweight=".957683pt" strokecolor="#646464">
                <v:path arrowok="t"/>
              </v:shape>
            </v:group>
            <v:group style="position:absolute;left:1465;top:2401;width:1293;height:2" coordorigin="1465,2401" coordsize="1293,2">
              <v:shape style="position:absolute;left:1465;top:2401;width:1293;height:2" coordorigin="1465,2401" coordsize="1293,0" path="m1465,2401l2758,2401e" filled="f" stroked="t" strokeweight=".478842pt" strokecolor="#3B3B3B">
                <v:path arrowok="t"/>
              </v:shape>
            </v:group>
            <v:group style="position:absolute;left:2701;top:2404;width:6929;height:2" coordorigin="2701,2404" coordsize="6929,2">
              <v:shape style="position:absolute;left:2701;top:2404;width:6929;height:2" coordorigin="2701,2404" coordsize="6929,0" path="m2701,2404l9630,2404e" filled="f" stroked="t" strokeweight=".718262pt" strokecolor="#646464">
                <v:path arrowok="t"/>
              </v:shape>
            </v:group>
            <v:group style="position:absolute;left:9572;top:2406;width:1887;height:2" coordorigin="9572,2406" coordsize="1887,2">
              <v:shape style="position:absolute;left:9572;top:2406;width:1887;height:2" coordorigin="9572,2406" coordsize="1887,0" path="m9572,2406l11459,2406e" filled="f" stroked="t" strokeweight=".478842pt" strokecolor="#484848">
                <v:path arrowok="t"/>
              </v:shape>
            </v:group>
            <v:group style="position:absolute;left:11449;top:2119;width:2;height:551" coordorigin="11449,2119" coordsize="2,551">
              <v:shape style="position:absolute;left:11449;top:2119;width:2;height:551" coordorigin="11449,2119" coordsize="0,551" path="m11449,2670l11449,2119e" filled="f" stroked="t" strokeweight=".718262pt" strokecolor="#4F4F4F">
                <v:path arrowok="t"/>
              </v:shape>
            </v:group>
            <v:group style="position:absolute;left:302;top:2641;width:1221;height:2" coordorigin="302,2641" coordsize="1221,2">
              <v:shape style="position:absolute;left:302;top:2641;width:1221;height:2" coordorigin="302,2641" coordsize="1221,0" path="m302,2641l1523,2641e" filled="f" stroked="t" strokeweight=".718262pt" strokecolor="#5B5B5B">
                <v:path arrowok="t"/>
              </v:shape>
            </v:group>
            <v:group style="position:absolute;left:1465;top:2641;width:1293;height:2" coordorigin="1465,2641" coordsize="1293,2">
              <v:shape style="position:absolute;left:1465;top:2641;width:1293;height:2" coordorigin="1465,2641" coordsize="1293,0" path="m1465,2641l2758,2641e" filled="f" stroked="t" strokeweight=".478842pt" strokecolor="#444444">
                <v:path arrowok="t"/>
              </v:shape>
            </v:group>
            <v:group style="position:absolute;left:2361;top:2643;width:6742;height:2" coordorigin="2361,2643" coordsize="6742,2">
              <v:shape style="position:absolute;left:2361;top:2643;width:6742;height:2" coordorigin="2361,2643" coordsize="6742,0" path="m2361,2643l9103,2643e" filled="f" stroked="t" strokeweight=".957683pt" strokecolor="#646464">
                <v:path arrowok="t"/>
              </v:shape>
            </v:group>
            <v:group style="position:absolute;left:9045;top:2646;width:584;height:2" coordorigin="9045,2646" coordsize="584,2">
              <v:shape style="position:absolute;left:9045;top:2646;width:584;height:2" coordorigin="9045,2646" coordsize="584,0" path="m9045,2646l9630,2646e" filled="f" stroked="t" strokeweight=".478842pt" strokecolor="#343434">
                <v:path arrowok="t"/>
              </v:shape>
            </v:group>
            <v:group style="position:absolute;left:9572;top:2646;width:1887;height:2" coordorigin="9572,2646" coordsize="1887,2">
              <v:shape style="position:absolute;left:9572;top:2646;width:1887;height:2" coordorigin="9572,2646" coordsize="1887,0" path="m9572,2646l11459,2646e" filled="f" stroked="t" strokeweight=".478842pt" strokecolor="#484848">
                <v:path arrowok="t"/>
              </v:shape>
            </v:group>
            <v:group style="position:absolute;left:302;top:2885;width:8260;height:2" coordorigin="302,2885" coordsize="8260,2">
              <v:shape style="position:absolute;left:302;top:2885;width:8260;height:2" coordorigin="302,2885" coordsize="8260,0" path="m302,2885l8562,2885e" filled="f" stroked="t" strokeweight=".718262pt" strokecolor="#575757">
                <v:path arrowok="t"/>
              </v:shape>
            </v:group>
            <v:group style="position:absolute;left:5492;top:2888;width:2188;height:2" coordorigin="5492,2888" coordsize="2188,2">
              <v:shape style="position:absolute;left:5492;top:2888;width:2188;height:2" coordorigin="5492,2888" coordsize="2188,0" path="m5492,2888l7681,2888e" filled="f" stroked="t" strokeweight=".957683pt" strokecolor="#6B6B6B">
                <v:path arrowok="t"/>
              </v:shape>
            </v:group>
            <v:group style="position:absolute;left:8375;top:2885;width:1255;height:2" coordorigin="8375,2885" coordsize="1255,2">
              <v:shape style="position:absolute;left:8375;top:2885;width:1255;height:2" coordorigin="8375,2885" coordsize="1255,0" path="m8375,2885l9630,2885e" filled="f" stroked="t" strokeweight=".478842pt" strokecolor="#484848">
                <v:path arrowok="t"/>
              </v:shape>
            </v:group>
            <v:group style="position:absolute;left:9572;top:2888;width:1887;height:2" coordorigin="9572,2888" coordsize="1887,2">
              <v:shape style="position:absolute;left:9572;top:2888;width:1887;height:2" coordorigin="9572,2888" coordsize="1887,0" path="m9572,2888l11459,2888e" filled="f" stroked="t" strokeweight=".718262pt" strokecolor="#5B5B5B">
                <v:path arrowok="t"/>
              </v:shape>
            </v:group>
            <v:group style="position:absolute;left:11454;top:2598;width:2;height:800" coordorigin="11454,2598" coordsize="2,800">
              <v:shape style="position:absolute;left:11454;top:2598;width:2;height:800" coordorigin="11454,2598" coordsize="0,800" path="m11454,3398l11454,2598e" filled="f" stroked="t" strokeweight=".478842pt" strokecolor="#3B3B3B">
                <v:path arrowok="t"/>
              </v:shape>
            </v:group>
            <v:group style="position:absolute;left:302;top:3125;width:5248;height:2" coordorigin="302,3125" coordsize="5248,2">
              <v:shape style="position:absolute;left:302;top:3125;width:5248;height:2" coordorigin="302,3125" coordsize="5248,0" path="m302,3125l5550,3125e" filled="f" stroked="t" strokeweight=".478842pt" strokecolor="#4F4F4F">
                <v:path arrowok="t"/>
              </v:shape>
            </v:group>
            <v:group style="position:absolute;left:5492;top:3128;width:3069;height:2" coordorigin="5492,3128" coordsize="3069,2">
              <v:shape style="position:absolute;left:5492;top:3128;width:3069;height:2" coordorigin="5492,3128" coordsize="3069,0" path="m5492,3128l8562,3128e" filled="f" stroked="t" strokeweight=".957683pt" strokecolor="#676767">
                <v:path arrowok="t"/>
              </v:shape>
            </v:group>
            <v:group style="position:absolute;left:8375;top:3125;width:1255;height:2" coordorigin="8375,3125" coordsize="1255,2">
              <v:shape style="position:absolute;left:8375;top:3125;width:1255;height:2" coordorigin="8375,3125" coordsize="1255,0" path="m8375,3125l9630,3125e" filled="f" stroked="t" strokeweight=".478842pt" strokecolor="#484848">
                <v:path arrowok="t"/>
              </v:shape>
            </v:group>
            <v:group style="position:absolute;left:9572;top:3130;width:1891;height:2" coordorigin="9572,3130" coordsize="1891,2">
              <v:shape style="position:absolute;left:9572;top:3130;width:1891;height:2" coordorigin="9572,3130" coordsize="1891,0" path="m9572,3130l11463,3130e" filled="f" stroked="t" strokeweight=".718262pt" strokecolor="#646464">
                <v:path arrowok="t"/>
              </v:shape>
            </v:group>
            <v:group style="position:absolute;left:302;top:3370;width:1235;height:2" coordorigin="302,3370" coordsize="1235,2">
              <v:shape style="position:absolute;left:302;top:3370;width:1235;height:2" coordorigin="302,3370" coordsize="1235,0" path="m302,3370l1537,3370e" filled="f" stroked="t" strokeweight=".957683pt" strokecolor="#6B6B6B">
                <v:path arrowok="t"/>
              </v:shape>
            </v:group>
            <v:group style="position:absolute;left:1465;top:3370;width:1891;height:2" coordorigin="1465,3370" coordsize="1891,2">
              <v:shape style="position:absolute;left:1465;top:3370;width:1891;height:2" coordorigin="1465,3370" coordsize="1891,0" path="m1465,3370l3357,3370e" filled="f" stroked="t" strokeweight=".478842pt" strokecolor="#3B3B3B">
                <v:path arrowok="t"/>
              </v:shape>
            </v:group>
            <v:group style="position:absolute;left:3223;top:3372;width:2878;height:2" coordorigin="3223,3372" coordsize="2878,2">
              <v:shape style="position:absolute;left:3223;top:3372;width:2878;height:2" coordorigin="3223,3372" coordsize="2878,0" path="m3223,3372l6100,3372e" filled="f" stroked="t" strokeweight=".957683pt" strokecolor="#676767">
                <v:path arrowok="t"/>
              </v:shape>
            </v:group>
            <v:group style="position:absolute;left:5995;top:3370;width:646;height:2" coordorigin="5995,3370" coordsize="646,2">
              <v:shape style="position:absolute;left:5995;top:3370;width:646;height:2" coordorigin="5995,3370" coordsize="646,0" path="m5995,3370l6642,3370e" filled="f" stroked="t" strokeweight=".478842pt" strokecolor="#4F4F4F">
                <v:path arrowok="t"/>
              </v:shape>
            </v:group>
            <v:group style="position:absolute;left:6584;top:3370;width:804;height:2" coordorigin="6584,3370" coordsize="804,2">
              <v:shape style="position:absolute;left:6584;top:3370;width:804;height:2" coordorigin="6584,3370" coordsize="804,0" path="m6584,3370l7389,3370e" filled="f" stroked="t" strokeweight=".478842pt" strokecolor="#343434">
                <v:path arrowok="t"/>
              </v:shape>
            </v:group>
            <v:group style="position:absolute;left:7331;top:3370;width:4132;height:2" coordorigin="7331,3370" coordsize="4132,2">
              <v:shape style="position:absolute;left:7331;top:3370;width:4132;height:2" coordorigin="7331,3370" coordsize="4132,0" path="m7331,3370l11463,3370e" filled="f" stroked="t" strokeweight=".718262pt" strokecolor="#606060">
                <v:path arrowok="t"/>
              </v:shape>
            </v:group>
            <v:group style="position:absolute;left:3666;top:3360;width:2;height:791" coordorigin="3666,3360" coordsize="2,791">
              <v:shape style="position:absolute;left:3666;top:3360;width:2;height:791" coordorigin="3666,3360" coordsize="0,791" path="m3666,4151l3666,3360e" filled="f" stroked="t" strokeweight=".957683pt" strokecolor="#646464">
                <v:path arrowok="t"/>
              </v:shape>
            </v:group>
            <v:group style="position:absolute;left:7080;top:3365;width:2;height:786" coordorigin="7080,3365" coordsize="2,786">
              <v:shape style="position:absolute;left:7080;top:3365;width:2;height:786" coordorigin="7080,3365" coordsize="0,786" path="m7080,4151l7080,3365e" filled="f" stroked="t" strokeweight=".718262pt" strokecolor="#4B4B4B">
                <v:path arrowok="t"/>
              </v:shape>
            </v:group>
            <v:group style="position:absolute;left:7063;top:3820;width:1341;height:2" coordorigin="7063,3820" coordsize="1341,2">
              <v:shape style="position:absolute;left:7063;top:3820;width:1341;height:2" coordorigin="7063,3820" coordsize="1341,0" path="m7063,3820l8404,3820e" filled="f" stroked="t" strokeweight=".239421pt" strokecolor="#575757">
                <v:path arrowok="t"/>
              </v:shape>
            </v:group>
            <v:group style="position:absolute;left:11459;top:3326;width:2;height:2814" coordorigin="11459,3326" coordsize="2,2814">
              <v:shape style="position:absolute;left:11459;top:3326;width:2;height:2814" coordorigin="11459,3326" coordsize="0,2814" path="m11459,6140l11459,3326e" filled="f" stroked="t" strokeweight=".478842pt" strokecolor="#4F4F4F">
                <v:path arrowok="t"/>
              </v:shape>
            </v:group>
            <v:group style="position:absolute;left:3654;top:3818;width:3433;height:2" coordorigin="3654,3818" coordsize="3433,2">
              <v:shape style="position:absolute;left:3654;top:3818;width:3433;height:2" coordorigin="3654,3818" coordsize="3433,0" path="m3654,3818l7087,3818e" filled="f" stroked="t" strokeweight=".957683pt" strokecolor="#606060">
                <v:path arrowok="t"/>
              </v:shape>
            </v:group>
            <v:group style="position:absolute;left:8404;top:3820;width:1197;height:2" coordorigin="8404,3820" coordsize="1197,2">
              <v:shape style="position:absolute;left:8404;top:3820;width:1197;height:2" coordorigin="8404,3820" coordsize="1197,0" path="m8404,3820l9601,3820e" filled="f" stroked="t" strokeweight=".239421pt" strokecolor="#000000">
                <v:path arrowok="t"/>
              </v:shape>
            </v:group>
            <v:group style="position:absolute;left:9601;top:3820;width:1858;height:2" coordorigin="9601,3820" coordsize="1858,2">
              <v:shape style="position:absolute;left:9601;top:3820;width:1858;height:2" coordorigin="9601,3820" coordsize="1858,0" path="m9601,3820l11459,3820e" filled="f" stroked="t" strokeweight=".239421pt" strokecolor="#484848">
                <v:path arrowok="t"/>
              </v:shape>
            </v:group>
            <v:group style="position:absolute;left:297;top:4144;width:1944;height:2" coordorigin="297,4144" coordsize="1944,2">
              <v:shape style="position:absolute;left:297;top:4144;width:1944;height:2" coordorigin="297,4144" coordsize="1944,0" path="m297,4144l2241,4144e" filled="f" stroked="t" strokeweight=".957683pt" strokecolor="#6B6B6B">
                <v:path arrowok="t"/>
              </v:shape>
            </v:group>
            <v:group style="position:absolute;left:2131;top:4146;width:1561;height:2" coordorigin="2131,4146" coordsize="1561,2">
              <v:shape style="position:absolute;left:2131;top:4146;width:1561;height:2" coordorigin="2131,4146" coordsize="1561,0" path="m2131,4146l3692,4146e" filled="f" stroked="t" strokeweight=".478842pt" strokecolor="#3F3F3F">
                <v:path arrowok="t"/>
              </v:shape>
            </v:group>
            <v:group style="position:absolute;left:3658;top:4141;width:2983;height:2" coordorigin="3658,4141" coordsize="2983,2">
              <v:shape style="position:absolute;left:3658;top:4141;width:2983;height:2" coordorigin="3658,4141" coordsize="2983,0" path="m3658,4141l6642,4141e" filled="f" stroked="t" strokeweight="1.197104pt" strokecolor="#444444">
                <v:path arrowok="t"/>
              </v:shape>
            </v:group>
            <v:group style="position:absolute;left:6584;top:4141;width:522;height:2" coordorigin="6584,4141" coordsize="522,2">
              <v:shape style="position:absolute;left:6584;top:4141;width:522;height:2" coordorigin="6584,4141" coordsize="522,0" path="m6584,4141l7106,4141e" filled="f" stroked="t" strokeweight=".957683pt" strokecolor="#2B2B2B">
                <v:path arrowok="t"/>
              </v:shape>
            </v:group>
            <v:group style="position:absolute;left:7034;top:4146;width:4429;height:2" coordorigin="7034,4146" coordsize="4429,2">
              <v:shape style="position:absolute;left:7034;top:4146;width:4429;height:2" coordorigin="7034,4146" coordsize="4429,0" path="m7034,4146l11463,4146e" filled="f" stroked="t" strokeweight=".718262pt" strokecolor="#646464">
                <v:path arrowok="t"/>
              </v:shape>
            </v:group>
            <v:group style="position:absolute;left:297;top:4422;width:2193;height:2" coordorigin="297,4422" coordsize="2193,2">
              <v:shape style="position:absolute;left:297;top:4422;width:2193;height:2" coordorigin="297,4422" coordsize="2193,0" path="m297,4422l2490,4422e" filled="f" stroked="t" strokeweight=".957683pt" strokecolor="#646464">
                <v:path arrowok="t"/>
              </v:shape>
            </v:group>
            <v:group style="position:absolute;left:2176;top:4141;width:2;height:2713" coordorigin="2176,4141" coordsize="2,2713">
              <v:shape style="position:absolute;left:2176;top:4141;width:2;height:2713" coordorigin="2176,4141" coordsize="0,2713" path="m2176,6854l2176,4141e" filled="f" stroked="t" strokeweight=".957683pt" strokecolor="#575757">
                <v:path arrowok="t"/>
              </v:shape>
            </v:group>
            <v:group style="position:absolute;left:2126;top:4422;width:1891;height:2" coordorigin="2126,4422" coordsize="1891,2">
              <v:shape style="position:absolute;left:2126;top:4422;width:1891;height:2" coordorigin="2126,4422" coordsize="1891,0" path="m2126,4422l4017,4422e" filled="f" stroked="t" strokeweight=".478842pt" strokecolor="#4F4F4F">
                <v:path arrowok="t"/>
              </v:shape>
            </v:group>
            <v:group style="position:absolute;left:3960;top:4419;width:1154;height:2" coordorigin="3960,4419" coordsize="1154,2">
              <v:shape style="position:absolute;left:3960;top:4419;width:1154;height:2" coordorigin="3960,4419" coordsize="1154,0" path="m3960,4419l5114,4419e" filled="f" stroked="t" strokeweight=".478842pt" strokecolor="#383838">
                <v:path arrowok="t"/>
              </v:shape>
            </v:group>
            <v:group style="position:absolute;left:5057;top:4422;width:230;height:2" coordorigin="5057,4422" coordsize="230,2">
              <v:shape style="position:absolute;left:5057;top:4422;width:230;height:2" coordorigin="5057,4422" coordsize="230,0" path="m5057,4422l5286,4422e" filled="f" stroked="t" strokeweight=".478842pt" strokecolor="#545454">
                <v:path arrowok="t"/>
              </v:shape>
            </v:group>
            <v:group style="position:absolute;left:5210;top:4422;width:2456;height:2" coordorigin="5210,4422" coordsize="2456,2">
              <v:shape style="position:absolute;left:5210;top:4422;width:2456;height:2" coordorigin="5210,4422" coordsize="2456,0" path="m5210,4422l7666,4422e" filled="f" stroked="t" strokeweight=".957683pt" strokecolor="#6B6B6B">
                <v:path arrowok="t"/>
              </v:shape>
            </v:group>
            <v:group style="position:absolute;left:7609;top:4422;width:1494;height:2" coordorigin="7609,4422" coordsize="1494,2">
              <v:shape style="position:absolute;left:7609;top:4422;width:1494;height:2" coordorigin="7609,4422" coordsize="1494,0" path="m7609,4422l9103,4422e" filled="f" stroked="t" strokeweight=".478842pt" strokecolor="#4F4F4F">
                <v:path arrowok="t"/>
              </v:shape>
            </v:group>
            <v:group style="position:absolute;left:9045;top:4419;width:584;height:2" coordorigin="9045,4419" coordsize="584,2">
              <v:shape style="position:absolute;left:9045;top:4419;width:584;height:2" coordorigin="9045,4419" coordsize="584,0" path="m9045,4419l9630,4419e" filled="f" stroked="t" strokeweight=".478842pt" strokecolor="#3B3B3B">
                <v:path arrowok="t"/>
              </v:shape>
            </v:group>
            <v:group style="position:absolute;left:9572;top:4424;width:1891;height:2" coordorigin="9572,4424" coordsize="1891,2">
              <v:shape style="position:absolute;left:9572;top:4424;width:1891;height:2" coordorigin="9572,4424" coordsize="1891,0" path="m9572,4424l11463,4424e" filled="f" stroked="t" strokeweight=".718262pt" strokecolor="#676767">
                <v:path arrowok="t"/>
              </v:shape>
            </v:group>
            <v:group style="position:absolute;left:2164;top:4661;width:2591;height:2" coordorigin="2164,4661" coordsize="2591,2">
              <v:shape style="position:absolute;left:2164;top:4661;width:2591;height:2" coordorigin="2164,4661" coordsize="2591,0" path="m2164,4661l4755,4661e" filled="f" stroked="t" strokeweight=".478842pt" strokecolor="#444444">
                <v:path arrowok="t"/>
              </v:shape>
            </v:group>
            <v:group style="position:absolute;left:4697;top:4661;width:2591;height:2" coordorigin="4697,4661" coordsize="2591,2">
              <v:shape style="position:absolute;left:4697;top:4661;width:2591;height:2" coordorigin="4697,4661" coordsize="2591,0" path="m4697,4661l7288,4661e" filled="f" stroked="t" strokeweight=".957683pt" strokecolor="#6B6B6B">
                <v:path arrowok="t"/>
              </v:shape>
            </v:group>
            <v:group style="position:absolute;left:7039;top:4659;width:350;height:2" coordorigin="7039,4659" coordsize="350,2">
              <v:shape style="position:absolute;left:7039;top:4659;width:350;height:2" coordorigin="7039,4659" coordsize="350,0" path="m7039,4659l7389,4659e" filled="f" stroked="t" strokeweight=".718262pt" strokecolor="#575757">
                <v:path arrowok="t"/>
              </v:shape>
            </v:group>
            <v:group style="position:absolute;left:7331;top:4664;width:867;height:2" coordorigin="7331,4664" coordsize="867,2">
              <v:shape style="position:absolute;left:7331;top:4664;width:867;height:2" coordorigin="7331,4664" coordsize="867,0" path="m7331,4664l8198,4664e" filled="f" stroked="t" strokeweight=".478842pt" strokecolor="#2F2F2F">
                <v:path arrowok="t"/>
              </v:shape>
            </v:group>
            <v:group style="position:absolute;left:8140;top:4664;width:292;height:2" coordorigin="8140,4664" coordsize="292,2">
              <v:shape style="position:absolute;left:8140;top:4664;width:292;height:2" coordorigin="8140,4664" coordsize="292,0" path="m8140,4664l8432,4664e" filled="f" stroked="t" strokeweight=".478842pt" strokecolor="#4B4B4B">
                <v:path arrowok="t"/>
              </v:shape>
            </v:group>
            <v:group style="position:absolute;left:8375;top:4664;width:3089;height:2" coordorigin="8375,4664" coordsize="3089,2">
              <v:shape style="position:absolute;left:8375;top:4664;width:3089;height:2" coordorigin="8375,4664" coordsize="3089,0" path="m8375,4664l11463,4664e" filled="f" stroked="t" strokeweight=".957683pt" strokecolor="#676767">
                <v:path arrowok="t"/>
              </v:shape>
            </v:group>
            <v:group style="position:absolute;left:4733;top:4654;width:2;height:2186" coordorigin="4733,4654" coordsize="2,2186">
              <v:shape style="position:absolute;left:4733;top:4654;width:2;height:2186" coordorigin="4733,4654" coordsize="0,2186" path="m4733,6840l4733,4654e" filled="f" stroked="t" strokeweight=".957683pt" strokecolor="#606060">
                <v:path arrowok="t"/>
              </v:shape>
            </v:group>
            <v:group style="position:absolute;left:7647;top:4659;width:2;height:498" coordorigin="7647,4659" coordsize="2,498">
              <v:shape style="position:absolute;left:7647;top:4659;width:2;height:498" coordorigin="7647,4659" coordsize="0,498" path="m7647,5157l7647,4659e" filled="f" stroked="t" strokeweight=".478842pt" strokecolor="#343434">
                <v:path arrowok="t"/>
              </v:shape>
            </v:group>
            <v:group style="position:absolute;left:4721;top:5150;width:3476;height:2" coordorigin="4721,5150" coordsize="3476,2">
              <v:shape style="position:absolute;left:4721;top:5150;width:3476;height:2" coordorigin="4721,5150" coordsize="3476,0" path="m4721,5150l8198,5150e" filled="f" stroked="t" strokeweight=".957683pt" strokecolor="#676767">
                <v:path arrowok="t"/>
              </v:shape>
            </v:group>
            <v:group style="position:absolute;left:8140;top:5150;width:1489;height:2" coordorigin="8140,5150" coordsize="1489,2">
              <v:shape style="position:absolute;left:8140;top:5150;width:1489;height:2" coordorigin="8140,5150" coordsize="1489,0" path="m8140,5150l9630,5150e" filled="f" stroked="t" strokeweight=".478842pt" strokecolor="#4F4F4F">
                <v:path arrowok="t"/>
              </v:shape>
            </v:group>
            <v:group style="position:absolute;left:9572;top:5153;width:1896;height:2" coordorigin="9572,5153" coordsize="1896,2">
              <v:shape style="position:absolute;left:9572;top:5153;width:1896;height:2" coordorigin="9572,5153" coordsize="1896,0" path="m9572,5153l11468,5153e" filled="f" stroked="t" strokeweight=".957683pt" strokecolor="#707070">
                <v:path arrowok="t"/>
              </v:shape>
            </v:group>
            <v:group style="position:absolute;left:4721;top:5395;width:2375;height:2" coordorigin="4721,5395" coordsize="2375,2">
              <v:shape style="position:absolute;left:4721;top:5395;width:2375;height:2" coordorigin="4721,5395" coordsize="2375,0" path="m4721,5395l7096,5395e" filled="f" stroked="t" strokeweight=".478842pt" strokecolor="#4F4F4F">
                <v:path arrowok="t"/>
              </v:shape>
            </v:group>
            <v:group style="position:absolute;left:7039;top:5392;width:627;height:2" coordorigin="7039,5392" coordsize="627,2">
              <v:shape style="position:absolute;left:7039;top:5392;width:627;height:2" coordorigin="7039,5392" coordsize="627,0" path="m7039,5392l7666,5392e" filled="f" stroked="t" strokeweight=".478842pt" strokecolor="#383838">
                <v:path arrowok="t"/>
              </v:shape>
            </v:group>
            <v:group style="position:absolute;left:7609;top:5395;width:3859;height:2" coordorigin="7609,5395" coordsize="3859,2">
              <v:shape style="position:absolute;left:7609;top:5395;width:3859;height:2" coordorigin="7609,5395" coordsize="3859,0" path="m7609,5395l11468,5395e" filled="f" stroked="t" strokeweight=".718262pt" strokecolor="#676767">
                <v:path arrowok="t"/>
              </v:shape>
            </v:group>
            <v:group style="position:absolute;left:4721;top:5634;width:2375;height:2" coordorigin="4721,5634" coordsize="2375,2">
              <v:shape style="position:absolute;left:4721;top:5634;width:2375;height:2" coordorigin="4721,5634" coordsize="2375,0" path="m4721,5634l7096,5634e" filled="f" stroked="t" strokeweight=".478842pt" strokecolor="#4B4B4B">
                <v:path arrowok="t"/>
              </v:shape>
            </v:group>
            <v:group style="position:absolute;left:7039;top:5632;width:350;height:2" coordorigin="7039,5632" coordsize="350,2">
              <v:shape style="position:absolute;left:7039;top:5632;width:350;height:2" coordorigin="7039,5632" coordsize="350,0" path="m7039,5632l7389,5632e" filled="f" stroked="t" strokeweight=".478842pt" strokecolor="#232323">
                <v:path arrowok="t"/>
              </v:shape>
            </v:group>
            <v:group style="position:absolute;left:7331;top:5637;width:335;height:2" coordorigin="7331,5637" coordsize="335,2">
              <v:shape style="position:absolute;left:7331;top:5637;width:335;height:2" coordorigin="7331,5637" coordsize="335,0" path="m7331,5637l7666,5637e" filled="f" stroked="t" strokeweight=".718262pt" strokecolor="#484848">
                <v:path arrowok="t"/>
              </v:shape>
            </v:group>
            <v:group style="position:absolute;left:7518;top:5634;width:2112;height:2" coordorigin="7518,5634" coordsize="2112,2">
              <v:shape style="position:absolute;left:7518;top:5634;width:2112;height:2" coordorigin="7518,5634" coordsize="2112,0" path="m7518,5634l9630,5634e" filled="f" stroked="t" strokeweight=".957683pt" strokecolor="#6B6B6B">
                <v:path arrowok="t"/>
              </v:shape>
            </v:group>
            <v:group style="position:absolute;left:9572;top:5637;width:1896;height:2" coordorigin="9572,5637" coordsize="1896,2">
              <v:shape style="position:absolute;left:9572;top:5637;width:1896;height:2" coordorigin="9572,5637" coordsize="1896,0" path="m9572,5637l11468,5637e" filled="f" stroked="t" strokeweight=".478842pt" strokecolor="#484848">
                <v:path arrowok="t"/>
              </v:shape>
            </v:group>
            <v:group style="position:absolute;left:2164;top:5874;width:2088;height:2" coordorigin="2164,5874" coordsize="2088,2">
              <v:shape style="position:absolute;left:2164;top:5874;width:2088;height:2" coordorigin="2164,5874" coordsize="2088,0" path="m2164,5874l4252,5874e" filled="f" stroked="t" strokeweight=".957683pt" strokecolor="#676767">
                <v:path arrowok="t"/>
              </v:shape>
            </v:group>
            <v:group style="position:absolute;left:3960;top:5872;width:3429;height:2" coordorigin="3960,5872" coordsize="3429,2">
              <v:shape style="position:absolute;left:3960;top:5872;width:3429;height:2" coordorigin="3960,5872" coordsize="3429,0" path="m3960,5872l7389,5872e" filled="f" stroked="t" strokeweight=".478842pt" strokecolor="#484848">
                <v:path arrowok="t"/>
              </v:shape>
            </v:group>
            <v:group style="position:absolute;left:7240;top:5874;width:1978;height:2" coordorigin="7240,5874" coordsize="1978,2">
              <v:shape style="position:absolute;left:7240;top:5874;width:1978;height:2" coordorigin="7240,5874" coordsize="1978,0" path="m7240,5874l9218,5874e" filled="f" stroked="t" strokeweight=".957683pt" strokecolor="#6B6B6B">
                <v:path arrowok="t"/>
              </v:shape>
            </v:group>
            <v:group style="position:absolute;left:9045;top:5874;width:2423;height:2" coordorigin="9045,5874" coordsize="2423,2">
              <v:shape style="position:absolute;left:9045;top:5874;width:2423;height:2" coordorigin="9045,5874" coordsize="2423,0" path="m9045,5874l11468,5874e" filled="f" stroked="t" strokeweight=".478842pt" strokecolor="#4B4B4B">
                <v:path arrowok="t"/>
              </v:shape>
            </v:group>
            <v:group style="position:absolute;left:297;top:6118;width:1939;height:2" coordorigin="297,6118" coordsize="1939,2">
              <v:shape style="position:absolute;left:297;top:6118;width:1939;height:2" coordorigin="297,6118" coordsize="1939,0" path="m297,6118l2236,6118e" filled="f" stroked="t" strokeweight=".957683pt" strokecolor="#676767">
                <v:path arrowok="t"/>
              </v:shape>
            </v:group>
            <v:group style="position:absolute;left:2126;top:6118;width:2638;height:2" coordorigin="2126,6118" coordsize="2638,2">
              <v:shape style="position:absolute;left:2126;top:6118;width:2638;height:2" coordorigin="2126,6118" coordsize="2638,0" path="m2126,6118l4764,6118e" filled="f" stroked="t" strokeweight=".478842pt" strokecolor="#444444">
                <v:path arrowok="t"/>
              </v:shape>
            </v:group>
            <v:group style="position:absolute;left:4693;top:6116;width:4410;height:2" coordorigin="4693,6116" coordsize="4410,2">
              <v:shape style="position:absolute;left:4693;top:6116;width:4410;height:2" coordorigin="4693,6116" coordsize="4410,0" path="m4693,6116l9103,6116e" filled="f" stroked="t" strokeweight=".718262pt" strokecolor="#606060">
                <v:path arrowok="t"/>
              </v:shape>
            </v:group>
            <v:group style="position:absolute;left:9045;top:6116;width:584;height:2" coordorigin="9045,6116" coordsize="584,2">
              <v:shape style="position:absolute;left:9045;top:6116;width:584;height:2" coordorigin="9045,6116" coordsize="584,0" path="m9045,6116l9630,6116e" filled="f" stroked="t" strokeweight=".478842pt" strokecolor="#484848">
                <v:path arrowok="t"/>
              </v:shape>
            </v:group>
            <v:group style="position:absolute;left:9572;top:6121;width:1896;height:2" coordorigin="9572,6121" coordsize="1896,2">
              <v:shape style="position:absolute;left:9572;top:6121;width:1896;height:2" coordorigin="9572,6121" coordsize="1896,0" path="m9572,6121l11468,6121e" filled="f" stroked="t" strokeweight=".957683pt" strokecolor="#6B6B6B">
                <v:path arrowok="t"/>
              </v:shape>
            </v:group>
            <v:group style="position:absolute;left:306;top:6068;width:2;height:331" coordorigin="306,6068" coordsize="2,331">
              <v:shape style="position:absolute;left:306;top:6068;width:2;height:331" coordorigin="306,6068" coordsize="0,331" path="m306,6399l306,6068e" filled="f" stroked="t" strokeweight=".478842pt" strokecolor="#444444">
                <v:path arrowok="t"/>
              </v:shape>
            </v:group>
            <v:group style="position:absolute;left:7649;top:6106;width:2;height:738" coordorigin="7649,6106" coordsize="2,738">
              <v:shape style="position:absolute;left:7649;top:6106;width:2;height:738" coordorigin="7649,6106" coordsize="0,738" path="m7649,6845l7649,6106e" filled="f" stroked="t" strokeweight=".478842pt" strokecolor="#444444">
                <v:path arrowok="t"/>
              </v:shape>
            </v:group>
            <v:group style="position:absolute;left:306;top:6341;width:2;height:1706" coordorigin="306,6341" coordsize="2,1706">
              <v:shape style="position:absolute;left:306;top:6341;width:2;height:1706" coordorigin="306,6341" coordsize="0,1706" path="m306,8048l306,6341e" filled="f" stroked="t" strokeweight=".478842pt" strokecolor="#282828">
                <v:path arrowok="t"/>
              </v:shape>
            </v:group>
            <v:group style="position:absolute;left:2169;top:6593;width:3941;height:2" coordorigin="2169,6593" coordsize="3941,2">
              <v:shape style="position:absolute;left:2169;top:6593;width:3941;height:2" coordorigin="2169,6593" coordsize="3941,0" path="m2169,6593l6110,6593e" filled="f" stroked="t" strokeweight=".957683pt" strokecolor="#646464">
                <v:path arrowok="t"/>
              </v:shape>
            </v:group>
            <v:group style="position:absolute;left:5995;top:6591;width:646;height:2" coordorigin="5995,6591" coordsize="646,2">
              <v:shape style="position:absolute;left:5995;top:6591;width:646;height:2" coordorigin="5995,6591" coordsize="646,0" path="m5995,6591l6642,6591e" filled="f" stroked="t" strokeweight=".478842pt" strokecolor="#545454">
                <v:path arrowok="t"/>
              </v:shape>
            </v:group>
            <v:group style="position:absolute;left:6584;top:6591;width:1614;height:2" coordorigin="6584,6591" coordsize="1614,2">
              <v:shape style="position:absolute;left:6584;top:6591;width:1614;height:2" coordorigin="6584,6591" coordsize="1614,0" path="m6584,6591l8198,6591e" filled="f" stroked="t" strokeweight=".478842pt" strokecolor="#3B3B3B">
                <v:path arrowok="t"/>
              </v:shape>
            </v:group>
            <v:group style="position:absolute;left:8140;top:6593;width:3328;height:2" coordorigin="8140,6593" coordsize="3328,2">
              <v:shape style="position:absolute;left:8140;top:6593;width:3328;height:2" coordorigin="8140,6593" coordsize="3328,0" path="m8140,6593l11468,6593e" filled="f" stroked="t" strokeweight=".718262pt" strokecolor="#676767">
                <v:path arrowok="t"/>
              </v:shape>
            </v:group>
            <v:group style="position:absolute;left:2169;top:6837;width:3883;height:2" coordorigin="2169,6837" coordsize="3883,2">
              <v:shape style="position:absolute;left:2169;top:6837;width:3883;height:2" coordorigin="2169,6837" coordsize="3883,0" path="m2169,6837l6053,6837e" filled="f" stroked="t" strokeweight=".718262pt" strokecolor="#5B5B5B">
                <v:path arrowok="t"/>
              </v:shape>
            </v:group>
            <v:group style="position:absolute;left:5598;top:6835;width:2849;height:2" coordorigin="5598,6835" coordsize="2849,2">
              <v:shape style="position:absolute;left:5598;top:6835;width:2849;height:2" coordorigin="5598,6835" coordsize="2849,0" path="m5598,6835l8447,6835e" filled="f" stroked="t" strokeweight=".957683pt" strokecolor="#707070">
                <v:path arrowok="t"/>
              </v:shape>
            </v:group>
            <v:group style="position:absolute;left:8375;top:6835;width:728;height:2" coordorigin="8375,6835" coordsize="728,2">
              <v:shape style="position:absolute;left:8375;top:6835;width:728;height:2" coordorigin="8375,6835" coordsize="728,0" path="m8375,6835l9103,6835e" filled="f" stroked="t" strokeweight=".478842pt" strokecolor="#575757">
                <v:path arrowok="t"/>
              </v:shape>
            </v:group>
            <v:group style="position:absolute;left:9045;top:6835;width:584;height:2" coordorigin="9045,6835" coordsize="584,2">
              <v:shape style="position:absolute;left:9045;top:6835;width:584;height:2" coordorigin="9045,6835" coordsize="584,0" path="m9045,6835l9630,6835e" filled="f" stroked="t" strokeweight=".478842pt" strokecolor="#3F3F3F">
                <v:path arrowok="t"/>
              </v:shape>
            </v:group>
            <v:group style="position:absolute;left:9572;top:6837;width:1896;height:2" coordorigin="9572,6837" coordsize="1896,2">
              <v:shape style="position:absolute;left:9572;top:6837;width:1896;height:2" coordorigin="9572,6837" coordsize="1896,0" path="m9572,6837l11468,6837e" filled="f" stroked="t" strokeweight=".718262pt" strokecolor="#646464">
                <v:path arrowok="t"/>
              </v:shape>
            </v:group>
            <v:group style="position:absolute;left:302;top:7077;width:1925;height:2" coordorigin="302,7077" coordsize="1925,2">
              <v:shape style="position:absolute;left:302;top:7077;width:1925;height:2" coordorigin="302,7077" coordsize="1925,0" path="m302,7077l2227,7077e" filled="f" stroked="t" strokeweight=".957683pt" strokecolor="#676767">
                <v:path arrowok="t"/>
              </v:shape>
            </v:group>
            <v:group style="position:absolute;left:2179;top:6797;width:2;height:302" coordorigin="2179,6797" coordsize="2,302">
              <v:shape style="position:absolute;left:2179;top:6797;width:2;height:302" coordorigin="2179,6797" coordsize="0,302" path="m2179,7099l2179,6797e" filled="f" stroked="t" strokeweight=".718262pt" strokecolor="#3B3B3B">
                <v:path arrowok="t"/>
              </v:shape>
            </v:group>
            <v:group style="position:absolute;left:2126;top:7075;width:3927;height:2" coordorigin="2126,7075" coordsize="3927,2">
              <v:shape style="position:absolute;left:2126;top:7075;width:3927;height:2" coordorigin="2126,7075" coordsize="3927,0" path="m2126,7075l6053,7075e" filled="f" stroked="t" strokeweight=".478842pt" strokecolor="#4F4F4F">
                <v:path arrowok="t"/>
              </v:shape>
            </v:group>
            <v:group style="position:absolute;left:5076;top:7077;width:6393;height:2" coordorigin="5076,7077" coordsize="6393,2">
              <v:shape style="position:absolute;left:5076;top:7077;width:6393;height:2" coordorigin="5076,7077" coordsize="6393,0" path="m5076,7077l11468,7077e" filled="f" stroked="t" strokeweight=".957683pt" strokecolor="#646464">
                <v:path arrowok="t"/>
              </v:shape>
            </v:group>
            <v:group style="position:absolute;left:2174;top:7027;width:2;height:345" coordorigin="2174,7027" coordsize="2,345">
              <v:shape style="position:absolute;left:2174;top:7027;width:2;height:345" coordorigin="2174,7027" coordsize="0,345" path="m2174,7372l2174,7027e" filled="f" stroked="t" strokeweight=".478842pt" strokecolor="#2F2F2F">
                <v:path arrowok="t"/>
              </v:shape>
            </v:group>
            <v:group style="position:absolute;left:302;top:7549;width:1221;height:2" coordorigin="302,7549" coordsize="1221,2">
              <v:shape style="position:absolute;left:302;top:7549;width:1221;height:2" coordorigin="302,7549" coordsize="1221,0" path="m302,7549l1523,7549e" filled="f" stroked="t" strokeweight=".718262pt" strokecolor="#646464">
                <v:path arrowok="t"/>
              </v:shape>
            </v:group>
            <v:group style="position:absolute;left:1465;top:7549;width:1891;height:2" coordorigin="1465,7549" coordsize="1891,2">
              <v:shape style="position:absolute;left:1465;top:7549;width:1891;height:2" coordorigin="1465,7549" coordsize="1891,0" path="m1465,7549l3357,7549e" filled="f" stroked="t" strokeweight=".478842pt" strokecolor="#444444">
                <v:path arrowok="t"/>
              </v:shape>
            </v:group>
            <v:group style="position:absolute;left:2179;top:7314;width:2;height:2056" coordorigin="2179,7314" coordsize="2,2056">
              <v:shape style="position:absolute;left:2179;top:7314;width:2;height:2056" coordorigin="2179,7314" coordsize="0,2056" path="m2179,9371l2179,7314e" filled="f" stroked="t" strokeweight=".478842pt" strokecolor="#3F3F3F">
                <v:path arrowok="t"/>
              </v:shape>
            </v:group>
            <v:group style="position:absolute;left:3156;top:7552;width:2954;height:2" coordorigin="3156,7552" coordsize="2954,2">
              <v:shape style="position:absolute;left:3156;top:7552;width:2954;height:2" coordorigin="3156,7552" coordsize="2954,0" path="m3156,7552l6110,7552e" filled="f" stroked="t" strokeweight=".957683pt" strokecolor="#707070">
                <v:path arrowok="t"/>
              </v:shape>
            </v:group>
            <v:group style="position:absolute;left:5995;top:7549;width:1101;height:2" coordorigin="5995,7549" coordsize="1101,2">
              <v:shape style="position:absolute;left:5995;top:7549;width:1101;height:2" coordorigin="5995,7549" coordsize="1101,0" path="m5995,7549l7096,7549e" filled="f" stroked="t" strokeweight=".478842pt" strokecolor="#4B4B4B">
                <v:path arrowok="t"/>
              </v:shape>
            </v:group>
            <v:group style="position:absolute;left:7039;top:7549;width:1159;height:2" coordorigin="7039,7549" coordsize="1159,2">
              <v:shape style="position:absolute;left:7039;top:7549;width:1159;height:2" coordorigin="7039,7549" coordsize="1159,0" path="m7039,7549l8198,7549e" filled="f" stroked="t" strokeweight=".478842pt" strokecolor="#383838">
                <v:path arrowok="t"/>
              </v:shape>
            </v:group>
            <v:group style="position:absolute;left:8064;top:7552;width:1800;height:2" coordorigin="8064,7552" coordsize="1800,2">
              <v:shape style="position:absolute;left:8064;top:7552;width:1800;height:2" coordorigin="8064,7552" coordsize="1800,0" path="m8064,7552l9864,7552e" filled="f" stroked="t" strokeweight=".957683pt" strokecolor="#747474">
                <v:path arrowok="t"/>
              </v:shape>
            </v:group>
            <v:group style="position:absolute;left:9572;top:7552;width:1896;height:2" coordorigin="9572,7552" coordsize="1896,2">
              <v:shape style="position:absolute;left:9572;top:7552;width:1896;height:2" coordorigin="9572,7552" coordsize="1896,0" path="m9572,7552l11468,7552e" filled="f" stroked="t" strokeweight=".478842pt" strokecolor="#545454">
                <v:path arrowok="t"/>
              </v:shape>
            </v:group>
            <v:group style="position:absolute;left:11471;top:877;width:2;height:12549" coordorigin="11471,877" coordsize="2,12549">
              <v:shape style="position:absolute;left:11471;top:877;width:2;height:12549" coordorigin="11471,877" coordsize="0,12549" path="m11471,13426l11471,877e" filled="f" stroked="t" strokeweight=".478842pt" strokecolor="#545454">
                <v:path arrowok="t"/>
              </v:shape>
            </v:group>
            <v:group style="position:absolute;left:4736;top:7540;width:2;height:738" coordorigin="4736,7540" coordsize="2,738">
              <v:shape style="position:absolute;left:4736;top:7540;width:2;height:738" coordorigin="4736,7540" coordsize="0,738" path="m4736,8278l4736,7540e" filled="f" stroked="t" strokeweight=".957683pt" strokecolor="#606060">
                <v:path arrowok="t"/>
              </v:shape>
            </v:group>
            <v:group style="position:absolute;left:4726;top:7789;width:2940;height:2" coordorigin="4726,7789" coordsize="2940,2">
              <v:shape style="position:absolute;left:4726;top:7789;width:2940;height:2" coordorigin="4726,7789" coordsize="2940,0" path="m4726,7789l7666,7789e" filled="f" stroked="t" strokeweight=".478842pt" strokecolor="#4F4F4F">
                <v:path arrowok="t"/>
              </v:shape>
            </v:group>
            <v:group style="position:absolute;left:7609;top:7789;width:824;height:2" coordorigin="7609,7789" coordsize="824,2">
              <v:shape style="position:absolute;left:7609;top:7789;width:824;height:2" coordorigin="7609,7789" coordsize="824,0" path="m7609,7789l8432,7789e" filled="f" stroked="t" strokeweight=".478842pt" strokecolor="#3B3B3B">
                <v:path arrowok="t"/>
              </v:shape>
            </v:group>
            <v:group style="position:absolute;left:8375;top:7789;width:3098;height:2" coordorigin="8375,7789" coordsize="3098,2">
              <v:shape style="position:absolute;left:8375;top:7789;width:3098;height:2" coordorigin="8375,7789" coordsize="3098,0" path="m8375,7789l11473,7789e" filled="f" stroked="t" strokeweight=".718262pt" strokecolor="#676767">
                <v:path arrowok="t"/>
              </v:shape>
            </v:group>
            <v:group style="position:absolute;left:4726;top:8033;width:824;height:2" coordorigin="4726,8033" coordsize="824,2">
              <v:shape style="position:absolute;left:4726;top:8033;width:824;height:2" coordorigin="4726,8033" coordsize="824,0" path="m4726,8033l5550,8033e" filled="f" stroked="t" strokeweight=".478842pt" strokecolor="#383838">
                <v:path arrowok="t"/>
              </v:shape>
            </v:group>
            <v:group style="position:absolute;left:5492;top:8033;width:560;height:2" coordorigin="5492,8033" coordsize="560,2">
              <v:shape style="position:absolute;left:5492;top:8033;width:560;height:2" coordorigin="5492,8033" coordsize="560,0" path="m5492,8033l6053,8033e" filled="f" stroked="t" strokeweight=".478842pt" strokecolor="#4B4B4B">
                <v:path arrowok="t"/>
              </v:shape>
            </v:group>
            <v:group style="position:absolute;left:4755;top:8033;width:6699;height:2" coordorigin="4755,8033" coordsize="6699,2">
              <v:shape style="position:absolute;left:4755;top:8033;width:6699;height:2" coordorigin="4755,8033" coordsize="6699,0" path="m4755,8033l11454,8033e" filled="f" stroked="t" strokeweight=".718262pt" strokecolor="#575757">
                <v:path arrowok="t"/>
              </v:shape>
            </v:group>
            <v:group style="position:absolute;left:9572;top:8033;width:1901;height:2" coordorigin="9572,8033" coordsize="1901,2">
              <v:shape style="position:absolute;left:9572;top:8033;width:1901;height:2" coordorigin="9572,8033" coordsize="1901,0" path="m9572,8033l11473,8033e" filled="f" stroked="t" strokeweight=".478842pt" strokecolor="#545454">
                <v:path arrowok="t"/>
              </v:shape>
            </v:group>
            <v:group style="position:absolute;left:302;top:8273;width:637;height:2" coordorigin="302,8273" coordsize="637,2">
              <v:shape style="position:absolute;left:302;top:8273;width:637;height:2" coordorigin="302,8273" coordsize="637,0" path="m302,8273l939,8273e" filled="f" stroked="t" strokeweight=".478842pt" strokecolor="#3F3F3F">
                <v:path arrowok="t"/>
              </v:shape>
            </v:group>
            <v:group style="position:absolute;left:309;top:666;width:2;height:15003" coordorigin="309,666" coordsize="2,15003">
              <v:shape style="position:absolute;left:309;top:666;width:2;height:15003" coordorigin="309,666" coordsize="0,15003" path="m309,15669l309,666e" filled="f" stroked="t" strokeweight=".718262pt" strokecolor="#575757">
                <v:path arrowok="t"/>
              </v:shape>
            </v:group>
            <v:group style="position:absolute;left:881;top:8271;width:3883;height:2" coordorigin="881,8271" coordsize="3883,2">
              <v:shape style="position:absolute;left:881;top:8271;width:3883;height:2" coordorigin="881,8271" coordsize="3883,0" path="m881,8271l4764,8271e" filled="f" stroked="t" strokeweight=".957683pt" strokecolor="#646464">
                <v:path arrowok="t"/>
              </v:shape>
            </v:group>
            <v:group style="position:absolute;left:4693;top:8273;width:857;height:2" coordorigin="4693,8273" coordsize="857,2">
              <v:shape style="position:absolute;left:4693;top:8273;width:857;height:2" coordorigin="4693,8273" coordsize="857,0" path="m4693,8273l5550,8273e" filled="f" stroked="t" strokeweight=".478842pt" strokecolor="#343434">
                <v:path arrowok="t"/>
              </v:shape>
            </v:group>
            <v:group style="position:absolute;left:5492;top:8273;width:560;height:2" coordorigin="5492,8273" coordsize="560,2">
              <v:shape style="position:absolute;left:5492;top:8273;width:560;height:2" coordorigin="5492,8273" coordsize="560,0" path="m5492,8273l6053,8273e" filled="f" stroked="t" strokeweight=".478842pt" strokecolor="#484848">
                <v:path arrowok="t"/>
              </v:shape>
            </v:group>
            <v:group style="position:absolute;left:5995;top:8271;width:3634;height:2" coordorigin="5995,8271" coordsize="3634,2">
              <v:shape style="position:absolute;left:5995;top:8271;width:3634;height:2" coordorigin="5995,8271" coordsize="3634,0" path="m5995,8271l9630,8271e" filled="f" stroked="t" strokeweight=".957683pt" strokecolor="#646464">
                <v:path arrowok="t"/>
              </v:shape>
            </v:group>
            <v:group style="position:absolute;left:9572;top:8273;width:1901;height:2" coordorigin="9572,8273" coordsize="1901,2">
              <v:shape style="position:absolute;left:9572;top:8273;width:1901;height:2" coordorigin="9572,8273" coordsize="1901,0" path="m9572,8273l11473,8273e" filled="f" stroked="t" strokeweight=".478842pt" strokecolor="#4B4B4B">
                <v:path arrowok="t"/>
              </v:shape>
            </v:group>
            <v:group style="position:absolute;left:302;top:9085;width:1221;height:2" coordorigin="302,9085" coordsize="1221,2">
              <v:shape style="position:absolute;left:302;top:9085;width:1221;height:2" coordorigin="302,9085" coordsize="1221,0" path="m302,9085l1523,9085e" filled="f" stroked="t" strokeweight=".718262pt" strokecolor="#5B5B5B">
                <v:path arrowok="t"/>
              </v:shape>
            </v:group>
            <v:group style="position:absolute;left:1465;top:9083;width:1293;height:2" coordorigin="1465,9083" coordsize="1293,2">
              <v:shape style="position:absolute;left:1465;top:9083;width:1293;height:2" coordorigin="1465,9083" coordsize="1293,0" path="m1465,9083l2758,9083e" filled="f" stroked="t" strokeweight=".478842pt" strokecolor="#444444">
                <v:path arrowok="t"/>
              </v:shape>
            </v:group>
            <v:group style="position:absolute;left:2619;top:9085;width:3491;height:2" coordorigin="2619,9085" coordsize="3491,2">
              <v:shape style="position:absolute;left:2619;top:9085;width:3491;height:2" coordorigin="2619,9085" coordsize="3491,0" path="m2619,9085l6110,9085e" filled="f" stroked="t" strokeweight=".957683pt" strokecolor="#676767">
                <v:path arrowok="t"/>
              </v:shape>
            </v:group>
            <v:group style="position:absolute;left:5995;top:9083;width:1101;height:2" coordorigin="5995,9083" coordsize="1101,2">
              <v:shape style="position:absolute;left:5995;top:9083;width:1101;height:2" coordorigin="5995,9083" coordsize="1101,0" path="m5995,9083l7096,9083e" filled="f" stroked="t" strokeweight=".478842pt" strokecolor="#484848">
                <v:path arrowok="t"/>
              </v:shape>
            </v:group>
            <v:group style="position:absolute;left:7039;top:9083;width:627;height:2" coordorigin="7039,9083" coordsize="627,2">
              <v:shape style="position:absolute;left:7039;top:9083;width:627;height:2" coordorigin="7039,9083" coordsize="627,0" path="m7039,9083l7666,9083e" filled="f" stroked="t" strokeweight=".478842pt" strokecolor="#232323">
                <v:path arrowok="t"/>
              </v:shape>
            </v:group>
            <v:group style="position:absolute;left:7609;top:9083;width:589;height:2" coordorigin="7609,9083" coordsize="589,2">
              <v:shape style="position:absolute;left:7609;top:9083;width:589;height:2" coordorigin="7609,9083" coordsize="589,0" path="m7609,9083l8198,9083e" filled="f" stroked="t" strokeweight=".478842pt" strokecolor="#444444">
                <v:path arrowok="t"/>
              </v:shape>
            </v:group>
            <v:group style="position:absolute;left:8068;top:9085;width:2121;height:2" coordorigin="8068,9085" coordsize="2121,2">
              <v:shape style="position:absolute;left:8068;top:9085;width:2121;height:2" coordorigin="8068,9085" coordsize="2121,0" path="m8068,9085l10190,9085e" filled="f" stroked="t" strokeweight=".957683pt" strokecolor="#707070">
                <v:path arrowok="t"/>
              </v:shape>
            </v:group>
            <v:group style="position:absolute;left:9572;top:9085;width:1901;height:2" coordorigin="9572,9085" coordsize="1901,2">
              <v:shape style="position:absolute;left:9572;top:9085;width:1901;height:2" coordorigin="9572,9085" coordsize="1901,0" path="m9572,9085l11473,9085e" filled="f" stroked="t" strokeweight=".718262pt" strokecolor="#5B5B5B">
                <v:path arrowok="t"/>
              </v:shape>
            </v:group>
            <v:group style="position:absolute;left:2179;top:9313;width:2;height:1697" coordorigin="2179,9313" coordsize="2,1697">
              <v:shape style="position:absolute;left:2179;top:9313;width:2;height:1697" coordorigin="2179,9313" coordsize="0,1697" path="m2179,11010l2179,9313e" filled="f" stroked="t" strokeweight=".478842pt" strokecolor="#2F2F2F">
                <v:path arrowok="t"/>
              </v:shape>
            </v:group>
            <v:group style="position:absolute;left:297;top:10020;width:1489;height:2" coordorigin="297,10020" coordsize="1489,2">
              <v:shape style="position:absolute;left:297;top:10020;width:1489;height:2" coordorigin="297,10020" coordsize="1489,0" path="m297,10020l1786,10020e" filled="f" stroked="t" strokeweight=".957683pt" strokecolor="#707070">
                <v:path arrowok="t"/>
              </v:shape>
            </v:group>
            <v:group style="position:absolute;left:1226;top:10018;width:972;height:2" coordorigin="1226,10018" coordsize="972,2">
              <v:shape style="position:absolute;left:1226;top:10018;width:972;height:2" coordorigin="1226,10018" coordsize="972,0" path="m1226,10018l2198,10018e" filled="f" stroked="t" strokeweight=".718262pt" strokecolor="#5B5B5B">
                <v:path arrowok="t"/>
              </v:shape>
            </v:group>
            <v:group style="position:absolute;left:2126;top:10020;width:2629;height:2" coordorigin="2126,10020" coordsize="2629,2">
              <v:shape style="position:absolute;left:2126;top:10020;width:2629;height:2" coordorigin="2126,10020" coordsize="2629,0" path="m2126,10020l4755,10020e" filled="f" stroked="t" strokeweight=".478842pt" strokecolor="#3F3F3F">
                <v:path arrowok="t"/>
              </v:shape>
            </v:group>
            <v:group style="position:absolute;left:4697;top:10020;width:3874;height:2" coordorigin="4697,10020" coordsize="3874,2">
              <v:shape style="position:absolute;left:4697;top:10020;width:3874;height:2" coordorigin="4697,10020" coordsize="3874,0" path="m4697,10020l8571,10020e" filled="f" stroked="t" strokeweight=".957683pt" strokecolor="#646464">
                <v:path arrowok="t"/>
              </v:shape>
            </v:group>
            <v:group style="position:absolute;left:8375;top:10018;width:728;height:2" coordorigin="8375,10018" coordsize="728,2">
              <v:shape style="position:absolute;left:8375;top:10018;width:728;height:2" coordorigin="8375,10018" coordsize="728,0" path="m8375,10018l9103,10018e" filled="f" stroked="t" strokeweight=".478842pt" strokecolor="#545454">
                <v:path arrowok="t"/>
              </v:shape>
            </v:group>
            <v:group style="position:absolute;left:9045;top:10018;width:584;height:2" coordorigin="9045,10018" coordsize="584,2">
              <v:shape style="position:absolute;left:9045;top:10018;width:584;height:2" coordorigin="9045,10018" coordsize="584,0" path="m9045,10018l9630,10018e" filled="f" stroked="t" strokeweight=".478842pt" strokecolor="#3F3F3F">
                <v:path arrowok="t"/>
              </v:shape>
            </v:group>
            <v:group style="position:absolute;left:9572;top:10023;width:1906;height:2" coordorigin="9572,10023" coordsize="1906,2">
              <v:shape style="position:absolute;left:9572;top:10023;width:1906;height:2" coordorigin="9572,10023" coordsize="1906,0" path="m9572,10023l11478,10023e" filled="f" stroked="t" strokeweight=".718262pt" strokecolor="#676767">
                <v:path arrowok="t"/>
              </v:shape>
            </v:group>
            <v:group style="position:absolute;left:297;top:10262;width:1226;height:2" coordorigin="297,10262" coordsize="1226,2">
              <v:shape style="position:absolute;left:297;top:10262;width:1226;height:2" coordorigin="297,10262" coordsize="1226,0" path="m297,10262l1523,10262e" filled="f" stroked="t" strokeweight=".718262pt" strokecolor="#606060">
                <v:path arrowok="t"/>
              </v:shape>
            </v:group>
            <v:group style="position:absolute;left:1465;top:10262;width:1891;height:2" coordorigin="1465,10262" coordsize="1891,2">
              <v:shape style="position:absolute;left:1465;top:10262;width:1891;height:2" coordorigin="1465,10262" coordsize="1891,0" path="m1465,10262l3357,10262e" filled="f" stroked="t" strokeweight=".478842pt" strokecolor="#383838">
                <v:path arrowok="t"/>
              </v:shape>
            </v:group>
            <v:group style="position:absolute;left:3299;top:10260;width:4367;height:2" coordorigin="3299,10260" coordsize="4367,2">
              <v:shape style="position:absolute;left:3299;top:10260;width:4367;height:2" coordorigin="3299,10260" coordsize="4367,0" path="m3299,10260l7666,10260e" filled="f" stroked="t" strokeweight=".957683pt" strokecolor="#646464">
                <v:path arrowok="t"/>
              </v:shape>
            </v:group>
            <v:group style="position:absolute;left:7609;top:10262;width:589;height:2" coordorigin="7609,10262" coordsize="589,2">
              <v:shape style="position:absolute;left:7609;top:10262;width:589;height:2" coordorigin="7609,10262" coordsize="589,0" path="m7609,10262l8198,10262e" filled="f" stroked="t" strokeweight=".478842pt" strokecolor="#343434">
                <v:path arrowok="t"/>
              </v:shape>
            </v:group>
            <v:group style="position:absolute;left:8140;top:10262;width:292;height:2" coordorigin="8140,10262" coordsize="292,2">
              <v:shape style="position:absolute;left:8140;top:10262;width:292;height:2" coordorigin="8140,10262" coordsize="292,0" path="m8140,10262l8432,10262e" filled="f" stroked="t" strokeweight=".478842pt" strokecolor="#4F4F4F">
                <v:path arrowok="t"/>
              </v:shape>
            </v:group>
            <v:group style="position:absolute;left:8375;top:10262;width:3103;height:2" coordorigin="8375,10262" coordsize="3103,2">
              <v:shape style="position:absolute;left:8375;top:10262;width:3103;height:2" coordorigin="8375,10262" coordsize="3103,0" path="m8375,10262l11478,10262e" filled="f" stroked="t" strokeweight=".957683pt" strokecolor="#6B6B6B">
                <v:path arrowok="t"/>
              </v:shape>
            </v:group>
            <v:group style="position:absolute;left:297;top:10504;width:1901;height:2" coordorigin="297,10504" coordsize="1901,2">
              <v:shape style="position:absolute;left:297;top:10504;width:1901;height:2" coordorigin="297,10504" coordsize="1901,0" path="m297,10504l2198,10504e" filled="f" stroked="t" strokeweight=".478842pt" strokecolor="#545454">
                <v:path arrowok="t"/>
              </v:shape>
            </v:group>
            <v:group style="position:absolute;left:1992;top:10504;width:3122;height:2" coordorigin="1992,10504" coordsize="3122,2">
              <v:shape style="position:absolute;left:1992;top:10504;width:3122;height:2" coordorigin="1992,10504" coordsize="3122,0" path="m1992,10504l5114,10504e" filled="f" stroked="t" strokeweight=".957683pt" strokecolor="#6B6B6B">
                <v:path arrowok="t"/>
              </v:shape>
            </v:group>
            <v:group style="position:absolute;left:5057;top:10504;width:1585;height:2" coordorigin="5057,10504" coordsize="1585,2">
              <v:shape style="position:absolute;left:5057;top:10504;width:1585;height:2" coordorigin="5057,10504" coordsize="1585,0" path="m5057,10504l6642,10504e" filled="f" stroked="t" strokeweight=".478842pt" strokecolor="#4F4F4F">
                <v:path arrowok="t"/>
              </v:shape>
            </v:group>
            <v:group style="position:absolute;left:6584;top:10502;width:1082;height:2" coordorigin="6584,10502" coordsize="1082,2">
              <v:shape style="position:absolute;left:6584;top:10502;width:1082;height:2" coordorigin="6584,10502" coordsize="1082,0" path="m6584,10502l7666,10502e" filled="f" stroked="t" strokeweight=".478842pt" strokecolor="#383838">
                <v:path arrowok="t"/>
              </v:shape>
            </v:group>
            <v:group style="position:absolute;left:7609;top:10504;width:2217;height:2" coordorigin="7609,10504" coordsize="2217,2">
              <v:shape style="position:absolute;left:7609;top:10504;width:2217;height:2" coordorigin="7609,10504" coordsize="2217,0" path="m7609,10504l9826,10504e" filled="f" stroked="t" strokeweight=".957683pt" strokecolor="#707070">
                <v:path arrowok="t"/>
              </v:shape>
            </v:group>
            <v:group style="position:absolute;left:9572;top:10504;width:1906;height:2" coordorigin="9572,10504" coordsize="1906,2">
              <v:shape style="position:absolute;left:9572;top:10504;width:1906;height:2" coordorigin="9572,10504" coordsize="1906,0" path="m9572,10504l11478,10504e" filled="f" stroked="t" strokeweight=".478842pt" strokecolor="#4F4F4F">
                <v:path arrowok="t"/>
              </v:shape>
            </v:group>
            <v:group style="position:absolute;left:1465;top:10981;width:733;height:2" coordorigin="1465,10981" coordsize="733,2">
              <v:shape style="position:absolute;left:1465;top:10981;width:733;height:2" coordorigin="1465,10981" coordsize="733,0" path="m1465,10981l2198,10981e" filled="f" stroked="t" strokeweight=".478842pt" strokecolor="#484848">
                <v:path arrowok="t"/>
              </v:shape>
            </v:group>
            <v:group style="position:absolute;left:785;top:10984;width:5315;height:2" coordorigin="785,10984" coordsize="5315,2">
              <v:shape style="position:absolute;left:785;top:10984;width:5315;height:2" coordorigin="785,10984" coordsize="5315,0" path="m785,10984l6100,10984e" filled="f" stroked="t" strokeweight=".718262pt" strokecolor="#676767">
                <v:path arrowok="t"/>
              </v:shape>
            </v:group>
            <v:group style="position:absolute;left:5995;top:10981;width:2437;height:2" coordorigin="5995,10981" coordsize="2437,2">
              <v:shape style="position:absolute;left:5995;top:10981;width:2437;height:2" coordorigin="5995,10981" coordsize="2437,0" path="m5995,10981l8432,10981e" filled="f" stroked="t" strokeweight=".478842pt" strokecolor="#444444">
                <v:path arrowok="t"/>
              </v:shape>
            </v:group>
            <v:group style="position:absolute;left:6110;top:10981;width:2993;height:2" coordorigin="6110,10981" coordsize="2993,2">
              <v:shape style="position:absolute;left:6110;top:10981;width:2993;height:2" coordorigin="6110,10981" coordsize="2993,0" path="m6110,10981l9103,10981e" filled="f" stroked="t" strokeweight=".718262pt" strokecolor="#4F4F4F">
                <v:path arrowok="t"/>
              </v:shape>
            </v:group>
            <v:group style="position:absolute;left:8600;top:10981;width:2878;height:2" coordorigin="8600,10981" coordsize="2878,2">
              <v:shape style="position:absolute;left:8600;top:10981;width:2878;height:2" coordorigin="8600,10981" coordsize="2878,0" path="m8600,10981l11478,10981e" filled="f" stroked="t" strokeweight=".957683pt" strokecolor="#646464">
                <v:path arrowok="t"/>
              </v:shape>
            </v:group>
            <v:group style="position:absolute;left:2181;top:10938;width:2;height:551" coordorigin="2181,10938" coordsize="2,551">
              <v:shape style="position:absolute;left:2181;top:10938;width:2;height:551" coordorigin="2181,10938" coordsize="0,551" path="m2181,11489l2181,10938e" filled="f" stroked="t" strokeweight=".718262pt" strokecolor="#4B4B4B">
                <v:path arrowok="t"/>
              </v:shape>
            </v:group>
            <v:group style="position:absolute;left:302;top:11223;width:3716;height:2" coordorigin="302,11223" coordsize="3716,2">
              <v:shape style="position:absolute;left:302;top:11223;width:3716;height:2" coordorigin="302,11223" coordsize="3716,0" path="m302,11223l4017,11223e" filled="f" stroked="t" strokeweight=".957683pt" strokecolor="#676767">
                <v:path arrowok="t"/>
              </v:shape>
            </v:group>
            <v:group style="position:absolute;left:3960;top:11226;width:1590;height:2" coordorigin="3960,11226" coordsize="1590,2">
              <v:shape style="position:absolute;left:3960;top:11226;width:1590;height:2" coordorigin="3960,11226" coordsize="1590,0" path="m3960,11226l5550,11226e" filled="f" stroked="t" strokeweight=".478842pt" strokecolor="#3B3B3B">
                <v:path arrowok="t"/>
              </v:shape>
            </v:group>
            <v:group style="position:absolute;left:5492;top:11223;width:4137;height:2" coordorigin="5492,11223" coordsize="4137,2">
              <v:shape style="position:absolute;left:5492;top:11223;width:4137;height:2" coordorigin="5492,11223" coordsize="4137,0" path="m5492,11223l9630,11223e" filled="f" stroked="t" strokeweight=".957683pt" strokecolor="#676767">
                <v:path arrowok="t"/>
              </v:shape>
            </v:group>
            <v:group style="position:absolute;left:9572;top:11226;width:1911;height:2" coordorigin="9572,11226" coordsize="1911,2">
              <v:shape style="position:absolute;left:9572;top:11226;width:1911;height:2" coordorigin="9572,11226" coordsize="1911,0" path="m9572,11226l11483,11226e" filled="f" stroked="t" strokeweight=".478842pt" strokecolor="#484848">
                <v:path arrowok="t"/>
              </v:shape>
            </v:group>
            <v:group style="position:absolute;left:917;top:11221;width:2;height:4448" coordorigin="917,11221" coordsize="2,4448">
              <v:shape style="position:absolute;left:917;top:11221;width:2;height:4448" coordorigin="917,11221" coordsize="0,4448" path="m917,15669l917,11221e" filled="f" stroked="t" strokeweight=".957683pt" strokecolor="#5B5B5B">
                <v:path arrowok="t"/>
              </v:shape>
            </v:group>
            <v:group style="position:absolute;left:302;top:11468;width:1896;height:2" coordorigin="302,11468" coordsize="1896,2">
              <v:shape style="position:absolute;left:302;top:11468;width:1896;height:2" coordorigin="302,11468" coordsize="1896,0" path="m302,11468l2198,11468e" filled="f" stroked="t" strokeweight=".957683pt" strokecolor="#6B6B6B">
                <v:path arrowok="t"/>
              </v:shape>
            </v:group>
            <v:group style="position:absolute;left:1506;top:11216;width:2;height:4448" coordorigin="1506,11216" coordsize="2,4448">
              <v:shape style="position:absolute;left:1506;top:11216;width:2;height:4448" coordorigin="1506,11216" coordsize="0,4448" path="m1506,15664l1506,11216e" filled="f" stroked="t" strokeweight=".478842pt" strokecolor="#444444">
                <v:path arrowok="t"/>
              </v:shape>
            </v:group>
            <v:group style="position:absolute;left:2126;top:11465;width:3424;height:2" coordorigin="2126,11465" coordsize="3424,2">
              <v:shape style="position:absolute;left:2126;top:11465;width:3424;height:2" coordorigin="2126,11465" coordsize="3424,0" path="m2126,11465l5550,11465e" filled="f" stroked="t" strokeweight=".478842pt" strokecolor="#545454">
                <v:path arrowok="t"/>
              </v:shape>
            </v:group>
            <v:group style="position:absolute;left:5239;top:11468;width:3285;height:2" coordorigin="5239,11468" coordsize="3285,2">
              <v:shape style="position:absolute;left:5239;top:11468;width:3285;height:2" coordorigin="5239,11468" coordsize="3285,0" path="m5239,11468l8523,11468e" filled="f" stroked="t" strokeweight=".957683pt" strokecolor="#707070">
                <v:path arrowok="t"/>
              </v:shape>
            </v:group>
            <v:group style="position:absolute;left:7360;top:11226;width:2;height:753" coordorigin="7360,11226" coordsize="2,753">
              <v:shape style="position:absolute;left:7360;top:11226;width:2;height:753" coordorigin="7360,11226" coordsize="0,753" path="m7360,11978l7360,11226e" filled="f" stroked="t" strokeweight=".239421pt" strokecolor="#676767">
                <v:path arrowok="t"/>
              </v:shape>
            </v:group>
            <v:group style="position:absolute;left:8375;top:11465;width:3103;height:2" coordorigin="8375,11465" coordsize="3103,2">
              <v:shape style="position:absolute;left:8375;top:11465;width:3103;height:2" coordorigin="8375,11465" coordsize="3103,0" path="m8375,11465l11478,11465e" filled="f" stroked="t" strokeweight=".478842pt" strokecolor="#4F4F4F">
                <v:path arrowok="t"/>
              </v:shape>
            </v:group>
            <v:group style="position:absolute;left:2184;top:11417;width:2;height:590" coordorigin="2184,11417" coordsize="2,590">
              <v:shape style="position:absolute;left:2184;top:11417;width:2;height:590" coordorigin="2184,11417" coordsize="0,590" path="m2184,12007l2184,11417e" filled="f" stroked="t" strokeweight=".478842pt" strokecolor="#2B2B2B">
                <v:path arrowok="t"/>
              </v:shape>
            </v:group>
            <v:group style="position:absolute;left:2184;top:11949;width:2;height:1241" coordorigin="2184,11949" coordsize="2,1241">
              <v:shape style="position:absolute;left:2184;top:11949;width:2;height:1241" coordorigin="2184,11949" coordsize="0,1241" path="m2184,13191l2184,11949e" filled="f" stroked="t" strokeweight=".478842pt" strokecolor="#181818">
                <v:path arrowok="t"/>
              </v:shape>
            </v:group>
            <v:group style="position:absolute;left:7360;top:11978;width:2;height:3398" coordorigin="7360,11978" coordsize="2,3398">
              <v:shape style="position:absolute;left:7360;top:11978;width:2;height:3398" coordorigin="7360,11978" coordsize="0,3398" path="m7360,15376l7360,11978e" filled="f" stroked="t" strokeweight=".239421pt" strokecolor="#000000">
                <v:path arrowok="t"/>
              </v:shape>
            </v:group>
            <v:group style="position:absolute;left:311;top:12922;width:2;height:609" coordorigin="311,12922" coordsize="2,609">
              <v:shape style="position:absolute;left:311;top:12922;width:2;height:609" coordorigin="311,12922" coordsize="0,609" path="m311,13531l311,12922e" filled="f" stroked="t" strokeweight=".957683pt" strokecolor="#6B6B6B">
                <v:path arrowok="t"/>
              </v:shape>
            </v:group>
            <v:group style="position:absolute;left:2186;top:13133;width:2;height:772" coordorigin="2186,13133" coordsize="2,772">
              <v:shape style="position:absolute;left:2186;top:13133;width:2;height:772" coordorigin="2186,13133" coordsize="0,772" path="m2186,13905l2186,13133e" filled="f" stroked="t" strokeweight=".718262pt" strokecolor="#444444">
                <v:path arrowok="t"/>
              </v:shape>
            </v:group>
            <v:group style="position:absolute;left:917;top:13339;width:2;height:197" coordorigin="917,13339" coordsize="2,197">
              <v:shape style="position:absolute;left:917;top:13339;width:2;height:197" coordorigin="917,13339" coordsize="0,197" path="m917,13536l917,13339e" filled="f" stroked="t" strokeweight="1.197104pt" strokecolor="#707070">
                <v:path arrowok="t"/>
              </v:shape>
            </v:group>
            <v:group style="position:absolute;left:1504;top:13368;width:2;height:173" coordorigin="1504,13368" coordsize="2,173">
              <v:shape style="position:absolute;left:1504;top:13368;width:2;height:173" coordorigin="1504,13368" coordsize="0,173" path="m1504,13541l1504,13368e" filled="f" stroked="t" strokeweight=".478842pt" strokecolor="#575757">
                <v:path arrowok="t"/>
              </v:shape>
            </v:group>
            <v:group style="position:absolute;left:11475;top:13349;width:2;height:2315" coordorigin="11475,13349" coordsize="2,2315">
              <v:shape style="position:absolute;left:11475;top:13349;width:2;height:2315" coordorigin="11475,13349" coordsize="0,2315" path="m11475,15664l11475,13349e" filled="f" stroked="t" strokeweight=".957683pt" strokecolor="#676767">
                <v:path arrowok="t"/>
              </v:shape>
            </v:group>
            <v:group style="position:absolute;left:306;top:13567;width:1168;height:2" coordorigin="306,13567" coordsize="1168,2">
              <v:shape style="position:absolute;left:306;top:13567;width:1168;height:2" coordorigin="306,13567" coordsize="1168,0" path="m306,13567l1475,13567e" filled="f" stroked="t" strokeweight=".239421pt" strokecolor="#747474">
                <v:path arrowok="t"/>
              </v:shape>
            </v:group>
            <v:group style="position:absolute;left:1489;top:13598;width:675;height:2" coordorigin="1489,13598" coordsize="675,2">
              <v:shape style="position:absolute;left:1489;top:13598;width:675;height:2" coordorigin="1489,13598" coordsize="675,0" path="m1489,13598l2164,13598e" filled="f" stroked="t" strokeweight=".239421pt" strokecolor="#646464">
                <v:path arrowok="t"/>
              </v:shape>
            </v:group>
            <v:group style="position:absolute;left:316;top:13569;width:2;height:2099" coordorigin="316,13569" coordsize="2,2099">
              <v:shape style="position:absolute;left:316;top:13569;width:2;height:2099" coordorigin="316,13569" coordsize="0,2099" path="m316,15669l316,13569e" filled="f" stroked="t" strokeweight=".957683pt" strokecolor="#646464">
                <v:path arrowok="t"/>
              </v:shape>
            </v:group>
            <v:group style="position:absolute;left:1506;top:13569;width:2;height:719" coordorigin="1506,13569" coordsize="2,719">
              <v:shape style="position:absolute;left:1506;top:13569;width:2;height:719" coordorigin="1506,13569" coordsize="0,719" path="m1506,14288l1506,13569e" filled="f" stroked="t" strokeweight=".478842pt" strokecolor="#575757">
                <v:path arrowok="t"/>
              </v:shape>
            </v:group>
            <v:group style="position:absolute;left:2188;top:13790;width:2;height:498" coordorigin="2188,13790" coordsize="2,498">
              <v:shape style="position:absolute;left:2188;top:13790;width:2;height:498" coordorigin="2188,13790" coordsize="0,498" path="m2188,14288l2188,13790e" filled="f" stroked="t" strokeweight=".478842pt" strokecolor="#2F2F2F">
                <v:path arrowok="t"/>
              </v:shape>
            </v:group>
            <v:group style="position:absolute;left:2188;top:14231;width:2;height:1174" coordorigin="2188,14231" coordsize="2,1174">
              <v:shape style="position:absolute;left:2188;top:14231;width:2;height:1174" coordorigin="2188,14231" coordsize="0,1174" path="m2188,15405l2188,14231e" filled="f" stroked="t" strokeweight=".478842pt" strokecolor="#181818">
                <v:path arrowok="t"/>
              </v:shape>
            </v:group>
            <v:group style="position:absolute;left:1460;top:15659;width:1896;height:2" coordorigin="1460,15659" coordsize="1896,2">
              <v:shape style="position:absolute;left:1460;top:15659;width:1896;height:2" coordorigin="1460,15659" coordsize="1896,0" path="m1460,15659l3357,15659e" filled="f" stroked="t" strokeweight=".478842pt" strokecolor="#5B5B5B">
                <v:path arrowok="t"/>
              </v:shape>
            </v:group>
            <v:group style="position:absolute;left:2188;top:15348;width:2;height:316" coordorigin="2188,15348" coordsize="2,316">
              <v:shape style="position:absolute;left:2188;top:15348;width:2;height:316" coordorigin="2188,15348" coordsize="0,316" path="m2188,15664l2188,15348e" filled="f" stroked="t" strokeweight=".478842pt" strokecolor="#383838">
                <v:path arrowok="t"/>
              </v:shape>
            </v:group>
            <v:group style="position:absolute;left:306;top:15657;width:11191;height:2" coordorigin="306,15657" coordsize="11191,2">
              <v:shape style="position:absolute;left:306;top:15657;width:11191;height:2" coordorigin="306,15657" coordsize="11191,0" path="m306,15657l11497,15657e" filled="f" stroked="t" strokeweight=".718262pt" strokecolor="#7C7C7C">
                <v:path arrowok="t"/>
              </v:shape>
            </v:group>
            <v:group style="position:absolute;left:7360;top:15376;width:2;height:278" coordorigin="7360,15376" coordsize="2,278">
              <v:shape style="position:absolute;left:7360;top:15376;width:2;height:278" coordorigin="7360,15376" coordsize="0,278" path="m7360,15654l7360,15376e" filled="f" stroked="t" strokeweight=".239421pt" strokecolor="#8C8C8C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before="36" w:after="0" w:line="240" w:lineRule="auto"/>
        <w:ind w:left="5034" w:right="5123"/>
        <w:jc w:val="center"/>
        <w:tabs>
          <w:tab w:pos="6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938263pt;margin-top:-47.460262pt;width:37.399298pt;height:47.5pt;mso-position-horizontal-relative:page;mso-position-vertical-relative:paragraph;z-index:-13375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7E829E"/>
                      <w:w w:val="55"/>
                      <w:i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7E829E"/>
                      <w:w w:val="56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7E829E"/>
                      <w:spacing w:val="-169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4B4F79"/>
                      <w:spacing w:val="-115"/>
                      <w:w w:val="48"/>
                      <w:i/>
                      <w:position w:val="-1"/>
                    </w:rPr>
                    <w:t>/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63636"/>
                      <w:spacing w:val="0"/>
                      <w:w w:val="23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363636"/>
                      <w:spacing w:val="-140"/>
                      <w:w w:val="22"/>
                      <w:i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4B4F79"/>
                      <w:spacing w:val="0"/>
                      <w:w w:val="49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91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60B5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00" w:right="40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427" w:right="4684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DAİRESt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60" w:bottom="0" w:left="200" w:right="260"/>
        </w:sectPr>
      </w:pPr>
      <w:rPr/>
    </w:p>
    <w:p>
      <w:pPr>
        <w:spacing w:before="0" w:after="0" w:line="116" w:lineRule="exact"/>
        <w:ind w:left="770" w:right="205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2A2A2A"/>
          <w:spacing w:val="0"/>
          <w:w w:val="117"/>
        </w:rPr>
        <w:t>IZMIR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64" w:lineRule="exact"/>
        <w:ind w:left="525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97681pt;margin-top:-43.007423pt;width:485.437058pt;height:82.060396pt;mso-position-horizontal-relative:page;mso-position-vertical-relative:paragraph;z-index:-13372" type="#_x0000_t202" filled="f" stroked="f">
            <v:textbox inset="0,0,0,0">
              <w:txbxContent>
                <w:p>
                  <w:pPr>
                    <w:spacing w:before="0" w:after="0" w:line="1641" w:lineRule="exact"/>
                    <w:ind w:right="-286"/>
                    <w:jc w:val="left"/>
                    <w:tabs>
                      <w:tab w:pos="84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38"/>
                      <w:b/>
                      <w:bCs/>
                      <w:position w:val="60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b/>
                      <w:bCs/>
                      <w:position w:val="60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b/>
                      <w:bCs/>
                      <w:position w:val="6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A2A"/>
                      <w:spacing w:val="0"/>
                      <w:w w:val="251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87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2" w:equalWidth="0">
            <w:col w:w="1472" w:space="1470"/>
            <w:col w:w="8518"/>
          </w:cols>
        </w:sectPr>
      </w:pPr>
      <w:rPr/>
    </w:p>
    <w:p>
      <w:pPr>
        <w:spacing w:before="0" w:after="0" w:line="222" w:lineRule="exact"/>
        <w:ind w:left="600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2A2A2A"/>
          <w:spacing w:val="0"/>
          <w:w w:val="113"/>
          <w:position w:val="7"/>
        </w:rPr>
        <w:t>BELEDIYESI</w:t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2" w:right="-20"/>
        <w:jc w:val="left"/>
        <w:tabs>
          <w:tab w:pos="1480" w:val="left"/>
          <w:tab w:pos="2760" w:val="left"/>
          <w:tab w:pos="514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1"/>
          <w:position w:val="2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1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4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:13.05.2017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No:33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:19:33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56" w:lineRule="auto"/>
        <w:ind w:left="128" w:right="2955"/>
        <w:jc w:val="left"/>
        <w:tabs>
          <w:tab w:pos="1480" w:val="left"/>
          <w:tab w:pos="2760" w:val="left"/>
          <w:tab w:pos="414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:13.05.2017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:3058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Bahadı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SENDURAN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lnön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Ödemiş/İZMiR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8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8" w:right="-20"/>
        <w:jc w:val="left"/>
        <w:tabs>
          <w:tab w:pos="1460" w:val="left"/>
          <w:tab w:pos="44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180" w:lineRule="auto"/>
        <w:ind w:left="3256" w:right="3692" w:firstLine="-3132"/>
        <w:jc w:val="left"/>
        <w:tabs>
          <w:tab w:pos="324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  <w:position w:val="0"/>
        </w:rPr>
        <w:t>Ah_§a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0" w:lineRule="exact"/>
        <w:ind w:left="4074" w:right="-20"/>
        <w:jc w:val="left"/>
        <w:tabs>
          <w:tab w:pos="4660" w:val="left"/>
          <w:tab w:pos="5160" w:val="left"/>
          <w:tab w:pos="564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6"/>
          <w:szCs w:val="36"/>
          <w:color w:val="424242"/>
          <w:spacing w:val="0"/>
          <w:w w:val="52"/>
        </w:rPr>
        <w:t>ı</w:t>
      </w:r>
      <w:r>
        <w:rPr>
          <w:rFonts w:ascii="Arial" w:hAnsi="Arial" w:cs="Arial" w:eastAsia="Arial"/>
          <w:sz w:val="36"/>
          <w:szCs w:val="36"/>
          <w:color w:val="424242"/>
          <w:spacing w:val="-45"/>
          <w:w w:val="52"/>
        </w:rPr>
        <w:t> </w:t>
      </w:r>
      <w:r>
        <w:rPr>
          <w:rFonts w:ascii="Arial" w:hAnsi="Arial" w:cs="Arial" w:eastAsia="Arial"/>
          <w:sz w:val="36"/>
          <w:szCs w:val="36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424242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181818"/>
          <w:spacing w:val="0"/>
          <w:w w:val="52"/>
        </w:rPr>
        <w:t>ı</w:t>
      </w:r>
      <w:r>
        <w:rPr>
          <w:rFonts w:ascii="Arial" w:hAnsi="Arial" w:cs="Arial" w:eastAsia="Arial"/>
          <w:sz w:val="36"/>
          <w:szCs w:val="36"/>
          <w:color w:val="181818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181818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979799"/>
          <w:spacing w:val="0"/>
          <w:w w:val="52"/>
        </w:rPr>
        <w:t>ı</w:t>
      </w:r>
      <w:r>
        <w:rPr>
          <w:rFonts w:ascii="Arial" w:hAnsi="Arial" w:cs="Arial" w:eastAsia="Arial"/>
          <w:sz w:val="36"/>
          <w:szCs w:val="36"/>
          <w:color w:val="979799"/>
          <w:spacing w:val="-45"/>
          <w:w w:val="52"/>
        </w:rPr>
        <w:t> </w:t>
      </w:r>
      <w:r>
        <w:rPr>
          <w:rFonts w:ascii="Arial" w:hAnsi="Arial" w:cs="Arial" w:eastAsia="Arial"/>
          <w:sz w:val="36"/>
          <w:szCs w:val="36"/>
          <w:color w:val="979799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979799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2A2A2A"/>
          <w:spacing w:val="0"/>
          <w:w w:val="52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2A2A2A"/>
          <w:spacing w:val="-54"/>
          <w:w w:val="52"/>
          <w:position w:val="2"/>
        </w:rPr>
        <w:t> </w:t>
      </w:r>
      <w:r>
        <w:rPr>
          <w:rFonts w:ascii="Arial" w:hAnsi="Arial" w:cs="Arial" w:eastAsia="Arial"/>
          <w:sz w:val="44"/>
          <w:szCs w:val="44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9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9"/>
        </w:rPr>
        <w:t>19:45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14" w:right="-20"/>
        <w:jc w:val="left"/>
        <w:tabs>
          <w:tab w:pos="178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7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6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790" w:right="-20"/>
        <w:jc w:val="left"/>
        <w:tabs>
          <w:tab w:pos="432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19:34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1"/>
        </w:rPr>
        <w:t>19:38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</w:sectPr>
      </w:pPr>
      <w:rPr/>
    </w:p>
    <w:p>
      <w:pPr>
        <w:spacing w:before="0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2" w:equalWidth="0">
            <w:col w:w="600" w:space="1190"/>
            <w:col w:w="9670"/>
          </w:cols>
        </w:sectPr>
      </w:pPr>
      <w:rPr/>
    </w:p>
    <w:p>
      <w:pPr>
        <w:spacing w:before="0" w:after="0" w:line="257" w:lineRule="exact"/>
        <w:ind w:left="133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304" w:right="49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1799" w:right="4537" w:firstLine="2532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8" w:right="-20"/>
        <w:jc w:val="left"/>
        <w:tabs>
          <w:tab w:pos="1780" w:val="left"/>
          <w:tab w:pos="432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0"/>
          <w:position w:val="1"/>
        </w:rPr>
        <w:t>Ya··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1"/>
        </w:rPr>
        <w:t>'UC!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4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2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2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</w:rPr>
        <w:t>"şse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8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7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4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çöp1eri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24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287" w:right="42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3" w:lineRule="exact"/>
        <w:ind w:left="168" w:right="-20"/>
        <w:jc w:val="left"/>
        <w:tabs>
          <w:tab w:pos="2020" w:val="left"/>
          <w:tab w:pos="4320" w:val="left"/>
          <w:tab w:pos="622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45957"/>
          <w:spacing w:val="2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4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4346" w:right="-20"/>
        <w:jc w:val="left"/>
        <w:tabs>
          <w:tab w:pos="6200" w:val="left"/>
          <w:tab w:pos="77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6"/>
          <w:szCs w:val="26"/>
          <w:color w:val="2A2A2A"/>
          <w:spacing w:val="0"/>
          <w:w w:val="171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2A2A2A"/>
          <w:spacing w:val="-113"/>
          <w:w w:val="171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7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424242"/>
          <w:spacing w:val="0"/>
          <w:w w:val="60"/>
          <w:position w:val="0"/>
        </w:rPr>
        <w:t>1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7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957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68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52" w:lineRule="auto"/>
        <w:ind w:left="128" w:right="61" w:firstLine="16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çöpler·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7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tabs>
          <w:tab w:pos="178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!Yar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•n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8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[Te..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77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44"/>
        </w:rPr>
        <w:t>ıı</w:t>
      </w:r>
      <w:r>
        <w:rPr>
          <w:rFonts w:ascii="Arial" w:hAnsi="Arial" w:cs="Arial" w:eastAsia="Arial"/>
          <w:sz w:val="18"/>
          <w:szCs w:val="18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5" w:lineRule="exact"/>
        <w:ind w:left="138" w:right="-20"/>
        <w:jc w:val="left"/>
        <w:tabs>
          <w:tab w:pos="178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84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24242"/>
          <w:spacing w:val="-18"/>
          <w:w w:val="84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:13.05.2017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9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39"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39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2A2A2A"/>
          <w:spacing w:val="-42"/>
          <w:w w:val="13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:20:10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652" w:right="-20"/>
        <w:jc w:val="left"/>
        <w:tabs>
          <w:tab w:pos="114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555222pt;margin-top:21.548138pt;width:84.523989pt;height:53.5pt;mso-position-horizontal-relative:page;mso-position-vertical-relative:paragraph;z-index:-13371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rPr>
                      <w:rFonts w:ascii="Times New Roman" w:hAnsi="Times New Roman" w:cs="Times New Roman" w:eastAsia="Times New Roman"/>
                      <w:sz w:val="107"/>
                      <w:szCs w:val="10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262A69"/>
                      <w:spacing w:val="0"/>
                      <w:w w:val="51"/>
                      <w:i/>
                      <w:position w:val="-1"/>
                    </w:rPr>
                    <w:t>J1J.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262A69"/>
                      <w:spacing w:val="0"/>
                      <w:w w:val="51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262A69"/>
                      <w:spacing w:val="53"/>
                      <w:w w:val="51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262A69"/>
                      <w:spacing w:val="0"/>
                      <w:w w:val="184"/>
                      <w:i/>
                      <w:position w:val="-1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7275A5"/>
                      <w:spacing w:val="0"/>
                      <w:w w:val="52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42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183" w:lineRule="exact"/>
        <w:ind w:left="28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2"/>
        </w:rPr>
        <w:t>'ü</w:t>
      </w:r>
      <w:r>
        <w:rPr>
          <w:rFonts w:ascii="Arial" w:hAnsi="Arial" w:cs="Arial" w:eastAsia="Arial"/>
          <w:sz w:val="18"/>
          <w:szCs w:val="18"/>
          <w:color w:val="424242"/>
          <w:spacing w:val="-16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-1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</w:sectPr>
      </w:pPr>
      <w:rPr/>
    </w:p>
    <w:p>
      <w:pPr>
        <w:spacing w:before="0" w:after="0" w:line="102" w:lineRule="exact"/>
        <w:ind w:right="18"/>
        <w:jc w:val="righ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27445pt;margin-top:2.382415pt;width:7.45407pt;height:11.5pt;mso-position-horizontal-relative:page;mso-position-vertical-relative:paragraph;z-index:-1337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A2A2A"/>
                      <w:spacing w:val="0"/>
                      <w:w w:val="23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86"/>
        </w:rPr>
        <w:t>1l.l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9" w:after="0" w:line="601" w:lineRule="exact"/>
        <w:ind w:right="-20"/>
        <w:jc w:val="righ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57"/>
          <w:szCs w:val="57"/>
          <w:color w:val="2A2A2A"/>
          <w:spacing w:val="-130"/>
          <w:w w:val="58"/>
          <w:position w:val="-6"/>
        </w:rPr>
        <w:t>·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75"/>
          <w:position w:val="20"/>
        </w:rPr>
        <w:t>.</w:t>
      </w:r>
      <w:r>
        <w:rPr>
          <w:rFonts w:ascii="Arial" w:hAnsi="Arial" w:cs="Arial" w:eastAsia="Arial"/>
          <w:sz w:val="28"/>
          <w:szCs w:val="28"/>
          <w:color w:val="2A2A2A"/>
          <w:spacing w:val="-124"/>
          <w:w w:val="76"/>
          <w:position w:val="20"/>
        </w:rPr>
        <w:t>g</w:t>
      </w:r>
      <w:r>
        <w:rPr>
          <w:rFonts w:ascii="Arial" w:hAnsi="Arial" w:cs="Arial" w:eastAsia="Arial"/>
          <w:sz w:val="57"/>
          <w:szCs w:val="57"/>
          <w:color w:val="2A2A2A"/>
          <w:spacing w:val="0"/>
          <w:w w:val="58"/>
          <w:position w:val="-6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63" w:lineRule="exact"/>
        <w:ind w:left="138" w:right="-78"/>
        <w:jc w:val="left"/>
        <w:tabs>
          <w:tab w:pos="740" w:val="left"/>
          <w:tab w:pos="1380" w:val="left"/>
          <w:tab w:pos="31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330505pt;margin-top:8.309439pt;width:11.943801pt;height:11pt;mso-position-horizontal-relative:page;mso-position-vertical-relative:paragraph;z-index:-13369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424242"/>
                      <w:spacing w:val="0"/>
                      <w:w w:val="177"/>
                      <w:b/>
                      <w:bCs/>
                    </w:rPr>
                    <w:t>n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b/>
          <w:bCs/>
          <w:position w:val="-2"/>
        </w:rPr>
        <w:t>N</w:t>
      </w:r>
      <w:r>
        <w:rPr>
          <w:rFonts w:ascii="Arial" w:hAnsi="Arial" w:cs="Arial" w:eastAsia="Arial"/>
          <w:sz w:val="23"/>
          <w:szCs w:val="23"/>
          <w:color w:val="424242"/>
          <w:spacing w:val="-6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5"/>
          <w:szCs w:val="25"/>
          <w:color w:val="262A69"/>
          <w:spacing w:val="0"/>
          <w:w w:val="83"/>
          <w:i/>
          <w:position w:val="-2"/>
        </w:rPr>
        <w:t>.llı.</w:t>
      </w:r>
      <w:r>
        <w:rPr>
          <w:rFonts w:ascii="Arial" w:hAnsi="Arial" w:cs="Arial" w:eastAsia="Arial"/>
          <w:sz w:val="25"/>
          <w:szCs w:val="25"/>
          <w:color w:val="2D314D"/>
          <w:spacing w:val="0"/>
          <w:w w:val="83"/>
          <w:i/>
          <w:position w:val="-2"/>
        </w:rPr>
        <w:t>ı.</w:t>
      </w:r>
      <w:r>
        <w:rPr>
          <w:rFonts w:ascii="Arial" w:hAnsi="Arial" w:cs="Arial" w:eastAsia="Arial"/>
          <w:sz w:val="25"/>
          <w:szCs w:val="25"/>
          <w:color w:val="2D314D"/>
          <w:spacing w:val="-55"/>
          <w:w w:val="83"/>
          <w:i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2D314D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2D314D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314D"/>
          <w:spacing w:val="0"/>
          <w:w w:val="100"/>
          <w:position w:val="-2"/>
        </w:rPr>
        <w:t>it.._</w:t>
      </w:r>
      <w:r>
        <w:rPr>
          <w:rFonts w:ascii="Times New Roman" w:hAnsi="Times New Roman" w:cs="Times New Roman" w:eastAsia="Times New Roman"/>
          <w:sz w:val="17"/>
          <w:szCs w:val="17"/>
          <w:color w:val="2D314D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31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314D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ACAEB3"/>
          <w:spacing w:val="0"/>
          <w:w w:val="161"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227" w:right="1466"/>
        <w:jc w:val="center"/>
        <w:tabs>
          <w:tab w:pos="168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2A2A2A"/>
          <w:spacing w:val="-7"/>
          <w:w w:val="112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2D314D"/>
          <w:spacing w:val="0"/>
          <w:w w:val="112"/>
          <w:position w:val="1"/>
        </w:rPr>
        <w:t>.,</w:t>
      </w:r>
      <w:r>
        <w:rPr>
          <w:rFonts w:ascii="Arial" w:hAnsi="Arial" w:cs="Arial" w:eastAsia="Arial"/>
          <w:sz w:val="13"/>
          <w:szCs w:val="13"/>
          <w:color w:val="2D314D"/>
          <w:spacing w:val="-10"/>
          <w:w w:val="112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424242"/>
          <w:spacing w:val="0"/>
          <w:w w:val="112"/>
          <w:position w:val="1"/>
        </w:rPr>
        <w:t>..</w:t>
      </w:r>
      <w:r>
        <w:rPr>
          <w:rFonts w:ascii="Arial" w:hAnsi="Arial" w:cs="Arial" w:eastAsia="Arial"/>
          <w:sz w:val="13"/>
          <w:szCs w:val="13"/>
          <w:color w:val="424242"/>
          <w:spacing w:val="-10"/>
          <w:w w:val="112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2D314D"/>
          <w:spacing w:val="0"/>
          <w:w w:val="112"/>
          <w:position w:val="1"/>
        </w:rPr>
        <w:t>tlJI'T</w:t>
      </w:r>
      <w:r>
        <w:rPr>
          <w:rFonts w:ascii="Arial" w:hAnsi="Arial" w:cs="Arial" w:eastAsia="Arial"/>
          <w:sz w:val="13"/>
          <w:szCs w:val="13"/>
          <w:color w:val="2D314D"/>
          <w:spacing w:val="-36"/>
          <w:w w:val="112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2D31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2D314D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545957"/>
          <w:spacing w:val="0"/>
          <w:w w:val="15"/>
          <w:position w:val="1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-37" w:right="111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1"/>
          <w:b/>
          <w:bCs/>
          <w:position w:val="-5"/>
        </w:rPr>
        <w:t>GOne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1"/>
          <w:b/>
          <w:bCs/>
          <w:position w:val="-5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11"/>
          <w:w w:val="91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12"/>
          <w:b/>
          <w:bCs/>
          <w:position w:val="-5"/>
        </w:rPr>
        <w:t>B611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12"/>
          <w:b/>
          <w:bCs/>
          <w:position w:val="-5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12"/>
          <w:b/>
          <w:bCs/>
          <w:position w:val="-5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42"/>
          <w:w w:val="112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201"/>
          <w:position w:val="-5"/>
        </w:rPr>
        <w:t>;:;;.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5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71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-2"/>
          <w:w w:val="71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</w:rPr>
        <w:t>fl</w:t>
      </w:r>
      <w:r>
        <w:rPr>
          <w:rFonts w:ascii="Arial" w:hAnsi="Arial" w:cs="Arial" w:eastAsia="Arial"/>
          <w:sz w:val="25"/>
          <w:szCs w:val="25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80"/>
        </w:rPr>
        <w:t>aiı!f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1"/>
          <w:w w:val="8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80"/>
        </w:rPr>
        <w:t>8Tl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38" w:after="0" w:line="354" w:lineRule="exact"/>
        <w:ind w:right="-20"/>
        <w:jc w:val="left"/>
        <w:tabs>
          <w:tab w:pos="640" w:val="left"/>
          <w:tab w:pos="1340" w:val="left"/>
        </w:tabs>
        <w:rPr>
          <w:rFonts w:ascii="Arial" w:hAnsi="Arial" w:cs="Arial" w:eastAsia="Arial"/>
          <w:sz w:val="107"/>
          <w:szCs w:val="107"/>
        </w:rPr>
      </w:pPr>
      <w:rPr/>
      <w:r>
        <w:rPr/>
        <w:pict>
          <v:group style="position:absolute;margin-left:514.999146pt;margin-top:29.839418pt;width:.1pt;height:8.127546pt;mso-position-horizontal-relative:page;mso-position-vertical-relative:paragraph;z-index:-13373" coordorigin="10300,597" coordsize="2,163">
            <v:shape style="position:absolute;left:10300;top:597;width:2;height:163" coordorigin="10300,597" coordsize="0,163" path="m10300,759l10300,597e" filled="f" stroked="t" strokeweight="1.903878pt" strokecolor="#5B64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70"/>
          <w:position w:val="-6"/>
        </w:rPr>
        <w:t>İtfa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70"/>
          <w:position w:val="-6"/>
        </w:rPr>
        <w:t>i</w:t>
      </w:r>
      <w:r>
        <w:rPr>
          <w:rFonts w:ascii="Arial" w:hAnsi="Arial" w:cs="Arial" w:eastAsia="Arial"/>
          <w:sz w:val="25"/>
          <w:szCs w:val="25"/>
          <w:color w:val="2A2A2A"/>
          <w:spacing w:val="4"/>
          <w:w w:val="70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6"/>
        </w:rPr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70"/>
          <w:position w:val="-6"/>
        </w:rPr>
        <w:t>J</w:t>
      </w:r>
      <w:r>
        <w:rPr>
          <w:rFonts w:ascii="Arial" w:hAnsi="Arial" w:cs="Arial" w:eastAsia="Arial"/>
          <w:sz w:val="25"/>
          <w:szCs w:val="25"/>
          <w:color w:val="424242"/>
          <w:spacing w:val="-12"/>
          <w:w w:val="70"/>
          <w:position w:val="-6"/>
        </w:rPr>
        <w:t>1</w:t>
      </w:r>
      <w:r>
        <w:rPr>
          <w:rFonts w:ascii="Arial" w:hAnsi="Arial" w:cs="Arial" w:eastAsia="Arial"/>
          <w:sz w:val="25"/>
          <w:szCs w:val="25"/>
          <w:color w:val="545957"/>
          <w:spacing w:val="0"/>
          <w:w w:val="70"/>
          <w:position w:val="-6"/>
        </w:rPr>
        <w:t>.l:"in</w:t>
      </w:r>
      <w:r>
        <w:rPr>
          <w:rFonts w:ascii="Arial" w:hAnsi="Arial" w:cs="Arial" w:eastAsia="Arial"/>
          <w:sz w:val="25"/>
          <w:szCs w:val="25"/>
          <w:color w:val="54595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54595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545957"/>
          <w:spacing w:val="0"/>
          <w:w w:val="88"/>
          <w:position w:val="-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45957"/>
          <w:spacing w:val="-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7"/>
          <w:position w:val="-6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7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4"/>
          <w:w w:val="77"/>
          <w:position w:val="-6"/>
        </w:rPr>
        <w:t> </w:t>
      </w:r>
      <w:r>
        <w:rPr>
          <w:rFonts w:ascii="Arial" w:hAnsi="Arial" w:cs="Arial" w:eastAsia="Arial"/>
          <w:sz w:val="107"/>
          <w:szCs w:val="107"/>
          <w:color w:val="424242"/>
          <w:spacing w:val="0"/>
          <w:w w:val="123"/>
          <w:position w:val="-72"/>
        </w:rPr>
        <w:t>h</w:t>
      </w:r>
      <w:r>
        <w:rPr>
          <w:rFonts w:ascii="Arial" w:hAnsi="Arial" w:cs="Arial" w:eastAsia="Arial"/>
          <w:sz w:val="107"/>
          <w:szCs w:val="10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3" w:equalWidth="0">
            <w:col w:w="478" w:space="1778"/>
            <w:col w:w="3246" w:space="2923"/>
            <w:col w:w="3035"/>
          </w:cols>
        </w:sectPr>
      </w:pPr>
      <w:rPr/>
    </w:p>
    <w:p>
      <w:pPr>
        <w:spacing w:before="57" w:after="0" w:line="240" w:lineRule="auto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2"/>
          <w:szCs w:val="22"/>
          <w:color w:val="2A2A2A"/>
          <w:w w:val="90"/>
          <w:b/>
          <w:bCs/>
        </w:rPr>
        <w:t>Gruplar</w:t>
      </w:r>
      <w:r>
        <w:rPr>
          <w:rFonts w:ascii="Arial" w:hAnsi="Arial" w:cs="Arial" w:eastAsia="Arial"/>
          <w:sz w:val="22"/>
          <w:szCs w:val="22"/>
          <w:color w:val="2A2A2A"/>
          <w:spacing w:val="-36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71"/>
          <w:b/>
          <w:bCs/>
        </w:rPr>
        <w:t>Anılrr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23" w:after="0" w:line="375" w:lineRule="exact"/>
        <w:ind w:right="-99"/>
        <w:jc w:val="left"/>
        <w:rPr>
          <w:rFonts w:ascii="Courier New" w:hAnsi="Courier New" w:cs="Courier New" w:eastAsia="Courier New"/>
          <w:sz w:val="39"/>
          <w:szCs w:val="3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9"/>
          <w:szCs w:val="39"/>
          <w:color w:val="ACAEB3"/>
          <w:spacing w:val="0"/>
          <w:w w:val="73"/>
          <w:i/>
          <w:position w:val="-3"/>
        </w:rPr>
        <w:t>(\v</w:t>
      </w:r>
      <w:r>
        <w:rPr>
          <w:rFonts w:ascii="Courier New" w:hAnsi="Courier New" w:cs="Courier New" w:eastAsia="Courier New"/>
          <w:sz w:val="39"/>
          <w:szCs w:val="39"/>
          <w:color w:val="ACAEB3"/>
          <w:spacing w:val="0"/>
          <w:w w:val="73"/>
          <w:i/>
          <w:position w:val="-3"/>
        </w:rPr>
        <w:t> </w:t>
      </w:r>
      <w:r>
        <w:rPr>
          <w:rFonts w:ascii="Courier New" w:hAnsi="Courier New" w:cs="Courier New" w:eastAsia="Courier New"/>
          <w:sz w:val="39"/>
          <w:szCs w:val="39"/>
          <w:color w:val="ACAEB3"/>
          <w:spacing w:val="0"/>
          <w:w w:val="73"/>
          <w:i/>
          <w:position w:val="-3"/>
        </w:rPr>
        <w:t>A</w:t>
      </w:r>
      <w:r>
        <w:rPr>
          <w:rFonts w:ascii="Courier New" w:hAnsi="Courier New" w:cs="Courier New" w:eastAsia="Courier New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-56"/>
          <w:w w:val="129"/>
          <w:b/>
          <w:bCs/>
          <w:position w:val="-4"/>
        </w:rPr>
        <w:t>B</w:t>
      </w:r>
      <w:r>
        <w:rPr>
          <w:rFonts w:ascii="Arial" w:hAnsi="Arial" w:cs="Arial" w:eastAsia="Arial"/>
          <w:sz w:val="14"/>
          <w:szCs w:val="14"/>
          <w:color w:val="979799"/>
          <w:spacing w:val="-38"/>
          <w:w w:val="223"/>
          <w:i/>
          <w:position w:val="6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0"/>
          <w:w w:val="130"/>
          <w:b/>
          <w:bCs/>
          <w:position w:val="-4"/>
        </w:rPr>
        <w:t>ü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-38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15"/>
          <w:w w:val="129"/>
          <w:b/>
          <w:bCs/>
          <w:position w:val="-4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0"/>
          <w:w w:val="129"/>
          <w:b/>
          <w:bCs/>
          <w:position w:val="-4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-3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0"/>
          <w:w w:val="129"/>
          <w:b/>
          <w:bCs/>
          <w:position w:val="-4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-4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-3"/>
          <w:w w:val="129"/>
          <w:b/>
          <w:bCs/>
          <w:position w:val="-4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6E7275"/>
          <w:spacing w:val="-57"/>
          <w:w w:val="129"/>
          <w:b/>
          <w:bCs/>
          <w:position w:val="-4"/>
        </w:rPr>
        <w:t>\</w:t>
      </w:r>
      <w:r>
        <w:rPr>
          <w:rFonts w:ascii="Times New Roman" w:hAnsi="Times New Roman" w:cs="Times New Roman" w:eastAsia="Times New Roman"/>
          <w:sz w:val="32"/>
          <w:szCs w:val="32"/>
          <w:color w:val="979799"/>
          <w:spacing w:val="0"/>
          <w:w w:val="277"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979799"/>
          <w:spacing w:val="-47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E7275"/>
          <w:spacing w:val="-99"/>
          <w:w w:val="114"/>
          <w:b/>
          <w:bCs/>
          <w:position w:val="-4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7275A5"/>
          <w:spacing w:val="-50"/>
          <w:w w:val="97"/>
          <w:position w:val="6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979799"/>
          <w:spacing w:val="-42"/>
          <w:w w:val="144"/>
          <w:position w:val="6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-122"/>
          <w:w w:val="117"/>
          <w:position w:val="6"/>
        </w:rPr>
        <w:t>"</w:t>
      </w:r>
      <w:r>
        <w:rPr>
          <w:rFonts w:ascii="Times New Roman" w:hAnsi="Times New Roman" w:cs="Times New Roman" w:eastAsia="Times New Roman"/>
          <w:sz w:val="38"/>
          <w:szCs w:val="38"/>
          <w:color w:val="6E7275"/>
          <w:spacing w:val="-33"/>
          <w:w w:val="114"/>
          <w:b/>
          <w:bCs/>
          <w:position w:val="-4"/>
        </w:rPr>
        <w:t>s</w:t>
      </w:r>
      <w:r>
        <w:rPr>
          <w:rFonts w:ascii="Times New Roman" w:hAnsi="Times New Roman" w:cs="Times New Roman" w:eastAsia="Times New Roman"/>
          <w:sz w:val="38"/>
          <w:szCs w:val="38"/>
          <w:color w:val="979799"/>
          <w:spacing w:val="0"/>
          <w:w w:val="38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979799"/>
          <w:spacing w:val="-45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CAEB3"/>
          <w:spacing w:val="0"/>
          <w:w w:val="23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3" w:equalWidth="0">
            <w:col w:w="3907" w:space="1067"/>
            <w:col w:w="855" w:space="2425"/>
            <w:col w:w="3206"/>
          </w:cols>
        </w:sectPr>
      </w:pPr>
      <w:rPr/>
    </w:p>
    <w:p>
      <w:pPr>
        <w:spacing w:before="0" w:after="0" w:line="79" w:lineRule="exact"/>
        <w:ind w:left="4902" w:right="-20"/>
        <w:jc w:val="left"/>
        <w:tabs>
          <w:tab w:pos="83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2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2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2"/>
        </w:rPr>
      </w:r>
      <w:r>
        <w:rPr>
          <w:rFonts w:ascii="Arial" w:hAnsi="Arial" w:cs="Arial" w:eastAsia="Arial"/>
          <w:sz w:val="21"/>
          <w:szCs w:val="21"/>
          <w:color w:val="808280"/>
          <w:spacing w:val="0"/>
          <w:w w:val="100"/>
          <w:position w:val="-19"/>
        </w:rPr>
        <w:t>;Jlf</w:t>
      </w:r>
      <w:r>
        <w:rPr>
          <w:rFonts w:ascii="Arial" w:hAnsi="Arial" w:cs="Arial" w:eastAsia="Arial"/>
          <w:sz w:val="21"/>
          <w:szCs w:val="21"/>
          <w:color w:val="808280"/>
          <w:spacing w:val="16"/>
          <w:w w:val="100"/>
          <w:position w:val="-19"/>
        </w:rPr>
        <w:t> </w:t>
      </w:r>
      <w:r>
        <w:rPr>
          <w:rFonts w:ascii="Arial" w:hAnsi="Arial" w:cs="Arial" w:eastAsia="Arial"/>
          <w:sz w:val="21"/>
          <w:szCs w:val="21"/>
          <w:color w:val="808280"/>
          <w:spacing w:val="0"/>
          <w:w w:val="100"/>
          <w:position w:val="-19"/>
        </w:rPr>
        <w:t>jY</w:t>
      </w:r>
      <w:r>
        <w:rPr>
          <w:rFonts w:ascii="Arial" w:hAnsi="Arial" w:cs="Arial" w:eastAsia="Arial"/>
          <w:sz w:val="21"/>
          <w:szCs w:val="21"/>
          <w:color w:val="808280"/>
          <w:spacing w:val="2"/>
          <w:w w:val="100"/>
          <w:position w:val="-19"/>
        </w:rPr>
        <w:t> </w:t>
      </w:r>
      <w:r>
        <w:rPr>
          <w:rFonts w:ascii="Arial" w:hAnsi="Arial" w:cs="Arial" w:eastAsia="Arial"/>
          <w:sz w:val="31"/>
          <w:szCs w:val="31"/>
          <w:color w:val="6E7275"/>
          <w:spacing w:val="0"/>
          <w:w w:val="57"/>
          <w:position w:val="-19"/>
        </w:rPr>
        <w:t>'/jS'iiQ'</w:t>
      </w:r>
      <w:r>
        <w:rPr>
          <w:rFonts w:ascii="Arial" w:hAnsi="Arial" w:cs="Arial" w:eastAsia="Arial"/>
          <w:sz w:val="31"/>
          <w:szCs w:val="31"/>
          <w:color w:val="6E7275"/>
          <w:spacing w:val="-56"/>
          <w:w w:val="100"/>
          <w:position w:val="-19"/>
        </w:rPr>
        <w:t> </w:t>
      </w:r>
      <w:r>
        <w:rPr>
          <w:rFonts w:ascii="Arial" w:hAnsi="Arial" w:cs="Arial" w:eastAsia="Arial"/>
          <w:sz w:val="21"/>
          <w:szCs w:val="21"/>
          <w:color w:val="ACAEB3"/>
          <w:spacing w:val="-18"/>
          <w:w w:val="135"/>
          <w:position w:val="-19"/>
        </w:rPr>
        <w:t>'</w:t>
      </w:r>
      <w:r>
        <w:rPr>
          <w:rFonts w:ascii="Arial" w:hAnsi="Arial" w:cs="Arial" w:eastAsia="Arial"/>
          <w:sz w:val="21"/>
          <w:szCs w:val="21"/>
          <w:color w:val="545957"/>
          <w:spacing w:val="-6"/>
          <w:w w:val="85"/>
          <w:position w:val="-19"/>
        </w:rPr>
        <w:t>&gt;</w:t>
      </w:r>
      <w:r>
        <w:rPr>
          <w:rFonts w:ascii="Arial" w:hAnsi="Arial" w:cs="Arial" w:eastAsia="Arial"/>
          <w:sz w:val="21"/>
          <w:szCs w:val="21"/>
          <w:color w:val="6E7275"/>
          <w:spacing w:val="0"/>
          <w:w w:val="86"/>
          <w:position w:val="-19"/>
        </w:rPr>
        <w:t>e</w:t>
      </w:r>
      <w:r>
        <w:rPr>
          <w:rFonts w:ascii="Arial" w:hAnsi="Arial" w:cs="Arial" w:eastAsia="Arial"/>
          <w:sz w:val="21"/>
          <w:szCs w:val="21"/>
          <w:color w:val="6E7275"/>
          <w:spacing w:val="-27"/>
          <w:w w:val="100"/>
          <w:position w:val="-19"/>
        </w:rPr>
        <w:t> </w:t>
      </w:r>
      <w:r>
        <w:rPr>
          <w:rFonts w:ascii="Arial" w:hAnsi="Arial" w:cs="Arial" w:eastAsia="Arial"/>
          <w:sz w:val="21"/>
          <w:szCs w:val="21"/>
          <w:color w:val="545957"/>
          <w:spacing w:val="0"/>
          <w:w w:val="67"/>
          <w:position w:val="-19"/>
        </w:rPr>
        <w:t>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</w:sectPr>
      </w:pPr>
      <w:rPr/>
    </w:p>
    <w:p>
      <w:pPr>
        <w:spacing w:before="0" w:after="0" w:line="241" w:lineRule="exact"/>
        <w:ind w:left="4902" w:right="-110"/>
        <w:jc w:val="left"/>
        <w:tabs>
          <w:tab w:pos="836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4"/>
        </w:rPr>
      </w:r>
      <w:r>
        <w:rPr>
          <w:rFonts w:ascii="Arial" w:hAnsi="Arial" w:cs="Arial" w:eastAsia="Arial"/>
          <w:sz w:val="19"/>
          <w:szCs w:val="19"/>
          <w:color w:val="545957"/>
          <w:spacing w:val="0"/>
          <w:w w:val="106"/>
          <w:position w:val="-11"/>
        </w:rPr>
        <w:t>iı</w:t>
      </w:r>
      <w:r>
        <w:rPr>
          <w:rFonts w:ascii="Arial" w:hAnsi="Arial" w:cs="Arial" w:eastAsia="Arial"/>
          <w:sz w:val="19"/>
          <w:szCs w:val="19"/>
          <w:color w:val="545957"/>
          <w:spacing w:val="-5"/>
          <w:w w:val="107"/>
          <w:position w:val="-11"/>
        </w:rPr>
        <w:t>d</w:t>
      </w:r>
      <w:r>
        <w:rPr>
          <w:rFonts w:ascii="Arial" w:hAnsi="Arial" w:cs="Arial" w:eastAsia="Arial"/>
          <w:sz w:val="19"/>
          <w:szCs w:val="19"/>
          <w:color w:val="6E7275"/>
          <w:spacing w:val="-24"/>
          <w:w w:val="116"/>
          <w:position w:val="-11"/>
        </w:rPr>
        <w:t>t</w:t>
      </w:r>
      <w:r>
        <w:rPr>
          <w:rFonts w:ascii="Arial" w:hAnsi="Arial" w:cs="Arial" w:eastAsia="Arial"/>
          <w:sz w:val="19"/>
          <w:szCs w:val="19"/>
          <w:color w:val="6E7275"/>
          <w:spacing w:val="-62"/>
          <w:w w:val="142"/>
          <w:position w:val="-11"/>
        </w:rPr>
        <w:t>ı</w:t>
      </w:r>
      <w:r>
        <w:rPr>
          <w:rFonts w:ascii="Arial" w:hAnsi="Arial" w:cs="Arial" w:eastAsia="Arial"/>
          <w:sz w:val="19"/>
          <w:szCs w:val="19"/>
          <w:color w:val="6E7275"/>
          <w:spacing w:val="-6"/>
          <w:w w:val="117"/>
          <w:position w:val="-11"/>
        </w:rPr>
        <w:t>(</w:t>
      </w:r>
      <w:r>
        <w:rPr>
          <w:rFonts w:ascii="Arial" w:hAnsi="Arial" w:cs="Arial" w:eastAsia="Arial"/>
          <w:sz w:val="19"/>
          <w:szCs w:val="19"/>
          <w:color w:val="6E7275"/>
          <w:spacing w:val="-23"/>
          <w:w w:val="143"/>
          <w:position w:val="-11"/>
        </w:rPr>
        <w:t>i</w:t>
      </w:r>
      <w:r>
        <w:rPr>
          <w:rFonts w:ascii="Arial" w:hAnsi="Arial" w:cs="Arial" w:eastAsia="Arial"/>
          <w:sz w:val="19"/>
          <w:szCs w:val="19"/>
          <w:color w:val="545957"/>
          <w:spacing w:val="0"/>
          <w:w w:val="170"/>
          <w:position w:val="-11"/>
        </w:rPr>
        <w:t>ı</w:t>
      </w:r>
      <w:r>
        <w:rPr>
          <w:rFonts w:ascii="Arial" w:hAnsi="Arial" w:cs="Arial" w:eastAsia="Arial"/>
          <w:sz w:val="19"/>
          <w:szCs w:val="19"/>
          <w:color w:val="545957"/>
          <w:spacing w:val="0"/>
          <w:w w:val="100"/>
          <w:position w:val="-11"/>
        </w:rPr>
        <w:t>   </w:t>
      </w:r>
      <w:r>
        <w:rPr>
          <w:rFonts w:ascii="Arial" w:hAnsi="Arial" w:cs="Arial" w:eastAsia="Arial"/>
          <w:sz w:val="19"/>
          <w:szCs w:val="19"/>
          <w:color w:val="545957"/>
          <w:spacing w:val="-1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E7275"/>
          <w:spacing w:val="-12"/>
          <w:w w:val="35"/>
          <w:i/>
          <w:position w:val="-11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808280"/>
          <w:spacing w:val="-116"/>
          <w:w w:val="57"/>
          <w:i/>
          <w:position w:val="-11"/>
        </w:rPr>
        <w:t>s</w:t>
      </w:r>
      <w:r>
        <w:rPr>
          <w:rFonts w:ascii="Times New Roman" w:hAnsi="Times New Roman" w:cs="Times New Roman" w:eastAsia="Times New Roman"/>
          <w:sz w:val="38"/>
          <w:szCs w:val="38"/>
          <w:color w:val="6E7275"/>
          <w:spacing w:val="0"/>
          <w:w w:val="35"/>
          <w:i/>
          <w:position w:val="-11"/>
        </w:rPr>
        <w:t>Ş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-20"/>
        <w:jc w:val="left"/>
        <w:tabs>
          <w:tab w:pos="5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808280"/>
          <w:spacing w:val="-18"/>
          <w:w w:val="45"/>
          <w:position w:val="-11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ACAEB3"/>
          <w:spacing w:val="-28"/>
          <w:w w:val="109"/>
          <w:position w:val="-11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545957"/>
          <w:spacing w:val="-45"/>
          <w:w w:val="104"/>
          <w:position w:val="-1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6E7275"/>
          <w:spacing w:val="0"/>
          <w:w w:val="46"/>
          <w:position w:val="-1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6E7275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E7275"/>
          <w:spacing w:val="0"/>
          <w:w w:val="100"/>
          <w:position w:val="-11"/>
        </w:rPr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202"/>
          <w:position w:val="-11"/>
        </w:rPr>
        <w:t>r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421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2" w:equalWidth="0">
            <w:col w:w="9126" w:space="187"/>
            <w:col w:w="2147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156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466461pt;margin-top:1.553238pt;width:13.446513pt;height:11.5pt;mso-position-horizontal-relative:page;mso-position-vertical-relative:paragraph;z-index:-13368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979799"/>
                      <w:spacing w:val="-18"/>
                      <w:w w:val="42"/>
                    </w:rPr>
                    <w:t>"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9"/>
                      <w:spacing w:val="0"/>
                      <w:w w:val="42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9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9"/>
                      <w:spacing w:val="1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79799"/>
                      <w:spacing w:val="0"/>
                      <w:w w:val="60"/>
                    </w:rPr>
                    <w:t>·.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447906pt;margin-top:.70906pt;width:9.091607pt;height:5.5pt;mso-position-horizontal-relative:page;mso-position-vertical-relative:paragraph;z-index:-13367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79799"/>
                      <w:spacing w:val="-14"/>
                      <w:w w:val="16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EB3"/>
                      <w:spacing w:val="0"/>
                      <w:w w:val="25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EB3"/>
                      <w:spacing w:val="-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79799"/>
                      <w:spacing w:val="0"/>
                      <w:w w:val="202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424242"/>
          <w:w w:val="70"/>
        </w:rPr>
        <w:t>f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-1"/>
          <w:w w:val="7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545957"/>
          <w:spacing w:val="-34"/>
          <w:w w:val="76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08280"/>
          <w:spacing w:val="0"/>
          <w:w w:val="17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80828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45957"/>
          <w:spacing w:val="-9"/>
          <w:w w:val="76"/>
        </w:rPr>
        <w:t>h</w:t>
      </w:r>
      <w:r>
        <w:rPr>
          <w:rFonts w:ascii="Times New Roman" w:hAnsi="Times New Roman" w:cs="Times New Roman" w:eastAsia="Times New Roman"/>
          <w:sz w:val="11"/>
          <w:szCs w:val="11"/>
          <w:color w:val="545957"/>
          <w:spacing w:val="0"/>
          <w:w w:val="76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49" w:lineRule="exact"/>
        <w:ind w:right="5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CAEB3"/>
          <w:spacing w:val="-17"/>
          <w:w w:val="223"/>
          <w:position w:val="-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-54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6E7275"/>
          <w:spacing w:val="4"/>
          <w:w w:val="206"/>
          <w:position w:val="9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979799"/>
          <w:spacing w:val="0"/>
          <w:w w:val="61"/>
          <w:position w:val="-2"/>
        </w:rPr>
        <w:t>-:</w:t>
      </w:r>
      <w:r>
        <w:rPr>
          <w:rFonts w:ascii="Times New Roman" w:hAnsi="Times New Roman" w:cs="Times New Roman" w:eastAsia="Times New Roman"/>
          <w:sz w:val="27"/>
          <w:szCs w:val="27"/>
          <w:color w:val="979799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799"/>
          <w:spacing w:val="0"/>
          <w:w w:val="89"/>
          <w:position w:val="-2"/>
        </w:rPr>
        <w:t>.,</w:t>
      </w:r>
      <w:r>
        <w:rPr>
          <w:rFonts w:ascii="Times New Roman" w:hAnsi="Times New Roman" w:cs="Times New Roman" w:eastAsia="Times New Roman"/>
          <w:sz w:val="14"/>
          <w:szCs w:val="14"/>
          <w:color w:val="979799"/>
          <w:spacing w:val="-3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79799"/>
          <w:spacing w:val="0"/>
          <w:w w:val="52"/>
          <w:position w:val="-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979799"/>
          <w:spacing w:val="-18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0"/>
          <w:w w:val="69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-12"/>
          <w:w w:val="69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EB3"/>
          <w:spacing w:val="0"/>
          <w:w w:val="40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CAEB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CAEB3"/>
          <w:spacing w:val="0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ACAEB3"/>
          <w:spacing w:val="20"/>
          <w:w w:val="57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0"/>
          <w:w w:val="208"/>
          <w:position w:val="9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0"/>
          <w:w w:val="100"/>
          <w:position w:val="9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-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79799"/>
          <w:spacing w:val="-7"/>
          <w:w w:val="65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979799"/>
          <w:spacing w:val="0"/>
          <w:w w:val="88"/>
          <w:position w:val="9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2" w:equalWidth="0">
            <w:col w:w="8699" w:space="345"/>
            <w:col w:w="2416"/>
          </w:cols>
        </w:sectPr>
      </w:pPr>
      <w:rPr/>
    </w:p>
    <w:p>
      <w:pPr>
        <w:spacing w:before="0" w:after="0" w:line="177" w:lineRule="exact"/>
        <w:ind w:right="-20"/>
        <w:jc w:val="right"/>
        <w:rPr>
          <w:rFonts w:ascii="Arial" w:hAnsi="Arial" w:cs="Arial" w:eastAsia="Arial"/>
          <w:sz w:val="66"/>
          <w:szCs w:val="6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27655pt;margin-top:1.896493pt;width:16.083953pt;height:8pt;mso-position-horizontal-relative:page;mso-position-vertical-relative:paragraph;z-index:-1336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79799"/>
                      <w:w w:val="52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79799"/>
                      <w:spacing w:val="-9"/>
                      <w:w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E7275"/>
                      <w:spacing w:val="0"/>
                      <w:w w:val="20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E7275"/>
                      <w:spacing w:val="-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CAEB3"/>
                      <w:spacing w:val="0"/>
                      <w:w w:val="72"/>
                      <w:i/>
                    </w:rPr>
                    <w:t>:J-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6"/>
          <w:szCs w:val="66"/>
          <w:color w:val="262A69"/>
          <w:spacing w:val="0"/>
          <w:w w:val="49"/>
          <w:position w:val="-39"/>
        </w:rPr>
        <w:t>6</w:t>
      </w:r>
      <w:r>
        <w:rPr>
          <w:rFonts w:ascii="Arial" w:hAnsi="Arial" w:cs="Arial" w:eastAsia="Arial"/>
          <w:sz w:val="66"/>
          <w:szCs w:val="66"/>
          <w:color w:val="262A69"/>
          <w:spacing w:val="0"/>
          <w:w w:val="49"/>
          <w:position w:val="-39"/>
        </w:rPr>
        <w:t>/</w:t>
      </w:r>
      <w:r>
        <w:rPr>
          <w:rFonts w:ascii="Arial" w:hAnsi="Arial" w:cs="Arial" w:eastAsia="Arial"/>
          <w:sz w:val="66"/>
          <w:szCs w:val="66"/>
          <w:color w:val="262A69"/>
          <w:spacing w:val="0"/>
          <w:w w:val="49"/>
          <w:position w:val="-39"/>
        </w:rPr>
        <w:t> </w:t>
      </w:r>
      <w:r>
        <w:rPr>
          <w:rFonts w:ascii="Arial" w:hAnsi="Arial" w:cs="Arial" w:eastAsia="Arial"/>
          <w:sz w:val="66"/>
          <w:szCs w:val="66"/>
          <w:color w:val="262A69"/>
          <w:spacing w:val="1"/>
          <w:w w:val="49"/>
          <w:position w:val="-39"/>
        </w:rPr>
        <w:t> </w:t>
      </w:r>
      <w:r>
        <w:rPr>
          <w:rFonts w:ascii="Arial" w:hAnsi="Arial" w:cs="Arial" w:eastAsia="Arial"/>
          <w:sz w:val="66"/>
          <w:szCs w:val="66"/>
          <w:color w:val="1A2A93"/>
          <w:spacing w:val="0"/>
          <w:w w:val="49"/>
          <w:position w:val="-39"/>
        </w:rPr>
        <w:t>'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5" w:after="0" w:line="64" w:lineRule="exact"/>
        <w:ind w:left="602" w:right="-20"/>
        <w:jc w:val="left"/>
        <w:tabs>
          <w:tab w:pos="94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545957"/>
          <w:spacing w:val="-2"/>
          <w:w w:val="206"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808280"/>
          <w:spacing w:val="0"/>
          <w:w w:val="206"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80828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7"/>
          <w:szCs w:val="7"/>
          <w:color w:val="808280"/>
          <w:spacing w:val="0"/>
          <w:w w:val="100"/>
          <w:position w:val="-1"/>
        </w:rPr>
      </w:r>
      <w:r>
        <w:rPr>
          <w:rFonts w:ascii="Arial" w:hAnsi="Arial" w:cs="Arial" w:eastAsia="Arial"/>
          <w:sz w:val="7"/>
          <w:szCs w:val="7"/>
          <w:color w:val="979799"/>
          <w:spacing w:val="0"/>
          <w:w w:val="206"/>
          <w:position w:val="-1"/>
        </w:rPr>
        <w:t>'</w:t>
      </w:r>
      <w:r>
        <w:rPr>
          <w:rFonts w:ascii="Arial" w:hAnsi="Arial" w:cs="Arial" w:eastAsia="Arial"/>
          <w:sz w:val="7"/>
          <w:szCs w:val="7"/>
          <w:color w:val="979799"/>
          <w:spacing w:val="0"/>
          <w:w w:val="206"/>
          <w:position w:val="-1"/>
        </w:rPr>
        <w:t>\</w:t>
      </w:r>
      <w:r>
        <w:rPr>
          <w:rFonts w:ascii="Arial" w:hAnsi="Arial" w:cs="Arial" w:eastAsia="Arial"/>
          <w:sz w:val="7"/>
          <w:szCs w:val="7"/>
          <w:color w:val="979799"/>
          <w:spacing w:val="0"/>
          <w:w w:val="206"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979799"/>
          <w:spacing w:val="-13"/>
          <w:w w:val="206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6E7275"/>
          <w:spacing w:val="0"/>
          <w:w w:val="206"/>
          <w:position w:val="-1"/>
        </w:rPr>
        <w:t>""</w:t>
      </w:r>
      <w:r>
        <w:rPr>
          <w:rFonts w:ascii="Arial" w:hAnsi="Arial" w:cs="Arial" w:eastAsia="Arial"/>
          <w:sz w:val="7"/>
          <w:szCs w:val="7"/>
          <w:color w:val="6E7275"/>
          <w:spacing w:val="0"/>
          <w:w w:val="206"/>
          <w:position w:val="-1"/>
        </w:rPr>
        <w:t>   </w:t>
      </w:r>
      <w:r>
        <w:rPr>
          <w:rFonts w:ascii="Arial" w:hAnsi="Arial" w:cs="Arial" w:eastAsia="Arial"/>
          <w:sz w:val="7"/>
          <w:szCs w:val="7"/>
          <w:color w:val="6E7275"/>
          <w:spacing w:val="9"/>
          <w:w w:val="206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424242"/>
          <w:spacing w:val="0"/>
          <w:w w:val="80"/>
          <w:i/>
          <w:position w:val="-1"/>
        </w:rPr>
        <w:t>...</w:t>
      </w:r>
      <w:r>
        <w:rPr>
          <w:rFonts w:ascii="Arial" w:hAnsi="Arial" w:cs="Arial" w:eastAsia="Arial"/>
          <w:sz w:val="7"/>
          <w:szCs w:val="7"/>
          <w:color w:val="424242"/>
          <w:spacing w:val="-8"/>
          <w:w w:val="100"/>
          <w:i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424242"/>
          <w:spacing w:val="0"/>
          <w:w w:val="130"/>
          <w:i/>
          <w:position w:val="-1"/>
        </w:rPr>
        <w:t>f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552" w:right="-20"/>
        <w:jc w:val="left"/>
        <w:tabs>
          <w:tab w:pos="12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0"/>
          <w:w w:val="60"/>
          <w:position w:val="-3"/>
        </w:rPr>
        <w:t>&lt;.</w:t>
      </w:r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0"/>
          <w:w w:val="60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0"/>
          <w:w w:val="6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1"/>
          <w:w w:val="6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0"/>
          <w:w w:val="100"/>
          <w:position w:val="-3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957"/>
          <w:spacing w:val="0"/>
          <w:w w:val="100"/>
          <w:position w:val="-3"/>
        </w:rPr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67"/>
          <w:position w:val="-3"/>
        </w:rPr>
        <w:t>"1.</w:t>
      </w:r>
      <w:r>
        <w:rPr>
          <w:rFonts w:ascii="Arial" w:hAnsi="Arial" w:cs="Arial" w:eastAsia="Arial"/>
          <w:sz w:val="12"/>
          <w:szCs w:val="12"/>
          <w:color w:val="979799"/>
          <w:spacing w:val="0"/>
          <w:w w:val="396"/>
          <w:position w:val="-3"/>
        </w:rPr>
        <w:t>/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2" w:equalWidth="0">
            <w:col w:w="5842" w:space="2564"/>
            <w:col w:w="30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09"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A2A2A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2A2A2A"/>
          <w:spacing w:val="-11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2A2A2A"/>
          <w:spacing w:val="-13"/>
          <w:w w:val="50"/>
        </w:rPr>
        <w:t>ı</w:t>
      </w:r>
      <w:r>
        <w:rPr>
          <w:rFonts w:ascii="Arial" w:hAnsi="Arial" w:cs="Arial" w:eastAsia="Arial"/>
          <w:sz w:val="23"/>
          <w:szCs w:val="23"/>
          <w:color w:val="2A2A2A"/>
          <w:spacing w:val="-10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608557pt;margin-top:4.164902pt;width:4.821813pt;height:4.5pt;mso-position-horizontal-relative:page;mso-position-vertical-relative:paragraph;z-index:-13365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2A2A2A"/>
                      <w:spacing w:val="-2"/>
                      <w:w w:val="51"/>
                    </w:rPr>
                    <w:t>&lt;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A2A2A"/>
                      <w:spacing w:val="0"/>
                      <w:w w:val="51"/>
                    </w:rPr>
                    <w:t>: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A2A2A"/>
                      <w:spacing w:val="-6"/>
                      <w:w w:val="51"/>
                    </w:rPr>
                    <w:t>&lt;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A2A2A"/>
                      <w:spacing w:val="0"/>
                      <w:w w:val="51"/>
                    </w:rPr>
                    <w:t>: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A2A2A"/>
                      <w:spacing w:val="-19"/>
                      <w:w w:val="52"/>
                    </w:rPr>
                    <w:t>1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45957"/>
          <w:spacing w:val="0"/>
          <w:w w:val="112"/>
        </w:rPr>
        <w:t>ErgünKAYA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72" w:lineRule="exact"/>
        <w:ind w:right="-88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545957"/>
          <w:spacing w:val="0"/>
          <w:w w:val="82"/>
          <w:position w:val="-15"/>
        </w:rPr>
        <w:t>Itfaiy</w:t>
      </w:r>
      <w:r>
        <w:rPr>
          <w:rFonts w:ascii="Arial" w:hAnsi="Arial" w:cs="Arial" w:eastAsia="Arial"/>
          <w:sz w:val="22"/>
          <w:szCs w:val="22"/>
          <w:color w:val="545957"/>
          <w:spacing w:val="0"/>
          <w:w w:val="82"/>
          <w:position w:val="-15"/>
        </w:rPr>
        <w:t>e</w:t>
      </w:r>
      <w:r>
        <w:rPr>
          <w:rFonts w:ascii="Arial" w:hAnsi="Arial" w:cs="Arial" w:eastAsia="Arial"/>
          <w:sz w:val="22"/>
          <w:szCs w:val="22"/>
          <w:color w:val="545957"/>
          <w:spacing w:val="19"/>
          <w:w w:val="82"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545957"/>
          <w:spacing w:val="0"/>
          <w:w w:val="82"/>
          <w:position w:val="-15"/>
        </w:rPr>
        <w:t>Güne</w:t>
      </w:r>
      <w:r>
        <w:rPr>
          <w:rFonts w:ascii="Arial" w:hAnsi="Arial" w:cs="Arial" w:eastAsia="Arial"/>
          <w:sz w:val="22"/>
          <w:szCs w:val="22"/>
          <w:color w:val="545957"/>
          <w:spacing w:val="0"/>
          <w:w w:val="82"/>
          <w:position w:val="-15"/>
        </w:rPr>
        <w:t>y</w:t>
      </w:r>
      <w:r>
        <w:rPr>
          <w:rFonts w:ascii="Arial" w:hAnsi="Arial" w:cs="Arial" w:eastAsia="Arial"/>
          <w:sz w:val="22"/>
          <w:szCs w:val="22"/>
          <w:color w:val="545957"/>
          <w:spacing w:val="-13"/>
          <w:w w:val="82"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545957"/>
          <w:spacing w:val="0"/>
          <w:w w:val="82"/>
          <w:position w:val="-15"/>
        </w:rPr>
        <w:t>Bölge</w:t>
      </w:r>
      <w:r>
        <w:rPr>
          <w:rFonts w:ascii="Arial" w:hAnsi="Arial" w:cs="Arial" w:eastAsia="Arial"/>
          <w:sz w:val="22"/>
          <w:szCs w:val="22"/>
          <w:color w:val="545957"/>
          <w:spacing w:val="-37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957"/>
          <w:spacing w:val="0"/>
          <w:w w:val="64"/>
          <w:b/>
          <w:bCs/>
          <w:position w:val="-15"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545957"/>
          <w:spacing w:val="0"/>
          <w:w w:val="100"/>
          <w:b/>
          <w:bCs/>
          <w:position w:val="-1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45957"/>
          <w:spacing w:val="0"/>
          <w:w w:val="100"/>
          <w:b/>
          <w:bCs/>
          <w:position w:val="-15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2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0"/>
          <w:w w:val="100"/>
          <w:position w:val="-23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48"/>
          <w:position w:val="-23"/>
        </w:rPr>
        <w:t>f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48"/>
          <w:position w:val="-23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25"/>
          <w:w w:val="148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2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9" w:lineRule="exact"/>
        <w:ind w:right="-10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545957"/>
          <w:spacing w:val="-32"/>
          <w:w w:val="47"/>
        </w:rPr>
        <w:t>.</w:t>
      </w:r>
      <w:r>
        <w:rPr>
          <w:rFonts w:ascii="Arial" w:hAnsi="Arial" w:cs="Arial" w:eastAsia="Arial"/>
          <w:sz w:val="40"/>
          <w:szCs w:val="40"/>
          <w:color w:val="6E7275"/>
          <w:spacing w:val="0"/>
          <w:w w:val="101"/>
        </w:rPr>
        <w:t>"'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</w:rPr>
      </w:r>
    </w:p>
    <w:p>
      <w:pPr>
        <w:spacing w:before="6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40"/>
        </w:rPr>
        <w:t>'L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4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4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2"/>
          <w:i/>
        </w:rPr>
        <w:t>;: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"/>
          <w:w w:val="82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0"/>
          <w:spacing w:val="0"/>
          <w:w w:val="44"/>
          <w:i/>
        </w:rPr>
        <w:t>&lt;J</w:t>
      </w:r>
      <w:r>
        <w:rPr>
          <w:rFonts w:ascii="Times New Roman" w:hAnsi="Times New Roman" w:cs="Times New Roman" w:eastAsia="Times New Roman"/>
          <w:sz w:val="17"/>
          <w:szCs w:val="17"/>
          <w:color w:val="808280"/>
          <w:spacing w:val="0"/>
          <w:w w:val="44"/>
          <w:i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08280"/>
          <w:spacing w:val="0"/>
          <w:w w:val="44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0"/>
          <w:spacing w:val="5"/>
          <w:w w:val="44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EB3"/>
          <w:spacing w:val="0"/>
          <w:w w:val="16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4" w:equalWidth="0">
            <w:col w:w="372" w:space="1584"/>
            <w:col w:w="4082" w:space="2619"/>
            <w:col w:w="255" w:space="69"/>
            <w:col w:w="2479"/>
          </w:cols>
        </w:sectPr>
      </w:pPr>
      <w:rPr/>
    </w:p>
    <w:p>
      <w:pPr>
        <w:spacing w:before="0" w:after="0" w:line="934" w:lineRule="exact"/>
        <w:ind w:right="-20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14.517074pt;margin-top:43.030304pt;width:562.953071pt;height:796.137176pt;mso-position-horizontal-relative:page;mso-position-vertical-relative:page;z-index:-13374" coordorigin="290,861" coordsize="11259,15923">
            <v:group style="position:absolute;left:305;top:894;width:6825;height:2" coordorigin="305,894" coordsize="6825,2">
              <v:shape style="position:absolute;left:305;top:894;width:6825;height:2" coordorigin="305,894" coordsize="6825,0" path="m305,894l7130,894e" filled="f" stroked="t" strokeweight=".713954pt" strokecolor="#484848">
                <v:path arrowok="t"/>
              </v:shape>
            </v:group>
            <v:group style="position:absolute;left:312;top:870;width:2;height:1061" coordorigin="312,870" coordsize="2,1061">
              <v:shape style="position:absolute;left:312;top:870;width:2;height:1061" coordorigin="312,870" coordsize="0,1061" path="m312,1931l312,870e" filled="f" stroked="t" strokeweight=".951939pt" strokecolor="#676767">
                <v:path arrowok="t"/>
              </v:shape>
            </v:group>
            <v:group style="position:absolute;left:1978;top:880;width:2;height:856" coordorigin="1978,880" coordsize="2,856">
              <v:shape style="position:absolute;left:1978;top:880;width:2;height:856" coordorigin="1978,880" coordsize="0,856" path="m1978,1735l1978,880e" filled="f" stroked="t" strokeweight=".951939pt" strokecolor="#676767">
                <v:path arrowok="t"/>
              </v:shape>
            </v:group>
            <v:group style="position:absolute;left:2037;top:904;width:5093;height:2" coordorigin="2037,904" coordsize="5093,2">
              <v:shape style="position:absolute;left:2037;top:904;width:5093;height:2" coordorigin="2037,904" coordsize="5093,0" path="m2037,904l7130,904e" filled="f" stroked="t" strokeweight=".713954pt" strokecolor="#444444">
                <v:path arrowok="t"/>
              </v:shape>
            </v:group>
            <v:group style="position:absolute;left:6954;top:906;width:395;height:2" coordorigin="6954,906" coordsize="395,2">
              <v:shape style="position:absolute;left:6954;top:906;width:395;height:2" coordorigin="6954,906" coordsize="395,0" path="m6954,906l7349,906e" filled="f" stroked="t" strokeweight=".47597pt" strokecolor="#2F2F2F">
                <v:path arrowok="t"/>
              </v:shape>
            </v:group>
            <v:group style="position:absolute;left:7292;top:908;width:4212;height:2" coordorigin="7292,908" coordsize="4212,2">
              <v:shape style="position:absolute;left:7292;top:908;width:4212;height:2" coordorigin="7292,908" coordsize="4212,0" path="m7292,908l11504,908e" filled="f" stroked="t" strokeweight=".951939pt" strokecolor="#484848">
                <v:path arrowok="t"/>
              </v:shape>
            </v:group>
            <v:group style="position:absolute;left:8732;top:904;width:2;height:1444" coordorigin="8732,904" coordsize="2,1444">
              <v:shape style="position:absolute;left:8732;top:904;width:2;height:1444" coordorigin="8732,904" coordsize="0,1444" path="m8732,2347l8732,904e" filled="f" stroked="t" strokeweight=".951939pt" strokecolor="#3F3F3F">
                <v:path arrowok="t"/>
              </v:shape>
            </v:group>
            <v:group style="position:absolute;left:9077;top:911;width:2427;height:2" coordorigin="9077,911" coordsize="2427,2">
              <v:shape style="position:absolute;left:9077;top:911;width:2427;height:2" coordorigin="9077,911" coordsize="2427,0" path="m9077,911l11504,911e" filled="f" stroked="t" strokeweight=".713954pt" strokecolor="#444444">
                <v:path arrowok="t"/>
              </v:shape>
            </v:group>
            <v:group style="position:absolute;left:11509;top:899;width:2;height:7243" coordorigin="11509,899" coordsize="2,7243">
              <v:shape style="position:absolute;left:11509;top:899;width:2;height:7243" coordorigin="11509,899" coordsize="0,7243" path="m11509,8142l11509,899e" filled="f" stroked="t" strokeweight=".951939pt" strokecolor="#4B4B4B">
                <v:path arrowok="t"/>
              </v:shape>
            </v:group>
            <v:group style="position:absolute;left:305;top:2321;width:1799;height:2" coordorigin="305,2321" coordsize="1799,2">
              <v:shape style="position:absolute;left:305;top:2321;width:1799;height:2" coordorigin="305,2321" coordsize="1799,0" path="m305,2321l2104,2321e" filled="f" stroked="t" strokeweight=".951939pt" strokecolor="#545454">
                <v:path arrowok="t"/>
              </v:shape>
            </v:group>
            <v:group style="position:absolute;left:1978;top:1678;width:2;height:650" coordorigin="1978,1678" coordsize="2,650">
              <v:shape style="position:absolute;left:1978;top:1678;width:2;height:650" coordorigin="1978,1678" coordsize="0,650" path="m1978,2328l1978,1678e" filled="f" stroked="t" strokeweight=".47597pt" strokecolor="#444444">
                <v:path arrowok="t"/>
              </v:shape>
            </v:group>
            <v:group style="position:absolute;left:1932;top:2324;width:795;height:2" coordorigin="1932,2324" coordsize="795,2">
              <v:shape style="position:absolute;left:1932;top:2324;width:795;height:2" coordorigin="1932,2324" coordsize="795,0" path="m1932,2324l2727,2324e" filled="f" stroked="t" strokeweight=".47597pt" strokecolor="#383838">
                <v:path arrowok="t"/>
              </v:shape>
            </v:group>
            <v:group style="position:absolute;left:2637;top:2331;width:8872;height:2" coordorigin="2637,2331" coordsize="8872,2">
              <v:shape style="position:absolute;left:2637;top:2331;width:8872;height:2" coordorigin="2637,2331" coordsize="8872,0" path="m2637,2331l11509,2331e" filled="f" stroked="t" strokeweight=".951939pt" strokecolor="#4F4F4F">
                <v:path arrowok="t"/>
              </v:shape>
            </v:group>
            <v:group style="position:absolute;left:305;top:2565;width:10938;height:2" coordorigin="305,2565" coordsize="10938,2">
              <v:shape style="position:absolute;left:305;top:2565;width:10938;height:2" coordorigin="305,2565" coordsize="10938,0" path="m305,2565l11242,2565e" filled="f" stroked="t" strokeweight=".951939pt" strokecolor="#4B4B4B">
                <v:path arrowok="t"/>
              </v:shape>
            </v:group>
            <v:group style="position:absolute;left:7525;top:2575;width:3984;height:2" coordorigin="7525,2575" coordsize="3984,2">
              <v:shape style="position:absolute;left:7525;top:2575;width:3984;height:2" coordorigin="7525,2575" coordsize="3984,0" path="m7525,2575l11509,2575e" filled="f" stroked="t" strokeweight=".951939pt" strokecolor="#4B4B4B">
                <v:path arrowok="t"/>
              </v:shape>
            </v:group>
            <v:group style="position:absolute;left:305;top:2804;width:5045;height:2" coordorigin="305,2804" coordsize="5045,2">
              <v:shape style="position:absolute;left:305;top:2804;width:5045;height:2" coordorigin="305,2804" coordsize="5045,0" path="m305,2804l5350,2804e" filled="f" stroked="t" strokeweight=".951939pt" strokecolor="#4B4B4B">
                <v:path arrowok="t"/>
              </v:shape>
            </v:group>
            <v:group style="position:absolute;left:3732;top:2814;width:5797;height:2" coordorigin="3732,2814" coordsize="5797,2">
              <v:shape style="position:absolute;left:3732;top:2814;width:5797;height:2" coordorigin="3732,2814" coordsize="5797,0" path="m3732,2814l9529,2814e" filled="f" stroked="t" strokeweight=".951939pt" strokecolor="#4B4B4B">
                <v:path arrowok="t"/>
              </v:shape>
            </v:group>
            <v:group style="position:absolute;left:9472;top:2816;width:167;height:2" coordorigin="9472,2816" coordsize="167,2">
              <v:shape style="position:absolute;left:9472;top:2816;width:167;height:2" coordorigin="9472,2816" coordsize="167,0" path="m9472,2816l9638,2816e" filled="f" stroked="t" strokeweight=".47597pt" strokecolor="#1C1C1C">
                <v:path arrowok="t"/>
              </v:shape>
            </v:group>
            <v:group style="position:absolute;left:9581;top:2816;width:1928;height:2" coordorigin="9581,2816" coordsize="1928,2">
              <v:shape style="position:absolute;left:9581;top:2816;width:1928;height:2" coordorigin="9581,2816" coordsize="1928,0" path="m9581,2816l11509,2816e" filled="f" stroked="t" strokeweight=".713954pt" strokecolor="#4B4B4B">
                <v:path arrowok="t"/>
              </v:shape>
            </v:group>
            <v:group style="position:absolute;left:300;top:3043;width:5526;height:2" coordorigin="300,3043" coordsize="5526,2">
              <v:shape style="position:absolute;left:300;top:3043;width:5526;height:2" coordorigin="300,3043" coordsize="5526,0" path="m300,3043l5826,3043e" filled="f" stroked="t" strokeweight=".713954pt" strokecolor="#484848">
                <v:path arrowok="t"/>
              </v:shape>
            </v:group>
            <v:group style="position:absolute;left:5769;top:3053;width:814;height:2" coordorigin="5769,3053" coordsize="814,2">
              <v:shape style="position:absolute;left:5769;top:3053;width:814;height:2" coordorigin="5769,3053" coordsize="814,0" path="m5769,3053l6583,3053e" filled="f" stroked="t" strokeweight=".713954pt" strokecolor="#343434">
                <v:path arrowok="t"/>
              </v:shape>
            </v:group>
            <v:group style="position:absolute;left:6473;top:3055;width:5041;height:2" coordorigin="6473,3055" coordsize="5041,2">
              <v:shape style="position:absolute;left:6473;top:3055;width:5041;height:2" coordorigin="6473,3055" coordsize="5041,0" path="m6473,3055l11514,3055e" filled="f" stroked="t" strokeweight=".951939pt" strokecolor="#4B4B4B">
                <v:path arrowok="t"/>
              </v:shape>
            </v:group>
            <v:group style="position:absolute;left:300;top:3289;width:8634;height:2" coordorigin="300,3289" coordsize="8634,2">
              <v:shape style="position:absolute;left:300;top:3289;width:8634;height:2" coordorigin="300,3289" coordsize="8634,0" path="m300,3289l8934,3289e" filled="f" stroked="t" strokeweight=".951939pt" strokecolor="#484848">
                <v:path arrowok="t"/>
              </v:shape>
            </v:group>
            <v:group style="position:absolute;left:8287;top:3296;width:847;height:2" coordorigin="8287,3296" coordsize="847,2">
              <v:shape style="position:absolute;left:8287;top:3296;width:847;height:2" coordorigin="8287,3296" coordsize="847,0" path="m8287,3296l9134,3296e" filled="f" stroked="t" strokeweight=".713954pt" strokecolor="#383838">
                <v:path arrowok="t"/>
              </v:shape>
            </v:group>
            <v:group style="position:absolute;left:8996;top:3296;width:2518;height:2" coordorigin="8996,3296" coordsize="2518,2">
              <v:shape style="position:absolute;left:8996;top:3296;width:2518;height:2" coordorigin="8996,3296" coordsize="2518,0" path="m8996,3296l11514,3296e" filled="f" stroked="t" strokeweight=".951939pt" strokecolor="#4B4B4B">
                <v:path arrowok="t"/>
              </v:shape>
            </v:group>
            <v:group style="position:absolute;left:300;top:3531;width:11214;height:2" coordorigin="300,3531" coordsize="11214,2">
              <v:shape style="position:absolute;left:300;top:3531;width:11214;height:2" coordorigin="300,3531" coordsize="11214,0" path="m300,3531l11514,3531e" filled="f" stroked="t" strokeweight=".951939pt" strokecolor="#484848">
                <v:path arrowok="t"/>
              </v:shape>
            </v:group>
            <v:group style="position:absolute;left:5112;top:3538;width:1471;height:2" coordorigin="5112,3538" coordsize="1471,2">
              <v:shape style="position:absolute;left:5112;top:3538;width:1471;height:2" coordorigin="5112,3538" coordsize="1471,0" path="m5112,3538l6583,3538e" filled="f" stroked="t" strokeweight=".951939pt" strokecolor="#4B4B4B">
                <v:path arrowok="t"/>
              </v:shape>
            </v:group>
            <v:group style="position:absolute;left:312;top:3485;width:2;height:535" coordorigin="312,3485" coordsize="2,535">
              <v:shape style="position:absolute;left:312;top:3485;width:2;height:535" coordorigin="312,3485" coordsize="0,535" path="m312,4021l312,3485e" filled="f" stroked="t" strokeweight=".713954pt" strokecolor="#3F3F3F">
                <v:path arrowok="t"/>
              </v:shape>
            </v:group>
            <v:group style="position:absolute;left:3508;top:3514;width:2;height:239" coordorigin="3508,3514" coordsize="2,239">
              <v:shape style="position:absolute;left:3508;top:3514;width:2;height:239" coordorigin="3508,3514" coordsize="0,239" path="m3508,3753l3508,3514e" filled="f" stroked="t" strokeweight=".713954pt" strokecolor="#3F3F3F">
                <v:path arrowok="t"/>
              </v:shape>
            </v:group>
            <v:group style="position:absolute;left:6564;top:3528;width:2;height:253" coordorigin="6564,3528" coordsize="2,253">
              <v:shape style="position:absolute;left:6564;top:3528;width:2;height:253" coordorigin="6564,3528" coordsize="0,253" path="m6564,3782l6564,3528e" filled="f" stroked="t" strokeweight=".951939pt" strokecolor="#545454">
                <v:path arrowok="t"/>
              </v:shape>
            </v:group>
            <v:group style="position:absolute;left:3437;top:3980;width:109;height:2" coordorigin="3437,3980" coordsize="109,2">
              <v:shape style="position:absolute;left:3437;top:3980;width:109;height:2" coordorigin="3437,3980" coordsize="109,0" path="m3437,3980l3546,3980e" filled="f" stroked="t" strokeweight=".951939pt" strokecolor="#4F4F4F">
                <v:path arrowok="t"/>
              </v:shape>
            </v:group>
            <v:group style="position:absolute;left:3508;top:3786;width:2;height:206" coordorigin="3508,3786" coordsize="2,206">
              <v:shape style="position:absolute;left:3508;top:3786;width:2;height:206" coordorigin="3508,3786" coordsize="0,206" path="m3508,3992l3508,3786e" filled="f" stroked="t" strokeweight="1.903878pt" strokecolor="#484848">
                <v:path arrowok="t"/>
              </v:shape>
            </v:group>
            <v:group style="position:absolute;left:6549;top:3992;width:2175;height:2" coordorigin="6549,3992" coordsize="2175,2">
              <v:shape style="position:absolute;left:6549;top:3992;width:2175;height:2" coordorigin="6549,3992" coordsize="2175,0" path="m6549,3992l8725,3992e" filled="f" stroked="t" strokeweight=".237985pt" strokecolor="#232323">
                <v:path arrowok="t"/>
              </v:shape>
            </v:group>
            <v:group style="position:absolute;left:3475;top:3982;width:3094;height:2" coordorigin="3475,3982" coordsize="3094,2">
              <v:shape style="position:absolute;left:3475;top:3982;width:3094;height:2" coordorigin="3475,3982" coordsize="3094,0" path="m3475,3982l6568,3982e" filled="f" stroked="t" strokeweight=".713954pt" strokecolor="#646464">
                <v:path arrowok="t"/>
              </v:shape>
            </v:group>
            <v:group style="position:absolute;left:6564;top:3528;width:2;height:775" coordorigin="6564,3528" coordsize="2,775">
              <v:shape style="position:absolute;left:6564;top:3528;width:2;height:775" coordorigin="6564,3528" coordsize="0,775" path="m6564,4303l6564,3528e" filled="f" stroked="t" strokeweight=".47597pt" strokecolor="#3B3B3B">
                <v:path arrowok="t"/>
              </v:shape>
            </v:group>
            <v:group style="position:absolute;left:8725;top:3992;width:1575;height:2" coordorigin="8725,3992" coordsize="1575,2">
              <v:shape style="position:absolute;left:8725;top:3992;width:1575;height:2" coordorigin="8725,3992" coordsize="1575,0" path="m8725,3992l10300,3992e" filled="f" stroked="t" strokeweight=".237985pt" strokecolor="#000000">
                <v:path arrowok="t"/>
              </v:shape>
            </v:group>
            <v:group style="position:absolute;left:10300;top:3992;width:1214;height:2" coordorigin="10300,3992" coordsize="1214,2">
              <v:shape style="position:absolute;left:10300;top:3992;width:1214;height:2" coordorigin="10300,3992" coordsize="1214,0" path="m10300,3992l11514,3992e" filled="f" stroked="t" strokeweight=".237985pt" strokecolor="#484848">
                <v:path arrowok="t"/>
              </v:shape>
            </v:group>
            <v:group style="position:absolute;left:11507;top:3724;width:2;height:301" coordorigin="11507,3724" coordsize="2,301">
              <v:shape style="position:absolute;left:11507;top:3724;width:2;height:301" coordorigin="11507,3724" coordsize="0,301" path="m11507,4026l11507,3724e" filled="f" stroked="t" strokeweight=".713954pt" strokecolor="#484848">
                <v:path arrowok="t"/>
              </v:shape>
            </v:group>
            <v:group style="position:absolute;left:305;top:4291;width:1885;height:2" coordorigin="305,4291" coordsize="1885,2">
              <v:shape style="position:absolute;left:305;top:4291;width:1885;height:2" coordorigin="305,4291" coordsize="1885,0" path="m305,4291l2189,4291e" filled="f" stroked="t" strokeweight=".951939pt" strokecolor="#545454">
                <v:path arrowok="t"/>
              </v:shape>
            </v:group>
            <v:group style="position:absolute;left:309;top:3963;width:2;height:359" coordorigin="309,3963" coordsize="2,359">
              <v:shape style="position:absolute;left:309;top:3963;width:2;height:359" coordorigin="309,3963" coordsize="0,359" path="m309,4322l309,3963e" filled="f" stroked="t" strokeweight=".47597pt" strokecolor="#181818">
                <v:path arrowok="t"/>
              </v:shape>
            </v:group>
            <v:group style="position:absolute;left:1937;top:4291;width:514;height:2" coordorigin="1937,4291" coordsize="514,2">
              <v:shape style="position:absolute;left:1937;top:4291;width:514;height:2" coordorigin="1937,4291" coordsize="514,0" path="m1937,4291l2451,4291e" filled="f" stroked="t" strokeweight=".47597pt" strokecolor="#3B3B3B">
                <v:path arrowok="t"/>
              </v:shape>
            </v:group>
            <v:group style="position:absolute;left:2394;top:4293;width:333;height:2" coordorigin="2394,4293" coordsize="333,2">
              <v:shape style="position:absolute;left:2394;top:4293;width:333;height:2" coordorigin="2394,4293" coordsize="333,0" path="m2394,4293l2727,4293e" filled="f" stroked="t" strokeweight=".47597pt" strokecolor="#1C1C1C">
                <v:path arrowok="t"/>
              </v:shape>
            </v:group>
            <v:group style="position:absolute;left:2670;top:4293;width:728;height:2" coordorigin="2670,4293" coordsize="728,2">
              <v:shape style="position:absolute;left:2670;top:4293;width:728;height:2" coordorigin="2670,4293" coordsize="728,0" path="m2670,4293l3398,4293e" filled="f" stroked="t" strokeweight=".713954pt" strokecolor="#484848">
                <v:path arrowok="t"/>
              </v:shape>
            </v:group>
            <v:group style="position:absolute;left:3027;top:4291;width:2799;height:2" coordorigin="3027,4291" coordsize="2799,2">
              <v:shape style="position:absolute;left:3027;top:4291;width:2799;height:2" coordorigin="3027,4291" coordsize="2799,0" path="m3027,4291l5826,4291e" filled="f" stroked="t" strokeweight="1.189924pt" strokecolor="#444444">
                <v:path arrowok="t"/>
              </v:shape>
            </v:group>
            <v:group style="position:absolute;left:3508;top:3987;width:2;height:311" coordorigin="3508,3987" coordsize="2,311">
              <v:shape style="position:absolute;left:3508;top:3987;width:2;height:311" coordorigin="3508,3987" coordsize="0,311" path="m3508,4298l3508,3987e" filled="f" stroked="t" strokeweight=".237985pt" strokecolor="#3F3F3F">
                <v:path arrowok="t"/>
              </v:shape>
            </v:group>
            <v:group style="position:absolute;left:3789;top:4288;width:743;height:2" coordorigin="3789,4288" coordsize="743,2">
              <v:shape style="position:absolute;left:3789;top:4288;width:743;height:2" coordorigin="3789,4288" coordsize="743,0" path="m3789,4288l4531,4288e" filled="f" stroked="t" strokeweight=".951939pt" strokecolor="#282828">
                <v:path arrowok="t"/>
              </v:shape>
            </v:group>
            <v:group style="position:absolute;left:5797;top:4284;width:766;height:2" coordorigin="5797,4284" coordsize="766,2">
              <v:shape style="position:absolute;left:5797;top:4284;width:766;height:2" coordorigin="5797,4284" coordsize="766,0" path="m5797,4284l6564,4284e" filled="f" stroked="t" strokeweight=".713954pt" strokecolor="#6B6B6B">
                <v:path arrowok="t"/>
              </v:shape>
            </v:group>
            <v:group style="position:absolute;left:6568;top:3959;width:2;height:344" coordorigin="6568,3959" coordsize="2,344">
              <v:shape style="position:absolute;left:6568;top:3959;width:2;height:344" coordorigin="6568,3959" coordsize="0,344" path="m6568,4303l6568,3959e" filled="f" stroked="t" strokeweight=".713954pt" strokecolor="#3F3F3F">
                <v:path arrowok="t"/>
              </v:shape>
            </v:group>
            <v:group style="position:absolute;left:6473;top:4300;width:5045;height:2" coordorigin="6473,4300" coordsize="5045,2">
              <v:shape style="position:absolute;left:6473;top:4300;width:5045;height:2" coordorigin="6473,4300" coordsize="5045,0" path="m6473,4300l11518,4300e" filled="f" stroked="t" strokeweight=".713954pt" strokecolor="#484848">
                <v:path arrowok="t"/>
              </v:shape>
            </v:group>
            <v:group style="position:absolute;left:300;top:4566;width:1028;height:2" coordorigin="300,4566" coordsize="1028,2">
              <v:shape style="position:absolute;left:300;top:4566;width:1028;height:2" coordorigin="300,4566" coordsize="1028,0" path="m300,4566l1328,4566e" filled="f" stroked="t" strokeweight=".951939pt" strokecolor="#4B4B4B">
                <v:path arrowok="t"/>
              </v:shape>
            </v:group>
            <v:group style="position:absolute;left:1271;top:4566;width:733;height:2" coordorigin="1271,4566" coordsize="733,2">
              <v:shape style="position:absolute;left:1271;top:4566;width:733;height:2" coordorigin="1271,4566" coordsize="733,0" path="m1271,4566l2004,4566e" filled="f" stroked="t" strokeweight=".47597pt" strokecolor="#232323">
                <v:path arrowok="t"/>
              </v:shape>
            </v:group>
            <v:group style="position:absolute;left:1932;top:4568;width:1913;height:2" coordorigin="1932,4568" coordsize="1913,2">
              <v:shape style="position:absolute;left:1932;top:4568;width:1913;height:2" coordorigin="1932,4568" coordsize="1913,0" path="m1932,4568l3846,4568e" filled="f" stroked="t" strokeweight=".951939pt" strokecolor="#4B4B4B">
                <v:path arrowok="t"/>
              </v:shape>
            </v:group>
            <v:group style="position:absolute;left:3789;top:4571;width:743;height:2" coordorigin="3789,4571" coordsize="743,2">
              <v:shape style="position:absolute;left:3789;top:4571;width:743;height:2" coordorigin="3789,4571" coordsize="743,0" path="m3789,4571l4531,4571e" filled="f" stroked="t" strokeweight=".47597pt" strokecolor="#2B2B2B">
                <v:path arrowok="t"/>
              </v:shape>
            </v:group>
            <v:group style="position:absolute;left:4341;top:4573;width:7178;height:2" coordorigin="4341,4573" coordsize="7178,2">
              <v:shape style="position:absolute;left:4341;top:4573;width:7178;height:2" coordorigin="4341,4573" coordsize="7178,0" path="m4341,4573l11518,4573e" filled="f" stroked="t" strokeweight=".951939pt" strokecolor="#4B4B4B">
                <v:path arrowok="t"/>
              </v:shape>
            </v:group>
            <v:group style="position:absolute;left:1975;top:4284;width:2;height:1262" coordorigin="1975,4284" coordsize="2,1262">
              <v:shape style="position:absolute;left:1975;top:4284;width:2;height:1262" coordorigin="1975,4284" coordsize="0,1262" path="m1975,5546l1975,4284e" filled="f" stroked="t" strokeweight=".713954pt" strokecolor="#4B4B4B">
                <v:path arrowok="t"/>
              </v:shape>
            </v:group>
            <v:group style="position:absolute;left:1966;top:4810;width:3598;height:2" coordorigin="1966,4810" coordsize="3598,2">
              <v:shape style="position:absolute;left:1966;top:4810;width:3598;height:2" coordorigin="1966,4810" coordsize="3598,0" path="m1966,4810l5564,4810e" filled="f" stroked="t" strokeweight=".951939pt" strokecolor="#4B4B4B">
                <v:path arrowok="t"/>
              </v:shape>
            </v:group>
            <v:group style="position:absolute;left:5497;top:4810;width:328;height:2" coordorigin="5497,4810" coordsize="328,2">
              <v:shape style="position:absolute;left:5497;top:4810;width:328;height:2" coordorigin="5497,4810" coordsize="328,0" path="m5497,4810l5826,4810e" filled="f" stroked="t" strokeweight=".47597pt" strokecolor="#1F1F1F">
                <v:path arrowok="t"/>
              </v:shape>
            </v:group>
            <v:group style="position:absolute;left:5769;top:4812;width:5745;height:2" coordorigin="5769,4812" coordsize="5745,2">
              <v:shape style="position:absolute;left:5769;top:4812;width:5745;height:2" coordorigin="5769,4812" coordsize="5745,0" path="m5769,4812l11514,4812e" filled="f" stroked="t" strokeweight=".951939pt" strokecolor="#484848">
                <v:path arrowok="t"/>
              </v:shape>
            </v:group>
            <v:group style="position:absolute;left:4510;top:4800;width:2;height:2171" coordorigin="4510,4800" coordsize="2,2171">
              <v:shape style="position:absolute;left:4510;top:4800;width:2;height:2171" coordorigin="4510,4800" coordsize="0,2171" path="m4510,6971l4510,4800e" filled="f" stroked="t" strokeweight=".951939pt" strokecolor="#444444">
                <v:path arrowok="t"/>
              </v:shape>
            </v:group>
            <v:group style="position:absolute;left:4503;top:5292;width:1823;height:2" coordorigin="4503,5292" coordsize="1823,2">
              <v:shape style="position:absolute;left:4503;top:5292;width:1823;height:2" coordorigin="4503,5292" coordsize="1823,0" path="m4503,5292l6326,5292e" filled="f" stroked="t" strokeweight=".951939pt" strokecolor="#4F4F4F">
                <v:path arrowok="t"/>
              </v:shape>
            </v:group>
            <v:group style="position:absolute;left:7320;top:4795;width:2;height:497" coordorigin="7320,4795" coordsize="2,497">
              <v:shape style="position:absolute;left:7320;top:4795;width:2;height:497" coordorigin="7320,4795" coordsize="0,497" path="m7320,5292l7320,4795e" filled="f" stroked="t" strokeweight=".237985pt" strokecolor="#4B4B4B">
                <v:path arrowok="t"/>
              </v:shape>
            </v:group>
            <v:group style="position:absolute;left:11511;top:4767;width:2;height:316" coordorigin="11511,4767" coordsize="2,316">
              <v:shape style="position:absolute;left:11511;top:4767;width:2;height:316" coordorigin="11511,4767" coordsize="0,316" path="m11511,5082l11511,4767e" filled="f" stroked="t" strokeweight=".713954pt" strokecolor="#3B3B3B">
                <v:path arrowok="t"/>
              </v:shape>
            </v:group>
            <v:group style="position:absolute;left:6269;top:5292;width:314;height:2" coordorigin="6269,5292" coordsize="314,2">
              <v:shape style="position:absolute;left:6269;top:5292;width:314;height:2" coordorigin="6269,5292" coordsize="314,0" path="m6269,5292l6583,5292e" filled="f" stroked="t" strokeweight=".47597pt" strokecolor="#1C1C1C">
                <v:path arrowok="t"/>
              </v:shape>
            </v:group>
            <v:group style="position:absolute;left:6526;top:5290;width:1395;height:2" coordorigin="6526,5290" coordsize="1395,2">
              <v:shape style="position:absolute;left:6526;top:5290;width:1395;height:2" coordorigin="6526,5290" coordsize="1395,0" path="m6526,5290l7920,5290e" filled="f" stroked="t" strokeweight=".951939pt" strokecolor="#4B4B4B">
                <v:path arrowok="t"/>
              </v:shape>
            </v:group>
            <v:group style="position:absolute;left:7863;top:5292;width:514;height:2" coordorigin="7863,5292" coordsize="514,2">
              <v:shape style="position:absolute;left:7863;top:5292;width:514;height:2" coordorigin="7863,5292" coordsize="514,0" path="m7863,5292l8377,5292e" filled="f" stroked="t" strokeweight=".47597pt" strokecolor="#0F0F0F">
                <v:path arrowok="t"/>
              </v:shape>
            </v:group>
            <v:group style="position:absolute;left:8320;top:5295;width:1418;height:2" coordorigin="8320,5295" coordsize="1418,2">
              <v:shape style="position:absolute;left:8320;top:5295;width:1418;height:2" coordorigin="8320,5295" coordsize="1418,0" path="m8320,5295l9738,5295e" filled="f" stroked="t" strokeweight=".951939pt" strokecolor="#4B4B4B">
                <v:path arrowok="t"/>
              </v:shape>
            </v:group>
            <v:group style="position:absolute;left:9581;top:5295;width:747;height:2" coordorigin="9581,5295" coordsize="747,2">
              <v:shape style="position:absolute;left:9581;top:5295;width:747;height:2" coordorigin="9581,5295" coordsize="747,0" path="m9581,5295l10329,5295e" filled="f" stroked="t" strokeweight=".713954pt" strokecolor="#383838">
                <v:path arrowok="t"/>
              </v:shape>
            </v:group>
            <v:group style="position:absolute;left:10271;top:5295;width:1252;height:2" coordorigin="10271,5295" coordsize="1252,2">
              <v:shape style="position:absolute;left:10271;top:5295;width:1252;height:2" coordorigin="10271,5295" coordsize="1252,0" path="m10271,5295l11523,5295e" filled="f" stroked="t" strokeweight=".951939pt" strokecolor="#4F4F4F">
                <v:path arrowok="t"/>
              </v:shape>
            </v:group>
            <v:group style="position:absolute;left:4503;top:5529;width:5026;height:2" coordorigin="4503,5529" coordsize="5026,2">
              <v:shape style="position:absolute;left:4503;top:5529;width:5026;height:2" coordorigin="4503,5529" coordsize="5026,0" path="m4503,5529l9529,5529e" filled="f" stroked="t" strokeweight=".951939pt" strokecolor="#4B4B4B">
                <v:path arrowok="t"/>
              </v:shape>
            </v:group>
            <v:group style="position:absolute;left:9472;top:5532;width:167;height:2" coordorigin="9472,5532" coordsize="167,2">
              <v:shape style="position:absolute;left:9472;top:5532;width:167;height:2" coordorigin="9472,5532" coordsize="167,0" path="m9472,5532l9638,5532e" filled="f" stroked="t" strokeweight=".47597pt" strokecolor="#131313">
                <v:path arrowok="t"/>
              </v:shape>
            </v:group>
            <v:group style="position:absolute;left:9581;top:5534;width:747;height:2" coordorigin="9581,5534" coordsize="747,2">
              <v:shape style="position:absolute;left:9581;top:5534;width:747;height:2" coordorigin="9581,5534" coordsize="747,0" path="m9581,5534l10329,5534e" filled="f" stroked="t" strokeweight=".47597pt" strokecolor="#2B2B2B">
                <v:path arrowok="t"/>
              </v:shape>
            </v:group>
            <v:group style="position:absolute;left:10195;top:5532;width:1323;height:2" coordorigin="10195,5532" coordsize="1323,2">
              <v:shape style="position:absolute;left:10195;top:5532;width:1323;height:2" coordorigin="10195,5532" coordsize="1323,0" path="m10195,5532l11518,5532e" filled="f" stroked="t" strokeweight=".713954pt" strokecolor="#484848">
                <v:path arrowok="t"/>
              </v:shape>
            </v:group>
            <v:group style="position:absolute;left:1975;top:5488;width:2;height:559" coordorigin="1975,5488" coordsize="2,559">
              <v:shape style="position:absolute;left:1975;top:5488;width:2;height:559" coordorigin="1975,5488" coordsize="0,559" path="m1975,6048l1975,5488e" filled="f" stroked="t" strokeweight=".47597pt" strokecolor="#232323">
                <v:path arrowok="t"/>
              </v:shape>
            </v:group>
            <v:group style="position:absolute;left:4512;top:5488;width:2;height:301" coordorigin="4512,5488" coordsize="2,301">
              <v:shape style="position:absolute;left:4512;top:5488;width:2;height:301" coordorigin="4512,5488" coordsize="0,301" path="m4512,5790l4512,5488e" filled="f" stroked="t" strokeweight=".713954pt" strokecolor="#2F2F2F">
                <v:path arrowok="t"/>
              </v:shape>
            </v:group>
            <v:group style="position:absolute;left:4503;top:5773;width:7016;height:2" coordorigin="4503,5773" coordsize="7016,2">
              <v:shape style="position:absolute;left:4503;top:5773;width:7016;height:2" coordorigin="4503,5773" coordsize="7016,0" path="m4503,5773l11518,5773e" filled="f" stroked="t" strokeweight=".951939pt" strokecolor="#4B4B4B">
                <v:path arrowok="t"/>
              </v:shape>
            </v:group>
            <v:group style="position:absolute;left:1971;top:6010;width:1428;height:2" coordorigin="1971,6010" coordsize="1428,2">
              <v:shape style="position:absolute;left:1971;top:6010;width:1428;height:2" coordorigin="1971,6010" coordsize="1428,0" path="m1971,6010l3398,6010e" filled="f" stroked="t" strokeweight=".713954pt" strokecolor="#4B4B4B">
                <v:path arrowok="t"/>
              </v:shape>
            </v:group>
            <v:group style="position:absolute;left:3341;top:6010;width:195;height:2" coordorigin="3341,6010" coordsize="195,2">
              <v:shape style="position:absolute;left:3341;top:6010;width:195;height:2" coordorigin="3341,6010" coordsize="195,0" path="m3341,6010l3536,6010e" filled="f" stroked="t" strokeweight=".47597pt" strokecolor="#282828">
                <v:path arrowok="t"/>
              </v:shape>
            </v:group>
            <v:group style="position:absolute;left:3479;top:6010;width:8039;height:2" coordorigin="3479,6010" coordsize="8039,2">
              <v:shape style="position:absolute;left:3479;top:6010;width:8039;height:2" coordorigin="3479,6010" coordsize="8039,0" path="m3479,6010l11518,6010e" filled="f" stroked="t" strokeweight=".951939pt" strokecolor="#4F4F4F">
                <v:path arrowok="t"/>
              </v:shape>
            </v:group>
            <v:group style="position:absolute;left:8320;top:6012;width:433;height:2" coordorigin="8320,6012" coordsize="433,2">
              <v:shape style="position:absolute;left:8320;top:6012;width:433;height:2" coordorigin="8320,6012" coordsize="433,0" path="m8320,6012l8753,6012e" filled="f" stroked="t" strokeweight=".713954pt" strokecolor="#444444">
                <v:path arrowok="t"/>
              </v:shape>
            </v:group>
            <v:group style="position:absolute;left:300;top:6246;width:443;height:2" coordorigin="300,6246" coordsize="443,2">
              <v:shape style="position:absolute;left:300;top:6246;width:443;height:2" coordorigin="300,6246" coordsize="443,0" path="m300,6246l743,6246e" filled="f" stroked="t" strokeweight=".951939pt" strokecolor="#4F4F4F">
                <v:path arrowok="t"/>
              </v:shape>
            </v:group>
            <v:group style="position:absolute;left:685;top:6246;width:643;height:2" coordorigin="685,6246" coordsize="643,2">
              <v:shape style="position:absolute;left:685;top:6246;width:643;height:2" coordorigin="685,6246" coordsize="643,0" path="m685,6246l1328,6246e" filled="f" stroked="t" strokeweight=".713954pt" strokecolor="#3B3B3B">
                <v:path arrowok="t"/>
              </v:shape>
            </v:group>
            <v:group style="position:absolute;left:1271;top:6249;width:733;height:2" coordorigin="1271,6249" coordsize="733,2">
              <v:shape style="position:absolute;left:1271;top:6249;width:733;height:2" coordorigin="1271,6249" coordsize="733,0" path="m1271,6249l2004,6249e" filled="f" stroked="t" strokeweight=".47597pt" strokecolor="#282828">
                <v:path arrowok="t"/>
              </v:shape>
            </v:group>
            <v:group style="position:absolute;left:1932;top:6251;width:5079;height:2" coordorigin="1932,6251" coordsize="5079,2">
              <v:shape style="position:absolute;left:1932;top:6251;width:5079;height:2" coordorigin="1932,6251" coordsize="5079,0" path="m1932,6251l7011,6251e" filled="f" stroked="t" strokeweight=".951939pt" strokecolor="#4B4B4B">
                <v:path arrowok="t"/>
              </v:shape>
            </v:group>
            <v:group style="position:absolute;left:6954;top:6253;width:395;height:2" coordorigin="6954,6253" coordsize="395,2">
              <v:shape style="position:absolute;left:6954;top:6253;width:395;height:2" coordorigin="6954,6253" coordsize="395,0" path="m6954,6253l7349,6253e" filled="f" stroked="t" strokeweight=".47597pt" strokecolor="#3F3F3F">
                <v:path arrowok="t"/>
              </v:shape>
            </v:group>
            <v:group style="position:absolute;left:7292;top:6251;width:4227;height:2" coordorigin="7292,6251" coordsize="4227,2">
              <v:shape style="position:absolute;left:7292;top:6251;width:4227;height:2" coordorigin="7292,6251" coordsize="4227,0" path="m7292,6251l11518,6251e" filled="f" stroked="t" strokeweight=".951939pt" strokecolor="#4B4B4B">
                <v:path arrowok="t"/>
              </v:shape>
            </v:group>
            <v:group style="position:absolute;left:1978;top:5967;width:2;height:2209" coordorigin="1978,5967" coordsize="2,2209">
              <v:shape style="position:absolute;left:1978;top:5967;width:2;height:2209" coordorigin="1978,5967" coordsize="0,2209" path="m1978,8175l1978,5967e" filled="f" stroked="t" strokeweight=".951939pt" strokecolor="#4B4B4B">
                <v:path arrowok="t"/>
              </v:shape>
            </v:group>
            <v:group style="position:absolute;left:7320;top:6234;width:2;height:727" coordorigin="7320,6234" coordsize="2,727">
              <v:shape style="position:absolute;left:7320;top:6234;width:2;height:727" coordorigin="7320,6234" coordsize="0,727" path="m7320,6961l7320,6234e" filled="f" stroked="t" strokeweight=".237985pt" strokecolor="#575757">
                <v:path arrowok="t"/>
              </v:shape>
            </v:group>
            <v:group style="position:absolute;left:1971;top:6724;width:4355;height:2" coordorigin="1971,6724" coordsize="4355,2">
              <v:shape style="position:absolute;left:1971;top:6724;width:4355;height:2" coordorigin="1971,6724" coordsize="4355,0" path="m1971,6724l6326,6724e" filled="f" stroked="t" strokeweight=".713954pt" strokecolor="#4B4B4B">
                <v:path arrowok="t"/>
              </v:shape>
            </v:group>
            <v:group style="position:absolute;left:6269;top:6727;width:314;height:2" coordorigin="6269,6727" coordsize="314,2">
              <v:shape style="position:absolute;left:6269;top:6727;width:314;height:2" coordorigin="6269,6727" coordsize="314,0" path="m6269,6727l6583,6727e" filled="f" stroked="t" strokeweight=".47597pt" strokecolor="#232323">
                <v:path arrowok="t"/>
              </v:shape>
            </v:group>
            <v:group style="position:absolute;left:6526;top:6724;width:485;height:2" coordorigin="6526,6724" coordsize="485,2">
              <v:shape style="position:absolute;left:6526;top:6724;width:485;height:2" coordorigin="6526,6724" coordsize="485,0" path="m6526,6724l7011,6724e" filled="f" stroked="t" strokeweight=".47597pt" strokecolor="#3F3F3F">
                <v:path arrowok="t"/>
              </v:shape>
            </v:group>
            <v:group style="position:absolute;left:6835;top:6727;width:1085;height:2" coordorigin="6835,6727" coordsize="1085,2">
              <v:shape style="position:absolute;left:6835;top:6727;width:1085;height:2" coordorigin="6835,6727" coordsize="1085,0" path="m6835,6727l7920,6727e" filled="f" stroked="t" strokeweight=".951939pt" strokecolor="#575757">
                <v:path arrowok="t"/>
              </v:shape>
            </v:group>
            <v:group style="position:absolute;left:7863;top:6727;width:514;height:2" coordorigin="7863,6727" coordsize="514,2">
              <v:shape style="position:absolute;left:7863;top:6727;width:514;height:2" coordorigin="7863,6727" coordsize="514,0" path="m7863,6727l8377,6727e" filled="f" stroked="t" strokeweight=".47597pt" strokecolor="#282828">
                <v:path arrowok="t"/>
              </v:shape>
            </v:group>
            <v:group style="position:absolute;left:8210;top:6727;width:3313;height:2" coordorigin="8210,6727" coordsize="3313,2">
              <v:shape style="position:absolute;left:8210;top:6727;width:3313;height:2" coordorigin="8210,6727" coordsize="3313,0" path="m8210,6727l11523,6727e" filled="f" stroked="t" strokeweight=".951939pt" strokecolor="#4F4F4F">
                <v:path arrowok="t"/>
              </v:shape>
            </v:group>
            <v:group style="position:absolute;left:1971;top:6963;width:4155;height:2" coordorigin="1971,6963" coordsize="4155,2">
              <v:shape style="position:absolute;left:1971;top:6963;width:4155;height:2" coordorigin="1971,6963" coordsize="4155,0" path="m1971,6963l6126,6963e" filled="f" stroked="t" strokeweight=".951939pt" strokecolor="#545454">
                <v:path arrowok="t"/>
              </v:shape>
            </v:group>
            <v:group style="position:absolute;left:5769;top:6963;width:557;height:2" coordorigin="5769,6963" coordsize="557,2">
              <v:shape style="position:absolute;left:5769;top:6963;width:557;height:2" coordorigin="5769,6963" coordsize="557,0" path="m5769,6963l6326,6963e" filled="f" stroked="t" strokeweight=".713954pt" strokecolor="#3F3F3F">
                <v:path arrowok="t"/>
              </v:shape>
            </v:group>
            <v:group style="position:absolute;left:6269;top:6966;width:314;height:2" coordorigin="6269,6966" coordsize="314,2">
              <v:shape style="position:absolute;left:6269;top:6966;width:314;height:2" coordorigin="6269,6966" coordsize="314,0" path="m6269,6966l6583,6966e" filled="f" stroked="t" strokeweight=".47597pt" strokecolor="#1C1C1C">
                <v:path arrowok="t"/>
              </v:shape>
            </v:group>
            <v:group style="position:absolute;left:6526;top:6966;width:1395;height:2" coordorigin="6526,6966" coordsize="1395,2">
              <v:shape style="position:absolute;left:6526;top:6966;width:1395;height:2" coordorigin="6526,6966" coordsize="1395,0" path="m6526,6966l7920,6966e" filled="f" stroked="t" strokeweight=".713954pt" strokecolor="#484848">
                <v:path arrowok="t"/>
              </v:shape>
            </v:group>
            <v:group style="position:absolute;left:7863;top:6966;width:514;height:2" coordorigin="7863,6966" coordsize="514,2">
              <v:shape style="position:absolute;left:7863;top:6966;width:514;height:2" coordorigin="7863,6966" coordsize="514,0" path="m7863,6966l8377,6966e" filled="f" stroked="t" strokeweight=".47597pt" strokecolor="#0F0F0F">
                <v:path arrowok="t"/>
              </v:shape>
            </v:group>
            <v:group style="position:absolute;left:8320;top:6968;width:3203;height:2" coordorigin="8320,6968" coordsize="3203,2">
              <v:shape style="position:absolute;left:8320;top:6968;width:3203;height:2" coordorigin="8320,6968" coordsize="3203,0" path="m8320,6968l11523,6968e" filled="f" stroked="t" strokeweight=".951939pt" strokecolor="#4B4B4B">
                <v:path arrowok="t"/>
              </v:shape>
            </v:group>
            <v:group style="position:absolute;left:309;top:5254;width:2;height:292" coordorigin="309,5254" coordsize="2,292">
              <v:shape style="position:absolute;left:309;top:5254;width:2;height:292" coordorigin="309,5254" coordsize="0,292" path="m309,5546l309,5254e" filled="f" stroked="t" strokeweight=".47597pt" strokecolor="#444444">
                <v:path arrowok="t"/>
              </v:shape>
            </v:group>
            <v:group style="position:absolute;left:309;top:5488;width:2;height:301" coordorigin="309,5488" coordsize="2,301">
              <v:shape style="position:absolute;left:309;top:5488;width:2;height:301" coordorigin="309,5488" coordsize="0,301" path="m309,5790l309,5488e" filled="f" stroked="t" strokeweight=".47597pt" strokecolor="#0C0C0C">
                <v:path arrowok="t"/>
              </v:shape>
            </v:group>
            <v:group style="position:absolute;left:309;top:5732;width:2;height:316" coordorigin="309,5732" coordsize="2,316">
              <v:shape style="position:absolute;left:309;top:5732;width:2;height:316" coordorigin="309,5732" coordsize="0,316" path="m309,6048l309,5732e" filled="f" stroked="t" strokeweight=".47597pt" strokecolor="#232323">
                <v:path arrowok="t"/>
              </v:shape>
            </v:group>
            <v:group style="position:absolute;left:305;top:7202;width:438;height:2" coordorigin="305,7202" coordsize="438,2">
              <v:shape style="position:absolute;left:305;top:7202;width:438;height:2" coordorigin="305,7202" coordsize="438,0" path="m305,7202l743,7202e" filled="f" stroked="t" strokeweight=".951939pt" strokecolor="#545454">
                <v:path arrowok="t"/>
              </v:shape>
            </v:group>
            <v:group style="position:absolute;left:314;top:870;width:2;height:15887" coordorigin="314,870" coordsize="2,15887">
              <v:shape style="position:absolute;left:314;top:870;width:2;height:15887" coordorigin="314,870" coordsize="0,15887" path="m314,16757l314,870e" filled="f" stroked="t" strokeweight=".713954pt" strokecolor="#4B4B4B">
                <v:path arrowok="t"/>
              </v:shape>
            </v:group>
            <v:group style="position:absolute;left:685;top:7202;width:643;height:2" coordorigin="685,7202" coordsize="643,2">
              <v:shape style="position:absolute;left:685;top:7202;width:643;height:2" coordorigin="685,7202" coordsize="643,0" path="m685,7202l1328,7202e" filled="f" stroked="t" strokeweight=".713954pt" strokecolor="#3F3F3F">
                <v:path arrowok="t"/>
              </v:shape>
            </v:group>
            <v:group style="position:absolute;left:1061;top:7205;width:6916;height:2" coordorigin="1061,7205" coordsize="6916,2">
              <v:shape style="position:absolute;left:1061;top:7205;width:6916;height:2" coordorigin="1061,7205" coordsize="6916,0" path="m1061,7205l7977,7205e" filled="f" stroked="t" strokeweight=".951939pt" strokecolor="#4F4F4F">
                <v:path arrowok="t"/>
              </v:shape>
            </v:group>
            <v:group style="position:absolute;left:7863;top:7207;width:514;height:2" coordorigin="7863,7207" coordsize="514,2">
              <v:shape style="position:absolute;left:7863;top:7207;width:514;height:2" coordorigin="7863,7207" coordsize="514,0" path="m7863,7207l8377,7207e" filled="f" stroked="t" strokeweight=".47597pt" strokecolor="#2F2F2F">
                <v:path arrowok="t"/>
              </v:shape>
            </v:group>
            <v:group style="position:absolute;left:8320;top:7207;width:3203;height:2" coordorigin="8320,7207" coordsize="3203,2">
              <v:shape style="position:absolute;left:8320;top:7207;width:3203;height:2" coordorigin="8320,7207" coordsize="3203,0" path="m8320,7207l11523,7207e" filled="f" stroked="t" strokeweight=".951939pt" strokecolor="#484848">
                <v:path arrowok="t"/>
              </v:shape>
            </v:group>
            <v:group style="position:absolute;left:309;top:7162;width:2;height:559" coordorigin="309,7162" coordsize="2,559">
              <v:shape style="position:absolute;left:309;top:7162;width:2;height:559" coordorigin="309,7162" coordsize="0,559" path="m309,7721l309,7162e" filled="f" stroked="t" strokeweight=".47597pt" strokecolor="#343434">
                <v:path arrowok="t"/>
              </v:shape>
            </v:group>
            <v:group style="position:absolute;left:11514;top:7162;width:2;height:325" coordorigin="11514,7162" coordsize="2,325">
              <v:shape style="position:absolute;left:11514;top:7162;width:2;height:325" coordorigin="11514,7162" coordsize="0,325" path="m11514,7487l11514,7162e" filled="f" stroked="t" strokeweight=".47597pt" strokecolor="#383838">
                <v:path arrowok="t"/>
              </v:shape>
            </v:group>
            <v:group style="position:absolute;left:305;top:7678;width:5521;height:2" coordorigin="305,7678" coordsize="5521,2">
              <v:shape style="position:absolute;left:305;top:7678;width:5521;height:2" coordorigin="305,7678" coordsize="5521,0" path="m305,7678l5826,7678e" filled="f" stroked="t" strokeweight=".951939pt" strokecolor="#4F4F4F">
                <v:path arrowok="t"/>
              </v:shape>
            </v:group>
            <v:group style="position:absolute;left:5769;top:7681;width:557;height:2" coordorigin="5769,7681" coordsize="557,2">
              <v:shape style="position:absolute;left:5769;top:7681;width:557;height:2" coordorigin="5769,7681" coordsize="557,0" path="m5769,7681l6326,7681e" filled="f" stroked="t" strokeweight=".713954pt" strokecolor="#3F3F3F">
                <v:path arrowok="t"/>
              </v:shape>
            </v:group>
            <v:group style="position:absolute;left:6207;top:7678;width:5317;height:2" coordorigin="6207,7678" coordsize="5317,2">
              <v:shape style="position:absolute;left:6207;top:7678;width:5317;height:2" coordorigin="6207,7678" coordsize="5317,0" path="m6207,7678l11523,7678e" filled="f" stroked="t" strokeweight=".951939pt" strokecolor="#4B4B4B">
                <v:path arrowok="t"/>
              </v:shape>
            </v:group>
            <v:group style="position:absolute;left:4512;top:7669;width:2;height:258" coordorigin="4512,7669" coordsize="2,258">
              <v:shape style="position:absolute;left:4512;top:7669;width:2;height:258" coordorigin="4512,7669" coordsize="0,258" path="m4512,7927l4512,7669e" filled="f" stroked="t" strokeweight=".951939pt" strokecolor="#545454">
                <v:path arrowok="t"/>
              </v:shape>
            </v:group>
            <v:group style="position:absolute;left:4507;top:7920;width:7016;height:2" coordorigin="4507,7920" coordsize="7016,2">
              <v:shape style="position:absolute;left:4507;top:7920;width:7016;height:2" coordorigin="4507,7920" coordsize="7016,0" path="m4507,7920l11523,7920e" filled="f" stroked="t" strokeweight=".951939pt" strokecolor="#4F4F4F">
                <v:path arrowok="t"/>
              </v:shape>
            </v:group>
            <v:group style="position:absolute;left:4512;top:7879;width:2;height:296" coordorigin="4512,7879" coordsize="2,296">
              <v:shape style="position:absolute;left:4512;top:7879;width:2;height:296" coordorigin="4512,7879" coordsize="0,296" path="m4512,8175l4512,7879e" filled="f" stroked="t" strokeweight=".713954pt" strokecolor="#2F2F2F">
                <v:path arrowok="t"/>
              </v:shape>
            </v:group>
            <v:group style="position:absolute;left:4507;top:8159;width:7016;height:2" coordorigin="4507,8159" coordsize="7016,2">
              <v:shape style="position:absolute;left:4507;top:8159;width:7016;height:2" coordorigin="4507,8159" coordsize="7016,0" path="m4507,8159l11523,8159e" filled="f" stroked="t" strokeweight=".951939pt" strokecolor="#4B4B4B">
                <v:path arrowok="t"/>
              </v:shape>
            </v:group>
            <v:group style="position:absolute;left:11514;top:7697;width:2;height:488" coordorigin="11514,7697" coordsize="2,488">
              <v:shape style="position:absolute;left:11514;top:7697;width:2;height:488" coordorigin="11514,7697" coordsize="0,488" path="m11514,8185l11514,7697e" filled="f" stroked="t" strokeweight=".951939pt" strokecolor="#575757">
                <v:path arrowok="t"/>
              </v:shape>
            </v:group>
            <v:group style="position:absolute;left:305;top:8402;width:9224;height:2" coordorigin="305,8402" coordsize="9224,2">
              <v:shape style="position:absolute;left:305;top:8402;width:9224;height:2" coordorigin="305,8402" coordsize="9224,0" path="m305,8402l9529,8402e" filled="f" stroked="t" strokeweight=".951939pt" strokecolor="#4F4F4F">
                <v:path arrowok="t"/>
              </v:shape>
            </v:group>
            <v:group style="position:absolute;left:1980;top:8118;width:2;height:330" coordorigin="1980,8118" coordsize="2,330">
              <v:shape style="position:absolute;left:1980;top:8118;width:2;height:330" coordorigin="1980,8118" coordsize="0,330" path="m1980,8448l1980,8118e" filled="f" stroked="t" strokeweight=".47597pt" strokecolor="#282828">
                <v:path arrowok="t"/>
              </v:shape>
            </v:group>
            <v:group style="position:absolute;left:4517;top:8118;width:2;height:296" coordorigin="4517,8118" coordsize="2,296">
              <v:shape style="position:absolute;left:4517;top:8118;width:2;height:296" coordorigin="4517,8118" coordsize="0,296" path="m4517,8414l4517,8118e" filled="f" stroked="t" strokeweight=".713954pt" strokecolor="#3B3B3B">
                <v:path arrowok="t"/>
              </v:shape>
            </v:group>
            <v:group style="position:absolute;left:9472;top:8400;width:167;height:2" coordorigin="9472,8400" coordsize="167,2">
              <v:shape style="position:absolute;left:9472;top:8400;width:167;height:2" coordorigin="9472,8400" coordsize="167,0" path="m9472,8400l9638,8400e" filled="f" stroked="t" strokeweight=".47597pt" strokecolor="#232323">
                <v:path arrowok="t"/>
              </v:shape>
            </v:group>
            <v:group style="position:absolute;left:9581;top:8398;width:1942;height:2" coordorigin="9581,8398" coordsize="1942,2">
              <v:shape style="position:absolute;left:9581;top:8398;width:1942;height:2" coordorigin="9581,8398" coordsize="1942,0" path="m9581,8398l11523,8398e" filled="f" stroked="t" strokeweight=".713954pt" strokecolor="#4F4F4F">
                <v:path arrowok="t"/>
              </v:shape>
            </v:group>
            <v:group style="position:absolute;left:11521;top:8113;width:2;height:564" coordorigin="11521,8113" coordsize="2,564">
              <v:shape style="position:absolute;left:11521;top:8113;width:2;height:564" coordorigin="11521,8113" coordsize="0,564" path="m11521,8677l11521,8113e" filled="f" stroked="t" strokeweight=".47597pt" strokecolor="#3B3B3B">
                <v:path arrowok="t"/>
              </v:shape>
            </v:group>
            <v:group style="position:absolute;left:312;top:8376;width:2;height:775" coordorigin="312,8376" coordsize="2,775">
              <v:shape style="position:absolute;left:312;top:8376;width:2;height:775" coordorigin="312,8376" coordsize="0,775" path="m312,9151l312,8376e" filled="f" stroked="t" strokeweight=".713954pt" strokecolor="#3F3F3F">
                <v:path arrowok="t"/>
              </v:shape>
            </v:group>
            <v:group style="position:absolute;left:1982;top:8352;width:2;height:1262" coordorigin="1982,8352" coordsize="2,1262">
              <v:shape style="position:absolute;left:1982;top:8352;width:2;height:1262" coordorigin="1982,8352" coordsize="0,1262" path="m1982,9614l1982,8352e" filled="f" stroked="t" strokeweight=".951939pt" strokecolor="#545454">
                <v:path arrowok="t"/>
              </v:shape>
            </v:group>
            <v:group style="position:absolute;left:11523;top:4963;width:2;height:9060" coordorigin="11523,4963" coordsize="2,9060">
              <v:shape style="position:absolute;left:11523;top:4963;width:2;height:9060" coordorigin="11523,4963" coordsize="0,9060" path="m11523,14022l11523,4963e" filled="f" stroked="t" strokeweight=".713954pt" strokecolor="#4F4F4F">
                <v:path arrowok="t"/>
              </v:shape>
            </v:group>
            <v:group style="position:absolute;left:305;top:9330;width:5250;height:2" coordorigin="305,9330" coordsize="5250,2">
              <v:shape style="position:absolute;left:305;top:9330;width:5250;height:2" coordorigin="305,9330" coordsize="5250,0" path="m305,9330l5555,9330e" filled="f" stroked="t" strokeweight=".713954pt" strokecolor="#4F4F4F">
                <v:path arrowok="t"/>
              </v:shape>
            </v:group>
            <v:group style="position:absolute;left:5497;top:9332;width:328;height:2" coordorigin="5497,9332" coordsize="328,2">
              <v:shape style="position:absolute;left:5497;top:9332;width:328;height:2" coordorigin="5497,9332" coordsize="328,0" path="m5497,9332l5826,9332e" filled="f" stroked="t" strokeweight=".47597pt" strokecolor="#282828">
                <v:path arrowok="t"/>
              </v:shape>
            </v:group>
            <v:group style="position:absolute;left:5745;top:9330;width:5783;height:2" coordorigin="5745,9330" coordsize="5783,2">
              <v:shape style="position:absolute;left:5745;top:9330;width:5783;height:2" coordorigin="5745,9330" coordsize="5783,0" path="m5745,9330l11528,9330e" filled="f" stroked="t" strokeweight=".713954pt" strokecolor="#4B4B4B">
                <v:path arrowok="t"/>
              </v:shape>
            </v:group>
            <v:group style="position:absolute;left:1980;top:9557;width:2;height:287" coordorigin="1980,9557" coordsize="2,287">
              <v:shape style="position:absolute;left:1980;top:9557;width:2;height:287" coordorigin="1980,9557" coordsize="0,287" path="m1980,9844l1980,9557e" filled="f" stroked="t" strokeweight=".47597pt" strokecolor="#282828">
                <v:path arrowok="t"/>
              </v:shape>
            </v:group>
            <v:group style="position:absolute;left:305;top:10257;width:438;height:2" coordorigin="305,10257" coordsize="438,2">
              <v:shape style="position:absolute;left:305;top:10257;width:438;height:2" coordorigin="305,10257" coordsize="438,0" path="m305,10257l743,10257e" filled="f" stroked="t" strokeweight=".47597pt" strokecolor="#343434">
                <v:path arrowok="t"/>
              </v:shape>
            </v:group>
            <v:group style="position:absolute;left:685;top:10260;width:6345;height:2" coordorigin="685,10260" coordsize="6345,2">
              <v:shape style="position:absolute;left:685;top:10260;width:6345;height:2" coordorigin="685,10260" coordsize="6345,0" path="m685,10260l7030,10260e" filled="f" stroked="t" strokeweight=".713954pt" strokecolor="#4F4F4F">
                <v:path arrowok="t"/>
              </v:shape>
            </v:group>
            <v:group style="position:absolute;left:6954;top:10257;width:395;height:2" coordorigin="6954,10257" coordsize="395,2">
              <v:shape style="position:absolute;left:6954;top:10257;width:395;height:2" coordorigin="6954,10257" coordsize="395,0" path="m6954,10257l7349,10257e" filled="f" stroked="t" strokeweight=".713954pt" strokecolor="#383838">
                <v:path arrowok="t"/>
              </v:shape>
            </v:group>
            <v:group style="position:absolute;left:7278;top:10257;width:4255;height:2" coordorigin="7278,10257" coordsize="4255,2">
              <v:shape style="position:absolute;left:7278;top:10257;width:4255;height:2" coordorigin="7278,10257" coordsize="4255,0" path="m7278,10257l11533,10257e" filled="f" stroked="t" strokeweight=".951939pt" strokecolor="#4B4B4B">
                <v:path arrowok="t"/>
              </v:shape>
            </v:group>
            <v:group style="position:absolute;left:309;top:10212;width:2;height:311" coordorigin="309,10212" coordsize="2,311">
              <v:shape style="position:absolute;left:309;top:10212;width:2;height:311" coordorigin="309,10212" coordsize="0,311" path="m309,10523l309,10212e" filled="f" stroked="t" strokeweight=".47597pt" strokecolor="#3B3B3B">
                <v:path arrowok="t"/>
              </v:shape>
            </v:group>
            <v:group style="position:absolute;left:1982;top:9787;width:2;height:736" coordorigin="1982,9787" coordsize="2,736">
              <v:shape style="position:absolute;left:1982;top:9787;width:2;height:736" coordorigin="1982,9787" coordsize="0,736" path="m1982,10523l1982,9787e" filled="f" stroked="t" strokeweight=".951939pt" strokecolor="#545454">
                <v:path arrowok="t"/>
              </v:shape>
            </v:group>
            <v:group style="position:absolute;left:305;top:10504;width:4227;height:2" coordorigin="305,10504" coordsize="4227,2">
              <v:shape style="position:absolute;left:305;top:10504;width:4227;height:2" coordorigin="305,10504" coordsize="4227,0" path="m305,10504l4531,10504e" filled="f" stroked="t" strokeweight=".951939pt" strokecolor="#545454">
                <v:path arrowok="t"/>
              </v:shape>
            </v:group>
            <v:group style="position:absolute;left:4474;top:10504;width:609;height:2" coordorigin="4474,10504" coordsize="609,2">
              <v:shape style="position:absolute;left:4474;top:10504;width:609;height:2" coordorigin="4474,10504" coordsize="609,0" path="m4474,10504l5083,10504e" filled="f" stroked="t" strokeweight=".47597pt" strokecolor="#2F2F2F">
                <v:path arrowok="t"/>
              </v:shape>
            </v:group>
            <v:group style="position:absolute;left:5026;top:10504;width:1299;height:2" coordorigin="5026,10504" coordsize="1299,2">
              <v:shape style="position:absolute;left:5026;top:10504;width:1299;height:2" coordorigin="5026,10504" coordsize="1299,0" path="m5026,10504l6326,10504e" filled="f" stroked="t" strokeweight=".951939pt" strokecolor="#4F4F4F">
                <v:path arrowok="t"/>
              </v:shape>
            </v:group>
            <v:group style="position:absolute;left:6269;top:10504;width:314;height:2" coordorigin="6269,10504" coordsize="314,2">
              <v:shape style="position:absolute;left:6269;top:10504;width:314;height:2" coordorigin="6269,10504" coordsize="314,0" path="m6269,10504l6583,10504e" filled="f" stroked="t" strokeweight=".47597pt" strokecolor="#2F2F2F">
                <v:path arrowok="t"/>
              </v:shape>
            </v:group>
            <v:group style="position:absolute;left:6507;top:10501;width:2247;height:2" coordorigin="6507,10501" coordsize="2247,2">
              <v:shape style="position:absolute;left:6507;top:10501;width:2247;height:2" coordorigin="6507,10501" coordsize="2247,0" path="m6507,10501l8753,10501e" filled="f" stroked="t" strokeweight=".951939pt" strokecolor="#4F4F4F">
                <v:path arrowok="t"/>
              </v:shape>
            </v:group>
            <v:group style="position:absolute;left:8696;top:10499;width:438;height:2" coordorigin="8696,10499" coordsize="438,2">
              <v:shape style="position:absolute;left:8696;top:10499;width:438;height:2" coordorigin="8696,10499" coordsize="438,0" path="m8696,10499l9134,10499e" filled="f" stroked="t" strokeweight=".47597pt" strokecolor="#1C1C1C">
                <v:path arrowok="t"/>
              </v:shape>
            </v:group>
            <v:group style="position:absolute;left:9077;top:10501;width:452;height:2" coordorigin="9077,10501" coordsize="452,2">
              <v:shape style="position:absolute;left:9077;top:10501;width:452;height:2" coordorigin="9077,10501" coordsize="452,0" path="m9077,10501l9529,10501e" filled="f" stroked="t" strokeweight=".713954pt" strokecolor="#3B3B3B">
                <v:path arrowok="t"/>
              </v:shape>
            </v:group>
            <v:group style="position:absolute;left:9143;top:10499;width:1185;height:2" coordorigin="9143,10499" coordsize="1185,2">
              <v:shape style="position:absolute;left:9143;top:10499;width:1185;height:2" coordorigin="9143,10499" coordsize="1185,0" path="m9143,10499l10329,10499e" filled="f" stroked="t" strokeweight=".951939pt" strokecolor="#4F4F4F">
                <v:path arrowok="t"/>
              </v:shape>
            </v:group>
            <v:group style="position:absolute;left:10271;top:10501;width:1261;height:2" coordorigin="10271,10501" coordsize="1261,2">
              <v:shape style="position:absolute;left:10271;top:10501;width:1261;height:2" coordorigin="10271,10501" coordsize="1261,0" path="m10271,10501l11533,10501e" filled="f" stroked="t" strokeweight=".47597pt" strokecolor="#383838">
                <v:path arrowok="t"/>
              </v:shape>
            </v:group>
            <v:group style="position:absolute;left:305;top:10745;width:3160;height:2" coordorigin="305,10745" coordsize="3160,2">
              <v:shape style="position:absolute;left:305;top:10745;width:3160;height:2" coordorigin="305,10745" coordsize="3160,0" path="m305,10745l3465,10745e" filled="f" stroked="t" strokeweight=".951939pt" strokecolor="#4F4F4F">
                <v:path arrowok="t"/>
              </v:shape>
            </v:group>
            <v:group style="position:absolute;left:1985;top:10451;width:2;height:559" coordorigin="1985,10451" coordsize="2,559">
              <v:shape style="position:absolute;left:1985;top:10451;width:2;height:559" coordorigin="1985,10451" coordsize="0,559" path="m1985,11010l1985,10451e" filled="f" stroked="t" strokeweight=".47597pt" strokecolor="#2B2B2B">
                <v:path arrowok="t"/>
              </v:shape>
            </v:group>
            <v:group style="position:absolute;left:3341;top:10745;width:195;height:2" coordorigin="3341,10745" coordsize="195,2">
              <v:shape style="position:absolute;left:3341;top:10745;width:195;height:2" coordorigin="3341,10745" coordsize="195,0" path="m3341,10745l3536,10745e" filled="f" stroked="t" strokeweight=".713954pt" strokecolor="#3B3B3B">
                <v:path arrowok="t"/>
              </v:shape>
            </v:group>
            <v:group style="position:absolute;left:3479;top:10743;width:1052;height:2" coordorigin="3479,10743" coordsize="1052,2">
              <v:shape style="position:absolute;left:3479;top:10743;width:1052;height:2" coordorigin="3479,10743" coordsize="1052,0" path="m3479,10743l4531,10743e" filled="f" stroked="t" strokeweight=".951939pt" strokecolor="#545454">
                <v:path arrowok="t"/>
              </v:shape>
            </v:group>
            <v:group style="position:absolute;left:4474;top:10743;width:609;height:2" coordorigin="4474,10743" coordsize="609,2">
              <v:shape style="position:absolute;left:4474;top:10743;width:609;height:2" coordorigin="4474,10743" coordsize="609,0" path="m4474,10743l5083,10743e" filled="f" stroked="t" strokeweight=".47597pt" strokecolor="#282828">
                <v:path arrowok="t"/>
              </v:shape>
            </v:group>
            <v:group style="position:absolute;left:5026;top:10740;width:1299;height:2" coordorigin="5026,10740" coordsize="1299,2">
              <v:shape style="position:absolute;left:5026;top:10740;width:1299;height:2" coordorigin="5026,10740" coordsize="1299,0" path="m5026,10740l6326,10740e" filled="f" stroked="t" strokeweight=".951939pt" strokecolor="#545454">
                <v:path arrowok="t"/>
              </v:shape>
            </v:group>
            <v:group style="position:absolute;left:6269;top:10743;width:314;height:2" coordorigin="6269,10743" coordsize="314,2">
              <v:shape style="position:absolute;left:6269;top:10743;width:314;height:2" coordorigin="6269,10743" coordsize="314,0" path="m6269,10743l6583,10743e" filled="f" stroked="t" strokeweight=".47597pt" strokecolor="#1F1F1F">
                <v:path arrowok="t"/>
              </v:shape>
            </v:group>
            <v:group style="position:absolute;left:6526;top:10740;width:5002;height:2" coordorigin="6526,10740" coordsize="5002,2">
              <v:shape style="position:absolute;left:6526;top:10740;width:5002;height:2" coordorigin="6526,10740" coordsize="5002,0" path="m6526,10740l11528,10740e" filled="f" stroked="t" strokeweight=".951939pt" strokecolor="#4B4B4B">
                <v:path arrowok="t"/>
              </v:shape>
            </v:group>
            <v:group style="position:absolute;left:11523;top:10451;width:2;height:320" coordorigin="11523,10451" coordsize="2,320">
              <v:shape style="position:absolute;left:11523;top:10451;width:2;height:320" coordorigin="11523,10451" coordsize="0,320" path="m11523,10771l11523,10451e" filled="f" stroked="t" strokeweight=".47597pt" strokecolor="#3B3B3B">
                <v:path arrowok="t"/>
              </v:shape>
            </v:group>
            <v:group style="position:absolute;left:305;top:11228;width:2147;height:2" coordorigin="305,11228" coordsize="2147,2">
              <v:shape style="position:absolute;left:305;top:11228;width:2147;height:2" coordorigin="305,11228" coordsize="2147,0" path="m305,11228l2451,11228e" filled="f" stroked="t" strokeweight=".713954pt" strokecolor="#545454">
                <v:path arrowok="t"/>
              </v:shape>
            </v:group>
            <v:group style="position:absolute;left:2394;top:11226;width:333;height:2" coordorigin="2394,11226" coordsize="333,2">
              <v:shape style="position:absolute;left:2394;top:11226;width:333;height:2" coordorigin="2394,11226" coordsize="333,0" path="m2394,11226l2727,11226e" filled="f" stroked="t" strokeweight=".47597pt" strokecolor="#232323">
                <v:path arrowok="t"/>
              </v:shape>
            </v:group>
            <v:group style="position:absolute;left:2670;top:11226;width:1176;height:2" coordorigin="2670,11226" coordsize="1176,2">
              <v:shape style="position:absolute;left:2670;top:11226;width:1176;height:2" coordorigin="2670,11226" coordsize="1176,0" path="m2670,11226l3846,11226e" filled="f" stroked="t" strokeweight=".713954pt" strokecolor="#4B4B4B">
                <v:path arrowok="t"/>
              </v:shape>
            </v:group>
            <v:group style="position:absolute;left:3789;top:11226;width:743;height:2" coordorigin="3789,11226" coordsize="743,2">
              <v:shape style="position:absolute;left:3789;top:11226;width:743;height:2" coordorigin="3789,11226" coordsize="743,0" path="m3789,11226l4531,11226e" filled="f" stroked="t" strokeweight=".47597pt" strokecolor="#2F2F2F">
                <v:path arrowok="t"/>
              </v:shape>
            </v:group>
            <v:group style="position:absolute;left:4374;top:11223;width:3546;height:2" coordorigin="4374,11223" coordsize="3546,2">
              <v:shape style="position:absolute;left:4374;top:11223;width:3546;height:2" coordorigin="4374,11223" coordsize="3546,0" path="m4374,11223l7920,11223e" filled="f" stroked="t" strokeweight=".951939pt" strokecolor="#545454">
                <v:path arrowok="t"/>
              </v:shape>
            </v:group>
            <v:group style="position:absolute;left:7863;top:11221;width:514;height:2" coordorigin="7863,11221" coordsize="514,2">
              <v:shape style="position:absolute;left:7863;top:11221;width:514;height:2" coordorigin="7863,11221" coordsize="514,0" path="m7863,11221l8377,11221e" filled="f" stroked="t" strokeweight=".47597pt" strokecolor="#343434">
                <v:path arrowok="t"/>
              </v:shape>
            </v:group>
            <v:group style="position:absolute;left:8263;top:11221;width:3270;height:2" coordorigin="8263,11221" coordsize="3270,2">
              <v:shape style="position:absolute;left:8263;top:11221;width:3270;height:2" coordorigin="8263,11221" coordsize="3270,0" path="m8263,11221l11533,11221e" filled="f" stroked="t" strokeweight=".951939pt" strokecolor="#545454">
                <v:path arrowok="t"/>
              </v:shape>
            </v:group>
            <v:group style="position:absolute;left:309;top:11467;width:3536;height:2" coordorigin="309,11467" coordsize="3536,2">
              <v:shape style="position:absolute;left:309;top:11467;width:3536;height:2" coordorigin="309,11467" coordsize="3536,0" path="m309,11467l3846,11467e" filled="f" stroked="t" strokeweight=".951939pt" strokecolor="#575757">
                <v:path arrowok="t"/>
              </v:shape>
            </v:group>
            <v:group style="position:absolute;left:3789;top:11465;width:743;height:2" coordorigin="3789,11465" coordsize="743,2">
              <v:shape style="position:absolute;left:3789;top:11465;width:743;height:2" coordorigin="3789,11465" coordsize="743,0" path="m3789,11465l4531,11465e" filled="f" stroked="t" strokeweight=".47597pt" strokecolor="#3B3B3B">
                <v:path arrowok="t"/>
              </v:shape>
            </v:group>
            <v:group style="position:absolute;left:4365;top:11465;width:923;height:2" coordorigin="4365,11465" coordsize="923,2">
              <v:shape style="position:absolute;left:4365;top:11465;width:923;height:2" coordorigin="4365,11465" coordsize="923,0" path="m4365,11465l5288,11465e" filled="f" stroked="t" strokeweight=".951939pt" strokecolor="#5B5B5B">
                <v:path arrowok="t"/>
              </v:shape>
            </v:group>
            <v:group style="position:absolute;left:5231;top:11465;width:324;height:2" coordorigin="5231,11465" coordsize="324,2">
              <v:shape style="position:absolute;left:5231;top:11465;width:324;height:2" coordorigin="5231,11465" coordsize="324,0" path="m5231,11465l5555,11465e" filled="f" stroked="t" strokeweight=".47597pt" strokecolor="#3B3B3B">
                <v:path arrowok="t"/>
              </v:shape>
            </v:group>
            <v:group style="position:absolute;left:5497;top:11465;width:328;height:2" coordorigin="5497,11465" coordsize="328,2">
              <v:shape style="position:absolute;left:5497;top:11465;width:328;height:2" coordorigin="5497,11465" coordsize="328,0" path="m5497,11465l5826,11465e" filled="f" stroked="t" strokeweight=".47597pt" strokecolor="#232323">
                <v:path arrowok="t"/>
              </v:shape>
            </v:group>
            <v:group style="position:absolute;left:5769;top:11460;width:3760;height:2" coordorigin="5769,11460" coordsize="3760,2">
              <v:shape style="position:absolute;left:5769;top:11460;width:3760;height:2" coordorigin="5769,11460" coordsize="3760,0" path="m5769,11460l9529,11460e" filled="f" stroked="t" strokeweight=".951939pt" strokecolor="#545454">
                <v:path arrowok="t"/>
              </v:shape>
            </v:group>
            <v:group style="position:absolute;left:9472;top:11460;width:167;height:2" coordorigin="9472,11460" coordsize="167,2">
              <v:shape style="position:absolute;left:9472;top:11460;width:167;height:2" coordorigin="9472,11460" coordsize="167,0" path="m9472,11460l9638,11460e" filled="f" stroked="t" strokeweight=".47597pt" strokecolor="#1F1F1F">
                <v:path arrowok="t"/>
              </v:shape>
            </v:group>
            <v:group style="position:absolute;left:9581;top:11457;width:1951;height:2" coordorigin="9581,11457" coordsize="1951,2">
              <v:shape style="position:absolute;left:9581;top:11457;width:1951;height:2" coordorigin="9581,11457" coordsize="1951,0" path="m9581,11457l11533,11457e" filled="f" stroked="t" strokeweight=".713954pt" strokecolor="#4B4B4B">
                <v:path arrowok="t"/>
              </v:shape>
            </v:group>
            <v:group style="position:absolute;left:1304;top:11460;width:2;height:5307" coordorigin="1304,11460" coordsize="2,5307">
              <v:shape style="position:absolute;left:1304;top:11460;width:2;height:5307" coordorigin="1304,11460" coordsize="0,5307" path="m1304,16767l1304,11460e" filled="f" stroked="t" strokeweight=".713954pt" strokecolor="#545454">
                <v:path arrowok="t"/>
              </v:shape>
            </v:group>
            <v:group style="position:absolute;left:6987;top:11455;width:2;height:320" coordorigin="6987,11455" coordsize="2,320">
              <v:shape style="position:absolute;left:6987;top:11455;width:2;height:320" coordorigin="6987,11455" coordsize="0,320" path="m6987,11775l6987,11455e" filled="f" stroked="t" strokeweight=".47597pt" strokecolor="#2F2F2F">
                <v:path arrowok="t"/>
              </v:shape>
            </v:group>
            <v:group style="position:absolute;left:716;top:11460;width:2;height:555" coordorigin="716,11460" coordsize="2,555">
              <v:shape style="position:absolute;left:716;top:11460;width:2;height:555" coordorigin="716,11460" coordsize="0,555" path="m716,12014l716,11460e" filled="f" stroked="t" strokeweight=".951939pt" strokecolor="#4F4F4F">
                <v:path arrowok="t"/>
              </v:shape>
            </v:group>
            <v:group style="position:absolute;left:1982;top:10953;width:2;height:1061" coordorigin="1982,10953" coordsize="2,1061">
              <v:shape style="position:absolute;left:1982;top:10953;width:2;height:1061" coordorigin="1982,10953" coordsize="0,1061" path="m1982,12014l1982,10953e" filled="f" stroked="t" strokeweight=".951939pt" strokecolor="#545454">
                <v:path arrowok="t"/>
              </v:shape>
            </v:group>
            <v:group style="position:absolute;left:6987;top:11718;width:2;height:650" coordorigin="6987,11718" coordsize="2,650">
              <v:shape style="position:absolute;left:6987;top:11718;width:2;height:650" coordorigin="6987,11718" coordsize="0,650" path="m6987,12368l6987,11718e" filled="f" stroked="t" strokeweight=".951939pt" strokecolor="#545454">
                <v:path arrowok="t"/>
              </v:shape>
            </v:group>
            <v:group style="position:absolute;left:305;top:12335;width:2118;height:2" coordorigin="305,12335" coordsize="2118,2">
              <v:shape style="position:absolute;left:305;top:12335;width:2118;height:2" coordorigin="305,12335" coordsize="2118,0" path="m305,12335l2423,12335e" filled="f" stroked="t" strokeweight=".237985pt" strokecolor="#444444">
                <v:path arrowok="t"/>
              </v:shape>
            </v:group>
            <v:group style="position:absolute;left:719;top:11957;width:2;height:411" coordorigin="719,11957" coordsize="2,411">
              <v:shape style="position:absolute;left:719;top:11957;width:2;height:411" coordorigin="719,11957" coordsize="0,411" path="m719,12368l719,11957e" filled="f" stroked="t" strokeweight=".47597pt" strokecolor="#181818">
                <v:path arrowok="t"/>
              </v:shape>
            </v:group>
            <v:group style="position:absolute;left:1985;top:11957;width:2;height:411" coordorigin="1985,11957" coordsize="2,411">
              <v:shape style="position:absolute;left:1985;top:11957;width:2;height:411" coordorigin="1985,11957" coordsize="0,411" path="m1985,12368l1985,11957e" filled="f" stroked="t" strokeweight=".47597pt" strokecolor="#232323">
                <v:path arrowok="t"/>
              </v:shape>
            </v:group>
            <v:group style="position:absolute;left:2423;top:12335;width:4131;height:2" coordorigin="2423,12335" coordsize="4131,2">
              <v:shape style="position:absolute;left:2423;top:12335;width:4131;height:2" coordorigin="2423,12335" coordsize="4131,0" path="m2423,12335l6554,12335e" filled="f" stroked="t" strokeweight=".237985pt" strokecolor="#000000">
                <v:path arrowok="t"/>
              </v:shape>
            </v:group>
            <v:group style="position:absolute;left:6554;top:12335;width:766;height:2" coordorigin="6554,12335" coordsize="766,2">
              <v:shape style="position:absolute;left:6554;top:12335;width:766;height:2" coordorigin="6554,12335" coordsize="766,0" path="m6554,12335l7320,12335e" filled="f" stroked="t" strokeweight=".237985pt" strokecolor="#4F4F4F">
                <v:path arrowok="t"/>
              </v:shape>
            </v:group>
            <v:group style="position:absolute;left:7320;top:12335;width:4193;height:2" coordorigin="7320,12335" coordsize="4193,2">
              <v:shape style="position:absolute;left:7320;top:12335;width:4193;height:2" coordorigin="7320,12335" coordsize="4193,0" path="m7320,12335l11514,12335e" filled="f" stroked="t" strokeweight=".237985pt" strokecolor="#000000">
                <v:path arrowok="t"/>
              </v:shape>
            </v:group>
            <v:group style="position:absolute;left:6990;top:12306;width:2;height:373" coordorigin="6990,12306" coordsize="2,373">
              <v:shape style="position:absolute;left:6990;top:12306;width:2;height:373" coordorigin="6990,12306" coordsize="0,373" path="m6990,12679l6990,12306e" filled="f" stroked="t" strokeweight=".47597pt" strokecolor="#3F3F3F">
                <v:path arrowok="t"/>
              </v:shape>
            </v:group>
            <v:group style="position:absolute;left:319;top:12559;width:2;height:908" coordorigin="319,12559" coordsize="2,908">
              <v:shape style="position:absolute;left:319;top:12559;width:2;height:908" coordorigin="319,12559" coordsize="0,908" path="m319,13468l319,12559e" filled="f" stroked="t" strokeweight=".951939pt" strokecolor="#4B4B4B">
                <v:path arrowok="t"/>
              </v:shape>
            </v:group>
            <v:group style="position:absolute;left:721;top:12306;width:2;height:617" coordorigin="721,12306" coordsize="2,617">
              <v:shape style="position:absolute;left:721;top:12306;width:2;height:617" coordorigin="721,12306" coordsize="0,617" path="m721,12923l721,12306e" filled="f" stroked="t" strokeweight=".951939pt" strokecolor="#4B4B4B">
                <v:path arrowok="t"/>
              </v:shape>
            </v:group>
            <v:group style="position:absolute;left:1987;top:12306;width:2;height:722" coordorigin="1987,12306" coordsize="2,722">
              <v:shape style="position:absolute;left:1987;top:12306;width:2;height:722" coordorigin="1987,12306" coordsize="0,722" path="m1987,13028l1987,12306e" filled="f" stroked="t" strokeweight=".951939pt" strokecolor="#5B5B5B">
                <v:path arrowok="t"/>
              </v:shape>
            </v:group>
            <v:group style="position:absolute;left:6994;top:12622;width:2;height:1850" coordorigin="6994,12622" coordsize="2,1850">
              <v:shape style="position:absolute;left:6994;top:12622;width:2;height:1850" coordorigin="6994,12622" coordsize="0,1850" path="m6994,14472l6994,12622e" filled="f" stroked="t" strokeweight=".713954pt" strokecolor="#545454">
                <v:path arrowok="t"/>
              </v:shape>
            </v:group>
            <v:group style="position:absolute;left:719;top:12865;width:2;height:143" coordorigin="719,12865" coordsize="2,143">
              <v:shape style="position:absolute;left:719;top:12865;width:2;height:143" coordorigin="719,12865" coordsize="0,143" path="m719,13009l719,12865e" filled="f" stroked="t" strokeweight=".713954pt" strokecolor="#343434">
                <v:path arrowok="t"/>
              </v:shape>
            </v:group>
            <v:group style="position:absolute;left:1304;top:12865;width:2;height:478" coordorigin="1304,12865" coordsize="2,478">
              <v:shape style="position:absolute;left:1304;top:12865;width:2;height:478" coordorigin="1304,12865" coordsize="0,478" path="m1304,13344l1304,12865e" filled="f" stroked="t" strokeweight=".47597pt" strokecolor="#282828">
                <v:path arrowok="t"/>
              </v:shape>
            </v:group>
            <v:group style="position:absolute;left:723;top:12951;width:2;height:210" coordorigin="723,12951" coordsize="2,210">
              <v:shape style="position:absolute;left:723;top:12951;width:2;height:210" coordorigin="723,12951" coordsize="0,210" path="m723,13162l723,12951e" filled="f" stroked="t" strokeweight=".47597pt" strokecolor="#030303">
                <v:path arrowok="t"/>
              </v:shape>
            </v:group>
            <v:group style="position:absolute;left:1985;top:12951;width:2;height:210" coordorigin="1985,12951" coordsize="2,210">
              <v:shape style="position:absolute;left:1985;top:12951;width:2;height:210" coordorigin="1985,12951" coordsize="0,210" path="m1985,13162l1985,12951e" filled="f" stroked="t" strokeweight=".713954pt" strokecolor="#3B3B3B">
                <v:path arrowok="t"/>
              </v:shape>
            </v:group>
            <v:group style="position:absolute;left:723;top:13104;width:2;height:239" coordorigin="723,13104" coordsize="2,239">
              <v:shape style="position:absolute;left:723;top:13104;width:2;height:239" coordorigin="723,13104" coordsize="0,239" path="m723,13344l723,13104e" filled="f" stroked="t" strokeweight=".47597pt" strokecolor="#1C1C1C">
                <v:path arrowok="t"/>
              </v:shape>
            </v:group>
            <v:group style="position:absolute;left:1990;top:13104;width:2;height:344" coordorigin="1990,13104" coordsize="2,344">
              <v:shape style="position:absolute;left:1990;top:13104;width:2;height:344" coordorigin="1990,13104" coordsize="0,344" path="m1990,13449l1990,13104e" filled="f" stroked="t" strokeweight=".47597pt" strokecolor="#1F1F1F">
                <v:path arrowok="t"/>
              </v:shape>
            </v:group>
            <v:group style="position:absolute;left:723;top:13286;width:2;height:3476" coordorigin="723,13286" coordsize="2,3476">
              <v:shape style="position:absolute;left:723;top:13286;width:2;height:3476" coordorigin="723,13286" coordsize="0,3476" path="m723,16762l723,13286e" filled="f" stroked="t" strokeweight=".713954pt" strokecolor="#444444">
                <v:path arrowok="t"/>
              </v:shape>
            </v:group>
            <v:group style="position:absolute;left:1992;top:13391;width:2;height:3380" coordorigin="1992,13391" coordsize="2,3380">
              <v:shape style="position:absolute;left:1992;top:13391;width:2;height:3380" coordorigin="1992,13391" coordsize="0,3380" path="m1992,16771l1992,13391e" filled="f" stroked="t" strokeweight=".713954pt" strokecolor="#4B4B4B">
                <v:path arrowok="t"/>
              </v:shape>
            </v:group>
            <v:group style="position:absolute;left:319;top:13549;width:2;height:473" coordorigin="319,13549" coordsize="2,473">
              <v:shape style="position:absolute;left:319;top:13549;width:2;height:473" coordorigin="319,13549" coordsize="0,473" path="m319,14022l319,13549e" filled="f" stroked="t" strokeweight=".47597pt" strokecolor="#1F1F1F">
                <v:path arrowok="t"/>
              </v:shape>
            </v:group>
            <v:group style="position:absolute;left:309;top:14290;width:1690;height:2" coordorigin="309,14290" coordsize="1690,2">
              <v:shape style="position:absolute;left:309;top:14290;width:1690;height:2" coordorigin="309,14290" coordsize="1690,0" path="m309,14290l1999,14290e" filled="f" stroked="t" strokeweight=".713954pt" strokecolor="#5B5B5B">
                <v:path arrowok="t"/>
              </v:shape>
            </v:group>
            <v:group style="position:absolute;left:11533;top:13965;width:2;height:378" coordorigin="11533,13965" coordsize="2,378">
              <v:shape style="position:absolute;left:11533;top:13965;width:2;height:378" coordorigin="11533,13965" coordsize="0,378" path="m11533,14343l11533,13965e" filled="f" stroked="t" strokeweight=".47597pt" strokecolor="#3B3B3B">
                <v:path arrowok="t"/>
              </v:shape>
            </v:group>
            <v:group style="position:absolute;left:1990;top:14281;width:2;height:320" coordorigin="1990,14281" coordsize="2,320">
              <v:shape style="position:absolute;left:1990;top:14281;width:2;height:320" coordorigin="1990,14281" coordsize="0,320" path="m1990,14601l1990,14281e" filled="f" stroked="t" strokeweight=".47597pt" strokecolor="#343434">
                <v:path arrowok="t"/>
              </v:shape>
            </v:group>
            <v:group style="position:absolute;left:11530;top:14285;width:2;height:1975" coordorigin="11530,14285" coordsize="2,1975">
              <v:shape style="position:absolute;left:11530;top:14285;width:2;height:1975" coordorigin="11530,14285" coordsize="0,1975" path="m11530,16260l11530,14285e" filled="f" stroked="t" strokeweight=".713954pt" strokecolor="#545454">
                <v:path arrowok="t"/>
              </v:shape>
            </v:group>
            <v:group style="position:absolute;left:723;top:14414;width:2;height:301" coordorigin="723,14414" coordsize="2,301">
              <v:shape style="position:absolute;left:723;top:14414;width:2;height:301" coordorigin="723,14414" coordsize="0,301" path="m723,14716l723,14414e" filled="f" stroked="t" strokeweight=".47597pt" strokecolor="#181818">
                <v:path arrowok="t"/>
              </v:shape>
            </v:group>
            <v:group style="position:absolute;left:6997;top:14414;width:2;height:392" coordorigin="6997,14414" coordsize="2,392">
              <v:shape style="position:absolute;left:6997;top:14414;width:2;height:392" coordorigin="6997,14414" coordsize="0,392" path="m6997,14806l6997,14414e" filled="f" stroked="t" strokeweight=".47597pt" strokecolor="#2B2B2B">
                <v:path arrowok="t"/>
              </v:shape>
            </v:group>
            <v:group style="position:absolute;left:324;top:14658;width:2;height:311" coordorigin="324,14658" coordsize="2,311">
              <v:shape style="position:absolute;left:324;top:14658;width:2;height:311" coordorigin="324,14658" coordsize="0,311" path="m324,14969l324,14658e" filled="f" stroked="t" strokeweight=".47597pt" strokecolor="#232323">
                <v:path arrowok="t"/>
              </v:shape>
            </v:group>
            <v:group style="position:absolute;left:7002;top:14749;width:2;height:220" coordorigin="7002,14749" coordsize="2,220">
              <v:shape style="position:absolute;left:7002;top:14749;width:2;height:220" coordorigin="7002,14749" coordsize="0,220" path="m7002,14969l7002,14749e" filled="f" stroked="t" strokeweight=".951939pt" strokecolor="#545454">
                <v:path arrowok="t"/>
              </v:shape>
            </v:group>
            <v:group style="position:absolute;left:1311;top:14912;width:2;height:306" coordorigin="1311,14912" coordsize="2,306">
              <v:shape style="position:absolute;left:1311;top:14912;width:2;height:306" coordorigin="1311,14912" coordsize="0,306" path="m1311,15218l1311,14912e" filled="f" stroked="t" strokeweight=".713954pt" strokecolor="#545454">
                <v:path arrowok="t"/>
              </v:shape>
            </v:group>
            <v:group style="position:absolute;left:728;top:15160;width:2;height:215" coordorigin="728,15160" coordsize="2,215">
              <v:shape style="position:absolute;left:728;top:15160;width:2;height:215" coordorigin="728,15160" coordsize="0,215" path="m728,15375l728,15160e" filled="f" stroked="t" strokeweight=".47597pt" strokecolor="#343434">
                <v:path arrowok="t"/>
              </v:shape>
            </v:group>
            <v:group style="position:absolute;left:1309;top:15160;width:2;height:306" coordorigin="1309,15160" coordsize="2,306">
              <v:shape style="position:absolute;left:1309;top:15160;width:2;height:306" coordorigin="1309,15160" coordsize="0,306" path="m1309,15466l1309,15160e" filled="f" stroked="t" strokeweight=".47597pt" strokecolor="#343434">
                <v:path arrowok="t"/>
              </v:shape>
            </v:group>
            <v:group style="position:absolute;left:6999;top:14806;width:2;height:660" coordorigin="6999,14806" coordsize="2,660">
              <v:shape style="position:absolute;left:6999;top:14806;width:2;height:660" coordorigin="6999,14806" coordsize="0,660" path="m6999,15466l6999,14806e" filled="f" stroked="t" strokeweight=".951939pt" strokecolor="#676767">
                <v:path arrowok="t"/>
              </v:shape>
            </v:group>
            <v:group style="position:absolute;left:728;top:15318;width:2;height:316" coordorigin="728,15318" coordsize="2,316">
              <v:shape style="position:absolute;left:728;top:15318;width:2;height:316" coordorigin="728,15318" coordsize="0,316" path="m728,15634l728,15318e" filled="f" stroked="t" strokeweight=".47597pt" strokecolor="#181818">
                <v:path arrowok="t"/>
              </v:shape>
            </v:group>
            <v:group style="position:absolute;left:1994;top:15318;width:2;height:316" coordorigin="1994,15318" coordsize="2,316">
              <v:shape style="position:absolute;left:1994;top:15318;width:2;height:316" coordorigin="1994,15318" coordsize="0,316" path="m1994,15634l1994,15318e" filled="f" stroked="t" strokeweight=".47597pt" strokecolor="#282828">
                <v:path arrowok="t"/>
              </v:shape>
            </v:group>
            <v:group style="position:absolute;left:1309;top:15409;width:2;height:1358" coordorigin="1309,15409" coordsize="2,1358">
              <v:shape style="position:absolute;left:1309;top:15409;width:2;height:1358" coordorigin="1309,15409" coordsize="0,1358" path="m1309,16767l1309,15409e" filled="f" stroked="t" strokeweight=".47597pt" strokecolor="#484848">
                <v:path arrowok="t"/>
              </v:shape>
            </v:group>
            <v:group style="position:absolute;left:7002;top:15409;width:2;height:555" coordorigin="7002,15409" coordsize="2,555">
              <v:shape style="position:absolute;left:7002;top:15409;width:2;height:555" coordorigin="7002,15409" coordsize="0,555" path="m7002,15963l7002,15409e" filled="f" stroked="t" strokeweight=".47597pt" strokecolor="#383838">
                <v:path arrowok="t"/>
              </v:shape>
            </v:group>
            <v:group style="position:absolute;left:728;top:15576;width:2;height:387" coordorigin="728,15576" coordsize="2,387">
              <v:shape style="position:absolute;left:728;top:15576;width:2;height:387" coordorigin="728,15576" coordsize="0,387" path="m728,15963l728,15576e" filled="f" stroked="t" strokeweight=".47597pt" strokecolor="#3B3B3B">
                <v:path arrowok="t"/>
              </v:shape>
            </v:group>
            <v:group style="position:absolute;left:1316;top:15576;width:2;height:1190" coordorigin="1316,15576" coordsize="2,1190">
              <v:shape style="position:absolute;left:1316;top:15576;width:2;height:1190" coordorigin="1316,15576" coordsize="0,1190" path="m1316,16767l1316,15576e" filled="f" stroked="t" strokeweight=".713954pt" strokecolor="#575757">
                <v:path arrowok="t"/>
              </v:shape>
            </v:group>
            <v:group style="position:absolute;left:328;top:15060;width:2;height:1697" coordorigin="328,15060" coordsize="2,1697">
              <v:shape style="position:absolute;left:328;top:15060;width:2;height:1697" coordorigin="328,15060" coordsize="0,1697" path="m328,16757l328,15060e" filled="f" stroked="t" strokeweight=".713954pt" strokecolor="#4B4B4B">
                <v:path arrowok="t"/>
              </v:shape>
            </v:group>
            <v:group style="position:absolute;left:7002;top:15906;width:2;height:865" coordorigin="7002,15906" coordsize="2,865">
              <v:shape style="position:absolute;left:7002;top:15906;width:2;height:865" coordorigin="7002,15906" coordsize="0,865" path="m7002,16771l7002,15906e" filled="f" stroked="t" strokeweight=".713954pt" strokecolor="#575757">
                <v:path arrowok="t"/>
              </v:shape>
            </v:group>
            <v:group style="position:absolute;left:733;top:16203;width:2;height:564" coordorigin="733,16203" coordsize="2,564">
              <v:shape style="position:absolute;left:733;top:16203;width:2;height:564" coordorigin="733,16203" coordsize="0,564" path="m733,16767l733,16203e" filled="f" stroked="t" strokeweight=".47597pt" strokecolor="#2F2F2F">
                <v:path arrowok="t"/>
              </v:shape>
            </v:group>
            <v:group style="position:absolute;left:2437;top:16771;width:1099;height:2" coordorigin="2437,16771" coordsize="1099,2">
              <v:shape style="position:absolute;left:2437;top:16771;width:1099;height:2" coordorigin="2437,16771" coordsize="1099,0" path="m2437,16771l3536,16771e" filled="f" stroked="t" strokeweight=".237985pt" strokecolor="#747474">
                <v:path arrowok="t"/>
              </v:shape>
            </v:group>
            <v:group style="position:absolute;left:3046;top:16776;width:6102;height:2" coordorigin="3046,16776" coordsize="6102,2">
              <v:shape style="position:absolute;left:3046;top:16776;width:6102;height:2" coordorigin="3046,16776" coordsize="6102,0" path="m3046,16776l9148,16776e" filled="f" stroked="t" strokeweight=".713954pt" strokecolor="#4F4F4F">
                <v:path arrowok="t"/>
              </v:shape>
            </v:group>
            <v:group style="position:absolute;left:7863;top:16762;width:514;height:2" coordorigin="7863,16762" coordsize="514,2">
              <v:shape style="position:absolute;left:7863;top:16762;width:514;height:2" coordorigin="7863,16762" coordsize="514,0" path="m7863,16762l8377,16762e" filled="f" stroked="t" strokeweight=".47597pt" strokecolor="#282828">
                <v:path arrowok="t"/>
              </v:shape>
            </v:group>
            <v:group style="position:absolute;left:9443;top:16757;width:728;height:2" coordorigin="9443,16757" coordsize="728,2">
              <v:shape style="position:absolute;left:9443;top:16757;width:728;height:2" coordorigin="9443,16757" coordsize="728,0" path="m9443,16757l10171,16757e" filled="f" stroked="t" strokeweight=".951939pt" strokecolor="#4B4B4B">
                <v:path arrowok="t"/>
              </v:shape>
            </v:group>
            <v:group style="position:absolute;left:3046;top:16762;width:8496;height:2" coordorigin="3046,16762" coordsize="8496,2">
              <v:shape style="position:absolute;left:3046;top:16762;width:8496;height:2" coordorigin="3046,16762" coordsize="8496,0" path="m3046,16762l11542,16762e" filled="f" stroked="t" strokeweight=".713954pt" strokecolor="#4F4F4F">
                <v:path arrowok="t"/>
              </v:shape>
            </v:group>
            <v:group style="position:absolute;left:11535;top:16203;width:2;height:555" coordorigin="11535,16203" coordsize="2,555">
              <v:shape style="position:absolute;left:11535;top:16203;width:2;height:555" coordorigin="11535,16203" coordsize="0,555" path="m11535,16757l11535,16203e" filled="f" stroked="t" strokeweight=".237985pt" strokecolor="#383838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90"/>
          <w:szCs w:val="90"/>
          <w:color w:val="313FBA"/>
          <w:spacing w:val="-277"/>
          <w:w w:val="143"/>
          <w:i/>
          <w:position w:val="9"/>
        </w:rPr>
        <w:t>%</w:t>
      </w:r>
      <w:r>
        <w:rPr>
          <w:rFonts w:ascii="Times New Roman" w:hAnsi="Times New Roman" w:cs="Times New Roman" w:eastAsia="Times New Roman"/>
          <w:sz w:val="32"/>
          <w:szCs w:val="32"/>
          <w:color w:val="313FBA"/>
          <w:spacing w:val="0"/>
          <w:w w:val="114"/>
          <w:i/>
          <w:position w:val="3"/>
        </w:rPr>
        <w:t>o5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93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90"/>
          <w:szCs w:val="90"/>
          <w:color w:val="313FBA"/>
          <w:spacing w:val="0"/>
          <w:w w:val="143"/>
          <w:i/>
          <w:position w:val="8"/>
        </w:rPr>
        <w:t>$</w:t>
      </w:r>
      <w:r>
        <w:rPr>
          <w:rFonts w:ascii="Courier New" w:hAnsi="Courier New" w:cs="Courier New" w:eastAsia="Courier New"/>
          <w:sz w:val="90"/>
          <w:szCs w:val="90"/>
          <w:color w:val="313FBA"/>
          <w:spacing w:val="-37"/>
          <w:w w:val="143"/>
          <w:i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68"/>
          <w:position w:val="30"/>
        </w:rPr>
        <w:t>1t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68"/>
          <w:position w:val="30"/>
        </w:rPr>
        <w:t>  </w:t>
      </w:r>
      <w:r>
        <w:rPr>
          <w:rFonts w:ascii="Arial" w:hAnsi="Arial" w:cs="Arial" w:eastAsia="Arial"/>
          <w:sz w:val="23"/>
          <w:szCs w:val="23"/>
          <w:color w:val="2A2A2A"/>
          <w:spacing w:val="23"/>
          <w:w w:val="68"/>
          <w:position w:val="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1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31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00" w:right="260"/>
          <w:cols w:num="2" w:equalWidth="0">
            <w:col w:w="3278" w:space="121"/>
            <w:col w:w="8061"/>
          </w:cols>
        </w:sectPr>
      </w:pPr>
      <w:rPr/>
    </w:p>
    <w:p>
      <w:pPr>
        <w:spacing w:before="86" w:after="0" w:line="216" w:lineRule="auto"/>
        <w:ind w:left="653" w:right="-155" w:firstLine="-4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0"/>
          <w:szCs w:val="90"/>
          <w:color w:val="1C1C1C"/>
          <w:spacing w:val="-429"/>
          <w:w w:val="17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52" w:lineRule="auto"/>
        <w:ind w:left="1005" w:right="3412" w:firstLine="-10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7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166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60" w:bottom="280" w:left="180" w:right="420"/>
          <w:cols w:num="2" w:equalWidth="0">
            <w:col w:w="1684" w:space="1831"/>
            <w:col w:w="7805"/>
          </w:cols>
        </w:sectPr>
      </w:pPr>
      <w:rPr/>
    </w:p>
    <w:p>
      <w:pPr>
        <w:spacing w:before="6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4813" w:type="dxa"/>
      </w:tblPr>
      <w:tblGrid/>
      <w:tr>
        <w:trPr>
          <w:trHeight w:val="245" w:hRule="exact"/>
        </w:trPr>
        <w:tc>
          <w:tcPr>
            <w:tcW w:w="2747" w:type="dxa"/>
            <w:tcBorders>
              <w:top w:val="single" w:sz="5.743784" w:space="0" w:color="484848"/>
              <w:bottom w:val="single" w:sz="7.6583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0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!Ola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11"/>
                <w:position w:val="-1"/>
              </w:rPr>
              <w:t>Tarihi:ı3.05.20ı7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78" w:type="dxa"/>
            <w:tcBorders>
              <w:top w:val="single" w:sz="5.743784" w:space="0" w:color="484848"/>
              <w:bottom w:val="single" w:sz="7.6583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09" w:lineRule="exact"/>
              <w:ind w:left="4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4"/>
                <w:position w:val="-1"/>
              </w:rPr>
              <w:t>No:32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65" w:type="dxa"/>
            <w:tcBorders>
              <w:top w:val="single" w:sz="5.743784" w:space="0" w:color="484848"/>
              <w:bottom w:val="single" w:sz="7.658384" w:space="0" w:color="484848"/>
              <w:left w:val="nil" w:sz="6" w:space="0" w:color="auto"/>
              <w:right w:val="single" w:sz="5.743784" w:space="0" w:color="4B4B4B"/>
            </w:tcBorders>
          </w:tcPr>
          <w:p>
            <w:pPr>
              <w:spacing w:before="17" w:after="0" w:line="209" w:lineRule="exact"/>
              <w:ind w:left="151" w:right="-20"/>
              <w:jc w:val="left"/>
              <w:tabs>
                <w:tab w:pos="28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:18:34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6"/>
                <w:position w:val="-1"/>
              </w:rPr>
              <w:t>tfel:2938800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2747" w:type="dxa"/>
            <w:tcBorders>
              <w:top w:val="single" w:sz="7.658384" w:space="0" w:color="484848"/>
              <w:bottom w:val="single" w:sz="7.6583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1" w:lineRule="exact"/>
              <w:ind w:left="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Tarihi: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3.05.20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2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78" w:type="dxa"/>
            <w:tcBorders>
              <w:top w:val="single" w:sz="7.658384" w:space="0" w:color="484848"/>
              <w:bottom w:val="single" w:sz="7.6583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1" w:lineRule="exact"/>
              <w:ind w:left="4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4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5"/>
                <w:position w:val="-1"/>
              </w:rPr>
              <w:t>3057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65" w:type="dxa"/>
            <w:tcBorders>
              <w:top w:val="single" w:sz="7.658384" w:space="0" w:color="484848"/>
              <w:bottom w:val="single" w:sz="7.658384" w:space="0" w:color="484848"/>
              <w:left w:val="nil" w:sz="6" w:space="0" w:color="auto"/>
              <w:right w:val="single" w:sz="5.743784" w:space="0" w:color="4B4B4B"/>
            </w:tcBorders>
          </w:tcPr>
          <w:p>
            <w:pPr>
              <w:spacing w:before="12" w:after="0" w:line="211" w:lineRule="exact"/>
              <w:ind w:left="1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  <w:position w:val="-1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5"/>
                <w:position w:val="-1"/>
              </w:rPr>
              <w:t>Alan:A.Hikmet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"/>
                <w:w w:val="10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5"/>
                <w:position w:val="-1"/>
              </w:rPr>
              <w:t>KÜCÜKGÜL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9" w:lineRule="exact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:Çiğli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tüpra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ilköğretim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:Çiğli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tüpra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ilköğretim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84" w:right="-20"/>
        <w:jc w:val="left"/>
        <w:tabs>
          <w:tab w:pos="1500" w:val="left"/>
          <w:tab w:pos="36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:OtYangını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Cıkı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Sebebi:Sigara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</w:sectPr>
      </w:pPr>
      <w:rPr/>
    </w:p>
    <w:p>
      <w:pPr>
        <w:spacing w:before="20" w:after="0" w:line="240" w:lineRule="auto"/>
        <w:ind w:left="165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406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  <w:cols w:num="2" w:equalWidth="0">
            <w:col w:w="6683" w:space="211"/>
            <w:col w:w="4426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1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FD:...:.iğ"le:.:.r_.---...,--------.----,-----ıYangını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saati:18:45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0" w:lineRule="atLeast"/>
        <w:ind w:left="14" w:right="3773" w:firstLine="-14"/>
        <w:jc w:val="left"/>
        <w:tabs>
          <w:tab w:pos="2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547882pt;margin-top:-19.98875pt;width:55.96212pt;height:24pt;mso-position-horizontal-relative:page;mso-position-vertical-relative:paragraph;z-index:-1336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20" w:val="left"/>
                      <w:tab w:pos="104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6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Amiri:İbrahim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  <w:cols w:num="2" w:equalWidth="0">
            <w:col w:w="1261" w:space="1589"/>
            <w:col w:w="8470"/>
          </w:cols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6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Saati:18:35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Saati:18:39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  <w:cols w:num="3" w:equalWidth="0">
            <w:col w:w="657" w:space="2212"/>
            <w:col w:w="3286" w:space="1865"/>
            <w:col w:w="3300"/>
          </w:cols>
        </w:sectPr>
      </w:pPr>
      <w:rPr/>
    </w:p>
    <w:p>
      <w:pPr>
        <w:spacing w:before="11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0" w:right="-83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51"/>
        </w:rPr>
        <w:t>iYe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3"/>
        </w:rPr>
        <w:t>?410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9" w:lineRule="auto"/>
        <w:ind w:right="3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12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B2B2B"/>
          <w:spacing w:val="-5"/>
          <w:w w:val="1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8" w:lineRule="auto"/>
        <w:ind w:left="14" w:right="-5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  <w:cols w:num="4" w:equalWidth="0">
            <w:col w:w="2109" w:space="760"/>
            <w:col w:w="1447" w:space="448"/>
            <w:col w:w="2568" w:space="696"/>
            <w:col w:w="3292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</w:sectPr>
      </w:pPr>
      <w:rPr/>
    </w:p>
    <w:p>
      <w:pPr>
        <w:spacing w:before="40" w:after="0" w:line="240" w:lineRule="auto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tLeast"/>
        <w:ind w:left="1950" w:right="1713" w:firstLine="-19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  <w:cols w:num="2" w:equalWidth="0">
            <w:col w:w="2241" w:space="633"/>
            <w:col w:w="8446"/>
          </w:cols>
        </w:sectPr>
      </w:pPr>
      <w:rPr/>
    </w:p>
    <w:p>
      <w:pPr>
        <w:spacing w:before="21" w:after="0" w:line="240" w:lineRule="auto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Söndi.lrme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Ti.lrü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8" w:lineRule="exact"/>
        <w:ind w:right="-106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1704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F3F3F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5" w:after="0" w:line="2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1"/>
        </w:rPr>
        <w:t>IK.K.T.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-1"/>
        </w:rPr>
        <w:t>Kg,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1C1C1C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  <w:cols w:num="4" w:equalWidth="0">
            <w:col w:w="1439" w:space="1521"/>
            <w:col w:w="1132" w:space="691"/>
            <w:col w:w="2611" w:space="959"/>
            <w:col w:w="2967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267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arkasındaki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.Zara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auto"/>
        <w:ind w:right="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arkasındaki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sokakta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sehven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</w:rPr>
        <w:t>;!Uşürüle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180" w:right="420"/>
          <w:cols w:num="2" w:equalWidth="0">
            <w:col w:w="2425" w:space="449"/>
            <w:col w:w="844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</w:sectPr>
      </w:pPr>
      <w:rPr/>
    </w:p>
    <w:p>
      <w:pPr>
        <w:spacing w:before="35" w:after="0" w:line="240" w:lineRule="auto"/>
        <w:ind w:left="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igorta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4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60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57"/>
          <w:position w:val="1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3"/>
          <w:w w:val="57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57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1"/>
          <w:w w:val="5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Edııuıği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6" w:lineRule="exact"/>
        <w:ind w:left="280" w:right="-68"/>
        <w:jc w:val="left"/>
        <w:tabs>
          <w:tab w:pos="128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63" w:lineRule="auto"/>
        <w:ind w:left="67" w:right="-53" w:firstLine="-67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0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[arih:13.05.2017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19:30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87"/>
          <w:position w:val="-1"/>
        </w:rPr>
        <w:t>lGiDE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92"/>
          <w:position w:val="-1"/>
        </w:rPr>
        <w:t>ÇİGLt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  <w:cols w:num="3" w:equalWidth="0">
            <w:col w:w="2396" w:space="464"/>
            <w:col w:w="5046" w:space="918"/>
            <w:col w:w="2496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</w:sectPr>
      </w:pPr>
      <w:rPr/>
    </w:p>
    <w:p>
      <w:pPr>
        <w:spacing w:before="40" w:after="0" w:line="240" w:lineRule="auto"/>
        <w:ind w:left="30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0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shape style="width:12.48pt;height:33.599998pt;mso-position-horizontal-relative:char;mso-position-vertical-relative:line" type="#_x0000_t75">
            <v:imagedata r:id="rId5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                                  </w:t>
      </w:r>
      <w:r>
        <w:rPr>
          <w:rFonts w:ascii="Times New Roman" w:hAnsi="Times New Roman" w:cs="Times New Roman" w:eastAsia="Times New Roman"/>
          <w:sz w:val="23"/>
          <w:szCs w:val="23"/>
          <w:color w:val="959597"/>
          <w:w w:val="85"/>
          <w:position w:val="0"/>
        </w:rPr>
        <w:t>p!-</w:t>
      </w:r>
      <w:r>
        <w:rPr>
          <w:rFonts w:ascii="Times New Roman" w:hAnsi="Times New Roman" w:cs="Times New Roman" w:eastAsia="Times New Roman"/>
          <w:sz w:val="23"/>
          <w:szCs w:val="23"/>
          <w:color w:val="959597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77777"/>
          <w:spacing w:val="0"/>
          <w:w w:val="170"/>
          <w:position w:val="0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777777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1"/>
          <w:position w:val="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796" w:right="311"/>
        <w:jc w:val="center"/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Arial" w:hAnsi="Arial" w:cs="Arial" w:eastAsia="Arial"/>
          <w:sz w:val="90"/>
          <w:szCs w:val="90"/>
          <w:color w:val="2B2B2B"/>
          <w:spacing w:val="55"/>
          <w:w w:val="10"/>
        </w:rPr>
        <w:t>I</w:t>
      </w:r>
      <w:r>
        <w:rPr>
          <w:rFonts w:ascii="Arial" w:hAnsi="Arial" w:cs="Arial" w:eastAsia="Arial"/>
          <w:sz w:val="90"/>
          <w:szCs w:val="90"/>
          <w:color w:val="3D4693"/>
          <w:spacing w:val="0"/>
          <w:w w:val="164"/>
        </w:rPr>
        <w:t>d.</w:t>
      </w:r>
      <w:r>
        <w:rPr>
          <w:rFonts w:ascii="Arial" w:hAnsi="Arial" w:cs="Arial" w:eastAsia="Arial"/>
          <w:sz w:val="90"/>
          <w:szCs w:val="90"/>
          <w:color w:val="3D4693"/>
          <w:spacing w:val="-77"/>
          <w:w w:val="100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43479"/>
          <w:spacing w:val="0"/>
          <w:w w:val="142"/>
          <w:i/>
          <w:position w:val="13"/>
        </w:rPr>
        <w:t>1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165" w:right="-20"/>
        <w:jc w:val="left"/>
        <w:rPr>
          <w:rFonts w:ascii="Courier New" w:hAnsi="Courier New" w:cs="Courier New" w:eastAsia="Courier New"/>
          <w:sz w:val="34"/>
          <w:szCs w:val="34"/>
        </w:rPr>
      </w:pPr>
      <w:rPr/>
      <w:r>
        <w:rPr>
          <w:rFonts w:ascii="Courier New" w:hAnsi="Courier New" w:cs="Courier New" w:eastAsia="Courier New"/>
          <w:sz w:val="34"/>
          <w:szCs w:val="34"/>
          <w:color w:val="3F3F3F"/>
          <w:b/>
          <w:bCs/>
          <w:position w:val="2"/>
        </w:rPr>
        <w:t>r</w:t>
      </w:r>
      <w:r>
        <w:rPr>
          <w:rFonts w:ascii="Courier New" w:hAnsi="Courier New" w:cs="Courier New" w:eastAsia="Courier New"/>
          <w:sz w:val="34"/>
          <w:szCs w:val="34"/>
          <w:color w:val="3F3F3F"/>
          <w:spacing w:val="-63"/>
          <w:b/>
          <w:bCs/>
          <w:position w:val="2"/>
        </w:rPr>
        <w:t>-</w:t>
      </w:r>
      <w:r>
        <w:rPr>
          <w:rFonts w:ascii="Courier New" w:hAnsi="Courier New" w:cs="Courier New" w:eastAsia="Courier New"/>
          <w:sz w:val="34"/>
          <w:szCs w:val="34"/>
          <w:color w:val="595959"/>
          <w:spacing w:val="0"/>
          <w:w w:val="105"/>
          <w:b/>
          <w:bCs/>
          <w:position w:val="2"/>
        </w:rPr>
        <w:t>-</w:t>
      </w:r>
      <w:r>
        <w:rPr>
          <w:rFonts w:ascii="Courier New" w:hAnsi="Courier New" w:cs="Courier New" w:eastAsia="Courier New"/>
          <w:sz w:val="34"/>
          <w:szCs w:val="34"/>
          <w:color w:val="595959"/>
          <w:spacing w:val="-61"/>
          <w:w w:val="105"/>
          <w:b/>
          <w:bCs/>
          <w:position w:val="2"/>
        </w:rPr>
        <w:t>-</w:t>
      </w:r>
      <w:r>
        <w:rPr>
          <w:rFonts w:ascii="Courier New" w:hAnsi="Courier New" w:cs="Courier New" w:eastAsia="Courier New"/>
          <w:sz w:val="34"/>
          <w:szCs w:val="34"/>
          <w:color w:val="3F3F3F"/>
          <w:spacing w:val="0"/>
          <w:w w:val="92"/>
          <w:b/>
          <w:bCs/>
          <w:position w:val="2"/>
        </w:rPr>
        <w:t>-+---</w:t>
      </w:r>
      <w:r>
        <w:rPr>
          <w:rFonts w:ascii="Courier New" w:hAnsi="Courier New" w:cs="Courier New" w:eastAsia="Courier New"/>
          <w:sz w:val="34"/>
          <w:szCs w:val="34"/>
          <w:color w:val="3F3F3F"/>
          <w:spacing w:val="-43"/>
          <w:w w:val="92"/>
          <w:b/>
          <w:bCs/>
          <w:position w:val="2"/>
        </w:rPr>
        <w:t>r</w:t>
      </w:r>
      <w:r>
        <w:rPr>
          <w:rFonts w:ascii="Courier New" w:hAnsi="Courier New" w:cs="Courier New" w:eastAsia="Courier New"/>
          <w:sz w:val="34"/>
          <w:szCs w:val="34"/>
          <w:color w:val="595959"/>
          <w:spacing w:val="0"/>
          <w:w w:val="96"/>
          <w:b/>
          <w:bCs/>
          <w:position w:val="2"/>
        </w:rPr>
        <w:t>---</w:t>
      </w:r>
      <w:r>
        <w:rPr>
          <w:rFonts w:ascii="Courier New" w:hAnsi="Courier New" w:cs="Courier New" w:eastAsia="Courier New"/>
          <w:sz w:val="34"/>
          <w:szCs w:val="34"/>
          <w:color w:val="595959"/>
          <w:spacing w:val="-158"/>
          <w:w w:val="96"/>
          <w:b/>
          <w:bCs/>
          <w:position w:val="2"/>
        </w:rPr>
        <w:t>-</w:t>
      </w:r>
      <w:r>
        <w:rPr>
          <w:rFonts w:ascii="Courier New" w:hAnsi="Courier New" w:cs="Courier New" w:eastAsia="Courier New"/>
          <w:sz w:val="34"/>
          <w:szCs w:val="34"/>
          <w:color w:val="48496D"/>
          <w:spacing w:val="0"/>
          <w:w w:val="323"/>
          <w:b/>
          <w:bCs/>
          <w:position w:val="2"/>
        </w:rPr>
        <w:t>\A</w:t>
      </w:r>
      <w:r>
        <w:rPr>
          <w:rFonts w:ascii="Courier New" w:hAnsi="Courier New" w:cs="Courier New" w:eastAsia="Courier New"/>
          <w:sz w:val="34"/>
          <w:szCs w:val="34"/>
          <w:color w:val="2B2B2B"/>
          <w:spacing w:val="0"/>
          <w:w w:val="100"/>
          <w:b/>
          <w:bCs/>
          <w:position w:val="2"/>
        </w:rPr>
        <w:t>öSE</w:t>
      </w:r>
      <w:r>
        <w:rPr>
          <w:rFonts w:ascii="Courier New" w:hAnsi="Courier New" w:cs="Courier New" w:eastAsia="Courier New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3065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94"/>
          <w:position w:val="-7"/>
        </w:rPr>
        <w:t>Jrfaiy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4"/>
          <w:position w:val="-7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94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4"/>
          <w:position w:val="-7"/>
        </w:rPr>
        <w:t>Kuze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4"/>
          <w:position w:val="-7"/>
        </w:rPr>
        <w:t>y</w:t>
      </w:r>
      <w:r>
        <w:rPr>
          <w:rFonts w:ascii="Arial" w:hAnsi="Arial" w:cs="Arial" w:eastAsia="Arial"/>
          <w:sz w:val="19"/>
          <w:szCs w:val="19"/>
          <w:color w:val="2B2B2B"/>
          <w:spacing w:val="-16"/>
          <w:w w:val="94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7"/>
        </w:rPr>
        <w:t>Bölg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7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-12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4"/>
          <w:position w:val="-7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0" w:right="40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98" w:lineRule="exact"/>
        <w:ind w:left="211" w:right="4086"/>
        <w:jc w:val="center"/>
        <w:rPr>
          <w:rFonts w:ascii="Times New Roman" w:hAnsi="Times New Roman" w:cs="Times New Roman" w:eastAsia="Times New Roman"/>
          <w:sz w:val="126"/>
          <w:szCs w:val="1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.830872pt;margin-top:61.10548pt;width:8.311385pt;height:8.5pt;mso-position-horizontal-relative:page;mso-position-vertical-relative:paragraph;z-index:-1336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43479"/>
                      <w:spacing w:val="0"/>
                      <w:w w:val="351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6"/>
          <w:szCs w:val="126"/>
          <w:color w:val="343479"/>
          <w:spacing w:val="0"/>
          <w:w w:val="85"/>
          <w:i/>
          <w:position w:val="-5"/>
        </w:rPr>
        <w:t>Qd</w:t>
      </w:r>
      <w:r>
        <w:rPr>
          <w:rFonts w:ascii="Times New Roman" w:hAnsi="Times New Roman" w:cs="Times New Roman" w:eastAsia="Times New Roman"/>
          <w:sz w:val="126"/>
          <w:szCs w:val="126"/>
          <w:color w:val="000000"/>
          <w:spacing w:val="0"/>
          <w:w w:val="100"/>
          <w:position w:val="0"/>
        </w:rPr>
      </w:r>
    </w:p>
    <w:p>
      <w:pPr>
        <w:spacing w:before="0" w:after="0" w:line="853" w:lineRule="exact"/>
        <w:ind w:left="157" w:right="39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30"/>
          <w:position w:val="3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2"/>
          <w:w w:val="130"/>
          <w:position w:val="35"/>
        </w:rPr>
        <w:t>r</w:t>
      </w:r>
      <w:r>
        <w:rPr>
          <w:rFonts w:ascii="Arial" w:hAnsi="Arial" w:cs="Arial" w:eastAsia="Arial"/>
          <w:sz w:val="89"/>
          <w:szCs w:val="89"/>
          <w:color w:val="48496D"/>
          <w:spacing w:val="-180"/>
          <w:w w:val="99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9"/>
          <w:position w:val="3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30"/>
          <w:position w:val="35"/>
        </w:rPr>
        <w:t>h</w:t>
      </w:r>
      <w:r>
        <w:rPr>
          <w:rFonts w:ascii="Arial" w:hAnsi="Arial" w:cs="Arial" w:eastAsia="Arial"/>
          <w:sz w:val="89"/>
          <w:szCs w:val="89"/>
          <w:color w:val="48496D"/>
          <w:spacing w:val="-442"/>
          <w:w w:val="100"/>
          <w:position w:val="2"/>
        </w:rPr>
        <w:t>#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9"/>
          <w:position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0"/>
          <w:position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29"/>
          <w:position w:val="35"/>
        </w:rPr>
        <w:t>L</w:t>
      </w:r>
      <w:r>
        <w:rPr>
          <w:rFonts w:ascii="Arial" w:hAnsi="Arial" w:cs="Arial" w:eastAsia="Arial"/>
          <w:sz w:val="89"/>
          <w:szCs w:val="89"/>
          <w:color w:val="2B2B2B"/>
          <w:spacing w:val="-377"/>
          <w:w w:val="24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9"/>
          <w:w w:val="130"/>
          <w:position w:val="35"/>
        </w:rPr>
        <w:t>D</w:t>
      </w:r>
      <w:r>
        <w:rPr>
          <w:rFonts w:ascii="Arial" w:hAnsi="Arial" w:cs="Arial" w:eastAsia="Arial"/>
          <w:sz w:val="89"/>
          <w:szCs w:val="89"/>
          <w:color w:val="2B2B2B"/>
          <w:spacing w:val="0"/>
          <w:w w:val="24"/>
          <w:position w:val="2"/>
        </w:rPr>
        <w:t>,</w:t>
      </w:r>
      <w:r>
        <w:rPr>
          <w:rFonts w:ascii="Arial" w:hAnsi="Arial" w:cs="Arial" w:eastAsia="Arial"/>
          <w:sz w:val="89"/>
          <w:szCs w:val="89"/>
          <w:color w:val="2B2B2B"/>
          <w:spacing w:val="-164"/>
          <w:w w:val="24"/>
          <w:position w:val="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9"/>
          <w:position w:val="35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2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746" w:right="45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180" w:right="420"/>
          <w:cols w:num="2" w:equalWidth="0">
            <w:col w:w="5157" w:space="291"/>
            <w:col w:w="5872"/>
          </w:cols>
        </w:sectPr>
      </w:pPr>
      <w:rPr/>
    </w:p>
    <w:p>
      <w:pPr>
        <w:spacing w:before="0" w:after="0" w:line="276" w:lineRule="exact"/>
        <w:ind w:left="696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5.795416pt;margin-top:44.230141pt;width:560.204584pt;height:773.596198pt;mso-position-horizontal-relative:page;mso-position-vertical-relative:page;z-index:-13364" coordorigin="316,885" coordsize="11204,15472">
            <v:shape style="position:absolute;left:8352;top:12365;width:3168;height:1978" type="#_x0000_t75">
              <v:imagedata r:id="rId53" o:title=""/>
            </v:shape>
            <v:group style="position:absolute;left:325;top:906;width:11038;height:2" coordorigin="325,906" coordsize="11038,2">
              <v:shape style="position:absolute;left:325;top:906;width:11038;height:2" coordorigin="325,906" coordsize="11038,0" path="m325,906l11363,906e" filled="f" stroked="t" strokeweight=".717973pt" strokecolor="#4F4F4F">
                <v:path arrowok="t"/>
              </v:shape>
            </v:group>
            <v:group style="position:absolute;left:342;top:892;width:2;height:15453" coordorigin="342,892" coordsize="2,15453">
              <v:shape style="position:absolute;left:342;top:892;width:2;height:15453" coordorigin="342,892" coordsize="0,15453" path="m342,16345l342,892e" filled="f" stroked="t" strokeweight=".717973pt" strokecolor="#3F3F3F">
                <v:path arrowok="t"/>
              </v:shape>
            </v:group>
            <v:group style="position:absolute;left:3032;top:897;width:2;height:1189" coordorigin="3032,897" coordsize="2,1189">
              <v:shape style="position:absolute;left:3032;top:897;width:2;height:1189" coordorigin="3032,897" coordsize="0,1189" path="m3032,2086l3032,897e" filled="f" stroked="t" strokeweight=".717973pt" strokecolor="#3F3F3F">
                <v:path arrowok="t"/>
              </v:shape>
            </v:group>
            <v:group style="position:absolute;left:8865;top:901;width:2;height:1179" coordorigin="8865,901" coordsize="2,1179">
              <v:shape style="position:absolute;left:8865;top:901;width:2;height:1179" coordorigin="8865,901" coordsize="0,1179" path="m8865,2081l8865,901e" filled="f" stroked="t" strokeweight=".957298pt" strokecolor="#444444">
                <v:path arrowok="t"/>
              </v:shape>
            </v:group>
            <v:group style="position:absolute;left:11375;top:897;width:2;height:11483" coordorigin="11375,897" coordsize="2,11483">
              <v:shape style="position:absolute;left:11375;top:897;width:2;height:11483" coordorigin="11375,897" coordsize="0,11483" path="m11375,12379l11375,897e" filled="f" stroked="t" strokeweight=".717973pt" strokecolor="#4B4B4B">
                <v:path arrowok="t"/>
              </v:shape>
            </v:group>
            <v:group style="position:absolute;left:335;top:2802;width:11038;height:2" coordorigin="335,2802" coordsize="11038,2">
              <v:shape style="position:absolute;left:335;top:2802;width:11038;height:2" coordorigin="335,2802" coordsize="11038,0" path="m335,2802l11373,2802e" filled="f" stroked="t" strokeweight=".957298pt" strokecolor="#484848">
                <v:path arrowok="t"/>
              </v:shape>
            </v:group>
            <v:group style="position:absolute;left:335;top:3045;width:11038;height:2" coordorigin="335,3045" coordsize="11038,2">
              <v:shape style="position:absolute;left:335;top:3045;width:11038;height:2" coordorigin="335,3045" coordsize="11038,0" path="m335,3045l11373,3045e" filled="f" stroked="t" strokeweight=".957298pt" strokecolor="#444848">
                <v:path arrowok="t"/>
              </v:shape>
            </v:group>
            <v:group style="position:absolute;left:3051;top:4272;width:2;height:12068" coordorigin="3051,4272" coordsize="2,12068">
              <v:shape style="position:absolute;left:3051;top:4272;width:2;height:12068" coordorigin="3051,4272" coordsize="0,12068" path="m3051,16340l3051,4272e" filled="f" stroked="t" strokeweight=".957298pt" strokecolor="#444444">
                <v:path arrowok="t"/>
              </v:shape>
            </v:group>
            <v:group style="position:absolute;left:4231;top:3232;width:2;height:1064" coordorigin="4231,3232" coordsize="2,1064">
              <v:shape style="position:absolute;left:4231;top:3232;width:2;height:1064" coordorigin="4231,3232" coordsize="0,1064" path="m4231,4296l4231,3232e" filled="f" stroked="t" strokeweight=".957298pt" strokecolor="#484848">
                <v:path arrowok="t"/>
              </v:shape>
            </v:group>
            <v:group style="position:absolute;left:7055;top:3222;width:2;height:1069" coordorigin="7055,3222" coordsize="2,1069">
              <v:shape style="position:absolute;left:7055;top:3222;width:2;height:1069" coordorigin="7055,3222" coordsize="0,1069" path="m7055,4291l7055,3222e" filled="f" stroked="t" strokeweight=".717973pt" strokecolor="#444444">
                <v:path arrowok="t"/>
              </v:shape>
            </v:group>
            <v:group style="position:absolute;left:330;top:4279;width:11047;height:2" coordorigin="330,4279" coordsize="11047,2">
              <v:shape style="position:absolute;left:330;top:4279;width:11047;height:2" coordorigin="330,4279" coordsize="11047,0" path="m330,4279l11377,4279e" filled="f" stroked="t" strokeweight=".957298pt" strokecolor="#3F3F3F">
                <v:path arrowok="t"/>
              </v:shape>
            </v:group>
            <v:group style="position:absolute;left:335;top:3284;width:11038;height:2" coordorigin="335,3284" coordsize="11038,2">
              <v:shape style="position:absolute;left:335;top:3284;width:11038;height:2" coordorigin="335,3284" coordsize="11038,0" path="m335,3284l11373,3284e" filled="f" stroked="t" strokeweight=".717973pt" strokecolor="#444444">
                <v:path arrowok="t"/>
              </v:shape>
            </v:group>
            <v:group style="position:absolute;left:330;top:4560;width:11047;height:2" coordorigin="330,4560" coordsize="11047,2">
              <v:shape style="position:absolute;left:330;top:4560;width:11047;height:2" coordorigin="330,4560" coordsize="11047,0" path="m330,4560l11377,4560e" filled="f" stroked="t" strokeweight=".717973pt" strokecolor="#444444">
                <v:path arrowok="t"/>
              </v:shape>
            </v:group>
            <v:group style="position:absolute;left:3030;top:4802;width:8348;height:2" coordorigin="3030,4802" coordsize="8348,2">
              <v:shape style="position:absolute;left:3030;top:4802;width:8348;height:2" coordorigin="3030,4802" coordsize="8348,0" path="m3030,4802l11377,4802e" filled="f" stroked="t" strokeweight=".957298pt" strokecolor="#484848">
                <v:path arrowok="t"/>
              </v:shape>
            </v:group>
            <v:group style="position:absolute;left:4944;top:4747;width:2;height:2464" coordorigin="4944,4747" coordsize="2,2464">
              <v:shape style="position:absolute;left:4944;top:4747;width:2;height:2464" coordorigin="4944,4747" coordsize="0,2464" path="m4944,7211l4944,4747e" filled="f" stroked="t" strokeweight=".717973pt" strokecolor="#3F3F3F">
                <v:path arrowok="t"/>
              </v:shape>
            </v:group>
            <v:group style="position:absolute;left:4935;top:5284;width:6443;height:2" coordorigin="4935,5284" coordsize="6443,2">
              <v:shape style="position:absolute;left:4935;top:5284;width:6443;height:2" coordorigin="4935,5284" coordsize="6443,0" path="m4935,5284l11377,5284e" filled="f" stroked="t" strokeweight=".957298pt" strokecolor="#484848">
                <v:path arrowok="t"/>
              </v:shape>
            </v:group>
            <v:group style="position:absolute;left:4935;top:5526;width:6443;height:2" coordorigin="4935,5526" coordsize="6443,2">
              <v:shape style="position:absolute;left:4935;top:5526;width:6443;height:2" coordorigin="4935,5526" coordsize="6443,0" path="m4935,5526l11377,5526e" filled="f" stroked="t" strokeweight=".957298pt" strokecolor="#444444">
                <v:path arrowok="t"/>
              </v:shape>
            </v:group>
            <v:group style="position:absolute;left:4935;top:5770;width:6443;height:2" coordorigin="4935,5770" coordsize="6443,2">
              <v:shape style="position:absolute;left:4935;top:5770;width:6443;height:2" coordorigin="4935,5770" coordsize="6443,0" path="m4935,5770l11377,5770e" filled="f" stroked="t" strokeweight=".957298pt" strokecolor="#444444">
                <v:path arrowok="t"/>
              </v:shape>
            </v:group>
            <v:group style="position:absolute;left:3035;top:6010;width:8352;height:2" coordorigin="3035,6010" coordsize="8352,2">
              <v:shape style="position:absolute;left:3035;top:6010;width:8352;height:2" coordorigin="3035,6010" coordsize="8352,0" path="m3035,6010l11387,6010e" filled="f" stroked="t" strokeweight=".957298pt" strokecolor="#484848">
                <v:path arrowok="t"/>
              </v:shape>
            </v:group>
            <v:group style="position:absolute;left:8187;top:6238;width:2;height:968" coordorigin="8187,6238" coordsize="2,968">
              <v:shape style="position:absolute;left:8187;top:6238;width:2;height:968" coordorigin="8187,6238" coordsize="0,968" path="m8187,7206l8187,6238e" filled="f" stroked="t" strokeweight=".957298pt" strokecolor="#4B4B4B">
                <v:path arrowok="t"/>
              </v:shape>
            </v:group>
            <v:group style="position:absolute;left:3035;top:6724;width:8352;height:2" coordorigin="3035,6724" coordsize="8352,2">
              <v:shape style="position:absolute;left:3035;top:6724;width:8352;height:2" coordorigin="3035,6724" coordsize="8352,0" path="m3035,6724l11387,6724e" filled="f" stroked="t" strokeweight=".957298pt" strokecolor="#484848">
                <v:path arrowok="t"/>
              </v:shape>
            </v:group>
            <v:group style="position:absolute;left:3035;top:7199;width:8357;height:2" coordorigin="3035,7199" coordsize="8357,2">
              <v:shape style="position:absolute;left:3035;top:7199;width:8357;height:2" coordorigin="3035,7199" coordsize="8357,0" path="m3035,7199l11392,7199e" filled="f" stroked="t" strokeweight=".957298pt" strokecolor="#484848">
                <v:path arrowok="t"/>
              </v:shape>
            </v:group>
            <v:group style="position:absolute;left:4949;top:7681;width:2;height:738" coordorigin="4949,7681" coordsize="2,738">
              <v:shape style="position:absolute;left:4949;top:7681;width:2;height:738" coordorigin="4949,7681" coordsize="0,738" path="m4949,8419l4949,7681e" filled="f" stroked="t" strokeweight=".957298pt" strokecolor="#3B3B3B">
                <v:path arrowok="t"/>
              </v:shape>
            </v:group>
            <v:group style="position:absolute;left:4940;top:7923;width:6452;height:2" coordorigin="4940,7923" coordsize="6452,2">
              <v:shape style="position:absolute;left:4940;top:7923;width:6452;height:2" coordorigin="4940,7923" coordsize="6452,0" path="m4940,7923l11392,7923e" filled="f" stroked="t" strokeweight=".957298pt" strokecolor="#444444">
                <v:path arrowok="t"/>
              </v:shape>
            </v:group>
            <v:group style="position:absolute;left:4944;top:8167;width:6447;height:2" coordorigin="4944,8167" coordsize="6447,2">
              <v:shape style="position:absolute;left:4944;top:8167;width:6447;height:2" coordorigin="4944,8167" coordsize="6447,0" path="m4944,8167l11392,8167e" filled="f" stroked="t" strokeweight=".957298pt" strokecolor="#484848">
                <v:path arrowok="t"/>
              </v:shape>
            </v:group>
            <v:group style="position:absolute;left:325;top:6254;width:11062;height:2" coordorigin="325,6254" coordsize="11062,2">
              <v:shape style="position:absolute;left:325;top:6254;width:11062;height:2" coordorigin="325,6254" coordsize="11062,0" path="m325,6254l11387,6254e" filled="f" stroked="t" strokeweight=".957298pt" strokecolor="#484848">
                <v:path arrowok="t"/>
              </v:shape>
            </v:group>
            <v:group style="position:absolute;left:335;top:7444;width:11057;height:2" coordorigin="335,7444" coordsize="11057,2">
              <v:shape style="position:absolute;left:335;top:7444;width:11057;height:2" coordorigin="335,7444" coordsize="11057,0" path="m335,7444l11392,7444e" filled="f" stroked="t" strokeweight=".957298pt" strokecolor="#484848">
                <v:path arrowok="t"/>
              </v:shape>
            </v:group>
            <v:group style="position:absolute;left:335;top:7688;width:11057;height:2" coordorigin="335,7688" coordsize="11057,2">
              <v:shape style="position:absolute;left:335;top:7688;width:11057;height:2" coordorigin="335,7688" coordsize="11057,0" path="m335,7688l11392,7688e" filled="f" stroked="t" strokeweight=".717973pt" strokecolor="#3F3F3F">
                <v:path arrowok="t"/>
              </v:shape>
            </v:group>
            <v:group style="position:absolute;left:335;top:8412;width:11057;height:2" coordorigin="335,8412" coordsize="11057,2">
              <v:shape style="position:absolute;left:335;top:8412;width:11057;height:2" coordorigin="335,8412" coordsize="11057,0" path="m335,8412l11392,8412e" filled="f" stroked="t" strokeweight=".957298pt" strokecolor="#484848">
                <v:path arrowok="t"/>
              </v:shape>
            </v:group>
            <v:group style="position:absolute;left:330;top:9208;width:11062;height:2" coordorigin="330,9208" coordsize="11062,2">
              <v:shape style="position:absolute;left:330;top:9208;width:11062;height:2" coordorigin="330,9208" coordsize="11062,0" path="m330,9208l11392,9208e" filled="f" stroked="t" strokeweight=".957298pt" strokecolor="#4F4F4F">
                <v:path arrowok="t"/>
              </v:shape>
            </v:group>
            <v:group style="position:absolute;left:330;top:10299;width:11066;height:2" coordorigin="330,10299" coordsize="11066,2">
              <v:shape style="position:absolute;left:330;top:10299;width:11066;height:2" coordorigin="330,10299" coordsize="11066,0" path="m330,10299l11397,10299e" filled="f" stroked="t" strokeweight=".717973pt" strokecolor="#444444">
                <v:path arrowok="t"/>
              </v:shape>
            </v:group>
            <v:group style="position:absolute;left:335;top:11260;width:11066;height:2" coordorigin="335,11260" coordsize="11066,2">
              <v:shape style="position:absolute;left:335;top:11260;width:11066;height:2" coordorigin="335,11260" coordsize="11066,0" path="m335,11260l11401,11260e" filled="f" stroked="t" strokeweight=".957298pt" strokecolor="#484848">
                <v:path arrowok="t"/>
              </v:shape>
            </v:group>
            <v:group style="position:absolute;left:335;top:10541;width:11062;height:2" coordorigin="335,10541" coordsize="11062,2">
              <v:shape style="position:absolute;left:335;top:10541;width:11062;height:2" coordorigin="335,10541" coordsize="11062,0" path="m335,10541l11397,10541e" filled="f" stroked="t" strokeweight=".957298pt" strokecolor="#444444">
                <v:path arrowok="t"/>
              </v:shape>
            </v:group>
            <v:group style="position:absolute;left:335;top:10781;width:11062;height:2" coordorigin="335,10781" coordsize="11062,2">
              <v:shape style="position:absolute;left:335;top:10781;width:11062;height:2" coordorigin="335,10781" coordsize="11062,0" path="m335,10781l11397,10781e" filled="f" stroked="t" strokeweight=".957298pt" strokecolor="#4B4B4B">
                <v:path arrowok="t"/>
              </v:shape>
            </v:group>
            <v:group style="position:absolute;left:1352;top:11459;width:2;height:4890" coordorigin="1352,11459" coordsize="2,4890">
              <v:shape style="position:absolute;left:1352;top:11459;width:2;height:4890" coordorigin="1352,11459" coordsize="0,4890" path="m1352,16349l1352,11459e" filled="f" stroked="t" strokeweight=".717973pt" strokecolor="#3B3B3B">
                <v:path arrowok="t"/>
              </v:shape>
            </v:group>
            <v:group style="position:absolute;left:2029;top:11502;width:2;height:4847" coordorigin="2029,11502" coordsize="2,4847">
              <v:shape style="position:absolute;left:2029;top:11502;width:2;height:4847" coordorigin="2029,11502" coordsize="0,4847" path="m2029,16349l2029,11502e" filled="f" stroked="t" strokeweight=".717973pt" strokecolor="#3B3B3B">
                <v:path arrowok="t"/>
              </v:shape>
            </v:group>
            <v:group style="position:absolute;left:335;top:11502;width:11066;height:2" coordorigin="335,11502" coordsize="11066,2">
              <v:shape style="position:absolute;left:335;top:11502;width:11066;height:2" coordorigin="335,11502" coordsize="11066,0" path="m335,11502l11401,11502e" filled="f" stroked="t" strokeweight=".957298pt" strokecolor="#4B4B4B">
                <v:path arrowok="t"/>
              </v:shape>
            </v:group>
            <v:group style="position:absolute;left:335;top:11744;width:11066;height:2" coordorigin="335,11744" coordsize="11066,2">
              <v:shape style="position:absolute;left:335;top:11744;width:11066;height:2" coordorigin="335,11744" coordsize="11066,0" path="m335,11744l11401,11744e" filled="f" stroked="t" strokeweight=".957298pt" strokecolor="#484848">
                <v:path arrowok="t"/>
              </v:shape>
            </v:group>
            <v:group style="position:absolute;left:345;top:16328;width:9760;height:2" coordorigin="345,16328" coordsize="9760,2">
              <v:shape style="position:absolute;left:345;top:16328;width:9760;height:2" coordorigin="345,16328" coordsize="9760,0" path="m345,16328l10104,16328e" filled="f" stroked="t" strokeweight=".717973pt" strokecolor="#4B4B4B">
                <v:path arrowok="t"/>
              </v:shape>
            </v:group>
            <v:group style="position:absolute;left:7871;top:11483;width:2;height:4847" coordorigin="7871,11483" coordsize="2,4847">
              <v:shape style="position:absolute;left:7871;top:11483;width:2;height:4847" coordorigin="7871,11483" coordsize="0,4847" path="m7871,16330l7871,11483e" filled="f" stroked="t" strokeweight=".717973pt" strokecolor="#3F3F3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59"/>
        </w:rPr>
        <w:t>::c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80" w:right="420"/>
        </w:sectPr>
      </w:pPr>
      <w:rPr/>
    </w:p>
    <w:p>
      <w:pPr>
        <w:spacing w:before="34" w:after="0" w:line="240" w:lineRule="auto"/>
        <w:ind w:left="899" w:right="-119"/>
        <w:jc w:val="left"/>
        <w:tabs>
          <w:tab w:pos="1820" w:val="left"/>
        </w:tabs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53"/>
          <w:szCs w:val="53"/>
          <w:color w:val="262626"/>
          <w:spacing w:val="0"/>
          <w:w w:val="56"/>
        </w:rPr>
        <w:t>_!_</w:t>
      </w:r>
      <w:r>
        <w:rPr>
          <w:rFonts w:ascii="Arial" w:hAnsi="Arial" w:cs="Arial" w:eastAsia="Arial"/>
          <w:sz w:val="53"/>
          <w:szCs w:val="53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53"/>
          <w:szCs w:val="53"/>
          <w:color w:val="262626"/>
          <w:spacing w:val="0"/>
          <w:w w:val="100"/>
        </w:rPr>
      </w:r>
      <w:r>
        <w:rPr>
          <w:rFonts w:ascii="Arial" w:hAnsi="Arial" w:cs="Arial" w:eastAsia="Arial"/>
          <w:sz w:val="53"/>
          <w:szCs w:val="53"/>
          <w:color w:val="C6C6C6"/>
          <w:spacing w:val="0"/>
          <w:w w:val="20"/>
        </w:rPr>
        <w:t>1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</w:rPr>
      </w:r>
    </w:p>
    <w:p>
      <w:pPr>
        <w:spacing w:before="28" w:after="0" w:line="240" w:lineRule="auto"/>
        <w:ind w:left="88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25" w:lineRule="exact"/>
        <w:ind w:left="61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b/>
          <w:bCs/>
          <w:position w:val="-3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657" w:right="-64"/>
        <w:jc w:val="left"/>
        <w:tabs>
          <w:tab w:pos="18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50"/>
          <w:b/>
          <w:bCs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35" w:right="438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9.200012pt;margin-top:-6.857216pt;width:52.799999pt;height:48.959999pt;mso-position-horizontal-relative:page;mso-position-vertical-relative:paragraph;z-index:-13361" type="#_x0000_t75">
            <v:imagedata r:id="rId54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8"/>
        </w:rPr>
        <w:t>BELEDiYESi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3" w:lineRule="exact"/>
        <w:ind w:left="442" w:right="452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8" w:lineRule="exact"/>
        <w:ind w:left="1085" w:right="525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540" w:right="140"/>
          <w:cols w:num="2" w:equalWidth="0">
            <w:col w:w="1896" w:space="1138"/>
            <w:col w:w="8206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</w:sectPr>
      </w:pPr>
      <w:rPr/>
    </w:p>
    <w:p>
      <w:pPr>
        <w:spacing w:before="34" w:after="0" w:line="226" w:lineRule="exact"/>
        <w:ind w:left="132" w:right="-70"/>
        <w:jc w:val="left"/>
        <w:tabs>
          <w:tab w:pos="1500" w:val="left"/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13/05/2017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3056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26" w:lineRule="exact"/>
        <w:ind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18:03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rel: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2" w:equalWidth="0">
            <w:col w:w="4746" w:space="498"/>
            <w:col w:w="5996"/>
          </w:cols>
        </w:sectPr>
      </w:pPr>
      <w:rPr/>
    </w:p>
    <w:p>
      <w:pPr>
        <w:spacing w:before="17" w:after="0" w:line="240" w:lineRule="auto"/>
        <w:ind w:left="146" w:right="-20"/>
        <w:jc w:val="left"/>
        <w:tabs>
          <w:tab w:pos="1500" w:val="left"/>
          <w:tab w:pos="2860" w:val="left"/>
          <w:tab w:pos="4220" w:val="left"/>
          <w:tab w:pos="5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13/05/2017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2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Bııyraklı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2109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no:86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14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-1"/>
        </w:rPr>
        <w:t>Doı!nı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2109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no:83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</w:sectPr>
      </w:pPr>
      <w:rPr/>
    </w:p>
    <w:p>
      <w:pPr>
        <w:spacing w:before="17" w:after="0" w:line="240" w:lineRule="auto"/>
        <w:ind w:left="142" w:right="-74"/>
        <w:jc w:val="left"/>
        <w:tabs>
          <w:tab w:pos="1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</w:rPr>
        <w:t>Yangııı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1212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Yııngı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21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2"/>
          <w:position w:val="-1"/>
        </w:rPr>
        <w:t>Yapının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6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2"/>
        </w:rPr>
        <w:t>13etonarmc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2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68"/>
          <w:position w:val="-2"/>
        </w:rPr>
        <w:t>1----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3"/>
          <w:w w:val="168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68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6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7"/>
          <w:w w:val="16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48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67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23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49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99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9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99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49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64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48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31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42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35"/>
          <w:w w:val="44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442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61"/>
          <w:w w:val="44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442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76"/>
          <w:w w:val="44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81"/>
          <w:position w:val="-2"/>
        </w:rPr>
        <w:t>---1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360" w:right="-20"/>
        <w:jc w:val="left"/>
        <w:tabs>
          <w:tab w:pos="800" w:val="left"/>
          <w:tab w:pos="1400" w:val="left"/>
          <w:tab w:pos="2380" w:val="left"/>
          <w:tab w:pos="3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2"/>
          <w:szCs w:val="32"/>
          <w:color w:val="383838"/>
          <w:spacing w:val="0"/>
          <w:w w:val="83"/>
        </w:rPr>
        <w:t>*</w:t>
      </w:r>
      <w:r>
        <w:rPr>
          <w:rFonts w:ascii="Arial" w:hAnsi="Arial" w:cs="Arial" w:eastAsia="Arial"/>
          <w:sz w:val="32"/>
          <w:szCs w:val="32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2"/>
          <w:szCs w:val="32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45"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45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-22"/>
          <w:w w:val="45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4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2" w:equalWidth="0">
            <w:col w:w="2651" w:space="695"/>
            <w:col w:w="7894"/>
          </w:cols>
        </w:sectPr>
      </w:pPr>
      <w:rPr/>
    </w:p>
    <w:p>
      <w:pPr>
        <w:spacing w:before="53" w:after="0" w:line="240" w:lineRule="auto"/>
        <w:ind w:left="13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7" w:after="0" w:line="240" w:lineRule="auto"/>
        <w:ind w:right="-74"/>
        <w:jc w:val="left"/>
        <w:tabs>
          <w:tab w:pos="3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lıibi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Apartnıa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orta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Bchzat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3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5"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1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18:03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5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8" w:lineRule="auto"/>
        <w:ind w:left="2537" w:right="131" w:firstLine="3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iEınııiycı-Jaııdarma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18:08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3" w:equalWidth="0">
            <w:col w:w="1180" w:space="675"/>
            <w:col w:w="5280" w:space="173"/>
            <w:col w:w="3932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8" w:lineRule="exact"/>
        <w:ind w:left="198" w:right="-54" w:firstLine="-6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2"/>
        </w:rPr>
        <w:t>iitnıişsc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58" w:lineRule="auto"/>
        <w:ind w:left="41" w:right="681" w:firstLine="-3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6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9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Anıirini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3" w:equalWidth="0">
            <w:col w:w="1292" w:space="568"/>
            <w:col w:w="2153" w:space="389"/>
            <w:col w:w="6838"/>
          </w:cols>
        </w:sectPr>
      </w:pPr>
      <w:rPr/>
    </w:p>
    <w:p>
      <w:pPr>
        <w:spacing w:before="12" w:after="0" w:line="243" w:lineRule="auto"/>
        <w:ind w:left="113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8"/>
          <w:w w:val="14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!ayııı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5"/>
        </w:rPr>
        <w:t>puruın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4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Söndlirmcde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2" w:equalWidth="0">
            <w:col w:w="1565" w:space="333"/>
            <w:col w:w="9342"/>
          </w:cols>
        </w:sectPr>
      </w:pPr>
      <w:rPr/>
    </w:p>
    <w:p>
      <w:pPr>
        <w:spacing w:before="0" w:after="0" w:line="228" w:lineRule="exact"/>
        <w:ind w:left="12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192" w:lineRule="exact"/>
        <w:ind w:right="-7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9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3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-3"/>
        </w:rPr>
        <w:t>jKöpil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7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2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right="804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F4F4F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!K.K.T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6" w:lineRule="exact"/>
        <w:ind w:left="5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62626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3" w:equalWidth="0">
            <w:col w:w="1372" w:space="3020"/>
            <w:col w:w="2805" w:space="683"/>
            <w:col w:w="3360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8" w:lineRule="auto"/>
        <w:ind w:left="123" w:right="-54" w:firstLine="4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6"/>
        </w:rPr>
        <w:t>öndürıııc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Yangında;bi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ikili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tamamcn,pima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borula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erirne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görnıüştiir.Talınıini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</w:rPr>
        <w:t>TLdir.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left="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tctkiktc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inşaat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üsl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>4</w:t>
      </w:r>
      <w:r>
        <w:rPr>
          <w:rFonts w:ascii="Arial" w:hAnsi="Arial" w:cs="Arial" w:eastAsia="Arial"/>
          <w:sz w:val="18"/>
          <w:szCs w:val="18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bctonarme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1"/>
        </w:rPr>
        <w:t>binanıngaraj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2" w:equalWidth="0">
            <w:col w:w="1503" w:space="385"/>
            <w:col w:w="9352"/>
          </w:cols>
        </w:sectPr>
      </w:pPr>
      <w:rPr/>
    </w:p>
    <w:p>
      <w:pPr>
        <w:spacing w:before="3" w:after="0" w:line="241" w:lineRule="auto"/>
        <w:ind w:left="1892" w:right="485" w:firstLine="-176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3"/>
        </w:rPr>
        <w:t>ısmın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ikili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koltukta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soruştmmada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garaja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clirsiz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kişilercc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ikili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koltuğu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düşüri.ilc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sönmcmi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koltuğu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çıklıgı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8" w:lineRule="auto"/>
        <w:ind w:left="113" w:right="3957"/>
        <w:jc w:val="left"/>
        <w:tabs>
          <w:tab w:pos="182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edeli:--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8" w:lineRule="exact"/>
        <w:ind w:left="312" w:right="4166" w:firstLine="-185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7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apartnıa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sakini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İbrahim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ODUNCU'ya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Edildii!i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6" w:lineRule="exact"/>
        <w:ind w:left="123" w:right="-20"/>
        <w:jc w:val="left"/>
        <w:tabs>
          <w:tab w:pos="188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97979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>şü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ral'ih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13/05/2017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8"/>
          <w:position w:val="-1"/>
        </w:rPr>
        <w:t>jS_aaıi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18:45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</w:sectPr>
      </w:pPr>
      <w:rPr/>
    </w:p>
    <w:p>
      <w:pPr>
        <w:spacing w:before="12" w:after="0" w:line="240" w:lineRule="auto"/>
        <w:ind w:left="217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YaralıpiDE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1" w:after="0" w:line="240" w:lineRule="auto"/>
        <w:ind w:left="9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27.68pt;margin-top:4.435585pt;width:121.919998pt;height:144pt;mso-position-horizontal-relative:page;mso-position-vertical-relative:paragraph;z-index:-13360" type="#_x0000_t75">
            <v:imagedata r:id="rId5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1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44" w:lineRule="exact"/>
        <w:ind w:left="85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30"/>
          <w:szCs w:val="30"/>
          <w:color w:val="383838"/>
          <w:w w:val="70"/>
          <w:b/>
          <w:bCs/>
          <w:position w:val="-1"/>
        </w:rPr>
        <w:t>1</w:t>
      </w:r>
      <w:r>
        <w:rPr>
          <w:rFonts w:ascii="Arial" w:hAnsi="Arial" w:cs="Arial" w:eastAsia="Arial"/>
          <w:sz w:val="30"/>
          <w:szCs w:val="30"/>
          <w:color w:val="383838"/>
          <w:spacing w:val="-37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-4"/>
          <w:w w:val="65"/>
          <w:b/>
          <w:bCs/>
          <w:position w:val="-1"/>
        </w:rPr>
        <w:t>g</w:t>
      </w:r>
      <w:r>
        <w:rPr>
          <w:rFonts w:ascii="Arial" w:hAnsi="Arial" w:cs="Arial" w:eastAsia="Arial"/>
          <w:sz w:val="29"/>
          <w:szCs w:val="29"/>
          <w:color w:val="9E9EA0"/>
          <w:spacing w:val="10"/>
          <w:w w:val="65"/>
          <w:b/>
          <w:bCs/>
          <w:position w:val="-1"/>
        </w:rPr>
        <w:t>·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65"/>
          <w:b/>
          <w:bCs/>
          <w:position w:val="-1"/>
        </w:rPr>
        <w:t>Ma</w:t>
      </w:r>
      <w:r>
        <w:rPr>
          <w:rFonts w:ascii="Arial" w:hAnsi="Arial" w:cs="Arial" w:eastAsia="Arial"/>
          <w:sz w:val="29"/>
          <w:szCs w:val="29"/>
          <w:color w:val="383838"/>
          <w:spacing w:val="4"/>
          <w:w w:val="65"/>
          <w:b/>
          <w:bCs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68"/>
          <w:b/>
          <w:bCs/>
          <w:position w:val="-1"/>
        </w:rPr>
        <w:t>Z917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2" w:equalWidth="0">
            <w:col w:w="5952" w:space="2430"/>
            <w:col w:w="2858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</w:sectPr>
      </w:pPr>
      <w:rPr/>
    </w:p>
    <w:p>
      <w:pPr>
        <w:spacing w:before="36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0.884136pt;margin-top:33.493305pt;width:553.074524pt;height:767.302345pt;mso-position-horizontal-relative:page;mso-position-vertical-relative:page;z-index:-13358" coordorigin="618,670" coordsize="11061,15346">
            <v:group style="position:absolute;left:648;top:684;width:11005;height:2" coordorigin="648,684" coordsize="11005,2">
              <v:shape style="position:absolute;left:648;top:684;width:11005;height:2" coordorigin="648,684" coordsize="11005,0" path="m648,684l11653,684e" filled="f" stroked="t" strokeweight=".70998pt" strokecolor="#777777">
                <v:path arrowok="t"/>
              </v:shape>
            </v:group>
            <v:group style="position:absolute;left:9163;top:677;width:2;height:1549" coordorigin="9163,677" coordsize="2,1549">
              <v:shape style="position:absolute;left:9163;top:677;width:2;height:1549" coordorigin="9163,677" coordsize="0,1549" path="m9163,2226l9163,677e" filled="f" stroked="t" strokeweight=".70998pt" strokecolor="#707070">
                <v:path arrowok="t"/>
              </v:shape>
            </v:group>
            <v:group style="position:absolute;left:11648;top:677;width:2;height:15322" coordorigin="11648,677" coordsize="2,15322">
              <v:shape style="position:absolute;left:11648;top:677;width:2;height:15322" coordorigin="11648,677" coordsize="0,15322" path="m11648,15999l11648,677e" filled="f" stroked="t" strokeweight=".70998pt" strokecolor="#6B6B6B">
                <v:path arrowok="t"/>
              </v:shape>
            </v:group>
            <v:group style="position:absolute;left:660;top:1835;width:2;height:4505" coordorigin="660,1835" coordsize="2,4505">
              <v:shape style="position:absolute;left:660;top:1835;width:2;height:4505" coordorigin="660,1835" coordsize="0,4505" path="m660,6341l660,1835e" filled="f" stroked="t" strokeweight=".70998pt" strokecolor="#777777">
                <v:path arrowok="t"/>
              </v:shape>
            </v:group>
            <v:group style="position:absolute;left:658;top:2460;width:10995;height:2" coordorigin="658,2460" coordsize="10995,2">
              <v:shape style="position:absolute;left:658;top:2460;width:10995;height:2" coordorigin="658,2460" coordsize="10995,0" path="m658,2460l11653,2460e" filled="f" stroked="t" strokeweight=".70998pt" strokecolor="#777777">
                <v:path arrowok="t"/>
              </v:shape>
            </v:group>
            <v:group style="position:absolute;left:653;top:2217;width:11005;height:2" coordorigin="653,2217" coordsize="11005,2">
              <v:shape style="position:absolute;left:653;top:2217;width:11005;height:2" coordorigin="653,2217" coordsize="11005,0" path="m653,2217l11658,2217e" filled="f" stroked="t" strokeweight=".70998pt" strokecolor="#777777">
                <v:path arrowok="t"/>
              </v:shape>
            </v:group>
            <v:group style="position:absolute;left:658;top:2701;width:10995;height:2" coordorigin="658,2701" coordsize="10995,2">
              <v:shape style="position:absolute;left:658;top:2701;width:10995;height:2" coordorigin="658,2701" coordsize="10995,0" path="m658,2701l11653,2701e" filled="f" stroked="t" strokeweight=".70998pt" strokecolor="#7C7C7C">
                <v:path arrowok="t"/>
              </v:shape>
            </v:group>
            <v:group style="position:absolute;left:658;top:2941;width:11000;height:2" coordorigin="658,2941" coordsize="11000,2">
              <v:shape style="position:absolute;left:658;top:2941;width:11000;height:2" coordorigin="658,2941" coordsize="11000,0" path="m658,2941l11658,2941e" filled="f" stroked="t" strokeweight=".70998pt" strokecolor="#747474">
                <v:path arrowok="t"/>
              </v:shape>
            </v:group>
            <v:group style="position:absolute;left:653;top:3185;width:11005;height:2" coordorigin="653,3185" coordsize="11005,2">
              <v:shape style="position:absolute;left:653;top:3185;width:11005;height:2" coordorigin="653,3185" coordsize="11005,0" path="m653,3185l11658,3185e" filled="f" stroked="t" strokeweight=".70998pt" strokecolor="#909090">
                <v:path arrowok="t"/>
              </v:shape>
            </v:group>
            <v:group style="position:absolute;left:2378;top:4181;width:2;height:11823" coordorigin="2378,4181" coordsize="2,11823">
              <v:shape style="position:absolute;left:2378;top:4181;width:2;height:11823" coordorigin="2378,4181" coordsize="0,11823" path="m2378,16004l2378,4181e" filled="f" stroked="t" strokeweight=".70998pt" strokecolor="#5B5B5B">
                <v:path arrowok="t"/>
              </v:shape>
            </v:group>
            <v:group style="position:absolute;left:3872;top:3413;width:2;height:782" coordorigin="3872,3413" coordsize="2,782">
              <v:shape style="position:absolute;left:3872;top:3413;width:2;height:782" coordorigin="3872,3413" coordsize="0,782" path="m3872,4195l3872,3413e" filled="f" stroked="t" strokeweight=".70998pt" strokecolor="#575757">
                <v:path arrowok="t"/>
              </v:shape>
            </v:group>
            <v:group style="position:absolute;left:653;top:4186;width:11005;height:2" coordorigin="653,4186" coordsize="11005,2">
              <v:shape style="position:absolute;left:653;top:4186;width:11005;height:2" coordorigin="653,4186" coordsize="11005,0" path="m653,4186l11658,4186e" filled="f" stroked="t" strokeweight=".70998pt" strokecolor="#676767">
                <v:path arrowok="t"/>
              </v:shape>
            </v:group>
            <v:group style="position:absolute;left:653;top:3423;width:11000;height:2" coordorigin="653,3423" coordsize="11000,2">
              <v:shape style="position:absolute;left:653;top:3423;width:11000;height:2" coordorigin="653,3423" coordsize="11000,0" path="m653,3423l11653,3423e" filled="f" stroked="t" strokeweight=".70998pt" strokecolor="#909090">
                <v:path arrowok="t"/>
              </v:shape>
            </v:group>
            <v:group style="position:absolute;left:2381;top:4703;width:9282;height:2" coordorigin="2381,4703" coordsize="9282,2">
              <v:shape style="position:absolute;left:2381;top:4703;width:9282;height:2" coordorigin="2381,4703" coordsize="9282,0" path="m2381,4703l11663,4703e" filled="f" stroked="t" strokeweight=".70998pt" strokecolor="#747474">
                <v:path arrowok="t"/>
              </v:shape>
            </v:group>
            <v:group style="position:absolute;left:4927;top:4691;width:2;height:2183" coordorigin="4927,4691" coordsize="2,2183">
              <v:shape style="position:absolute;left:4927;top:4691;width:2;height:2183" coordorigin="4927,4691" coordsize="0,2183" path="m4927,6875l4927,4691e" filled="f" stroked="t" strokeweight=".70998pt" strokecolor="#575757">
                <v:path arrowok="t"/>
              </v:shape>
            </v:group>
            <v:group style="position:absolute;left:4923;top:5187;width:6735;height:2" coordorigin="4923,5187" coordsize="6735,2">
              <v:shape style="position:absolute;left:4923;top:5187;width:6735;height:2" coordorigin="4923,5187" coordsize="6735,0" path="m4923,5187l11658,5187e" filled="f" stroked="t" strokeweight=".70998pt" strokecolor="#747474">
                <v:path arrowok="t"/>
              </v:shape>
            </v:group>
            <v:group style="position:absolute;left:4923;top:5430;width:6735;height:2" coordorigin="4923,5430" coordsize="6735,2">
              <v:shape style="position:absolute;left:4923;top:5430;width:6735;height:2" coordorigin="4923,5430" coordsize="6735,0" path="m4923,5430l11658,5430e" filled="f" stroked="t" strokeweight=".70998pt" strokecolor="#747474">
                <v:path arrowok="t"/>
              </v:shape>
            </v:group>
            <v:group style="position:absolute;left:4918;top:5671;width:6745;height:2" coordorigin="4918,5671" coordsize="6745,2">
              <v:shape style="position:absolute;left:4918;top:5671;width:6745;height:2" coordorigin="4918,5671" coordsize="6745,0" path="m4918,5671l11663,5671e" filled="f" stroked="t" strokeweight=".70998pt" strokecolor="#7C7C7C">
                <v:path arrowok="t"/>
              </v:shape>
            </v:group>
            <v:group style="position:absolute;left:2371;top:5912;width:9287;height:2" coordorigin="2371,5912" coordsize="9287,2">
              <v:shape style="position:absolute;left:2371;top:5912;width:9287;height:2" coordorigin="2371,5912" coordsize="9287,0" path="m2371,5912l11658,5912e" filled="f" stroked="t" strokeweight=".70998pt" strokecolor="#747474">
                <v:path arrowok="t"/>
              </v:shape>
            </v:group>
            <v:group style="position:absolute;left:644;top:6155;width:11014;height:2" coordorigin="644,6155" coordsize="11014,2">
              <v:shape style="position:absolute;left:644;top:6155;width:11014;height:2" coordorigin="644,6155" coordsize="11014,0" path="m644,6155l11658,6155e" filled="f" stroked="t" strokeweight=".70998pt" strokecolor="#747474">
                <v:path arrowok="t"/>
              </v:shape>
            </v:group>
            <v:group style="position:absolute;left:653;top:4462;width:11009;height:2" coordorigin="653,4462" coordsize="11009,2">
              <v:shape style="position:absolute;left:653;top:4462;width:11009;height:2" coordorigin="653,4462" coordsize="11009,0" path="m653,4462l11663,4462e" filled="f" stroked="t" strokeweight=".70998pt" strokecolor="#777777">
                <v:path arrowok="t"/>
              </v:shape>
            </v:group>
            <v:group style="position:absolute;left:648;top:6622;width:2;height:4252" coordorigin="648,6622" coordsize="2,4252">
              <v:shape style="position:absolute;left:648;top:6622;width:2;height:4252" coordorigin="648,6622" coordsize="0,4252" path="m648,10874l648,6622e" filled="f" stroked="t" strokeweight=".70998pt" strokecolor="#777777">
                <v:path arrowok="t"/>
              </v:shape>
            </v:group>
            <v:group style="position:absolute;left:7829;top:6150;width:2;height:725" coordorigin="7829,6150" coordsize="2,725">
              <v:shape style="position:absolute;left:7829;top:6150;width:2;height:725" coordorigin="7829,6150" coordsize="0,725" path="m7829,6875l7829,6150e" filled="f" stroked="t" strokeweight=".94664pt" strokecolor="#606060">
                <v:path arrowok="t"/>
              </v:shape>
            </v:group>
            <v:group style="position:absolute;left:2371;top:6627;width:9291;height:2" coordorigin="2371,6627" coordsize="9291,2">
              <v:shape style="position:absolute;left:2371;top:6627;width:9291;height:2" coordorigin="2371,6627" coordsize="9291,0" path="m2371,6627l11663,6627e" filled="f" stroked="t" strokeweight=".70998pt" strokecolor="#747474">
                <v:path arrowok="t"/>
              </v:shape>
            </v:group>
            <v:group style="position:absolute;left:2371;top:6867;width:9287;height:2" coordorigin="2371,6867" coordsize="9287,2">
              <v:shape style="position:absolute;left:2371;top:6867;width:9287;height:2" coordorigin="2371,6867" coordsize="9287,0" path="m2371,6867l11658,6867e" filled="f" stroked="t" strokeweight=".70998pt" strokecolor="#777777">
                <v:path arrowok="t"/>
              </v:shape>
            </v:group>
            <v:group style="position:absolute;left:644;top:7108;width:11014;height:2" coordorigin="644,7108" coordsize="11014,2">
              <v:shape style="position:absolute;left:644;top:7108;width:11014;height:2" coordorigin="644,7108" coordsize="11014,0" path="m644,7108l11658,7108e" filled="f" stroked="t" strokeweight=".70998pt" strokecolor="#777777">
                <v:path arrowok="t"/>
              </v:shape>
            </v:group>
            <v:group style="position:absolute;left:648;top:7580;width:11009;height:2" coordorigin="648,7580" coordsize="11009,2">
              <v:shape style="position:absolute;left:648;top:7580;width:11009;height:2" coordorigin="648,7580" coordsize="11009,0" path="m648,7580l11658,7580e" filled="f" stroked="t" strokeweight=".70998pt" strokecolor="#777777">
                <v:path arrowok="t"/>
              </v:shape>
            </v:group>
            <v:group style="position:absolute;left:4927;top:7571;width:2;height:763" coordorigin="4927,7571" coordsize="2,763">
              <v:shape style="position:absolute;left:4927;top:7571;width:2;height:763" coordorigin="4927,7571" coordsize="0,763" path="m4927,8333l4927,7571e" filled="f" stroked="t" strokeweight=".70998pt" strokecolor="#606060">
                <v:path arrowok="t"/>
              </v:shape>
            </v:group>
            <v:group style="position:absolute;left:4918;top:7823;width:6740;height:2" coordorigin="4918,7823" coordsize="6740,2">
              <v:shape style="position:absolute;left:4918;top:7823;width:6740;height:2" coordorigin="4918,7823" coordsize="6740,0" path="m4918,7823l11658,7823e" filled="f" stroked="t" strokeweight=".70998pt" strokecolor="#7C7C7C">
                <v:path arrowok="t"/>
              </v:shape>
            </v:group>
            <v:group style="position:absolute;left:4918;top:8066;width:6740;height:2" coordorigin="4918,8066" coordsize="6740,2">
              <v:shape style="position:absolute;left:4918;top:8066;width:6740;height:2" coordorigin="4918,8066" coordsize="6740,0" path="m4918,8066l11658,8066e" filled="f" stroked="t" strokeweight=".70998pt" strokecolor="#777777">
                <v:path arrowok="t"/>
              </v:shape>
            </v:group>
            <v:group style="position:absolute;left:634;top:10197;width:11024;height:2" coordorigin="634,10197" coordsize="11024,2">
              <v:shape style="position:absolute;left:634;top:10197;width:11024;height:2" coordorigin="634,10197" coordsize="11024,0" path="m634,10197l11658,10197e" filled="f" stroked="t" strokeweight=".70998pt" strokecolor="#777777">
                <v:path arrowok="t"/>
              </v:shape>
            </v:group>
            <v:group style="position:absolute;left:644;top:8329;width:11014;height:2" coordorigin="644,8329" coordsize="11014,2">
              <v:shape style="position:absolute;left:644;top:8329;width:11014;height:2" coordorigin="644,8329" coordsize="11014,0" path="m644,8329l11658,8329e" filled="f" stroked="t" strokeweight=".70998pt" strokecolor="#7C7C7C">
                <v:path arrowok="t"/>
              </v:shape>
            </v:group>
            <v:group style="position:absolute;left:644;top:9263;width:11014;height:2" coordorigin="644,9263" coordsize="11014,2">
              <v:shape style="position:absolute;left:644;top:9263;width:11014;height:2" coordorigin="644,9263" coordsize="11014,0" path="m644,9263l11658,9263e" filled="f" stroked="t" strokeweight=".70998pt" strokecolor="#7C7C7C">
                <v:path arrowok="t"/>
              </v:shape>
            </v:group>
            <v:group style="position:absolute;left:639;top:10436;width:11019;height:2" coordorigin="639,10436" coordsize="11019,2">
              <v:shape style="position:absolute;left:639;top:10436;width:11019;height:2" coordorigin="639,10436" coordsize="11019,0" path="m639,10436l11658,10436e" filled="f" stroked="t" strokeweight=".70998pt" strokecolor="#777777">
                <v:path arrowok="t"/>
              </v:shape>
            </v:group>
            <v:group style="position:absolute;left:639;top:10677;width:11019;height:2" coordorigin="639,10677" coordsize="11019,2">
              <v:shape style="position:absolute;left:639;top:10677;width:11019;height:2" coordorigin="639,10677" coordsize="11019,0" path="m639,10677l11658,10677e" filled="f" stroked="t" strokeweight=".47332pt" strokecolor="#777777">
                <v:path arrowok="t"/>
              </v:shape>
            </v:group>
            <v:group style="position:absolute;left:748;top:11151;width:10910;height:2" coordorigin="748,11151" coordsize="10910,2">
              <v:shape style="position:absolute;left:748;top:11151;width:10910;height:2" coordorigin="748,11151" coordsize="10910,0" path="m748,11151l11658,11151e" filled="f" stroked="t" strokeweight=".70998pt" strokecolor="#7C7C7C">
                <v:path arrowok="t"/>
              </v:shape>
            </v:group>
            <v:group style="position:absolute;left:639;top:11160;width:2;height:4844" coordorigin="639,11160" coordsize="2,4844">
              <v:shape style="position:absolute;left:639;top:11160;width:2;height:4844" coordorigin="639,11160" coordsize="0,4844" path="m639,16004l639,11160e" filled="f" stroked="t" strokeweight=".70998pt" strokecolor="#838383">
                <v:path arrowok="t"/>
              </v:shape>
            </v:group>
            <v:group style="position:absolute;left:1846;top:11384;width:2;height:4624" coordorigin="1846,11384" coordsize="2,4624">
              <v:shape style="position:absolute;left:1846;top:11384;width:2;height:4624" coordorigin="1846,11384" coordsize="0,4624" path="m1846,16009l1846,11384e" filled="f" stroked="t" strokeweight=".70998pt" strokecolor="#777777">
                <v:path arrowok="t"/>
              </v:shape>
            </v:group>
            <v:group style="position:absolute;left:634;top:11392;width:11019;height:2" coordorigin="634,11392" coordsize="11019,2">
              <v:shape style="position:absolute;left:634;top:11392;width:11019;height:2" coordorigin="634,11392" coordsize="11019,0" path="m634,11392l11653,11392e" filled="f" stroked="t" strokeweight=".47332pt" strokecolor="#747474">
                <v:path arrowok="t"/>
              </v:shape>
            </v:group>
            <v:group style="position:absolute;left:1439;top:11251;width:2;height:4753" coordorigin="1439,11251" coordsize="2,4753">
              <v:shape style="position:absolute;left:1439;top:11251;width:2;height:4753" coordorigin="1439,11251" coordsize="0,4753" path="m1439,16004l1439,11251e" filled="f" stroked="t" strokeweight=".70998pt" strokecolor="#646464">
                <v:path arrowok="t"/>
              </v:shape>
            </v:group>
            <v:group style="position:absolute;left:639;top:11904;width:11019;height:2" coordorigin="639,11904" coordsize="11019,2">
              <v:shape style="position:absolute;left:639;top:11904;width:11019;height:2" coordorigin="639,11904" coordsize="11019,0" path="m639,11904l11658,11904e" filled="f" stroked="t" strokeweight=".70998pt" strokecolor="#777777">
                <v:path arrowok="t"/>
              </v:shape>
            </v:group>
            <v:group style="position:absolute;left:625;top:15995;width:11047;height:2" coordorigin="625,15995" coordsize="11047,2">
              <v:shape style="position:absolute;left:625;top:15995;width:11047;height:2" coordorigin="625,15995" coordsize="11047,0" path="m625,15995l11672,15995e" filled="f" stroked="t" strokeweight=".70998pt" strokecolor="#838387">
                <v:path arrowok="t"/>
              </v:shape>
            </v:group>
            <v:group style="position:absolute;left:634;top:13976;width:1742;height:2" coordorigin="634,13976" coordsize="1742,2">
              <v:shape style="position:absolute;left:634;top:13976;width:1742;height:2" coordorigin="634,13976" coordsize="1742,0" path="m634,13976l2376,13976e" filled="f" stroked="t" strokeweight=".47332pt" strokecolor="#838383">
                <v:path arrowok="t"/>
              </v:shape>
            </v:group>
            <v:group style="position:absolute;left:6747;top:13263;width:2;height:582" coordorigin="6747,13263" coordsize="2,582">
              <v:shape style="position:absolute;left:6747;top:13263;width:2;height:582" coordorigin="6747,13263" coordsize="0,582" path="m6747,13844l6747,13263e" filled="f" stroked="t" strokeweight="1.1833pt" strokecolor="#34387C">
                <v:path arrowok="t"/>
              </v:shape>
            </v:group>
            <v:group style="position:absolute;left:7384;top:11389;width:2;height:4615" coordorigin="7384,11389" coordsize="2,4615">
              <v:shape style="position:absolute;left:7384;top:11389;width:2;height:4615" coordorigin="7384,11389" coordsize="0,4615" path="m7384,16004l7384,11389e" filled="f" stroked="t" strokeweight=".70998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iıı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ıiyeei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47" w:right="4939"/>
        <w:jc w:val="center"/>
        <w:tabs>
          <w:tab w:pos="126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v:shape style="position:absolute;margin-left:424.320007pt;margin-top:-9.473098pt;width:133.440002pt;height:103.68pt;mso-position-horizontal-relative:page;mso-position-vertical-relative:paragraph;z-index:-13359" type="#_x0000_t75">
            <v:imagedata r:id="rId56" o:title=""/>
          </v:shape>
        </w:pict>
      </w:r>
      <w:r>
        <w:rPr>
          <w:rFonts w:ascii="Arial" w:hAnsi="Arial" w:cs="Arial" w:eastAsia="Arial"/>
          <w:sz w:val="36"/>
          <w:szCs w:val="36"/>
          <w:color w:val="343A7C"/>
          <w:spacing w:val="0"/>
          <w:w w:val="100"/>
          <w:b/>
          <w:bCs/>
          <w:i/>
        </w:rPr>
        <w:t>C</w:t>
      </w:r>
      <w:r>
        <w:rPr>
          <w:rFonts w:ascii="Arial" w:hAnsi="Arial" w:cs="Arial" w:eastAsia="Arial"/>
          <w:sz w:val="36"/>
          <w:szCs w:val="36"/>
          <w:color w:val="343A7C"/>
          <w:spacing w:val="72"/>
          <w:w w:val="100"/>
          <w:b/>
          <w:bCs/>
          <w:i/>
        </w:rPr>
        <w:t> </w:t>
      </w:r>
      <w:r>
        <w:rPr>
          <w:rFonts w:ascii="Arial" w:hAnsi="Arial" w:cs="Arial" w:eastAsia="Arial"/>
          <w:sz w:val="36"/>
          <w:szCs w:val="36"/>
          <w:color w:val="343A7C"/>
          <w:spacing w:val="0"/>
          <w:w w:val="100"/>
          <w:b/>
          <w:bCs/>
          <w:i/>
        </w:rPr>
        <w:t>/f</w:t>
      </w:r>
      <w:r>
        <w:rPr>
          <w:rFonts w:ascii="Arial" w:hAnsi="Arial" w:cs="Arial" w:eastAsia="Arial"/>
          <w:sz w:val="36"/>
          <w:szCs w:val="36"/>
          <w:color w:val="343A7C"/>
          <w:spacing w:val="-58"/>
          <w:w w:val="100"/>
          <w:b/>
          <w:bCs/>
          <w:i/>
        </w:rPr>
        <w:t> </w:t>
      </w:r>
      <w:r>
        <w:rPr>
          <w:rFonts w:ascii="Arial" w:hAnsi="Arial" w:cs="Arial" w:eastAsia="Arial"/>
          <w:sz w:val="36"/>
          <w:szCs w:val="36"/>
          <w:color w:val="343A7C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36"/>
          <w:szCs w:val="36"/>
          <w:color w:val="343A7C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36"/>
          <w:szCs w:val="36"/>
          <w:color w:val="343A7C"/>
          <w:spacing w:val="0"/>
          <w:w w:val="148"/>
        </w:rPr>
        <w:t>}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9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Fatihha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color w:val="383838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DURAK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3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540" w:right="140"/>
          <w:cols w:num="2" w:equalWidth="0">
            <w:col w:w="4452" w:space="271"/>
            <w:col w:w="6517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68pt;margin-top:-14.85959pt;width:46.437122pt;height:43.5pt;mso-position-horizontal-relative:page;mso-position-vertical-relative:paragraph;z-index:-1334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92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70" w:lineRule="exact"/>
        <w:ind w:left="3830" w:right="-20"/>
        <w:jc w:val="left"/>
        <w:tabs>
          <w:tab w:pos="103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14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7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29"/>
          <w:position w:val="-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86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600" w:right="-20"/>
        <w:jc w:val="left"/>
        <w:tabs>
          <w:tab w:pos="3300" w:val="left"/>
          <w:tab w:pos="106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3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-3"/>
          <w:w w:val="100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1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1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BCBCBA"/>
          <w:spacing w:val="0"/>
          <w:w w:val="147"/>
          <w:position w:val="-2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64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-37"/>
          <w:w w:val="115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tabs>
          <w:tab w:pos="1500" w:val="left"/>
          <w:tab w:pos="3180" w:val="left"/>
          <w:tab w:pos="558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17:30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lrel: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05305194888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7" w:lineRule="auto"/>
        <w:ind w:left="130" w:right="3825" w:firstLine="5"/>
        <w:jc w:val="left"/>
        <w:tabs>
          <w:tab w:pos="1500" w:val="left"/>
          <w:tab w:pos="316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3055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1"/>
        </w:rPr>
        <w:t>A.KILIÇ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Dübe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Dübe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6" w:lineRule="exact"/>
        <w:ind w:left="130" w:right="-20"/>
        <w:jc w:val="left"/>
        <w:tabs>
          <w:tab w:pos="1500" w:val="left"/>
          <w:tab w:pos="500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  <w:position w:val="-2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15" w:right="-20"/>
        <w:jc w:val="left"/>
        <w:tabs>
          <w:tab w:pos="36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82828"/>
          <w:w w:val="56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-3"/>
          <w:w w:val="5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2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8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2"/>
        </w:rPr>
        <w:t>Şekli:</w:t>
      </w:r>
      <w:r>
        <w:rPr>
          <w:rFonts w:ascii="Arial" w:hAnsi="Arial" w:cs="Arial" w:eastAsia="Arial"/>
          <w:sz w:val="16"/>
          <w:szCs w:val="16"/>
          <w:color w:val="282828"/>
          <w:spacing w:val="-2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3650" w:right="5045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800018pt;margin-top:.120459pt;width:4.49848pt;height:28pt;mso-position-horizontal-relative:page;mso-position-vertical-relative:paragraph;z-index:-13342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181818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83838"/>
          <w:spacing w:val="3"/>
          <w:w w:val="105"/>
          <w:position w:val="-4"/>
        </w:rPr>
        <w:t>B</w:t>
      </w:r>
      <w:r>
        <w:rPr>
          <w:rFonts w:ascii="Arial" w:hAnsi="Arial" w:cs="Arial" w:eastAsia="Arial"/>
          <w:sz w:val="16"/>
          <w:szCs w:val="16"/>
          <w:color w:val="5B5E64"/>
          <w:spacing w:val="0"/>
          <w:w w:val="105"/>
          <w:position w:val="-4"/>
        </w:rPr>
        <w:t>et</w:t>
      </w:r>
      <w:r>
        <w:rPr>
          <w:rFonts w:ascii="Arial" w:hAnsi="Arial" w:cs="Arial" w:eastAsia="Arial"/>
          <w:sz w:val="16"/>
          <w:szCs w:val="16"/>
          <w:color w:val="5B5E64"/>
          <w:spacing w:val="-14"/>
          <w:w w:val="105"/>
          <w:position w:val="-4"/>
        </w:rPr>
        <w:t>o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5"/>
          <w:position w:val="-4"/>
        </w:rPr>
        <w:t>ı</w:t>
      </w:r>
      <w:r>
        <w:rPr>
          <w:rFonts w:ascii="Arial" w:hAnsi="Arial" w:cs="Arial" w:eastAsia="Arial"/>
          <w:sz w:val="16"/>
          <w:szCs w:val="16"/>
          <w:color w:val="282828"/>
          <w:spacing w:val="-17"/>
          <w:w w:val="105"/>
          <w:position w:val="-4"/>
        </w:rPr>
        <w:t>ı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5"/>
          <w:position w:val="-4"/>
        </w:rPr>
        <w:t>arın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5"/>
          <w:position w:val="-4"/>
        </w:rPr>
        <w:t>c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5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13"/>
          <w:w w:val="10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4"/>
        </w:rPr>
        <w:t>Alısno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6"/>
          <w:szCs w:val="16"/>
          <w:color w:val="383838"/>
          <w:spacing w:val="4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4"/>
        </w:rPr>
        <w:t>Çelik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16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A1A3A3"/>
          <w:spacing w:val="-12"/>
          <w:w w:val="90"/>
          <w:position w:val="-4"/>
        </w:rPr>
        <w:t>_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63"/>
          <w:position w:val="-4"/>
        </w:rPr>
        <w:t>Q</w:t>
      </w:r>
      <w:r>
        <w:rPr>
          <w:rFonts w:ascii="Arial" w:hAnsi="Arial" w:cs="Arial" w:eastAsia="Arial"/>
          <w:sz w:val="22"/>
          <w:szCs w:val="22"/>
          <w:color w:val="4D4D4D"/>
          <w:spacing w:val="-6"/>
          <w:w w:val="6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A1A3A3"/>
          <w:spacing w:val="-65"/>
          <w:w w:val="10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64"/>
          <w:position w:val="-4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97" w:lineRule="exact"/>
        <w:ind w:left="4483" w:right="-20"/>
        <w:jc w:val="left"/>
        <w:tabs>
          <w:tab w:pos="5100" w:val="left"/>
          <w:tab w:pos="56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54"/>
          <w:position w:val="-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-51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828283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828283"/>
          <w:spacing w:val="-69"/>
          <w:w w:val="54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82828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82828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8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7"/>
        </w:rPr>
        <w:t>17:44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4" w:right="-20"/>
        <w:jc w:val="left"/>
        <w:tabs>
          <w:tab w:pos="2160" w:val="left"/>
          <w:tab w:pos="5760" w:val="left"/>
          <w:tab w:pos="77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1"/>
        </w:rPr>
        <w:t>S</w:t>
      </w:r>
      <w:r>
        <w:rPr>
          <w:rFonts w:ascii="Arial" w:hAnsi="Arial" w:cs="Arial" w:eastAsia="Arial"/>
          <w:sz w:val="18"/>
          <w:szCs w:val="18"/>
          <w:color w:val="4D4D4D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  <w:t>lıib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83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2170" w:right="-20"/>
        <w:jc w:val="left"/>
        <w:tabs>
          <w:tab w:pos="472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ŞENESER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2" w:lineRule="auto"/>
        <w:ind w:left="115" w:right="2277" w:firstLine="2054"/>
        <w:jc w:val="left"/>
        <w:tabs>
          <w:tab w:pos="216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17:31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17:34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5" w:right="-20"/>
        <w:jc w:val="left"/>
        <w:tabs>
          <w:tab w:pos="47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71" w:right="-20"/>
        <w:jc w:val="left"/>
        <w:tabs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89" w:right="-20"/>
        <w:jc w:val="left"/>
        <w:tabs>
          <w:tab w:pos="476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97" w:lineRule="auto"/>
        <w:ind w:left="2184" w:right="2471" w:firstLine="-2069"/>
        <w:jc w:val="left"/>
        <w:tabs>
          <w:tab w:pos="48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83838"/>
          <w:spacing w:val="0"/>
          <w:w w:val="56"/>
          <w:position w:val="-5"/>
        </w:rPr>
        <w:t>lY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·ımcı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3" w:lineRule="auto"/>
        <w:ind w:left="134" w:right="2751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76" w:lineRule="exact"/>
        <w:ind w:left="4708" w:right="39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4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170" w:right="-20"/>
        <w:jc w:val="left"/>
        <w:tabs>
          <w:tab w:pos="2160" w:val="left"/>
          <w:tab w:pos="5340" w:val="left"/>
          <w:tab w:pos="6680" w:val="left"/>
          <w:tab w:pos="7040" w:val="left"/>
          <w:tab w:pos="8260" w:val="left"/>
          <w:tab w:pos="9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4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6682" w:right="-20"/>
        <w:jc w:val="left"/>
        <w:tabs>
          <w:tab w:pos="6980" w:val="left"/>
          <w:tab w:pos="8260" w:val="left"/>
          <w:tab w:pos="9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5B5E64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B5E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B5E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2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70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!Hasa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8" w:lineRule="auto"/>
        <w:ind w:left="2170" w:right="65" w:firstLine="-203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5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fugsırtalı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l13edeli: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9" w:lineRule="exact"/>
        <w:ind w:left="115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1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83838"/>
          <w:w w:val="58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83838"/>
          <w:spacing w:val="-4"/>
          <w:w w:val="5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1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72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120"/>
        </w:rPr>
        <w:t>.k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BCBCBA"/>
          <w:spacing w:val="-4"/>
          <w:w w:val="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ı.,i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Döıı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ş_il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18:50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4" w:lineRule="exact"/>
        <w:ind w:left="278" w:right="-20"/>
        <w:jc w:val="left"/>
        <w:tabs>
          <w:tab w:pos="1020" w:val="left"/>
          <w:tab w:pos="154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3"/>
          <w:spacing w:val="-6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010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700" w:bottom="280" w:left="2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73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83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39.134003pt;margin-top:10.273899pt;width:.1pt;height:10.769532pt;mso-position-horizontal-relative:page;mso-position-vertical-relative:paragraph;z-index:-13352" coordorigin="2783,205" coordsize="2,215">
            <v:shape style="position:absolute;left:2783;top:205;width:2;height:215" coordorigin="2783,205" coordsize="0,215" path="m2783,421l2783,205e" filled="f" stroked="t" strokeweight="1.808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919998pt;margin-top:5.625267pt;width:9.39584pt;height:16pt;mso-position-horizontal-relative:page;mso-position-vertical-relative:paragraph;z-index:-13341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6E7070"/>
                      <w:spacing w:val="-13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6E7070"/>
                      <w:spacing w:val="0"/>
                      <w:w w:val="52"/>
                    </w:rPr>
                    <w:t>...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B5E64"/>
          <w:spacing w:val="0"/>
          <w:w w:val="192"/>
          <w:position w:val="-4"/>
        </w:rPr>
        <w:t>Nurettin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06" w:right="-20"/>
        <w:jc w:val="left"/>
        <w:tabs>
          <w:tab w:pos="1560" w:val="left"/>
          <w:tab w:pos="1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CBCBA"/>
          <w:spacing w:val="0"/>
          <w:w w:val="61"/>
          <w:position w:val="13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CBCBA"/>
          <w:spacing w:val="0"/>
          <w:w w:val="61"/>
          <w:position w:val="13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BCBCBA"/>
          <w:spacing w:val="12"/>
          <w:w w:val="61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28283"/>
          <w:spacing w:val="0"/>
          <w:w w:val="247"/>
          <w:position w:val="1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28283"/>
          <w:spacing w:val="-2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1A3A3"/>
          <w:spacing w:val="-18"/>
          <w:w w:val="126"/>
          <w:position w:val="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828283"/>
          <w:spacing w:val="-65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5B5E64"/>
          <w:spacing w:val="0"/>
          <w:w w:val="111"/>
          <w:position w:val="1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B5E64"/>
          <w:spacing w:val="-2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28283"/>
          <w:spacing w:val="0"/>
          <w:w w:val="100"/>
          <w:position w:val="0"/>
        </w:rPr>
        <w:t>"</w:t>
        <w:tab/>
      </w:r>
      <w:r>
        <w:rPr>
          <w:rFonts w:ascii="Times New Roman" w:hAnsi="Times New Roman" w:cs="Times New Roman" w:eastAsia="Times New Roman"/>
          <w:sz w:val="24"/>
          <w:szCs w:val="24"/>
          <w:color w:val="82828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5B5E64"/>
          <w:spacing w:val="0"/>
          <w:w w:val="37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B5E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B5E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828283"/>
          <w:spacing w:val="-96"/>
          <w:w w:val="115"/>
          <w:position w:val="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32" w:lineRule="exact"/>
        <w:ind w:left="154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542.502014pt;margin-top:7.259018pt;width:4.855140pt;height:55.252444pt;mso-position-horizontal-relative:page;mso-position-vertical-relative:paragraph;z-index:-13351" coordorigin="10850,145" coordsize="97,1105">
            <v:group style="position:absolute;left:10850;top:145;width:97;height:1105" coordorigin="10850,145" coordsize="97,1105">
              <v:shape style="position:absolute;left:10850;top:145;width:97;height:1105" coordorigin="10850,145" coordsize="97,1105" path="m10850,145l10947,145,10947,1250,10850,1250,10850,145e" filled="t" fillcolor="#EBEBED" stroked="f">
                <v:path arrowok="t"/>
                <v:fill/>
              </v:shape>
            </v:group>
            <v:group style="position:absolute;left:10893;top:730;width:2;height:296" coordorigin="10893,730" coordsize="2,296">
              <v:shape style="position:absolute;left:10893;top:730;width:2;height:296" coordorigin="10893,730" coordsize="0,296" path="m10893,1026l10893,730e" filled="f" stroked="t" strokeweight="2.795pt" strokecolor="#EBEB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pt;margin-top:15.55642pt;width:39.082502pt;height:9.686416pt;mso-position-horizontal-relative:page;mso-position-vertical-relative:paragraph;z-index:-13340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282828"/>
                      <w:spacing w:val="0"/>
                      <w:w w:val="100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82828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82828"/>
                      <w:spacing w:val="43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11"/>
                    </w:rPr>
                    <w:t>12017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282828"/>
          <w:w w:val="47"/>
          <w:position w:val="-1"/>
        </w:rPr>
        <w:t>O</w:t>
      </w:r>
      <w:r>
        <w:rPr>
          <w:rFonts w:ascii="Arial" w:hAnsi="Arial" w:cs="Arial" w:eastAsia="Arial"/>
          <w:sz w:val="29"/>
          <w:szCs w:val="29"/>
          <w:color w:val="282828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55"/>
          <w:position w:val="-1"/>
        </w:rPr>
        <w:t>B</w:t>
      </w:r>
      <w:r>
        <w:rPr>
          <w:rFonts w:ascii="Arial" w:hAnsi="Arial" w:cs="Arial" w:eastAsia="Arial"/>
          <w:sz w:val="29"/>
          <w:szCs w:val="29"/>
          <w:color w:val="282828"/>
          <w:spacing w:val="42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55"/>
          <w:position w:val="-1"/>
        </w:rPr>
        <w:t>Maziran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55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55"/>
          <w:position w:val="-1"/>
        </w:rPr>
        <w:t>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683" w:lineRule="exact"/>
        <w:ind w:right="-162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04.320007pt;margin-top:33.472496pt;width:.1pt;height:15.84pt;mso-position-horizontal-relative:page;mso-position-vertical-relative:paragraph;z-index:-13356" coordorigin="6086,669" coordsize="2,317">
            <v:shape style="position:absolute;left:6086;top:669;width:2;height:317" coordorigin="6086,669" coordsize="0,317" path="m6086,986l6086,669e" filled="f" stroked="t" strokeweight="1.2pt" strokecolor="#2B2F5B">
              <v:path arrowok="t"/>
            </v:shape>
          </v:group>
          <w10:wrap type="none"/>
        </w:pict>
      </w:r>
      <w:r>
        <w:rPr/>
        <w:pict>
          <v:group style="position:absolute;margin-left:517.337036pt;margin-top:19.877436pt;width:.1pt;height:14.808106pt;mso-position-horizontal-relative:page;mso-position-vertical-relative:paragraph;z-index:-13350" coordorigin="10347,398" coordsize="2,296">
            <v:shape style="position:absolute;left:10347;top:398;width:2;height:296" coordorigin="10347,398" coordsize="0,296" path="m10347,398l10347,694,10347,398xe" filled="t" fillcolor="#D1D4D6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282828"/>
          <w:spacing w:val="10"/>
          <w:w w:val="219"/>
          <w:position w:val="-1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1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-11"/>
        </w:rPr>
        <w:t> </w:t>
      </w:r>
      <w:r>
        <w:rPr>
          <w:rFonts w:ascii="Arial" w:hAnsi="Arial" w:cs="Arial" w:eastAsia="Arial"/>
          <w:sz w:val="81"/>
          <w:szCs w:val="81"/>
          <w:color w:val="383838"/>
          <w:spacing w:val="0"/>
          <w:w w:val="58"/>
          <w:position w:val="-11"/>
        </w:rPr>
        <w:t>B'</w:t>
      </w:r>
      <w:r>
        <w:rPr>
          <w:rFonts w:ascii="Arial" w:hAnsi="Arial" w:cs="Arial" w:eastAsia="Arial"/>
          <w:sz w:val="81"/>
          <w:szCs w:val="81"/>
          <w:color w:val="383838"/>
          <w:spacing w:val="-186"/>
          <w:w w:val="59"/>
          <w:position w:val="-11"/>
        </w:rPr>
        <w:t>J</w:t>
      </w:r>
      <w:r>
        <w:rPr>
          <w:rFonts w:ascii="Arial" w:hAnsi="Arial" w:cs="Arial" w:eastAsia="Arial"/>
          <w:sz w:val="81"/>
          <w:szCs w:val="81"/>
          <w:color w:val="6E7070"/>
          <w:spacing w:val="-41"/>
          <w:w w:val="65"/>
          <w:position w:val="-11"/>
        </w:rPr>
        <w:t>I</w:t>
      </w:r>
      <w:r>
        <w:rPr>
          <w:rFonts w:ascii="Arial" w:hAnsi="Arial" w:cs="Arial" w:eastAsia="Arial"/>
          <w:sz w:val="81"/>
          <w:szCs w:val="81"/>
          <w:color w:val="383838"/>
          <w:spacing w:val="-161"/>
          <w:w w:val="58"/>
          <w:position w:val="-11"/>
        </w:rPr>
        <w:t>!</w:t>
      </w:r>
      <w:r>
        <w:rPr>
          <w:rFonts w:ascii="Arial" w:hAnsi="Arial" w:cs="Arial" w:eastAsia="Arial"/>
          <w:sz w:val="81"/>
          <w:szCs w:val="81"/>
          <w:color w:val="6E7070"/>
          <w:spacing w:val="0"/>
          <w:w w:val="65"/>
          <w:position w:val="-11"/>
        </w:rPr>
        <w:t>IJ!</w:t>
      </w:r>
      <w:r>
        <w:rPr>
          <w:rFonts w:ascii="Arial" w:hAnsi="Arial" w:cs="Arial" w:eastAsia="Arial"/>
          <w:sz w:val="81"/>
          <w:szCs w:val="81"/>
          <w:color w:val="6E7070"/>
          <w:spacing w:val="-186"/>
          <w:w w:val="65"/>
          <w:position w:val="-1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28283"/>
          <w:spacing w:val="-37"/>
          <w:w w:val="59"/>
          <w:position w:val="-8"/>
        </w:rPr>
        <w:t>o</w:t>
      </w:r>
      <w:r>
        <w:rPr>
          <w:rFonts w:ascii="Arial" w:hAnsi="Arial" w:cs="Arial" w:eastAsia="Arial"/>
          <w:sz w:val="81"/>
          <w:szCs w:val="81"/>
          <w:color w:val="A1A3A3"/>
          <w:spacing w:val="-183"/>
          <w:w w:val="70"/>
          <w:position w:val="-1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828283"/>
          <w:spacing w:val="0"/>
          <w:w w:val="59"/>
          <w:position w:val="-8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828283"/>
          <w:spacing w:val="-7"/>
          <w:w w:val="59"/>
          <w:position w:val="-8"/>
        </w:rPr>
        <w:t>.</w:t>
      </w:r>
      <w:r>
        <w:rPr>
          <w:rFonts w:ascii="Arial" w:hAnsi="Arial" w:cs="Arial" w:eastAsia="Arial"/>
          <w:sz w:val="81"/>
          <w:szCs w:val="81"/>
          <w:color w:val="A1A3A3"/>
          <w:spacing w:val="-238"/>
          <w:w w:val="36"/>
          <w:position w:val="-1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1A3A3"/>
          <w:spacing w:val="0"/>
          <w:w w:val="49"/>
          <w:position w:val="-8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787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567.835632pt;margin-top:25.113468pt;width:.1pt;height:14.808106pt;mso-position-horizontal-relative:page;mso-position-vertical-relative:paragraph;z-index:-13349" coordorigin="11357,502" coordsize="2,296">
            <v:shape style="position:absolute;left:11357;top:502;width:2;height:296" coordorigin="11357,502" coordsize="0,296" path="m11357,798l11357,502e" filled="f" stroked="t" strokeweight=".9712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1"/>
          <w:szCs w:val="81"/>
          <w:color w:val="6E7070"/>
          <w:w w:val="57"/>
          <w:position w:val="-13"/>
        </w:rPr>
        <w:t>'\</w:t>
      </w:r>
      <w:r>
        <w:rPr>
          <w:rFonts w:ascii="Arial" w:hAnsi="Arial" w:cs="Arial" w:eastAsia="Arial"/>
          <w:sz w:val="81"/>
          <w:szCs w:val="81"/>
          <w:color w:val="6E7070"/>
          <w:spacing w:val="-64"/>
          <w:w w:val="57"/>
          <w:position w:val="-1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BCBCBA"/>
          <w:spacing w:val="0"/>
          <w:w w:val="44"/>
          <w:position w:val="-1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60"/>
          <w:cols w:num="4" w:equalWidth="0">
            <w:col w:w="792" w:space="1536"/>
            <w:col w:w="4042" w:space="2289"/>
            <w:col w:w="2026" w:space="127"/>
            <w:col w:w="708"/>
          </w:cols>
        </w:sectPr>
      </w:pPr>
      <w:rPr/>
    </w:p>
    <w:p>
      <w:pPr>
        <w:spacing w:before="0" w:after="0" w:line="276" w:lineRule="exact"/>
        <w:ind w:left="3672" w:right="-20"/>
        <w:jc w:val="left"/>
        <w:tabs>
          <w:tab w:pos="8420" w:val="left"/>
          <w:tab w:pos="102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19"/>
          <w:szCs w:val="19"/>
          <w:color w:val="828283"/>
          <w:spacing w:val="0"/>
          <w:w w:val="126"/>
          <w:position w:val="6"/>
        </w:rPr>
        <w:t>"r</w:t>
      </w:r>
      <w:r>
        <w:rPr>
          <w:rFonts w:ascii="Arial" w:hAnsi="Arial" w:cs="Arial" w:eastAsia="Arial"/>
          <w:sz w:val="19"/>
          <w:szCs w:val="19"/>
          <w:color w:val="828283"/>
          <w:spacing w:val="0"/>
          <w:w w:val="126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828283"/>
          <w:spacing w:val="61"/>
          <w:w w:val="126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5B5E64"/>
          <w:spacing w:val="0"/>
          <w:w w:val="69"/>
          <w:position w:val="4"/>
        </w:rPr>
        <w:t>rn1r1</w:t>
      </w:r>
      <w:r>
        <w:rPr>
          <w:rFonts w:ascii="Arial" w:hAnsi="Arial" w:cs="Arial" w:eastAsia="Arial"/>
          <w:sz w:val="22"/>
          <w:szCs w:val="22"/>
          <w:color w:val="5B5E6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2"/>
          <w:szCs w:val="22"/>
          <w:color w:val="5B5E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7"/>
          <w:szCs w:val="27"/>
          <w:color w:val="5B5E64"/>
          <w:spacing w:val="0"/>
          <w:w w:val="128"/>
          <w:position w:val="0"/>
        </w:rPr>
        <w:t>Bülent</w:t>
      </w:r>
      <w:r>
        <w:rPr>
          <w:rFonts w:ascii="Times New Roman" w:hAnsi="Times New Roman" w:cs="Times New Roman" w:eastAsia="Times New Roman"/>
          <w:sz w:val="27"/>
          <w:szCs w:val="27"/>
          <w:color w:val="5B5E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B5E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828283"/>
          <w:spacing w:val="0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457" w:lineRule="exact"/>
        <w:ind w:right="277"/>
        <w:jc w:val="right"/>
        <w:tabs>
          <w:tab w:pos="2200" w:val="left"/>
          <w:tab w:pos="26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23.040001pt;margin-top:19.519831pt;width:3.360001pt;height:.1pt;mso-position-horizontal-relative:page;mso-position-vertical-relative:paragraph;z-index:-13355" coordorigin="461,390" coordsize="67,2">
            <v:shape style="position:absolute;left:461;top:390;width:67;height:2" coordorigin="461,390" coordsize="67,0" path="m461,390l528,390e" filled="f" stroked="t" strokeweight=".24pt" strokecolor="#A8A8A8">
              <v:path arrowok="t"/>
            </v:shape>
          </v:group>
          <w10:wrap type="none"/>
        </w:pict>
      </w:r>
      <w:r>
        <w:rPr/>
        <w:pict>
          <v:group style="position:absolute;margin-left:31.200001pt;margin-top:19.519831pt;width:14.4pt;height:.1pt;mso-position-horizontal-relative:page;mso-position-vertical-relative:paragraph;z-index:-13354" coordorigin="624,390" coordsize="288,2">
            <v:shape style="position:absolute;left:624;top:390;width:288;height:2" coordorigin="624,390" coordsize="288,0" path="m624,390l912,390e" filled="f" stroked="t" strokeweight=".24pt" strokecolor="#A8A8A8">
              <v:path arrowok="t"/>
            </v:shape>
          </v:group>
          <w10:wrap type="none"/>
        </w:pict>
      </w:r>
      <w:r>
        <w:rPr/>
        <w:pict>
          <v:group style="position:absolute;margin-left:483.600006pt;margin-top:19.639832pt;width:.1pt;height:13.44pt;mso-position-horizontal-relative:page;mso-position-vertical-relative:paragraph;z-index:-13353" coordorigin="9672,393" coordsize="2,269">
            <v:shape style="position:absolute;left:9672;top:393;width:2;height:269" coordorigin="9672,393" coordsize="0,269" path="m9672,662l9672,393e" filled="f" stroked="t" strokeweight="1.2pt" strokecolor="#878787">
              <v:path arrowok="t"/>
            </v:shape>
          </v:group>
          <w10:wrap type="none"/>
        </w:pict>
      </w:r>
      <w:r>
        <w:rPr/>
        <w:pict>
          <v:group style="position:absolute;margin-left:492.049652pt;margin-top:12.483649pt;width:.1pt;height:11.596192pt;mso-position-horizontal-relative:page;mso-position-vertical-relative:paragraph;z-index:-13348" coordorigin="9841,250" coordsize="2,232">
            <v:shape style="position:absolute;left:9841;top:250;width:2;height:232" coordorigin="9841,250" coordsize="0,232" path="m9841,482l9841,250e" filled="f" stroked="t" strokeweight="2.166265pt" strokecolor="#D1D4D6">
              <v:path arrowok="t"/>
            </v:shape>
          </v:group>
          <w10:wrap type="none"/>
        </w:pict>
      </w:r>
      <w:r>
        <w:rPr/>
        <w:pict>
          <v:group style="position:absolute;margin-left:503.686432pt;margin-top:12.483649pt;width:.1pt;height:11.596192pt;mso-position-horizontal-relative:page;mso-position-vertical-relative:paragraph;z-index:-13347" coordorigin="10074,250" coordsize="2,232">
            <v:shape style="position:absolute;left:10074;top:250;width:2;height:232" coordorigin="10074,250" coordsize="0,232" path="m10074,482l10074,250e" filled="f" stroked="t" strokeweight="3.419845pt" strokecolor="#EBEBED">
              <v:path arrowok="t"/>
            </v:shape>
          </v:group>
          <w10:wrap type="none"/>
        </w:pict>
      </w:r>
      <w:r>
        <w:rPr/>
        <w:pict>
          <v:group style="position:absolute;margin-left:554.192993pt;margin-top:15.082526pt;width:.1pt;height:8.077149pt;mso-position-horizontal-relative:page;mso-position-vertical-relative:paragraph;z-index:-13346" coordorigin="11084,302" coordsize="2,162">
            <v:shape style="position:absolute;left:11084;top:302;width:2;height:162" coordorigin="11084,302" coordsize="0,162" path="m11084,463l11084,302e" filled="f" stroked="t" strokeweight=".550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440002pt;margin-top:14.852163pt;width:8.423156pt;height:8.5pt;mso-position-horizontal-relative:page;mso-position-vertical-relative:paragraph;z-index:-1333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0"/>
                      <w:w w:val="100"/>
                    </w:rPr>
                    <w:t>1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-1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1A3A3"/>
                      <w:spacing w:val="0"/>
                      <w:w w:val="73"/>
                    </w:rPr>
                    <w:t>-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4D4D4D"/>
          <w:w w:val="84"/>
          <w:position w:val="-6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3"/>
          <w:w w:val="84"/>
          <w:position w:val="-6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4"/>
          <w:position w:val="-6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2"/>
          <w:w w:val="83"/>
          <w:position w:val="-6"/>
        </w:rPr>
        <w:t>l</w:t>
      </w:r>
      <w:r>
        <w:rPr>
          <w:rFonts w:ascii="Arial" w:hAnsi="Arial" w:cs="Arial" w:eastAsia="Arial"/>
          <w:sz w:val="23"/>
          <w:szCs w:val="23"/>
          <w:color w:val="5B5E64"/>
          <w:spacing w:val="0"/>
          <w:w w:val="327"/>
          <w:position w:val="3"/>
        </w:rPr>
        <w:t>tfa</w:t>
      </w:r>
      <w:r>
        <w:rPr>
          <w:rFonts w:ascii="Arial" w:hAnsi="Arial" w:cs="Arial" w:eastAsia="Arial"/>
          <w:sz w:val="23"/>
          <w:szCs w:val="23"/>
          <w:color w:val="828283"/>
          <w:spacing w:val="-16"/>
          <w:w w:val="137"/>
          <w:position w:val="3"/>
        </w:rPr>
        <w:t>"</w:t>
      </w:r>
      <w:r>
        <w:rPr>
          <w:rFonts w:ascii="Arial" w:hAnsi="Arial" w:cs="Arial" w:eastAsia="Arial"/>
          <w:sz w:val="17"/>
          <w:szCs w:val="17"/>
          <w:color w:val="A1A3A3"/>
          <w:spacing w:val="-63"/>
          <w:w w:val="14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828283"/>
          <w:spacing w:val="10"/>
          <w:w w:val="137"/>
          <w:position w:val="3"/>
        </w:rPr>
        <w:t>'</w:t>
      </w:r>
      <w:r>
        <w:rPr>
          <w:rFonts w:ascii="Arial" w:hAnsi="Arial" w:cs="Arial" w:eastAsia="Arial"/>
          <w:sz w:val="49"/>
          <w:szCs w:val="49"/>
          <w:color w:val="5B5E64"/>
          <w:spacing w:val="0"/>
          <w:w w:val="88"/>
          <w:position w:val="-6"/>
        </w:rPr>
        <w:t>;:v.</w:t>
      </w:r>
      <w:r>
        <w:rPr>
          <w:rFonts w:ascii="Arial" w:hAnsi="Arial" w:cs="Arial" w:eastAsia="Arial"/>
          <w:sz w:val="49"/>
          <w:szCs w:val="49"/>
          <w:color w:val="5B5E6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9"/>
          <w:szCs w:val="49"/>
          <w:color w:val="5B5E6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0"/>
          <w:w w:val="135"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0"/>
          <w:w w:val="135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1"/>
          <w:w w:val="135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CBCBA"/>
          <w:spacing w:val="0"/>
          <w:w w:val="15"/>
          <w:position w:val="-6"/>
        </w:rPr>
        <w:t>_</w:t>
      </w:r>
      <w:r>
        <w:rPr>
          <w:rFonts w:ascii="Times New Roman" w:hAnsi="Times New Roman" w:cs="Times New Roman" w:eastAsia="Times New Roman"/>
          <w:sz w:val="12"/>
          <w:szCs w:val="12"/>
          <w:color w:val="BCBCB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CBCB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0"/>
          <w:w w:val="151"/>
          <w:position w:val="-6"/>
        </w:rPr>
        <w:t>""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154"/>
        <w:jc w:val="right"/>
        <w:tabs>
          <w:tab w:pos="1280" w:val="left"/>
          <w:tab w:pos="18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495.645508pt;margin-top:7.324544pt;width:8.605pt;height:12.788819pt;mso-position-horizontal-relative:page;mso-position-vertical-relative:paragraph;z-index:-13345" coordorigin="9913,146" coordsize="172,256">
            <v:shape style="position:absolute;left:9913;top:146;width:172;height:256" coordorigin="9913,146" coordsize="172,256" path="m9913,146l10085,146,10085,402,9913,402,9913,146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66.846008pt;margin-top:7.767464pt;width:.1pt;height:21.828126pt;mso-position-horizontal-relative:page;mso-position-vertical-relative:paragraph;z-index:-13344" coordorigin="11337,155" coordsize="2,437">
            <v:shape style="position:absolute;left:11337;top:155;width:2;height:437" coordorigin="11337,155" coordsize="0,437" path="m11337,592l11337,155e" filled="f" stroked="t" strokeweight="3.424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6E7070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6E7070"/>
          <w:spacing w:val="30"/>
          <w:w w:val="10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828283"/>
          <w:spacing w:val="0"/>
          <w:w w:val="176"/>
          <w:position w:val="-2"/>
        </w:rPr>
        <w:t>'</w:t>
      </w:r>
      <w:r>
        <w:rPr>
          <w:rFonts w:ascii="Arial" w:hAnsi="Arial" w:cs="Arial" w:eastAsia="Arial"/>
          <w:sz w:val="26"/>
          <w:szCs w:val="26"/>
          <w:color w:val="828283"/>
          <w:spacing w:val="-9"/>
          <w:w w:val="176"/>
          <w:position w:val="-2"/>
        </w:rPr>
        <w:t>;</w:t>
      </w:r>
      <w:r>
        <w:rPr>
          <w:rFonts w:ascii="Arial" w:hAnsi="Arial" w:cs="Arial" w:eastAsia="Arial"/>
          <w:sz w:val="26"/>
          <w:szCs w:val="26"/>
          <w:color w:val="6E7070"/>
          <w:spacing w:val="0"/>
          <w:w w:val="185"/>
          <w:i/>
          <w:position w:val="-2"/>
        </w:rPr>
        <w:t>;p</w:t>
      </w:r>
      <w:r>
        <w:rPr>
          <w:rFonts w:ascii="Arial" w:hAnsi="Arial" w:cs="Arial" w:eastAsia="Arial"/>
          <w:sz w:val="26"/>
          <w:szCs w:val="26"/>
          <w:color w:val="6E7070"/>
          <w:spacing w:val="-39"/>
          <w:w w:val="100"/>
          <w:i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828283"/>
          <w:spacing w:val="0"/>
          <w:w w:val="169"/>
          <w:position w:val="-2"/>
        </w:rPr>
        <w:t>·</w:t>
      </w:r>
      <w:r>
        <w:rPr>
          <w:rFonts w:ascii="Arial" w:hAnsi="Arial" w:cs="Arial" w:eastAsia="Arial"/>
          <w:sz w:val="26"/>
          <w:szCs w:val="26"/>
          <w:color w:val="82828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828283"/>
          <w:spacing w:val="0"/>
          <w:w w:val="168"/>
          <w:position w:val="-2"/>
        </w:rPr>
        <w:t>,</w:t>
      </w:r>
      <w:r>
        <w:rPr>
          <w:rFonts w:ascii="Arial" w:hAnsi="Arial" w:cs="Arial" w:eastAsia="Arial"/>
          <w:sz w:val="26"/>
          <w:szCs w:val="26"/>
          <w:color w:val="82828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82828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1"/>
          <w:szCs w:val="31"/>
          <w:color w:val="5B5E64"/>
          <w:spacing w:val="0"/>
          <w:w w:val="51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240" w:right="160"/>
        </w:sectPr>
      </w:pPr>
      <w:rPr/>
    </w:p>
    <w:p>
      <w:pPr>
        <w:spacing w:before="0" w:after="0" w:line="269" w:lineRule="exact"/>
        <w:ind w:left="5314" w:right="-80"/>
        <w:jc w:val="left"/>
        <w:tabs>
          <w:tab w:pos="96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3.635254pt;margin-top:.239991pt;width:8.87604pt;height:9.5pt;mso-position-horizontal-relative:page;mso-position-vertical-relative:paragraph;z-index:-1333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229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BCBCBA"/>
          <w:spacing w:val="0"/>
          <w:w w:val="14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CBCBA"/>
          <w:spacing w:val="-23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6E7070"/>
          <w:spacing w:val="-27"/>
          <w:w w:val="139"/>
          <w:i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1A3A3"/>
          <w:spacing w:val="-18"/>
          <w:w w:val="140"/>
          <w:position w:val="6"/>
        </w:rPr>
        <w:t>.</w:t>
      </w:r>
      <w:r>
        <w:rPr>
          <w:rFonts w:ascii="Arial" w:hAnsi="Arial" w:cs="Arial" w:eastAsia="Arial"/>
          <w:sz w:val="15"/>
          <w:szCs w:val="15"/>
          <w:color w:val="6E7070"/>
          <w:spacing w:val="-15"/>
          <w:w w:val="139"/>
          <w:i/>
          <w:position w:val="-2"/>
        </w:rPr>
        <w:t>l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58"/>
          <w:i/>
          <w:position w:val="-2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right="-20"/>
        <w:jc w:val="left"/>
        <w:tabs>
          <w:tab w:pos="600" w:val="left"/>
          <w:tab w:pos="96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28283"/>
          <w:w w:val="74"/>
          <w:position w:val="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28283"/>
          <w:spacing w:val="-2"/>
          <w:w w:val="74"/>
          <w:position w:val="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9"/>
        </w:rPr>
        <w:t>{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1"/>
          <w:w w:val="94"/>
          <w:position w:val="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828283"/>
          <w:spacing w:val="-69"/>
          <w:w w:val="163"/>
          <w:position w:val="9"/>
        </w:rPr>
        <w:t>"</w:t>
      </w:r>
      <w:r>
        <w:rPr>
          <w:rFonts w:ascii="Arial" w:hAnsi="Arial" w:cs="Arial" w:eastAsia="Arial"/>
          <w:sz w:val="15"/>
          <w:szCs w:val="15"/>
          <w:color w:val="828283"/>
          <w:spacing w:val="0"/>
          <w:w w:val="107"/>
          <w:position w:val="1"/>
        </w:rPr>
        <w:t>'•</w:t>
      </w:r>
      <w:r>
        <w:rPr>
          <w:rFonts w:ascii="Arial" w:hAnsi="Arial" w:cs="Arial" w:eastAsia="Arial"/>
          <w:sz w:val="15"/>
          <w:szCs w:val="15"/>
          <w:color w:val="82828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82828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100"/>
          <w:position w:val="-5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100"/>
          <w:position w:val="-5"/>
        </w:rPr>
      </w:r>
      <w:r>
        <w:rPr>
          <w:rFonts w:ascii="Arial" w:hAnsi="Arial" w:cs="Arial" w:eastAsia="Arial"/>
          <w:sz w:val="32"/>
          <w:szCs w:val="32"/>
          <w:color w:val="A1A3A3"/>
          <w:spacing w:val="0"/>
          <w:w w:val="74"/>
          <w:position w:val="-5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60"/>
          <w:cols w:num="2" w:equalWidth="0">
            <w:col w:w="9930" w:space="198"/>
            <w:col w:w="1392"/>
          </w:cols>
        </w:sectPr>
      </w:pPr>
      <w:rPr/>
    </w:p>
    <w:p>
      <w:pPr>
        <w:spacing w:before="0" w:after="0" w:line="150" w:lineRule="exact"/>
        <w:ind w:right="724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6E7070"/>
          <w:spacing w:val="0"/>
          <w:w w:val="90"/>
          <w:i/>
        </w:rPr>
        <w:t>il-A'\o&lt;</w:t>
      </w:r>
      <w:r>
        <w:rPr>
          <w:rFonts w:ascii="Arial" w:hAnsi="Arial" w:cs="Arial" w:eastAsia="Arial"/>
          <w:sz w:val="15"/>
          <w:szCs w:val="15"/>
          <w:color w:val="6E7070"/>
          <w:spacing w:val="0"/>
          <w:w w:val="90"/>
          <w:i/>
        </w:rPr>
        <w:t>..</w:t>
      </w:r>
      <w:r>
        <w:rPr>
          <w:rFonts w:ascii="Arial" w:hAnsi="Arial" w:cs="Arial" w:eastAsia="Arial"/>
          <w:sz w:val="15"/>
          <w:szCs w:val="15"/>
          <w:color w:val="6E7070"/>
          <w:spacing w:val="17"/>
          <w:w w:val="90"/>
          <w:i/>
        </w:rPr>
        <w:t> </w:t>
      </w:r>
      <w:r>
        <w:rPr>
          <w:rFonts w:ascii="Arial" w:hAnsi="Arial" w:cs="Arial" w:eastAsia="Arial"/>
          <w:sz w:val="15"/>
          <w:szCs w:val="15"/>
          <w:color w:val="5B5E64"/>
          <w:spacing w:val="0"/>
          <w:w w:val="90"/>
          <w:i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60"/>
        </w:sectPr>
      </w:pPr>
      <w:rPr/>
    </w:p>
    <w:p>
      <w:pPr>
        <w:spacing w:before="0" w:after="0" w:line="452" w:lineRule="exact"/>
        <w:ind w:left="144" w:right="-151"/>
        <w:jc w:val="left"/>
        <w:tabs>
          <w:tab w:pos="2900" w:val="left"/>
        </w:tabs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2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74"/>
          <w:szCs w:val="74"/>
          <w:color w:val="363F80"/>
          <w:spacing w:val="0"/>
          <w:w w:val="67"/>
          <w:position w:val="-31"/>
        </w:rPr>
        <w:t>-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3" w:after="0" w:line="449" w:lineRule="exact"/>
        <w:ind w:right="-20"/>
        <w:jc w:val="left"/>
        <w:tabs>
          <w:tab w:pos="400" w:val="left"/>
          <w:tab w:pos="130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4"/>
          <w:szCs w:val="44"/>
          <w:color w:val="465295"/>
          <w:position w:val="-5"/>
        </w:rPr>
      </w:r>
      <w:r>
        <w:rPr>
          <w:rFonts w:ascii="Times New Roman" w:hAnsi="Times New Roman" w:cs="Times New Roman" w:eastAsia="Times New Roman"/>
          <w:sz w:val="44"/>
          <w:szCs w:val="44"/>
          <w:color w:val="465295"/>
          <w:u w:val="thick" w:color="3B4897"/>
          <w:position w:val="-5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65295"/>
          <w:u w:val="thick" w:color="3B4897"/>
          <w:position w:val="-5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465295"/>
          <w:u w:val="thick" w:color="3B4897"/>
          <w:position w:val="-5"/>
        </w:rPr>
      </w:r>
      <w:r>
        <w:rPr>
          <w:rFonts w:ascii="Times New Roman" w:hAnsi="Times New Roman" w:cs="Times New Roman" w:eastAsia="Times New Roman"/>
          <w:sz w:val="44"/>
          <w:szCs w:val="44"/>
          <w:color w:val="465295"/>
          <w:w w:val="53"/>
          <w:u w:val="thick" w:color="3B4897"/>
          <w:position w:val="-5"/>
        </w:rPr>
        <w:t>....</w:t>
      </w:r>
      <w:r>
        <w:rPr>
          <w:rFonts w:ascii="Times New Roman" w:hAnsi="Times New Roman" w:cs="Times New Roman" w:eastAsia="Times New Roman"/>
          <w:sz w:val="44"/>
          <w:szCs w:val="44"/>
          <w:color w:val="465295"/>
          <w:w w:val="53"/>
          <w:u w:val="thick" w:color="3B4897"/>
          <w:position w:val="-5"/>
        </w:rPr>
      </w:r>
      <w:r>
        <w:rPr>
          <w:rFonts w:ascii="Times New Roman" w:hAnsi="Times New Roman" w:cs="Times New Roman" w:eastAsia="Times New Roman"/>
          <w:sz w:val="44"/>
          <w:szCs w:val="44"/>
          <w:color w:val="465295"/>
          <w:w w:val="100"/>
          <w:u w:val="thick" w:color="3B4897"/>
          <w:position w:val="-5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65295"/>
          <w:w w:val="100"/>
          <w:u w:val="thick" w:color="3B4897"/>
          <w:position w:val="-5"/>
        </w:rPr>
      </w:r>
      <w:r>
        <w:rPr>
          <w:rFonts w:ascii="Times New Roman" w:hAnsi="Times New Roman" w:cs="Times New Roman" w:eastAsia="Times New Roman"/>
          <w:sz w:val="44"/>
          <w:szCs w:val="44"/>
          <w:color w:val="465295"/>
          <w:w w:val="100"/>
          <w:position w:val="-5"/>
        </w:rPr>
      </w:r>
      <w:r>
        <w:rPr>
          <w:rFonts w:ascii="Times New Roman" w:hAnsi="Times New Roman" w:cs="Times New Roman" w:eastAsia="Times New Roman"/>
          <w:sz w:val="44"/>
          <w:szCs w:val="44"/>
          <w:color w:val="465295"/>
          <w:spacing w:val="-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65295"/>
          <w:spacing w:val="0"/>
          <w:w w:val="100"/>
          <w:u w:val="single" w:color="4B4F8C"/>
          <w:position w:val="-5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65295"/>
          <w:spacing w:val="0"/>
          <w:w w:val="100"/>
          <w:u w:val="single" w:color="4B4F8C"/>
          <w:position w:val="-5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465295"/>
          <w:spacing w:val="0"/>
          <w:w w:val="100"/>
          <w:u w:val="single" w:color="4B4F8C"/>
          <w:position w:val="-5"/>
        </w:rPr>
      </w:r>
      <w:r>
        <w:rPr>
          <w:rFonts w:ascii="Times New Roman" w:hAnsi="Times New Roman" w:cs="Times New Roman" w:eastAsia="Times New Roman"/>
          <w:sz w:val="44"/>
          <w:szCs w:val="44"/>
          <w:color w:val="465295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40" w:right="160"/>
          <w:cols w:num="2" w:equalWidth="0">
            <w:col w:w="3074" w:space="70"/>
            <w:col w:w="8376"/>
          </w:cols>
        </w:sectPr>
      </w:pPr>
      <w:rPr/>
    </w:p>
    <w:p>
      <w:pPr>
        <w:spacing w:before="0" w:after="0" w:line="649" w:lineRule="exact"/>
        <w:ind w:left="2621" w:right="-20"/>
        <w:jc w:val="left"/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pict>
          <v:group style="position:absolute;margin-left:16.440001pt;margin-top:39pt;width:567.480012pt;height:801.720002pt;mso-position-horizontal-relative:page;mso-position-vertical-relative:page;z-index:-13357" coordorigin="329,780" coordsize="11350,16034">
            <v:group style="position:absolute;left:336;top:816;width:322;height:2" coordorigin="336,816" coordsize="322,2">
              <v:shape style="position:absolute;left:336;top:816;width:322;height:2" coordorigin="336,816" coordsize="322,0" path="m336,816l658,816e" filled="f" stroked="t" strokeweight=".72pt" strokecolor="#3B3B3B">
                <v:path arrowok="t"/>
              </v:shape>
            </v:group>
            <v:group style="position:absolute;left:346;top:806;width:2;height:15998" coordorigin="346,806" coordsize="2,15998">
              <v:shape style="position:absolute;left:346;top:806;width:2;height:15998" coordorigin="346,806" coordsize="0,15998" path="m346,16805l346,806e" filled="f" stroked="t" strokeweight=".96pt" strokecolor="#3B3B3B">
                <v:path arrowok="t"/>
              </v:shape>
            </v:group>
            <v:group style="position:absolute;left:600;top:821;width:2784;height:2" coordorigin="600,821" coordsize="2784,2">
              <v:shape style="position:absolute;left:600;top:821;width:2784;height:2" coordorigin="600,821" coordsize="2784,0" path="m600,821l3384,821e" filled="f" stroked="t" strokeweight=".48pt" strokecolor="#1C1C1C">
                <v:path arrowok="t"/>
              </v:shape>
            </v:group>
            <v:group style="position:absolute;left:2390;top:816;width:2;height:538" coordorigin="2390,816" coordsize="2,538">
              <v:shape style="position:absolute;left:2390;top:816;width:2;height:538" coordorigin="2390,816" coordsize="0,538" path="m2390,1354l2390,816e" filled="f" stroked="t" strokeweight=".96pt" strokecolor="#383838">
                <v:path arrowok="t"/>
              </v:shape>
            </v:group>
            <v:group style="position:absolute;left:3326;top:816;width:4272;height:2" coordorigin="3326,816" coordsize="4272,2">
              <v:shape style="position:absolute;left:3326;top:816;width:4272;height:2" coordorigin="3326,816" coordsize="4272,0" path="m3326,816l7598,816e" filled="f" stroked="t" strokeweight=".96pt" strokecolor="#484848">
                <v:path arrowok="t"/>
              </v:shape>
            </v:group>
            <v:group style="position:absolute;left:7459;top:802;width:432;height:2" coordorigin="7459,802" coordsize="432,2">
              <v:shape style="position:absolute;left:7459;top:802;width:432;height:2" coordorigin="7459,802" coordsize="432,0" path="m7459,802l7891,802e" filled="f" stroked="t" strokeweight=".96pt" strokecolor="#0F0F0F">
                <v:path arrowok="t"/>
              </v:shape>
            </v:group>
            <v:group style="position:absolute;left:7862;top:811;width:1834;height:2" coordorigin="7862,811" coordsize="1834,2">
              <v:shape style="position:absolute;left:7862;top:811;width:1834;height:2" coordorigin="7862,811" coordsize="1834,0" path="m7862,811l9696,811e" filled="f" stroked="t" strokeweight=".48pt" strokecolor="#131313">
                <v:path arrowok="t"/>
              </v:shape>
            </v:group>
            <v:group style="position:absolute;left:9230;top:806;width:2;height:1517" coordorigin="9230,806" coordsize="2,1517">
              <v:shape style="position:absolute;left:9230;top:806;width:2;height:1517" coordorigin="9230,806" coordsize="0,1517" path="m9230,2323l9230,806e" filled="f" stroked="t" strokeweight=".72pt" strokecolor="#545454">
                <v:path arrowok="t"/>
              </v:shape>
            </v:group>
            <v:group style="position:absolute;left:336;top:806;width:11290;height:2" coordorigin="336,806" coordsize="11290,2">
              <v:shape style="position:absolute;left:336;top:806;width:11290;height:2" coordorigin="336,806" coordsize="11290,0" path="m336,806l11626,806e" filled="f" stroked="t" strokeweight=".72pt" strokecolor="#3B3B3B">
                <v:path arrowok="t"/>
              </v:shape>
            </v:group>
            <v:group style="position:absolute;left:11616;top:787;width:2;height:566" coordorigin="11616,787" coordsize="2,566">
              <v:shape style="position:absolute;left:11616;top:787;width:2;height:566" coordorigin="11616,787" coordsize="0,566" path="m11616,1354l11616,787e" filled="f" stroked="t" strokeweight=".72pt" strokecolor="#4F4F4F">
                <v:path arrowok="t"/>
              </v:shape>
            </v:group>
            <v:group style="position:absolute;left:346;top:1296;width:2;height:317" coordorigin="346,1296" coordsize="2,317">
              <v:shape style="position:absolute;left:346;top:1296;width:2;height:317" coordorigin="346,1296" coordsize="0,317" path="m346,1613l346,1296e" filled="f" stroked="t" strokeweight=".96pt" strokecolor="#777777">
                <v:path arrowok="t"/>
              </v:shape>
            </v:group>
            <v:group style="position:absolute;left:2395;top:1296;width:2;height:547" coordorigin="2395,1296" coordsize="2,547">
              <v:shape style="position:absolute;left:2395;top:1296;width:2;height:547" coordorigin="2395,1296" coordsize="0,547" path="m2395,1843l2395,1296e" filled="f" stroked="t" strokeweight=".48pt" strokecolor="#030303">
                <v:path arrowok="t"/>
              </v:shape>
            </v:group>
            <v:group style="position:absolute;left:350;top:1613;width:2;height:230" coordorigin="350,1613" coordsize="2,230">
              <v:shape style="position:absolute;left:350;top:1613;width:2;height:230" coordorigin="350,1613" coordsize="0,230" path="m350,1843l350,1613e" filled="f" stroked="t" strokeweight=".48pt" strokecolor="#484848">
                <v:path arrowok="t"/>
              </v:shape>
            </v:group>
            <v:group style="position:absolute;left:11621;top:797;width:2;height:1046" coordorigin="11621,797" coordsize="2,1046">
              <v:shape style="position:absolute;left:11621;top:797;width:2;height:1046" coordorigin="11621,797" coordsize="0,1046" path="m11621,1843l11621,797e" filled="f" stroked="t" strokeweight=".48pt" strokecolor="#383838">
                <v:path arrowok="t"/>
              </v:shape>
            </v:group>
            <v:group style="position:absolute;left:341;top:2333;width:2510;height:2" coordorigin="341,2333" coordsize="2510,2">
              <v:shape style="position:absolute;left:341;top:2333;width:2510;height:2" coordorigin="341,2333" coordsize="2510,0" path="m341,2333l2851,2333e" filled="f" stroked="t" strokeweight=".48pt" strokecolor="#3F3F3F">
                <v:path arrowok="t"/>
              </v:shape>
            </v:group>
            <v:group style="position:absolute;left:350;top:1786;width:2;height:1819" coordorigin="350,1786" coordsize="2,1819">
              <v:shape style="position:absolute;left:350;top:1786;width:2;height:1819" coordorigin="350,1786" coordsize="0,1819" path="m350,3605l350,1786e" filled="f" stroked="t" strokeweight=".48pt" strokecolor="#181818">
                <v:path arrowok="t"/>
              </v:shape>
            </v:group>
            <v:group style="position:absolute;left:2400;top:1786;width:2;height:566" coordorigin="2400,1786" coordsize="2,566">
              <v:shape style="position:absolute;left:2400;top:1786;width:2;height:566" coordorigin="2400,1786" coordsize="0,566" path="m2400,2352l2400,1786e" filled="f" stroked="t" strokeweight=".72pt" strokecolor="#3F3F3F">
                <v:path arrowok="t"/>
              </v:shape>
            </v:group>
            <v:group style="position:absolute;left:2822;top:2347;width:1896;height:2" coordorigin="2822,2347" coordsize="1896,2">
              <v:shape style="position:absolute;left:2822;top:2347;width:1896;height:2" coordorigin="2822,2347" coordsize="1896,0" path="m2822,2347l4718,2347e" filled="f" stroked="t" strokeweight=".48pt" strokecolor="#131313">
                <v:path arrowok="t"/>
              </v:shape>
            </v:group>
            <v:group style="position:absolute;left:4661;top:2342;width:3475;height:2" coordorigin="4661,2342" coordsize="3475,2">
              <v:shape style="position:absolute;left:4661;top:2342;width:3475;height:2" coordorigin="4661,2342" coordsize="3475,0" path="m4661,2342l8136,2342e" filled="f" stroked="t" strokeweight=".96pt" strokecolor="#444444">
                <v:path arrowok="t"/>
              </v:shape>
            </v:group>
            <v:group style="position:absolute;left:7891;top:2335;width:1805;height:2" coordorigin="7891,2335" coordsize="1805,2">
              <v:shape style="position:absolute;left:7891;top:2335;width:1805;height:2" coordorigin="7891,2335" coordsize="1805,0" path="m7891,2335l9696,2335e" filled="f" stroked="t" strokeweight=".48pt" strokecolor="#131313">
                <v:path arrowok="t"/>
              </v:shape>
            </v:group>
            <v:group style="position:absolute;left:9235;top:1210;width:2;height:1133" coordorigin="9235,1210" coordsize="2,1133">
              <v:shape style="position:absolute;left:9235;top:1210;width:2;height:1133" coordorigin="9235,1210" coordsize="0,1133" path="m9235,2342l9235,1210e" filled="f" stroked="t" strokeweight=".96pt" strokecolor="#5B5B5B">
                <v:path arrowok="t"/>
              </v:shape>
            </v:group>
            <v:group style="position:absolute;left:9638;top:2338;width:1997;height:2" coordorigin="9638,2338" coordsize="1997,2">
              <v:shape style="position:absolute;left:9638;top:2338;width:1997;height:2" coordorigin="9638,2338" coordsize="1997,0" path="m9638,2338l11635,2338e" filled="f" stroked="t" strokeweight=".48pt" strokecolor="#2F2F2F">
                <v:path arrowok="t"/>
              </v:shape>
            </v:group>
            <v:group style="position:absolute;left:11626;top:1766;width:2;height:1834" coordorigin="11626,1766" coordsize="2,1834">
              <v:shape style="position:absolute;left:11626;top:1766;width:2;height:1834" coordorigin="11626,1766" coordsize="0,1834" path="m11626,3600l11626,1766e" filled="f" stroked="t" strokeweight=".96pt" strokecolor="#5B5B5B">
                <v:path arrowok="t"/>
              </v:shape>
            </v:group>
            <v:group style="position:absolute;left:336;top:2573;width:1387;height:2" coordorigin="336,2573" coordsize="1387,2">
              <v:shape style="position:absolute;left:336;top:2573;width:1387;height:2" coordorigin="336,2573" coordsize="1387,0" path="m336,2573l1723,2573e" filled="f" stroked="t" strokeweight=".48pt" strokecolor="#2F2F2F">
                <v:path arrowok="t"/>
              </v:shape>
            </v:group>
            <v:group style="position:absolute;left:1613;top:2592;width:1531;height:2" coordorigin="1613,2592" coordsize="1531,2">
              <v:shape style="position:absolute;left:1613;top:2592;width:1531;height:2" coordorigin="1613,2592" coordsize="1531,0" path="m1613,2592l3144,2592e" filled="f" stroked="t" strokeweight=".96pt" strokecolor="#4B4B4B">
                <v:path arrowok="t"/>
              </v:shape>
            </v:group>
            <v:group style="position:absolute;left:2851;top:2573;width:504;height:2" coordorigin="2851,2573" coordsize="504,2">
              <v:shape style="position:absolute;left:2851;top:2573;width:504;height:2" coordorigin="2851,2573" coordsize="504,0" path="m2851,2573l3355,2573e" filled="f" stroked="t" strokeweight=".48pt" strokecolor="#000000">
                <v:path arrowok="t"/>
              </v:shape>
            </v:group>
            <v:group style="position:absolute;left:3326;top:2587;width:2194;height:2" coordorigin="3326,2587" coordsize="2194,2">
              <v:shape style="position:absolute;left:3326;top:2587;width:2194;height:2" coordorigin="3326,2587" coordsize="2194,0" path="m3326,2587l5520,2587e" filled="f" stroked="t" strokeweight=".48pt" strokecolor="#232323">
                <v:path arrowok="t"/>
              </v:shape>
            </v:group>
            <v:group style="position:absolute;left:5222;top:2582;width:2861;height:2" coordorigin="5222,2582" coordsize="2861,2">
              <v:shape style="position:absolute;left:5222;top:2582;width:2861;height:2" coordorigin="5222,2582" coordsize="2861,0" path="m5222,2582l8083,2582e" filled="f" stroked="t" strokeweight=".96pt" strokecolor="#4F4F4F">
                <v:path arrowok="t"/>
              </v:shape>
            </v:group>
            <v:group style="position:absolute;left:7862;top:2578;width:3773;height:2" coordorigin="7862,2578" coordsize="3773,2">
              <v:shape style="position:absolute;left:7862;top:2578;width:3773;height:2" coordorigin="7862,2578" coordsize="3773,0" path="m7862,2578l11635,2578e" filled="f" stroked="t" strokeweight=".48pt" strokecolor="#1F1F1F">
                <v:path arrowok="t"/>
              </v:shape>
            </v:group>
            <v:group style="position:absolute;left:346;top:2827;width:1406;height:2" coordorigin="346,2827" coordsize="1406,2">
              <v:shape style="position:absolute;left:346;top:2827;width:1406;height:2" coordorigin="346,2827" coordsize="1406,0" path="m346,2827l1752,2827e" filled="f" stroked="t" strokeweight=".48pt" strokecolor="#2F2F2F">
                <v:path arrowok="t"/>
              </v:shape>
            </v:group>
            <v:group style="position:absolute;left:1536;top:2832;width:1862;height:2" coordorigin="1536,2832" coordsize="1862,2">
              <v:shape style="position:absolute;left:1536;top:2832;width:1862;height:2" coordorigin="1536,2832" coordsize="1862,0" path="m1536,2832l3398,2832e" filled="f" stroked="t" strokeweight=".96pt" strokecolor="#4F4F4F">
                <v:path arrowok="t"/>
              </v:shape>
            </v:group>
            <v:group style="position:absolute;left:3326;top:2827;width:931;height:2" coordorigin="3326,2827" coordsize="931,2">
              <v:shape style="position:absolute;left:3326;top:2827;width:931;height:2" coordorigin="3326,2827" coordsize="931,0" path="m3326,2827l4258,2827e" filled="f" stroked="t" strokeweight=".48pt" strokecolor="#232323">
                <v:path arrowok="t"/>
              </v:shape>
            </v:group>
            <v:group style="position:absolute;left:4186;top:2822;width:5563;height:2" coordorigin="4186,2822" coordsize="5563,2">
              <v:shape style="position:absolute;left:4186;top:2822;width:5563;height:2" coordorigin="4186,2822" coordsize="5563,0" path="m4186,2822l9749,2822e" filled="f" stroked="t" strokeweight=".96pt" strokecolor="#484848">
                <v:path arrowok="t"/>
              </v:shape>
            </v:group>
            <v:group style="position:absolute;left:9638;top:2818;width:1997;height:2" coordorigin="9638,2818" coordsize="1997,2">
              <v:shape style="position:absolute;left:9638;top:2818;width:1997;height:2" coordorigin="9638,2818" coordsize="1997,0" path="m9638,2818l11635,2818e" filled="f" stroked="t" strokeweight=".48pt" strokecolor="#2B2B2B">
                <v:path arrowok="t"/>
              </v:shape>
            </v:group>
            <v:group style="position:absolute;left:346;top:3072;width:5189;height:2" coordorigin="346,3072" coordsize="5189,2">
              <v:shape style="position:absolute;left:346;top:3072;width:5189;height:2" coordorigin="346,3072" coordsize="5189,0" path="m346,3072l5534,3072e" filled="f" stroked="t" strokeweight=".96pt" strokecolor="#4B4B4B">
                <v:path arrowok="t"/>
              </v:shape>
            </v:group>
            <v:group style="position:absolute;left:5491;top:3058;width:576;height:2" coordorigin="5491,3058" coordsize="576,2">
              <v:shape style="position:absolute;left:5491;top:3058;width:576;height:2" coordorigin="5491,3058" coordsize="576,0" path="m5491,3058l6067,3058e" filled="f" stroked="t" strokeweight=".48pt" strokecolor="#1F1F1F">
                <v:path arrowok="t"/>
              </v:shape>
            </v:group>
            <v:group style="position:absolute;left:6038;top:3067;width:1882;height:2" coordorigin="6038,3067" coordsize="1882,2">
              <v:shape style="position:absolute;left:6038;top:3067;width:1882;height:2" coordorigin="6038,3067" coordsize="1882,0" path="m6038,3067l7920,3067e" filled="f" stroked="t" strokeweight=".48pt" strokecolor="#1C1C1C">
                <v:path arrowok="t"/>
              </v:shape>
            </v:group>
            <v:group style="position:absolute;left:7862;top:3062;width:571;height:2" coordorigin="7862,3062" coordsize="571,2">
              <v:shape style="position:absolute;left:7862;top:3062;width:571;height:2" coordorigin="7862,3062" coordsize="571,0" path="m7862,3062l8434,3062e" filled="f" stroked="t" strokeweight=".72pt" strokecolor="#383838">
                <v:path arrowok="t"/>
              </v:shape>
            </v:group>
            <v:group style="position:absolute;left:8198;top:3062;width:3437;height:2" coordorigin="8198,3062" coordsize="3437,2">
              <v:shape style="position:absolute;left:8198;top:3062;width:3437;height:2" coordorigin="8198,3062" coordsize="3437,0" path="m8198,3062l11635,3062e" filled="f" stroked="t" strokeweight=".96pt" strokecolor="#4F4F4F">
                <v:path arrowok="t"/>
              </v:shape>
            </v:group>
            <v:group style="position:absolute;left:346;top:3312;width:5870;height:2" coordorigin="346,3312" coordsize="5870,2">
              <v:shape style="position:absolute;left:346;top:3312;width:5870;height:2" coordorigin="346,3312" coordsize="5870,0" path="m346,3312l6216,3312e" filled="f" stroked="t" strokeweight=".96pt" strokecolor="#484848">
                <v:path arrowok="t"/>
              </v:shape>
            </v:group>
            <v:group style="position:absolute;left:6067;top:3326;width:398;height:2" coordorigin="6067,3326" coordsize="398,2">
              <v:shape style="position:absolute;left:6067;top:3326;width:398;height:2" coordorigin="6067,3326" coordsize="398,0" path="m6067,3326l6466,3326e" filled="f" stroked="t" strokeweight=".48pt" strokecolor="#939393">
                <v:path arrowok="t"/>
              </v:shape>
            </v:group>
            <v:group style="position:absolute;left:6437;top:3307;width:1483;height:2" coordorigin="6437,3307" coordsize="1483,2">
              <v:shape style="position:absolute;left:6437;top:3307;width:1483;height:2" coordorigin="6437,3307" coordsize="1483,0" path="m6437,3307l7920,3307e" filled="f" stroked="t" strokeweight=".48pt" strokecolor="#181818">
                <v:path arrowok="t"/>
              </v:shape>
            </v:group>
            <v:group style="position:absolute;left:7862;top:3302;width:3773;height:2" coordorigin="7862,3302" coordsize="3773,2">
              <v:shape style="position:absolute;left:7862;top:3302;width:3773;height:2" coordorigin="7862,3302" coordsize="3773,0" path="m7862,3302l11635,3302e" filled="f" stroked="t" strokeweight=".96pt" strokecolor="#4F4F4F">
                <v:path arrowok="t"/>
              </v:shape>
            </v:group>
            <v:group style="position:absolute;left:346;top:3552;width:1406;height:2" coordorigin="346,3552" coordsize="1406,2">
              <v:shape style="position:absolute;left:346;top:3552;width:1406;height:2" coordorigin="346,3552" coordsize="1406,0" path="m346,3552l1752,3552e" filled="f" stroked="t" strokeweight=".96pt" strokecolor="#484848">
                <v:path arrowok="t"/>
              </v:shape>
            </v:group>
            <v:group style="position:absolute;left:1694;top:3557;width:1186;height:2" coordorigin="1694,3557" coordsize="1186,2">
              <v:shape style="position:absolute;left:1694;top:3557;width:1186;height:2" coordorigin="1694,3557" coordsize="1186,0" path="m1694,3557l2880,3557e" filled="f" stroked="t" strokeweight=".48pt" strokecolor="#131313">
                <v:path arrowok="t"/>
              </v:shape>
            </v:group>
            <v:group style="position:absolute;left:2822;top:3552;width:562;height:2" coordorigin="2822,3552" coordsize="562,2">
              <v:shape style="position:absolute;left:2822;top:3552;width:562;height:2" coordorigin="2822,3552" coordsize="562,0" path="m2822,3552l3384,3552e" filled="f" stroked="t" strokeweight=".72pt" strokecolor="#343434">
                <v:path arrowok="t"/>
              </v:shape>
            </v:group>
            <v:group style="position:absolute;left:3149;top:3552;width:5688;height:2" coordorigin="3149,3552" coordsize="5688,2">
              <v:shape style="position:absolute;left:3149;top:3552;width:5688;height:2" coordorigin="3149,3552" coordsize="5688,0" path="m3149,3552l8837,3552e" filled="f" stroked="t" strokeweight=".96pt" strokecolor="#4B4B4B">
                <v:path arrowok="t"/>
              </v:shape>
            </v:group>
            <v:group style="position:absolute;left:8582;top:3547;width:3053;height:2" coordorigin="8582,3547" coordsize="3053,2">
              <v:shape style="position:absolute;left:8582;top:3547;width:3053;height:2" coordorigin="8582,3547" coordsize="3053,0" path="m8582,3547l11635,3547e" filled="f" stroked="t" strokeweight=".48pt" strokecolor="#2B2B2B">
                <v:path arrowok="t"/>
              </v:shape>
            </v:group>
            <v:group style="position:absolute;left:355;top:3528;width:2;height:1066" coordorigin="355,3528" coordsize="2,1066">
              <v:shape style="position:absolute;left:355;top:3528;width:2;height:1066" coordorigin="355,3528" coordsize="0,1066" path="m355,4594l355,3528e" filled="f" stroked="t" strokeweight=".96pt" strokecolor="#3F3F3F">
                <v:path arrowok="t"/>
              </v:shape>
            </v:group>
            <v:group style="position:absolute;left:3912;top:3542;width:2;height:456" coordorigin="3912,3542" coordsize="2,456">
              <v:shape style="position:absolute;left:3912;top:3542;width:2;height:456" coordorigin="3912,3542" coordsize="0,456" path="m3912,3998l3912,3542e" filled="f" stroked="t" strokeweight=".48pt" strokecolor="#1F1F1F">
                <v:path arrowok="t"/>
              </v:shape>
            </v:group>
            <v:group style="position:absolute;left:7042;top:3542;width:2;height:758" coordorigin="7042,3542" coordsize="2,758">
              <v:shape style="position:absolute;left:7042;top:3542;width:2;height:758" coordorigin="7042,3542" coordsize="0,758" path="m7042,4301l7042,3542e" filled="f" stroked="t" strokeweight=".72pt" strokecolor="#484848">
                <v:path arrowok="t"/>
              </v:shape>
            </v:group>
            <v:group style="position:absolute;left:7027;top:3970;width:2194;height:2" coordorigin="7027,3970" coordsize="2194,2">
              <v:shape style="position:absolute;left:7027;top:3970;width:2194;height:2" coordorigin="7027,3970" coordsize="2194,0" path="m7027,3970l9221,3970e" filled="f" stroked="t" strokeweight=".48pt" strokecolor="#676767">
                <v:path arrowok="t"/>
              </v:shape>
            </v:group>
            <v:group style="position:absolute;left:11630;top:3533;width:2;height:274" coordorigin="11630,3533" coordsize="2,274">
              <v:shape style="position:absolute;left:11630;top:3533;width:2;height:274" coordorigin="11630,3533" coordsize="0,274" path="m11630,3806l11630,3533e" filled="f" stroked="t" strokeweight=".48pt" strokecolor="#2F2F2F">
                <v:path arrowok="t"/>
              </v:shape>
            </v:group>
            <v:group style="position:absolute;left:6478;top:3974;width:578;height:2" coordorigin="6478,3974" coordsize="578,2">
              <v:shape style="position:absolute;left:6478;top:3974;width:578;height:2" coordorigin="6478,3974" coordsize="578,0" path="m6478,3974l7056,3974e" filled="f" stroked="t" strokeweight=".72pt" strokecolor="#676767">
                <v:path arrowok="t"/>
              </v:shape>
            </v:group>
            <v:group style="position:absolute;left:3907;top:3974;width:2461;height:2" coordorigin="3907,3974" coordsize="2461,2">
              <v:shape style="position:absolute;left:3907;top:3974;width:2461;height:2" coordorigin="3907,3974" coordsize="2461,0" path="m3907,3974l6368,3974e" filled="f" stroked="t" strokeweight=".72pt" strokecolor="#676767">
                <v:path arrowok="t"/>
              </v:shape>
            </v:group>
            <v:group style="position:absolute;left:7046;top:3725;width:2;height:576" coordorigin="7046,3725" coordsize="2,576">
              <v:shape style="position:absolute;left:7046;top:3725;width:2;height:576" coordorigin="7046,3725" coordsize="0,576" path="m7046,4301l7046,3725e" filled="f" stroked="t" strokeweight=".96pt" strokecolor="#545454">
                <v:path arrowok="t"/>
              </v:shape>
            </v:group>
            <v:group style="position:absolute;left:9221;top:3970;width:446;height:2" coordorigin="9221,3970" coordsize="446,2">
              <v:shape style="position:absolute;left:9221;top:3970;width:446;height:2" coordorigin="9221,3970" coordsize="446,0" path="m9221,3970l9667,3970e" filled="f" stroked="t" strokeweight=".48pt" strokecolor="#000000">
                <v:path arrowok="t"/>
              </v:shape>
            </v:group>
            <v:group style="position:absolute;left:9667;top:3970;width:1963;height:2" coordorigin="9667,3970" coordsize="1963,2">
              <v:shape style="position:absolute;left:9667;top:3970;width:1963;height:2" coordorigin="9667,3970" coordsize="1963,0" path="m9667,3970l11630,3970e" filled="f" stroked="t" strokeweight=".48pt" strokecolor="#3F3F3F">
                <v:path arrowok="t"/>
              </v:shape>
            </v:group>
            <v:group style="position:absolute;left:346;top:4291;width:1406;height:2" coordorigin="346,4291" coordsize="1406,2">
              <v:shape style="position:absolute;left:346;top:4291;width:1406;height:2" coordorigin="346,4291" coordsize="1406,0" path="m346,4291l1752,4291e" filled="f" stroked="t" strokeweight=".96pt" strokecolor="#575757">
                <v:path arrowok="t"/>
              </v:shape>
            </v:group>
            <v:group style="position:absolute;left:1694;top:4296;width:1690;height:2" coordorigin="1694,4296" coordsize="1690,2">
              <v:shape style="position:absolute;left:1694;top:4296;width:1690;height:2" coordorigin="1694,4296" coordsize="1690,0" path="m1694,4296l3384,4296e" filled="f" stroked="t" strokeweight=".48pt" strokecolor="#2B2B2B">
                <v:path arrowok="t"/>
              </v:shape>
            </v:group>
            <v:group style="position:absolute;left:3326;top:4291;width:3168;height:2" coordorigin="3326,4291" coordsize="3168,2">
              <v:shape style="position:absolute;left:3326;top:4291;width:3168;height:2" coordorigin="3326,4291" coordsize="3168,0" path="m3326,4291l6494,4291e" filled="f" stroked="t" strokeweight=".96pt" strokecolor="#444444">
                <v:path arrowok="t"/>
              </v:shape>
            </v:group>
            <v:group style="position:absolute;left:3917;top:3941;width:2;height:360" coordorigin="3917,3941" coordsize="2,360">
              <v:shape style="position:absolute;left:3917;top:3941;width:2;height:360" coordorigin="3917,3941" coordsize="0,360" path="m3917,4301l3917,3941e" filled="f" stroked="t" strokeweight=".96pt" strokecolor="#3F3F3F">
                <v:path arrowok="t"/>
              </v:shape>
            </v:group>
            <v:group style="position:absolute;left:6437;top:4291;width:1896;height:2" coordorigin="6437,4291" coordsize="1896,2">
              <v:shape style="position:absolute;left:6437;top:4291;width:1896;height:2" coordorigin="6437,4291" coordsize="1896,0" path="m6437,4291l8333,4291e" filled="f" stroked="t" strokeweight=".96pt" strokecolor="#5B5B5B">
                <v:path arrowok="t"/>
              </v:shape>
            </v:group>
            <v:group style="position:absolute;left:6998;top:4286;width:4642;height:2" coordorigin="6998,4286" coordsize="4642,2">
              <v:shape style="position:absolute;left:6998;top:4286;width:4642;height:2" coordorigin="6998,4286" coordsize="4642,0" path="m6998,4286l11640,4286e" filled="f" stroked="t" strokeweight=".48pt" strokecolor="#383838">
                <v:path arrowok="t"/>
              </v:shape>
            </v:group>
            <v:group style="position:absolute;left:346;top:4570;width:7574;height:2" coordorigin="346,4570" coordsize="7574,2">
              <v:shape style="position:absolute;left:346;top:4570;width:7574;height:2" coordorigin="346,4570" coordsize="7574,0" path="m346,4570l7920,4570e" filled="f" stroked="t" strokeweight=".96pt" strokecolor="#575757">
                <v:path arrowok="t"/>
              </v:shape>
            </v:group>
            <v:group style="position:absolute;left:2400;top:4291;width:2;height:1747" coordorigin="2400,4291" coordsize="2,1747">
              <v:shape style="position:absolute;left:2400;top:4291;width:2;height:1747" coordorigin="2400,4291" coordsize="0,1747" path="m2400,6038l2400,4291e" filled="f" stroked="t" strokeweight=".96pt" strokecolor="#545454">
                <v:path arrowok="t"/>
              </v:shape>
            </v:group>
            <v:group style="position:absolute;left:7891;top:4555;width:720;height:2" coordorigin="7891,4555" coordsize="720,2">
              <v:shape style="position:absolute;left:7891;top:4555;width:720;height:2" coordorigin="7891,4555" coordsize="720,0" path="m7891,4555l8611,4555e" filled="f" stroked="t" strokeweight=".48pt" strokecolor="#1F1F1F">
                <v:path arrowok="t"/>
              </v:shape>
            </v:group>
            <v:group style="position:absolute;left:8582;top:4565;width:3058;height:2" coordorigin="8582,4565" coordsize="3058,2">
              <v:shape style="position:absolute;left:8582;top:4565;width:3058;height:2" coordorigin="8582,4565" coordsize="3058,0" path="m8582,4565l11640,4565e" filled="f" stroked="t" strokeweight=".48pt" strokecolor="#2B2B2B">
                <v:path arrowok="t"/>
              </v:shape>
            </v:group>
            <v:group style="position:absolute;left:11635;top:797;width:2;height:4286" coordorigin="11635,797" coordsize="2,4286">
              <v:shape style="position:absolute;left:11635;top:797;width:2;height:4286" coordorigin="11635,797" coordsize="0,4286" path="m11635,5083l11635,797e" filled="f" stroked="t" strokeweight=".48pt" strokecolor="#484848">
                <v:path arrowok="t"/>
              </v:shape>
            </v:group>
            <v:group style="position:absolute;left:350;top:4517;width:2;height:566" coordorigin="350,4517" coordsize="2,566">
              <v:shape style="position:absolute;left:350;top:4517;width:2;height:566" coordorigin="350,4517" coordsize="0,566" path="m350,5083l350,4517e" filled="f" stroked="t" strokeweight=".48pt" strokecolor="#0F0F0F">
                <v:path arrowok="t"/>
              </v:shape>
            </v:group>
            <v:group style="position:absolute;left:2390;top:4814;width:2606;height:2" coordorigin="2390,4814" coordsize="2606,2">
              <v:shape style="position:absolute;left:2390;top:4814;width:2606;height:2" coordorigin="2390,4814" coordsize="2606,0" path="m2390,4814l4997,4814e" filled="f" stroked="t" strokeweight=".48pt" strokecolor="#1C1C1C">
                <v:path arrowok="t"/>
              </v:shape>
            </v:group>
            <v:group style="position:absolute;left:5088;top:4814;width:432;height:2" coordorigin="5088,4814" coordsize="432,2">
              <v:shape style="position:absolute;left:5088;top:4814;width:432;height:2" coordorigin="5088,4814" coordsize="432,0" path="m5088,4814l5520,4814e" filled="f" stroked="t" strokeweight=".48pt" strokecolor="#1C1C1C">
                <v:path arrowok="t"/>
              </v:shape>
            </v:group>
            <v:group style="position:absolute;left:5462;top:4810;width:6178;height:2" coordorigin="5462,4810" coordsize="6178,2">
              <v:shape style="position:absolute;left:5462;top:4810;width:6178;height:2" coordorigin="5462,4810" coordsize="6178,0" path="m5462,4810l11640,4810e" filled="f" stroked="t" strokeweight=".96pt" strokecolor="#4B4B4B">
                <v:path arrowok="t"/>
              </v:shape>
            </v:group>
            <v:group style="position:absolute;left:4973;top:4810;width:2;height:499" coordorigin="4973,4810" coordsize="2,499">
              <v:shape style="position:absolute;left:4973;top:4810;width:2;height:499" coordorigin="4973,4810" coordsize="0,499" path="m4973,5309l4973,4810e" filled="f" stroked="t" strokeweight=".96pt" strokecolor="#5B5B5B">
                <v:path arrowok="t"/>
              </v:shape>
            </v:group>
            <v:group style="position:absolute;left:4973;top:5299;width:1546;height:2" coordorigin="4973,5299" coordsize="1546,2">
              <v:shape style="position:absolute;left:4973;top:5299;width:1546;height:2" coordorigin="4973,5299" coordsize="1546,0" path="m4973,5299l6518,5299e" filled="f" stroked="t" strokeweight=".96pt" strokecolor="#4B4B4B">
                <v:path arrowok="t"/>
              </v:shape>
            </v:group>
            <v:group style="position:absolute;left:7906;top:4800;width:2;height:509" coordorigin="7906,4800" coordsize="2,509">
              <v:shape style="position:absolute;left:7906;top:4800;width:2;height:509" coordorigin="7906,4800" coordsize="0,509" path="m7906,5309l7906,4800e" filled="f" stroked="t" strokeweight=".48pt" strokecolor="#282828">
                <v:path arrowok="t"/>
              </v:shape>
            </v:group>
            <v:group style="position:absolute;left:355;top:5026;width:2;height:283" coordorigin="355,5026" coordsize="2,283">
              <v:shape style="position:absolute;left:355;top:5026;width:2;height:283" coordorigin="355,5026" coordsize="0,283" path="m355,5309l355,5026e" filled="f" stroked="t" strokeweight=".72pt" strokecolor="#343434">
                <v:path arrowok="t"/>
              </v:shape>
            </v:group>
            <v:group style="position:absolute;left:6437;top:5294;width:403;height:2" coordorigin="6437,5294" coordsize="403,2">
              <v:shape style="position:absolute;left:6437;top:5294;width:403;height:2" coordorigin="6437,5294" coordsize="403,0" path="m6437,5294l6840,5294e" filled="f" stroked="t" strokeweight=".48pt" strokecolor="#1C1C1C">
                <v:path arrowok="t"/>
              </v:shape>
            </v:group>
            <v:group style="position:absolute;left:6811;top:5280;width:226;height:2" coordorigin="6811,5280" coordsize="226,2">
              <v:shape style="position:absolute;left:6811;top:5280;width:226;height:2" coordorigin="6811,5280" coordsize="226,0" path="m6811,5280l7037,5280e" filled="f" stroked="t" strokeweight=".48pt" strokecolor="#000000">
                <v:path arrowok="t"/>
              </v:shape>
            </v:group>
            <v:group style="position:absolute;left:7008;top:5294;width:2688;height:2" coordorigin="7008,5294" coordsize="2688,2">
              <v:shape style="position:absolute;left:7008;top:5294;width:2688;height:2" coordorigin="7008,5294" coordsize="2688,0" path="m7008,5294l9696,5294e" filled="f" stroked="t" strokeweight=".48pt" strokecolor="#1C1C1C">
                <v:path arrowok="t"/>
              </v:shape>
            </v:group>
            <v:group style="position:absolute;left:9638;top:5290;width:2006;height:2" coordorigin="9638,5290" coordsize="2006,2">
              <v:shape style="position:absolute;left:9638;top:5290;width:2006;height:2" coordorigin="9638,5290" coordsize="2006,0" path="m9638,5290l11645,5290e" filled="f" stroked="t" strokeweight=".96pt" strokecolor="#4B4B4B">
                <v:path arrowok="t"/>
              </v:shape>
            </v:group>
            <v:group style="position:absolute;left:11635;top:4834;width:2;height:1008" coordorigin="11635,4834" coordsize="2,1008">
              <v:shape style="position:absolute;left:11635;top:4834;width:2;height:1008" coordorigin="11635,4834" coordsize="0,1008" path="m11635,5842l11635,4834e" filled="f" stroked="t" strokeweight=".96pt" strokecolor="#5B5B5B">
                <v:path arrowok="t"/>
              </v:shape>
            </v:group>
            <v:group style="position:absolute;left:350;top:5251;width:2;height:336" coordorigin="350,5251" coordsize="2,336">
              <v:shape style="position:absolute;left:350;top:5251;width:2;height:336" coordorigin="350,5251" coordsize="0,336" path="m350,5587l350,5251e" filled="f" stroked="t" strokeweight=".48pt" strokecolor="#2B2B2B">
                <v:path arrowok="t"/>
              </v:shape>
            </v:group>
            <v:group style="position:absolute;left:4978;top:5251;width:2;height:336" coordorigin="4978,5251" coordsize="2,336">
              <v:shape style="position:absolute;left:4978;top:5251;width:2;height:336" coordorigin="4978,5251" coordsize="0,336" path="m4978,5587l4978,5251e" filled="f" stroked="t" strokeweight=".48pt" strokecolor="#484848">
                <v:path arrowok="t"/>
              </v:shape>
            </v:group>
            <v:group style="position:absolute;left:4973;top:5539;width:2726;height:2" coordorigin="4973,5539" coordsize="2726,2">
              <v:shape style="position:absolute;left:4973;top:5539;width:2726;height:2" coordorigin="4973,5539" coordsize="2726,0" path="m4973,5539l7699,5539e" filled="f" stroked="t" strokeweight=".96pt" strokecolor="#4B4B4B">
                <v:path arrowok="t"/>
              </v:shape>
            </v:group>
            <v:group style="position:absolute;left:7459;top:5558;width:1152;height:2" coordorigin="7459,5558" coordsize="1152,2">
              <v:shape style="position:absolute;left:7459;top:5558;width:1152;height:2" coordorigin="7459,5558" coordsize="1152,0" path="m7459,5558l8611,5558e" filled="f" stroked="t" strokeweight=".96pt" strokecolor="#8C8C8C">
                <v:path arrowok="t"/>
              </v:shape>
            </v:group>
            <v:group style="position:absolute;left:8611;top:5558;width:610;height:2" coordorigin="8611,5558" coordsize="610,2">
              <v:shape style="position:absolute;left:8611;top:5558;width:610;height:2" coordorigin="8611,5558" coordsize="610,0" path="m8611,5558l9221,5558e" filled="f" stroked="t" strokeweight=".48pt" strokecolor="#000000">
                <v:path arrowok="t"/>
              </v:shape>
            </v:group>
            <v:group style="position:absolute;left:9192;top:5534;width:504;height:2" coordorigin="9192,5534" coordsize="504,2">
              <v:shape style="position:absolute;left:9192;top:5534;width:504;height:2" coordorigin="9192,5534" coordsize="504,0" path="m9192,5534l9696,5534e" filled="f" stroked="t" strokeweight=".48pt" strokecolor="#131313">
                <v:path arrowok="t"/>
              </v:shape>
            </v:group>
            <v:group style="position:absolute;left:9638;top:5534;width:2006;height:2" coordorigin="9638,5534" coordsize="2006,2">
              <v:shape style="position:absolute;left:9638;top:5534;width:2006;height:2" coordorigin="9638,5534" coordsize="2006,0" path="m9638,5534l11645,5534e" filled="f" stroked="t" strokeweight=".48pt" strokecolor="#2B2B2B">
                <v:path arrowok="t"/>
              </v:shape>
            </v:group>
            <v:group style="position:absolute;left:355;top:5530;width:2;height:1464" coordorigin="355,5530" coordsize="2,1464">
              <v:shape style="position:absolute;left:355;top:5530;width:2;height:1464" coordorigin="355,5530" coordsize="0,1464" path="m355,6994l355,5530e" filled="f" stroked="t" strokeweight=".96pt" strokecolor="#444444">
                <v:path arrowok="t"/>
              </v:shape>
            </v:group>
            <v:group style="position:absolute;left:4978;top:5530;width:2;height:1459" coordorigin="4978,5530" coordsize="2,1459">
              <v:shape style="position:absolute;left:4978;top:5530;width:2;height:1459" coordorigin="4978,5530" coordsize="0,1459" path="m4978,6989l4978,5530e" filled="f" stroked="t" strokeweight=".48pt" strokecolor="#282828">
                <v:path arrowok="t"/>
              </v:shape>
            </v:group>
            <v:group style="position:absolute;left:4973;top:5779;width:5318;height:2" coordorigin="4973,5779" coordsize="5318,2">
              <v:shape style="position:absolute;left:4973;top:5779;width:5318;height:2" coordorigin="4973,5779" coordsize="5318,0" path="m4973,5779l10291,5779e" filled="f" stroked="t" strokeweight=".96pt" strokecolor="#4F4F4F">
                <v:path arrowok="t"/>
              </v:shape>
            </v:group>
            <v:group style="position:absolute;left:9667;top:5765;width:1968;height:2" coordorigin="9667,5765" coordsize="1968,2">
              <v:shape style="position:absolute;left:9667;top:5765;width:1968;height:2" coordorigin="9667,5765" coordsize="1968,0" path="m9667,5765l11635,5765e" filled="f" stroked="t" strokeweight=".48pt" strokecolor="#282828">
                <v:path arrowok="t"/>
              </v:shape>
            </v:group>
            <v:group style="position:absolute;left:2371;top:6010;width:480;height:2" coordorigin="2371,6010" coordsize="480,2">
              <v:shape style="position:absolute;left:2371;top:6010;width:480;height:2" coordorigin="2371,6010" coordsize="480,0" path="m2371,6010l2851,6010e" filled="f" stroked="t" strokeweight=".96pt" strokecolor="#1F1F1F">
                <v:path arrowok="t"/>
              </v:shape>
            </v:group>
            <v:group style="position:absolute;left:2851;top:6010;width:504;height:2" coordorigin="2851,6010" coordsize="504,2">
              <v:shape style="position:absolute;left:2851;top:6010;width:504;height:2" coordorigin="2851,6010" coordsize="504,0" path="m2851,6010l3355,6010e" filled="f" stroked="t" strokeweight=".48pt" strokecolor="#000000">
                <v:path arrowok="t"/>
              </v:shape>
            </v:group>
            <v:group style="position:absolute;left:3326;top:6024;width:1675;height:2" coordorigin="3326,6024" coordsize="1675,2">
              <v:shape style="position:absolute;left:3326;top:6024;width:1675;height:2" coordorigin="3326,6024" coordsize="1675,0" path="m3326,6024l5002,6024e" filled="f" stroked="t" strokeweight=".48pt" strokecolor="#0F0F0F">
                <v:path arrowok="t"/>
              </v:shape>
            </v:group>
            <v:group style="position:absolute;left:4934;top:6024;width:3499;height:2" coordorigin="4934,6024" coordsize="3499,2">
              <v:shape style="position:absolute;left:4934;top:6024;width:3499;height:2" coordorigin="4934,6024" coordsize="3499,0" path="m4934,6024l8434,6024e" filled="f" stroked="t" strokeweight=".48pt" strokecolor="#282828">
                <v:path arrowok="t"/>
              </v:shape>
            </v:group>
            <v:group style="position:absolute;left:7584;top:6019;width:4061;height:2" coordorigin="7584,6019" coordsize="4061,2">
              <v:shape style="position:absolute;left:7584;top:6019;width:4061;height:2" coordorigin="7584,6019" coordsize="4061,0" path="m7584,6019l11645,6019e" filled="f" stroked="t" strokeweight=".96pt" strokecolor="#4B4B4B">
                <v:path arrowok="t"/>
              </v:shape>
            </v:group>
            <v:group style="position:absolute;left:11638;top:5731;width:2;height:317" coordorigin="11638,5731" coordsize="2,317">
              <v:shape style="position:absolute;left:11638;top:5731;width:2;height:317" coordorigin="11638,5731" coordsize="0,317" path="m11638,6048l11638,5731e" filled="f" stroked="t" strokeweight=".72pt" strokecolor="#484848">
                <v:path arrowok="t"/>
              </v:shape>
            </v:group>
            <v:group style="position:absolute;left:346;top:6259;width:312;height:2" coordorigin="346,6259" coordsize="312,2">
              <v:shape style="position:absolute;left:346;top:6259;width:312;height:2" coordorigin="346,6259" coordsize="312,0" path="m346,6259l658,6259e" filled="f" stroked="t" strokeweight=".72pt" strokecolor="#3B3B3B">
                <v:path arrowok="t"/>
              </v:shape>
            </v:group>
            <v:group style="position:absolute;left:600;top:6264;width:1152;height:2" coordorigin="600,6264" coordsize="1152,2">
              <v:shape style="position:absolute;left:600;top:6264;width:1152;height:2" coordorigin="600,6264" coordsize="1152,0" path="m600,6264l1752,6264e" filled="f" stroked="t" strokeweight=".48pt" strokecolor="#0C0C0C">
                <v:path arrowok="t"/>
              </v:shape>
            </v:group>
            <v:group style="position:absolute;left:1723;top:6274;width:667;height:2" coordorigin="1723,6274" coordsize="667,2">
              <v:shape style="position:absolute;left:1723;top:6274;width:667;height:2" coordorigin="1723,6274" coordsize="667,0" path="m1723,6274l2390,6274e" filled="f" stroked="t" strokeweight=".48pt" strokecolor="#545454">
                <v:path arrowok="t"/>
              </v:shape>
            </v:group>
            <v:group style="position:absolute;left:2405;top:5981;width:2;height:773" coordorigin="2405,5981" coordsize="2,773">
              <v:shape style="position:absolute;left:2405;top:5981;width:2;height:773" coordorigin="2405,5981" coordsize="0,773" path="m2405,6754l2405,5981e" filled="f" stroked="t" strokeweight=".48pt" strokecolor="#1F1F1F">
                <v:path arrowok="t"/>
              </v:shape>
            </v:group>
            <v:group style="position:absolute;left:2342;top:6264;width:5146;height:2" coordorigin="2342,6264" coordsize="5146,2">
              <v:shape style="position:absolute;left:2342;top:6264;width:5146;height:2" coordorigin="2342,6264" coordsize="5146,0" path="m2342,6264l7488,6264e" filled="f" stroked="t" strokeweight=".48pt" strokecolor="#131313">
                <v:path arrowok="t"/>
              </v:shape>
            </v:group>
            <v:group style="position:absolute;left:7430;top:6259;width:4214;height:2" coordorigin="7430,6259" coordsize="4214,2">
              <v:shape style="position:absolute;left:7430;top:6259;width:4214;height:2" coordorigin="7430,6259" coordsize="4214,0" path="m7430,6259l11645,6259e" filled="f" stroked="t" strokeweight=".96pt" strokecolor="#4F4F4F">
                <v:path arrowok="t"/>
              </v:shape>
            </v:group>
            <v:group style="position:absolute;left:11640;top:5971;width:2;height:792" coordorigin="11640,5971" coordsize="2,792">
              <v:shape style="position:absolute;left:11640;top:5971;width:2;height:792" coordorigin="11640,5971" coordsize="0,792" path="m11640,6763l11640,5971e" filled="f" stroked="t" strokeweight=".48pt" strokecolor="#2B2B2B">
                <v:path arrowok="t"/>
              </v:shape>
            </v:group>
            <v:group style="position:absolute;left:7910;top:6250;width:2;height:739" coordorigin="7910,6250" coordsize="2,739">
              <v:shape style="position:absolute;left:7910;top:6250;width:2;height:739" coordorigin="7910,6250" coordsize="0,739" path="m7910,6989l7910,6250e" filled="f" stroked="t" strokeweight=".96pt" strokecolor="#4F4F4F">
                <v:path arrowok="t"/>
              </v:shape>
            </v:group>
            <v:group style="position:absolute;left:2400;top:6739;width:9245;height:2" coordorigin="2400,6739" coordsize="9245,2">
              <v:shape style="position:absolute;left:2400;top:6739;width:9245;height:2" coordorigin="2400,6739" coordsize="9245,0" path="m2400,6739l11645,6739e" filled="f" stroked="t" strokeweight=".96pt" strokecolor="#545454">
                <v:path arrowok="t"/>
              </v:shape>
            </v:group>
            <v:group style="position:absolute;left:2400;top:6696;width:2;height:1042" coordorigin="2400,6696" coordsize="2,1042">
              <v:shape style="position:absolute;left:2400;top:6696;width:2;height:1042" coordorigin="2400,6696" coordsize="0,1042" path="m2400,7738l2400,6696e" filled="f" stroked="t" strokeweight=".96pt" strokecolor="#484848">
                <v:path arrowok="t"/>
              </v:shape>
            </v:group>
            <v:group style="position:absolute;left:2400;top:6984;width:3120;height:2" coordorigin="2400,6984" coordsize="3120,2">
              <v:shape style="position:absolute;left:2400;top:6984;width:3120;height:2" coordorigin="2400,6984" coordsize="3120,0" path="m2400,6984l5520,6984e" filled="f" stroked="t" strokeweight=".48pt" strokecolor="#282828">
                <v:path arrowok="t"/>
              </v:shape>
            </v:group>
            <v:group style="position:absolute;left:5462;top:6979;width:634;height:2" coordorigin="5462,6979" coordsize="634,2">
              <v:shape style="position:absolute;left:5462;top:6979;width:634;height:2" coordorigin="5462,6979" coordsize="634,0" path="m5462,6979l6096,6979e" filled="f" stroked="t" strokeweight=".72pt" strokecolor="#3B3B3B">
                <v:path arrowok="t"/>
              </v:shape>
            </v:group>
            <v:group style="position:absolute;left:5818;top:6979;width:5827;height:2" coordorigin="5818,6979" coordsize="5827,2">
              <v:shape style="position:absolute;left:5818;top:6979;width:5827;height:2" coordorigin="5818,6979" coordsize="5827,0" path="m5818,6979l11645,6979e" filled="f" stroked="t" strokeweight=".96pt" strokecolor="#4F4F4F">
                <v:path arrowok="t"/>
              </v:shape>
            </v:group>
            <v:group style="position:absolute;left:346;top:7219;width:749;height:2" coordorigin="346,7219" coordsize="749,2">
              <v:shape style="position:absolute;left:346;top:7219;width:749;height:2" coordorigin="346,7219" coordsize="749,0" path="m346,7219l1094,7219e" filled="f" stroked="t" strokeweight=".96pt" strokecolor="#4B4B4B">
                <v:path arrowok="t"/>
              </v:shape>
            </v:group>
            <v:group style="position:absolute;left:350;top:6936;width:2;height:1022" coordorigin="350,6936" coordsize="2,1022">
              <v:shape style="position:absolute;left:350;top:6936;width:2;height:1022" coordorigin="350,6936" coordsize="0,1022" path="m350,7958l350,6936e" filled="f" stroked="t" strokeweight=".48pt" strokecolor="#181818">
                <v:path arrowok="t"/>
              </v:shape>
            </v:group>
            <v:group style="position:absolute;left:1037;top:7224;width:715;height:2" coordorigin="1037,7224" coordsize="715,2">
              <v:shape style="position:absolute;left:1037;top:7224;width:715;height:2" coordorigin="1037,7224" coordsize="715,0" path="m1037,7224l1752,7224e" filled="f" stroked="t" strokeweight=".48pt" strokecolor="#1F1F1F">
                <v:path arrowok="t"/>
              </v:shape>
            </v:group>
            <v:group style="position:absolute;left:1694;top:7229;width:725;height:2" coordorigin="1694,7229" coordsize="725,2">
              <v:shape style="position:absolute;left:1694;top:7229;width:725;height:2" coordorigin="1694,7229" coordsize="725,0" path="m1694,7229l2419,7229e" filled="f" stroked="t" strokeweight=".72pt" strokecolor="#484848">
                <v:path arrowok="t"/>
              </v:shape>
            </v:group>
            <v:group style="position:absolute;left:2342;top:7224;width:2654;height:2" coordorigin="2342,7224" coordsize="2654,2">
              <v:shape style="position:absolute;left:2342;top:7224;width:2654;height:2" coordorigin="2342,7224" coordsize="2654,0" path="m2342,7224l4997,7224e" filled="f" stroked="t" strokeweight=".48pt" strokecolor="#282828">
                <v:path arrowok="t"/>
              </v:shape>
            </v:group>
            <v:group style="position:absolute;left:4915;top:7229;width:379;height:2" coordorigin="4915,7229" coordsize="379,2">
              <v:shape style="position:absolute;left:4915;top:7229;width:379;height:2" coordorigin="4915,7229" coordsize="379,0" path="m4915,7229l5294,7229e" filled="f" stroked="t" strokeweight=".96pt" strokecolor="#4B4B4B">
                <v:path arrowok="t"/>
              </v:shape>
            </v:group>
            <v:group style="position:absolute;left:5117;top:7234;width:374;height:2" coordorigin="5117,7234" coordsize="374,2">
              <v:shape style="position:absolute;left:5117;top:7234;width:374;height:2" coordorigin="5117,7234" coordsize="374,0" path="m5117,7234l5491,7234e" filled="f" stroked="t" strokeweight=".48pt" strokecolor="#5B5B5B">
                <v:path arrowok="t"/>
              </v:shape>
            </v:group>
            <v:group style="position:absolute;left:5462;top:7224;width:4234;height:2" coordorigin="5462,7224" coordsize="4234,2">
              <v:shape style="position:absolute;left:5462;top:7224;width:4234;height:2" coordorigin="5462,7224" coordsize="4234,0" path="m5462,7224l9696,7224e" filled="f" stroked="t" strokeweight=".48pt" strokecolor="#1F1F1F">
                <v:path arrowok="t"/>
              </v:shape>
            </v:group>
            <v:group style="position:absolute;left:9638;top:7219;width:2006;height:2" coordorigin="9638,7219" coordsize="2006,2">
              <v:shape style="position:absolute;left:9638;top:7219;width:2006;height:2" coordorigin="9638,7219" coordsize="2006,0" path="m9638,7219l11645,7219e" filled="f" stroked="t" strokeweight=".96pt" strokecolor="#4F4F4F">
                <v:path arrowok="t"/>
              </v:shape>
            </v:group>
            <v:group style="position:absolute;left:11640;top:6686;width:2;height:1766" coordorigin="11640,6686" coordsize="2,1766">
              <v:shape style="position:absolute;left:11640;top:6686;width:2;height:1766" coordorigin="11640,6686" coordsize="0,1766" path="m11640,8453l11640,6686e" filled="f" stroked="t" strokeweight=".48pt" strokecolor="#3B3B3B">
                <v:path arrowok="t"/>
              </v:shape>
            </v:group>
            <v:group style="position:absolute;left:341;top:7685;width:725;height:2" coordorigin="341,7685" coordsize="725,2">
              <v:shape style="position:absolute;left:341;top:7685;width:725;height:2" coordorigin="341,7685" coordsize="725,0" path="m341,7685l1066,7685e" filled="f" stroked="t" strokeweight=".48pt" strokecolor="#282828">
                <v:path arrowok="t"/>
              </v:shape>
            </v:group>
            <v:group style="position:absolute;left:1003;top:7699;width:10642;height:2" coordorigin="1003,7699" coordsize="10642,2">
              <v:shape style="position:absolute;left:1003;top:7699;width:10642;height:2" coordorigin="1003,7699" coordsize="10642,0" path="m1003,7699l11645,7699e" filled="f" stroked="t" strokeweight=".96pt" strokecolor="#4F4F4F">
                <v:path arrowok="t"/>
              </v:shape>
            </v:group>
            <v:group style="position:absolute;left:2407;top:7646;width:2;height:2606" coordorigin="2407,7646" coordsize="2,2606">
              <v:shape style="position:absolute;left:2407;top:7646;width:2;height:2606" coordorigin="2407,7646" coordsize="0,2606" path="m2407,10253l2407,7646e" filled="f" stroked="t" strokeweight=".48pt" strokecolor="#232323">
                <v:path arrowok="t"/>
              </v:shape>
            </v:group>
            <v:group style="position:absolute;left:4990;top:7690;width:2;height:269" coordorigin="4990,7690" coordsize="2,269">
              <v:shape style="position:absolute;left:4990;top:7690;width:2;height:269" coordorigin="4990,7690" coordsize="0,269" path="m4990,7958l4990,7690e" filled="f" stroked="t" strokeweight=".96pt" strokecolor="#545454">
                <v:path arrowok="t"/>
              </v:shape>
            </v:group>
            <v:group style="position:absolute;left:4973;top:7944;width:3461;height:2" coordorigin="4973,7944" coordsize="3461,2">
              <v:shape style="position:absolute;left:4973;top:7944;width:3461;height:2" coordorigin="4973,7944" coordsize="3461,0" path="m4973,7944l8434,7944e" filled="f" stroked="t" strokeweight=".48pt" strokecolor="#1C1C1C">
                <v:path arrowok="t"/>
              </v:shape>
            </v:group>
            <v:group style="position:absolute;left:8376;top:7939;width:874;height:2" coordorigin="8376,7939" coordsize="874,2">
              <v:shape style="position:absolute;left:8376;top:7939;width:874;height:2" coordorigin="8376,7939" coordsize="874,0" path="m8376,7939l9250,7939e" filled="f" stroked="t" strokeweight=".72pt" strokecolor="#444444">
                <v:path arrowok="t"/>
              </v:shape>
            </v:group>
            <v:group style="position:absolute;left:9192;top:7944;width:504;height:2" coordorigin="9192,7944" coordsize="504,2">
              <v:shape style="position:absolute;left:9192;top:7944;width:504;height:2" coordorigin="9192,7944" coordsize="504,0" path="m9192,7944l9696,7944e" filled="f" stroked="t" strokeweight=".48pt" strokecolor="#1C1C1C">
                <v:path arrowok="t"/>
              </v:shape>
            </v:group>
            <v:group style="position:absolute;left:9638;top:7939;width:2006;height:2" coordorigin="9638,7939" coordsize="2006,2">
              <v:shape style="position:absolute;left:9638;top:7939;width:2006;height:2" coordorigin="9638,7939" coordsize="2006,0" path="m9638,7939l11645,7939e" filled="f" stroked="t" strokeweight=".96pt" strokecolor="#4B4B4B">
                <v:path arrowok="t"/>
              </v:shape>
            </v:group>
            <v:group style="position:absolute;left:355;top:7901;width:2;height:826" coordorigin="355,7901" coordsize="2,826">
              <v:shape style="position:absolute;left:355;top:7901;width:2;height:826" coordorigin="355,7901" coordsize="0,826" path="m355,8726l355,7901e" filled="f" stroked="t" strokeweight=".96pt" strokecolor="#444444">
                <v:path arrowok="t"/>
              </v:shape>
            </v:group>
            <v:group style="position:absolute;left:4982;top:7901;width:2;height:538" coordorigin="4982,7901" coordsize="2,538">
              <v:shape style="position:absolute;left:4982;top:7901;width:2;height:538" coordorigin="4982,7901" coordsize="0,538" path="m4982,8438l4982,7901e" filled="f" stroked="t" strokeweight=".96pt" strokecolor="#5B5B5B">
                <v:path arrowok="t"/>
              </v:shape>
            </v:group>
            <v:group style="position:absolute;left:4958;top:8194;width:533;height:2" coordorigin="4958,8194" coordsize="533,2">
              <v:shape style="position:absolute;left:4958;top:8194;width:533;height:2" coordorigin="4958,8194" coordsize="533,0" path="m4958,8194l5491,8194e" filled="f" stroked="t" strokeweight=".96pt" strokecolor="#3B3B3B">
                <v:path arrowok="t"/>
              </v:shape>
            </v:group>
            <v:group style="position:absolute;left:5491;top:8194;width:1546;height:2" coordorigin="5491,8194" coordsize="1546,2">
              <v:shape style="position:absolute;left:5491;top:8194;width:1546;height:2" coordorigin="5491,8194" coordsize="1546,0" path="m5491,8194l7037,8194e" filled="f" stroked="t" strokeweight=".48pt" strokecolor="#575757">
                <v:path arrowok="t"/>
              </v:shape>
            </v:group>
            <v:group style="position:absolute;left:7008;top:8184;width:4642;height:2" coordorigin="7008,8184" coordsize="4642,2">
              <v:shape style="position:absolute;left:7008;top:8184;width:4642;height:2" coordorigin="7008,8184" coordsize="4642,0" path="m7008,8184l11650,8184e" filled="f" stroked="t" strokeweight=".48pt" strokecolor="#181818">
                <v:path arrowok="t"/>
              </v:shape>
            </v:group>
            <v:group style="position:absolute;left:336;top:8414;width:293;height:2" coordorigin="336,8414" coordsize="293,2">
              <v:shape style="position:absolute;left:336;top:8414;width:293;height:2" coordorigin="336,8414" coordsize="293,0" path="m336,8414l629,8414e" filled="f" stroked="t" strokeweight=".48pt" strokecolor="#232323">
                <v:path arrowok="t"/>
              </v:shape>
            </v:group>
            <v:group style="position:absolute;left:629;top:8414;width:437;height:2" coordorigin="629,8414" coordsize="437,2">
              <v:shape style="position:absolute;left:629;top:8414;width:437;height:2" coordorigin="629,8414" coordsize="437,0" path="m629,8414l1066,8414e" filled="f" stroked="t" strokeweight=".96pt" strokecolor="#0C0C0C">
                <v:path arrowok="t"/>
              </v:shape>
            </v:group>
            <v:group style="position:absolute;left:926;top:8429;width:10723;height:2" coordorigin="926,8429" coordsize="10723,2">
              <v:shape style="position:absolute;left:926;top:8429;width:10723;height:2" coordorigin="926,8429" coordsize="10723,0" path="m926,8429l11650,8429e" filled="f" stroked="t" strokeweight=".96pt" strokecolor="#4B4B4B">
                <v:path arrowok="t"/>
              </v:shape>
            </v:group>
            <v:group style="position:absolute;left:11645;top:8218;width:2;height:1843" coordorigin="11645,8218" coordsize="2,1843">
              <v:shape style="position:absolute;left:11645;top:8218;width:2;height:1843" coordorigin="11645,8218" coordsize="0,1843" path="m11645,10061l11645,8218e" filled="f" stroked="t" strokeweight=".96pt" strokecolor="#5B5B5B">
                <v:path arrowok="t"/>
              </v:shape>
            </v:group>
            <v:group style="position:absolute;left:346;top:8899;width:1440;height:2" coordorigin="346,8899" coordsize="1440,2">
              <v:shape style="position:absolute;left:346;top:8899;width:1440;height:2" coordorigin="346,8899" coordsize="1440,0" path="m346,8899l1786,8899e" filled="f" stroked="t" strokeweight=".96pt" strokecolor="#484848">
                <v:path arrowok="t"/>
              </v:shape>
            </v:group>
            <v:group style="position:absolute;left:350;top:8645;width:2;height:773" coordorigin="350,8645" coordsize="2,773">
              <v:shape style="position:absolute;left:350;top:8645;width:2;height:773" coordorigin="350,8645" coordsize="0,773" path="m350,9418l350,8645e" filled="f" stroked="t" strokeweight=".48pt" strokecolor="#131313">
                <v:path arrowok="t"/>
              </v:shape>
            </v:group>
            <v:group style="position:absolute;left:1694;top:8904;width:4402;height:2" coordorigin="1694,8904" coordsize="4402,2">
              <v:shape style="position:absolute;left:1694;top:8904;width:4402;height:2" coordorigin="1694,8904" coordsize="4402,0" path="m1694,8904l6096,8904e" filled="f" stroked="t" strokeweight=".48pt" strokecolor="#1C1C1C">
                <v:path arrowok="t"/>
              </v:shape>
            </v:group>
            <v:group style="position:absolute;left:6038;top:8899;width:5616;height:2" coordorigin="6038,8899" coordsize="5616,2">
              <v:shape style="position:absolute;left:6038;top:8899;width:5616;height:2" coordorigin="6038,8899" coordsize="5616,0" path="m6038,8899l11654,8899e" filled="f" stroked="t" strokeweight=".96pt" strokecolor="#4B4B4B">
                <v:path arrowok="t"/>
              </v:shape>
            </v:group>
            <v:group style="position:absolute;left:346;top:9744;width:11309;height:2" coordorigin="346,9744" coordsize="11309,2">
              <v:shape style="position:absolute;left:346;top:9744;width:11309;height:2" coordorigin="346,9744" coordsize="11309,0" path="m346,9744l11654,9744e" filled="f" stroked="t" strokeweight=".72pt" strokecolor="#484848">
                <v:path arrowok="t"/>
              </v:shape>
            </v:group>
            <v:group style="position:absolute;left:355;top:9360;width:2;height:413" coordorigin="355,9360" coordsize="2,413">
              <v:shape style="position:absolute;left:355;top:9360;width:2;height:413" coordorigin="355,9360" coordsize="0,413" path="m355,9773l355,9360e" filled="f" stroked="t" strokeweight=".72pt" strokecolor="#2B2B2B">
                <v:path arrowok="t"/>
              </v:shape>
            </v:group>
            <v:group style="position:absolute;left:346;top:9984;width:1406;height:2" coordorigin="346,9984" coordsize="1406,2">
              <v:shape style="position:absolute;left:346;top:9984;width:1406;height:2" coordorigin="346,9984" coordsize="1406,0" path="m346,9984l1752,9984e" filled="f" stroked="t" strokeweight=".72pt" strokecolor="#383838">
                <v:path arrowok="t"/>
              </v:shape>
            </v:group>
            <v:group style="position:absolute;left:355;top:9600;width:2;height:4531" coordorigin="355,9600" coordsize="2,4531">
              <v:shape style="position:absolute;left:355;top:9600;width:2;height:4531" coordorigin="355,9600" coordsize="0,4531" path="m355,14131l355,9600e" filled="f" stroked="t" strokeweight=".96pt" strokecolor="#4F4F4F">
                <v:path arrowok="t"/>
              </v:shape>
            </v:group>
            <v:group style="position:absolute;left:1694;top:9989;width:5371;height:2" coordorigin="1694,9989" coordsize="5371,2">
              <v:shape style="position:absolute;left:1694;top:9989;width:5371;height:2" coordorigin="1694,9989" coordsize="5371,0" path="m1694,9989l7066,9989e" filled="f" stroked="t" strokeweight=".48pt" strokecolor="#1F1F1F">
                <v:path arrowok="t"/>
              </v:shape>
            </v:group>
            <v:group style="position:absolute;left:7008;top:9984;width:4646;height:2" coordorigin="7008,9984" coordsize="4646,2">
              <v:shape style="position:absolute;left:7008;top:9984;width:4646;height:2" coordorigin="7008,9984" coordsize="4646,0" path="m7008,9984l11654,9984e" filled="f" stroked="t" strokeweight=".96pt" strokecolor="#545454">
                <v:path arrowok="t"/>
              </v:shape>
            </v:group>
            <v:group style="position:absolute;left:346;top:10229;width:2069;height:2" coordorigin="346,10229" coordsize="2069,2">
              <v:shape style="position:absolute;left:346;top:10229;width:2069;height:2" coordorigin="346,10229" coordsize="2069,0" path="m346,10229l2414,10229e" filled="f" stroked="t" strokeweight=".48pt" strokecolor="#343434">
                <v:path arrowok="t"/>
              </v:shape>
            </v:group>
            <v:group style="position:absolute;left:2376;top:10214;width:475;height:2" coordorigin="2376,10214" coordsize="475,2">
              <v:shape style="position:absolute;left:2376;top:10214;width:475;height:2" coordorigin="2376,10214" coordsize="475,0" path="m2376,10214l2851,10214e" filled="f" stroked="t" strokeweight=".96pt" strokecolor="#2B2B2B">
                <v:path arrowok="t"/>
              </v:shape>
            </v:group>
            <v:group style="position:absolute;left:2851;top:10214;width:504;height:2" coordorigin="2851,10214" coordsize="504,2">
              <v:shape style="position:absolute;left:2851;top:10214;width:504;height:2" coordorigin="2851,10214" coordsize="504,0" path="m2851,10214l3355,10214e" filled="f" stroked="t" strokeweight=".96pt" strokecolor="#181818">
                <v:path arrowok="t"/>
              </v:shape>
            </v:group>
            <v:group style="position:absolute;left:3355;top:10214;width:2712;height:2" coordorigin="3355,10214" coordsize="2712,2">
              <v:shape style="position:absolute;left:3355;top:10214;width:2712;height:2" coordorigin="3355,10214" coordsize="2712,0" path="m3355,10214l6067,10214e" filled="f" stroked="t" strokeweight=".48pt" strokecolor="#000000">
                <v:path arrowok="t"/>
              </v:shape>
            </v:group>
            <v:group style="position:absolute;left:6067;top:10214;width:398;height:2" coordorigin="6067,10214" coordsize="398,2">
              <v:shape style="position:absolute;left:6067;top:10214;width:398;height:2" coordorigin="6067,10214" coordsize="398,0" path="m6067,10214l6466,10214e" filled="f" stroked="t" strokeweight=".48pt" strokecolor="#939393">
                <v:path arrowok="t"/>
              </v:shape>
            </v:group>
            <v:group style="position:absolute;left:6466;top:10214;width:346;height:2" coordorigin="6466,10214" coordsize="346,2">
              <v:shape style="position:absolute;left:6466;top:10214;width:346;height:2" coordorigin="6466,10214" coordsize="346,0" path="m6466,10214l6811,10214e" filled="f" stroked="t" strokeweight=".96pt" strokecolor="#606060">
                <v:path arrowok="t"/>
              </v:shape>
            </v:group>
            <v:group style="position:absolute;left:6758;top:10224;width:4896;height:2" coordorigin="6758,10224" coordsize="4896,2">
              <v:shape style="position:absolute;left:6758;top:10224;width:4896;height:2" coordorigin="6758,10224" coordsize="4896,0" path="m6758,10224l11654,10224e" filled="f" stroked="t" strokeweight=".96pt" strokecolor="#4F4F4F">
                <v:path arrowok="t"/>
              </v:shape>
            </v:group>
            <v:group style="position:absolute;left:11645;top:9960;width:2;height:293" coordorigin="11645,9960" coordsize="2,293">
              <v:shape style="position:absolute;left:11645;top:9960;width:2;height:293" coordorigin="11645,9960" coordsize="0,293" path="m11645,10253l11645,9960e" filled="f" stroked="t" strokeweight=".72pt" strokecolor="#444444">
                <v:path arrowok="t"/>
              </v:shape>
            </v:group>
            <v:group style="position:absolute;left:2407;top:10138;width:2;height:3763" coordorigin="2407,10138" coordsize="2,3763">
              <v:shape style="position:absolute;left:2407;top:10138;width:2;height:3763" coordorigin="2407,10138" coordsize="0,3763" path="m2407,13901l2407,10138e" filled="f" stroked="t" strokeweight=".96pt" strokecolor="#4B4B4B">
                <v:path arrowok="t"/>
              </v:shape>
            </v:group>
            <v:group style="position:absolute;left:346;top:10704;width:9562;height:2" coordorigin="346,10704" coordsize="9562,2">
              <v:shape style="position:absolute;left:346;top:10704;width:9562;height:2" coordorigin="346,10704" coordsize="9562,0" path="m346,10704l9907,10704e" filled="f" stroked="t" strokeweight=".96pt" strokecolor="#4B4B4B">
                <v:path arrowok="t"/>
              </v:shape>
            </v:group>
            <v:group style="position:absolute;left:9638;top:10699;width:2016;height:2" coordorigin="9638,10699" coordsize="2016,2">
              <v:shape style="position:absolute;left:9638;top:10699;width:2016;height:2" coordorigin="9638,10699" coordsize="2016,0" path="m9638,10699l11654,10699e" filled="f" stroked="t" strokeweight=".48pt" strokecolor="#232323">
                <v:path arrowok="t"/>
              </v:shape>
            </v:group>
            <v:group style="position:absolute;left:797;top:10944;width:955;height:2" coordorigin="797,10944" coordsize="955,2">
              <v:shape style="position:absolute;left:797;top:10944;width:955;height:2" coordorigin="797,10944" coordsize="955,0" path="m797,10944l1752,10944e" filled="f" stroked="t" strokeweight=".72pt" strokecolor="#2F2F2F">
                <v:path arrowok="t"/>
              </v:shape>
            </v:group>
            <v:group style="position:absolute;left:1694;top:10949;width:4402;height:2" coordorigin="1694,10949" coordsize="4402,2">
              <v:shape style="position:absolute;left:1694;top:10949;width:4402;height:2" coordorigin="1694,10949" coordsize="4402,0" path="m1694,10949l6096,10949e" filled="f" stroked="t" strokeweight=".48pt" strokecolor="#0F0F0F">
                <v:path arrowok="t"/>
              </v:shape>
            </v:group>
            <v:group style="position:absolute;left:6038;top:10944;width:5616;height:2" coordorigin="6038,10944" coordsize="5616,2">
              <v:shape style="position:absolute;left:6038;top:10944;width:5616;height:2" coordorigin="6038,10944" coordsize="5616,0" path="m6038,10944l11654,10944e" filled="f" stroked="t" strokeweight=".96pt" strokecolor="#4B4B4B">
                <v:path arrowok="t"/>
              </v:shape>
            </v:group>
            <v:group style="position:absolute;left:11650;top:4834;width:2;height:7483" coordorigin="11650,4834" coordsize="2,7483">
              <v:shape style="position:absolute;left:11650;top:4834;width:2;height:7483" coordorigin="11650,4834" coordsize="0,7483" path="m11650,12317l11650,4834e" filled="f" stroked="t" strokeweight=".48pt" strokecolor="#3B3B3B">
                <v:path arrowok="t"/>
              </v:shape>
            </v:group>
            <v:group style="position:absolute;left:346;top:11194;width:7018;height:2" coordorigin="346,11194" coordsize="7018,2">
              <v:shape style="position:absolute;left:346;top:11194;width:7018;height:2" coordorigin="346,11194" coordsize="7018,0" path="m346,11194l7363,11194e" filled="f" stroked="t" strokeweight=".96pt" strokecolor="#4B4B4B">
                <v:path arrowok="t"/>
              </v:shape>
            </v:group>
            <v:group style="position:absolute;left:1738;top:10944;width:2;height:3494" coordorigin="1738,10944" coordsize="2,3494">
              <v:shape style="position:absolute;left:1738;top:10944;width:2;height:3494" coordorigin="1738,10944" coordsize="0,3494" path="m1738,14438l1738,10944e" filled="f" stroked="t" strokeweight=".96pt" strokecolor="#4F4F4F">
                <v:path arrowok="t"/>
              </v:shape>
            </v:group>
            <v:group style="position:absolute;left:7037;top:11179;width:854;height:2" coordorigin="7037,11179" coordsize="854,2">
              <v:shape style="position:absolute;left:7037;top:11179;width:854;height:2" coordorigin="7037,11179" coordsize="854,0" path="m7037,11179l7891,11179e" filled="f" stroked="t" strokeweight=".48pt" strokecolor="#232323">
                <v:path arrowok="t"/>
              </v:shape>
            </v:group>
            <v:group style="position:absolute;left:7459;top:10934;width:2;height:811" coordorigin="7459,10934" coordsize="2,811">
              <v:shape style="position:absolute;left:7459;top:10934;width:2;height:811" coordorigin="7459,10934" coordsize="0,811" path="m7459,11746l7459,10934e" filled="f" stroked="t" strokeweight=".96pt" strokecolor="#4F4F4F">
                <v:path arrowok="t"/>
              </v:shape>
            </v:group>
            <v:group style="position:absolute;left:7862;top:11189;width:778;height:2" coordorigin="7862,11189" coordsize="778,2">
              <v:shape style="position:absolute;left:7862;top:11189;width:778;height:2" coordorigin="7862,11189" coordsize="778,0" path="m7862,11189l8640,11189e" filled="f" stroked="t" strokeweight=".48pt" strokecolor="#1C1C1C">
                <v:path arrowok="t"/>
              </v:shape>
            </v:group>
            <v:group style="position:absolute;left:8582;top:11184;width:3072;height:2" coordorigin="8582,11184" coordsize="3072,2">
              <v:shape style="position:absolute;left:8582;top:11184;width:3072;height:2" coordorigin="8582,11184" coordsize="3072,0" path="m8582,11184l11654,11184e" filled="f" stroked="t" strokeweight=".72pt" strokecolor="#444444">
                <v:path arrowok="t"/>
              </v:shape>
            </v:group>
            <v:group style="position:absolute;left:1066;top:11174;width:2;height:504" coordorigin="1066,11174" coordsize="2,504">
              <v:shape style="position:absolute;left:1066;top:11174;width:2;height:504" coordorigin="1066,11174" coordsize="0,504" path="m1066,11678l1066,11174e" filled="f" stroked="t" strokeweight=".48pt" strokecolor="#444444">
                <v:path arrowok="t"/>
              </v:shape>
            </v:group>
            <v:group style="position:absolute;left:1066;top:11678;width:2;height:1483" coordorigin="1066,11678" coordsize="2,1483">
              <v:shape style="position:absolute;left:1066;top:11678;width:2;height:1483" coordorigin="1066,11678" coordsize="0,1483" path="m1066,13162l1066,11678e" filled="f" stroked="t" strokeweight=".48pt" strokecolor="#000000">
                <v:path arrowok="t"/>
              </v:shape>
            </v:group>
            <v:group style="position:absolute;left:7462;top:11650;width:2;height:298" coordorigin="7462,11650" coordsize="2,298">
              <v:shape style="position:absolute;left:7462;top:11650;width:2;height:298" coordorigin="7462,11650" coordsize="0,298" path="m7462,11947l7462,11650e" filled="f" stroked="t" strokeweight=".48pt" strokecolor="#343434">
                <v:path arrowok="t"/>
              </v:shape>
            </v:group>
            <v:group style="position:absolute;left:7464;top:11890;width:2;height:427" coordorigin="7464,11890" coordsize="2,427">
              <v:shape style="position:absolute;left:7464;top:11890;width:2;height:427" coordorigin="7464,11890" coordsize="0,427" path="m7464,12317l7464,11890e" filled="f" stroked="t" strokeweight=".48pt" strokecolor="#1F1F1F">
                <v:path arrowok="t"/>
              </v:shape>
            </v:group>
            <v:group style="position:absolute;left:7469;top:12259;width:2;height:2102" coordorigin="7469,12259" coordsize="2,2102">
              <v:shape style="position:absolute;left:7469;top:12259;width:2;height:2102" coordorigin="7469,12259" coordsize="0,2102" path="m7469,14362l7469,12259e" filled="f" stroked="t" strokeweight=".96pt" strokecolor="#575757">
                <v:path arrowok="t"/>
              </v:shape>
            </v:group>
            <v:group style="position:absolute;left:11652;top:12211;width:2;height:1896" coordorigin="11652,12211" coordsize="2,1896">
              <v:shape style="position:absolute;left:11652;top:12211;width:2;height:1896" coordorigin="11652,12211" coordsize="0,1896" path="m11652,14107l11652,12211e" filled="f" stroked="t" strokeweight=".96pt" strokecolor="#646464">
                <v:path arrowok="t"/>
              </v:shape>
            </v:group>
            <v:group style="position:absolute;left:1066;top:13162;width:2;height:163" coordorigin="1066,13162" coordsize="2,163">
              <v:shape style="position:absolute;left:1066;top:13162;width:2;height:163" coordorigin="1066,13162" coordsize="0,163" path="m1066,13325l1066,13162e" filled="f" stroked="t" strokeweight=".48pt" strokecolor="#575757">
                <v:path arrowok="t"/>
              </v:shape>
            </v:group>
            <v:group style="position:absolute;left:1205;top:13291;width:1210;height:2" coordorigin="1205,13291" coordsize="1210,2">
              <v:shape style="position:absolute;left:1205;top:13291;width:1210;height:2" coordorigin="1205,13291" coordsize="1210,0" path="m1205,13291l2414,13291e" filled="f" stroked="t" strokeweight=".48pt" strokecolor="#606060">
                <v:path arrowok="t"/>
              </v:shape>
            </v:group>
            <v:group style="position:absolute;left:1066;top:13315;width:2;height:2784" coordorigin="1066,13315" coordsize="2,2784">
              <v:shape style="position:absolute;left:1066;top:13315;width:2;height:2784" coordorigin="1066,13315" coordsize="0,2784" path="m1066,16099l1066,13315e" filled="f" stroked="t" strokeweight=".48pt" strokecolor="#000000">
                <v:path arrowok="t"/>
              </v:shape>
            </v:group>
            <v:group style="position:absolute;left:2407;top:13795;width:2;height:312" coordorigin="2407,13795" coordsize="2,312">
              <v:shape style="position:absolute;left:2407;top:13795;width:2;height:312" coordorigin="2407,13795" coordsize="0,312" path="m2407,14107l2407,13795e" filled="f" stroked="t" strokeweight=".72pt" strokecolor="#2F2F2F">
                <v:path arrowok="t"/>
              </v:shape>
            </v:group>
            <v:group style="position:absolute;left:360;top:14050;width:2;height:2755" coordorigin="360,14050" coordsize="2,2755">
              <v:shape style="position:absolute;left:360;top:14050;width:2;height:2755" coordorigin="360,14050" coordsize="0,2755" path="m360,16805l360,14050e" filled="f" stroked="t" strokeweight=".48pt" strokecolor="#0F0F0F">
                <v:path arrowok="t"/>
              </v:shape>
            </v:group>
            <v:group style="position:absolute;left:1738;top:14050;width:2;height:1056" coordorigin="1738,14050" coordsize="2,1056">
              <v:shape style="position:absolute;left:1738;top:14050;width:2;height:1056" coordorigin="1738,14050" coordsize="0,1056" path="m1738,15106l1738,14050e" filled="f" stroked="t" strokeweight=".72pt" strokecolor="#2F2F2F">
                <v:path arrowok="t"/>
              </v:shape>
            </v:group>
            <v:group style="position:absolute;left:2412;top:14050;width:2;height:2755" coordorigin="2412,14050" coordsize="2,2755">
              <v:shape style="position:absolute;left:2412;top:14050;width:2;height:2755" coordorigin="2412,14050" coordsize="0,2755" path="m2412,16805l2412,14050e" filled="f" stroked="t" strokeweight=".48pt" strokecolor="#181818">
                <v:path arrowok="t"/>
              </v:shape>
            </v:group>
            <v:group style="position:absolute;left:7474;top:14050;width:2;height:2078" coordorigin="7474,14050" coordsize="2,2078">
              <v:shape style="position:absolute;left:7474;top:14050;width:2;height:2078" coordorigin="7474,14050" coordsize="0,2078" path="m7474,16128l7474,14050e" filled="f" stroked="t" strokeweight=".48pt" strokecolor="#232323">
                <v:path arrowok="t"/>
              </v:shape>
            </v:group>
            <v:group style="position:absolute;left:1742;top:15048;width:2;height:1080" coordorigin="1742,15048" coordsize="2,1080">
              <v:shape style="position:absolute;left:1742;top:15048;width:2;height:1080" coordorigin="1742,15048" coordsize="0,1080" path="m1742,16128l1742,15048e" filled="f" stroked="t" strokeweight=".48pt" strokecolor="#0F0F0F">
                <v:path arrowok="t"/>
              </v:shape>
            </v:group>
            <v:group style="position:absolute;left:355;top:16795;width:2059;height:2" coordorigin="355,16795" coordsize="2059,2">
              <v:shape style="position:absolute;left:355;top:16795;width:2059;height:2" coordorigin="355,16795" coordsize="2059,0" path="m355,16795l2414,16795e" filled="f" stroked="t" strokeweight=".96pt" strokecolor="#4F4F4F">
                <v:path arrowok="t"/>
              </v:shape>
            </v:group>
            <v:group style="position:absolute;left:360;top:806;width:2;height:15998" coordorigin="360,806" coordsize="2,15998">
              <v:shape style="position:absolute;left:360;top:806;width:2;height:15998" coordorigin="360,806" coordsize="0,15998" path="m360,16805l360,806e" filled="f" stroked="t" strokeweight=".48pt" strokecolor="#3B3B3B">
                <v:path arrowok="t"/>
              </v:shape>
            </v:group>
            <v:group style="position:absolute;left:1066;top:16099;width:2;height:696" coordorigin="1066,16099" coordsize="2,696">
              <v:shape style="position:absolute;left:1066;top:16099;width:2;height:696" coordorigin="1066,16099" coordsize="0,696" path="m1066,16795l1066,16099e" filled="f" stroked="t" strokeweight=".48pt" strokecolor="#5B5B5B">
                <v:path arrowok="t"/>
              </v:shape>
            </v:group>
            <v:group style="position:absolute;left:1742;top:10944;width:2;height:5861" coordorigin="1742,10944" coordsize="2,5861">
              <v:shape style="position:absolute;left:1742;top:10944;width:2;height:5861" coordorigin="1742,10944" coordsize="0,5861" path="m1742,16805l1742,10944e" filled="f" stroked="t" strokeweight=".48pt" strokecolor="#3B3B3B">
                <v:path arrowok="t"/>
              </v:shape>
            </v:group>
            <v:group style="position:absolute;left:2347;top:16800;width:533;height:2" coordorigin="2347,16800" coordsize="533,2">
              <v:shape style="position:absolute;left:2347;top:16800;width:533;height:2" coordorigin="2347,16800" coordsize="533,0" path="m2347,16800l2880,16800e" filled="f" stroked="t" strokeweight=".48pt" strokecolor="#3F3F3F">
                <v:path arrowok="t"/>
              </v:shape>
            </v:group>
            <v:group style="position:absolute;left:2851;top:16786;width:504;height:2" coordorigin="2851,16786" coordsize="504,2">
              <v:shape style="position:absolute;left:2851;top:16786;width:504;height:2" coordorigin="2851,16786" coordsize="504,0" path="m2851,16786l3355,16786e" filled="f" stroked="t" strokeweight=".96pt" strokecolor="#606060">
                <v:path arrowok="t"/>
              </v:shape>
            </v:group>
            <v:group style="position:absolute;left:3326;top:16795;width:8342;height:2" coordorigin="3326,16795" coordsize="8342,2">
              <v:shape style="position:absolute;left:3326;top:16795;width:8342;height:2" coordorigin="3326,16795" coordsize="8342,0" path="m3326,16795l11669,16795e" filled="f" stroked="t" strokeweight=".96pt" strokecolor="#4B4B4B">
                <v:path arrowok="t"/>
              </v:shape>
            </v:group>
            <v:group style="position:absolute;left:7478;top:16070;width:2;height:734" coordorigin="7478,16070" coordsize="2,734">
              <v:shape style="position:absolute;left:7478;top:16070;width:2;height:734" coordorigin="7478,16070" coordsize="0,734" path="m7478,16805l7478,16070e" filled="f" stroked="t" strokeweight=".96pt" strokecolor="#545454">
                <v:path arrowok="t"/>
              </v:shape>
            </v:group>
            <v:group style="position:absolute;left:11657;top:8506;width:2;height:8290" coordorigin="11657,8506" coordsize="2,8290">
              <v:shape style="position:absolute;left:11657;top:8506;width:2;height:8290" coordorigin="11657,8506" coordsize="0,8290" path="m11657,16795l11657,8506e" filled="f" stroked="t" strokeweight=".48pt" strokecolor="#444444">
                <v:path arrowok="t"/>
              </v:shape>
            </v:group>
            <v:group style="position:absolute;left:6368;top:3712;width:110;height:300" coordorigin="6368,3712" coordsize="110,300">
              <v:shape style="position:absolute;left:6368;top:3712;width:110;height:300" coordorigin="6368,3712" coordsize="110,300" path="m6368,3712l6478,3712,6478,4012,6368,4012,6368,3712e" filled="t" fillcolor="#EBEBED" stroked="f">
                <v:path arrowok="t"/>
                <v:fill/>
              </v:shape>
            </v:group>
            <v:group style="position:absolute;left:6642;top:3712;width:2;height:300" coordorigin="6642,3712" coordsize="2,300">
              <v:shape style="position:absolute;left:6642;top:3712;width:2;height:300" coordorigin="6642,3712" coordsize="0,300" path="m6642,4012l6642,3712e" filled="f" stroked="t" strokeweight="3.42123pt" strokecolor="#EBEBED">
                <v:path arrowok="t"/>
              </v:shape>
            </v:group>
            <v:group style="position:absolute;left:629;top:10703;width:2;height:256" coordorigin="629,10703" coordsize="2,256">
              <v:shape style="position:absolute;left:629;top:10703;width:2;height:256" coordorigin="629,10703" coordsize="0,256" path="m629,10959l629,10703e" filled="f" stroked="t" strokeweight="1.3654pt" strokecolor="#D1D4D6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5"/>
          <w:w w:val="46"/>
          <w:position w:val="-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99"/>
          <w:position w:val="-3"/>
        </w:rPr>
        <w:t>:A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99"/>
          <w:position w:val="-3"/>
        </w:rPr>
        <w:t>I{erin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6"/>
          <w:w w:val="99"/>
          <w:position w:val="-3"/>
        </w:rPr>
        <w:t>ı</w:t>
      </w:r>
      <w:r>
        <w:rPr>
          <w:rFonts w:ascii="Times New Roman" w:hAnsi="Times New Roman" w:cs="Times New Roman" w:eastAsia="Times New Roman"/>
          <w:sz w:val="68"/>
          <w:szCs w:val="68"/>
          <w:color w:val="383838"/>
          <w:spacing w:val="0"/>
          <w:w w:val="63"/>
          <w:position w:val="-3"/>
        </w:rPr>
        <w:t>kösE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2664" w:right="-20"/>
        <w:jc w:val="left"/>
        <w:tabs>
          <w:tab w:pos="45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2.320007pt;margin-top:2.134358pt;width:2.547703pt;height:8pt;mso-position-horizontal-relative:page;mso-position-vertical-relative:paragraph;z-index:-1333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82828"/>
                      <w:spacing w:val="-44"/>
                      <w:w w:val="140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2"/>
        </w:rPr>
        <w:t>JaıveKuzey</w:t>
      </w:r>
      <w:r>
        <w:rPr>
          <w:rFonts w:ascii="Arial" w:hAnsi="Arial" w:cs="Arial" w:eastAsia="Arial"/>
          <w:sz w:val="19"/>
          <w:szCs w:val="19"/>
          <w:color w:val="282828"/>
          <w:spacing w:val="-1"/>
          <w:w w:val="100"/>
          <w:i/>
          <w:position w:val="-2"/>
        </w:rPr>
        <w:t>B</w:t>
      </w:r>
      <w:r>
        <w:rPr>
          <w:rFonts w:ascii="Arial" w:hAnsi="Arial" w:cs="Arial" w:eastAsia="Arial"/>
          <w:sz w:val="19"/>
          <w:szCs w:val="19"/>
          <w:color w:val="282828"/>
          <w:spacing w:val="1"/>
          <w:w w:val="100"/>
          <w:i/>
          <w:position w:val="-2"/>
        </w:rPr>
        <w:t>"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2"/>
        </w:rPr>
        <w:t>/</w:t>
      </w:r>
      <w:r>
        <w:rPr>
          <w:rFonts w:ascii="Arial" w:hAnsi="Arial" w:cs="Arial" w:eastAsia="Arial"/>
          <w:sz w:val="19"/>
          <w:szCs w:val="19"/>
          <w:color w:val="282828"/>
          <w:spacing w:val="-28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71"/>
          <w:position w:val="-2"/>
        </w:rPr>
        <w:t>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3919" w:right="4916"/>
        <w:jc w:val="center"/>
        <w:tabs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7"/>
        </w:rPr>
        <w:t>geAmıri</w:t>
      </w:r>
      <w:r>
        <w:rPr>
          <w:rFonts w:ascii="Arial" w:hAnsi="Arial" w:cs="Arial" w:eastAsia="Arial"/>
          <w:sz w:val="20"/>
          <w:szCs w:val="20"/>
          <w:color w:val="282828"/>
          <w:spacing w:val="-28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ÇAKIR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5284" w:right="55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Şof.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240" w:right="16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0" w:lineRule="auto"/>
        <w:ind w:left="594" w:right="-158" w:firstLine="12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F2F2F"/>
          <w:spacing w:val="-366"/>
          <w:w w:val="154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2F2F2F"/>
          <w:spacing w:val="6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91" w:right="5207" w:firstLine="-9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401703pt;margin-top:-22.598883pt;width:54.843843pt;height:72pt;mso-position-horizontal-relative:page;mso-position-vertical-relative:paragraph;z-index:-1333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137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3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6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80" w:bottom="280" w:left="220" w:right="200"/>
          <w:cols w:num="2" w:equalWidth="0">
            <w:col w:w="1630" w:space="1792"/>
            <w:col w:w="8078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</w:sectPr>
      </w:pPr>
      <w:rPr/>
    </w:p>
    <w:p>
      <w:pPr>
        <w:spacing w:before="38" w:after="0" w:line="240" w:lineRule="auto"/>
        <w:ind w:left="115" w:right="-20"/>
        <w:jc w:val="left"/>
        <w:tabs>
          <w:tab w:pos="1340" w:val="left"/>
          <w:tab w:pos="3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25" w:right="-66"/>
        <w:jc w:val="left"/>
        <w:tabs>
          <w:tab w:pos="1340" w:val="left"/>
          <w:tab w:pos="3180" w:val="left"/>
          <w:tab w:pos="4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3054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70" w:lineRule="auto"/>
        <w:ind w:left="129" w:right="1155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Güneşli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520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1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2/B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:Güneşli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520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No:l2/B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17:29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rreı: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3" w:equalWidth="0">
            <w:col w:w="4879" w:space="692"/>
            <w:col w:w="1854" w:space="195"/>
            <w:col w:w="3880"/>
          </w:cols>
        </w:sectPr>
      </w:pPr>
      <w:rPr/>
    </w:p>
    <w:p>
      <w:pPr>
        <w:spacing w:before="0" w:after="0" w:line="187" w:lineRule="exact"/>
        <w:ind w:left="115" w:right="-66"/>
        <w:jc w:val="left"/>
        <w:tabs>
          <w:tab w:pos="1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8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8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TOrO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tşyeri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left="508" w:right="60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72" w:lineRule="exact"/>
        <w:ind w:left="2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tonanne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9"/>
          <w:w w:val="113"/>
          <w:position w:val="-1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10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359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E.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3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5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Yalçınla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Ticaret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Nalburiye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6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1"/>
        </w:rPr>
        <w:t>DBter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3" w:equalWidth="0">
            <w:col w:w="2650" w:space="1007"/>
            <w:col w:w="2357" w:space="190"/>
            <w:col w:w="5296"/>
          </w:cols>
        </w:sectPr>
      </w:pPr>
      <w:rPr/>
    </w:p>
    <w:p>
      <w:pPr>
        <w:spacing w:before="0" w:after="0" w:line="368" w:lineRule="exact"/>
        <w:ind w:right="-20"/>
        <w:jc w:val="right"/>
        <w:tabs>
          <w:tab w:pos="460" w:val="left"/>
          <w:tab w:pos="1060" w:val="left"/>
          <w:tab w:pos="152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18"/>
          <w:szCs w:val="18"/>
          <w:color w:val="2F2F2F"/>
          <w:w w:val="104"/>
          <w:position w:val="-9"/>
        </w:rPr>
        <w:t>X</w:t>
      </w:r>
      <w:r>
        <w:rPr>
          <w:rFonts w:ascii="Arial" w:hAnsi="Arial" w:cs="Arial" w:eastAsia="Arial"/>
          <w:sz w:val="18"/>
          <w:szCs w:val="18"/>
          <w:color w:val="2F2F2F"/>
          <w:w w:val="100"/>
          <w:position w:val="-9"/>
        </w:rPr>
        <w:tab/>
      </w:r>
      <w:r>
        <w:rPr>
          <w:rFonts w:ascii="Arial" w:hAnsi="Arial" w:cs="Arial" w:eastAsia="Arial"/>
          <w:sz w:val="18"/>
          <w:szCs w:val="18"/>
          <w:color w:val="2F2F2F"/>
          <w:w w:val="100"/>
          <w:position w:val="-9"/>
        </w:rPr>
      </w:r>
      <w:r>
        <w:rPr>
          <w:rFonts w:ascii="Arial" w:hAnsi="Arial" w:cs="Arial" w:eastAsia="Arial"/>
          <w:sz w:val="48"/>
          <w:szCs w:val="48"/>
          <w:color w:val="2F2F2F"/>
          <w:w w:val="44"/>
          <w:position w:val="-9"/>
        </w:rPr>
        <w:t>ı</w:t>
      </w:r>
      <w:r>
        <w:rPr>
          <w:rFonts w:ascii="Arial" w:hAnsi="Arial" w:cs="Arial" w:eastAsia="Arial"/>
          <w:sz w:val="48"/>
          <w:szCs w:val="48"/>
          <w:color w:val="2F2F2F"/>
          <w:w w:val="100"/>
          <w:position w:val="-9"/>
        </w:rPr>
        <w:tab/>
      </w:r>
      <w:r>
        <w:rPr>
          <w:rFonts w:ascii="Arial" w:hAnsi="Arial" w:cs="Arial" w:eastAsia="Arial"/>
          <w:sz w:val="48"/>
          <w:szCs w:val="48"/>
          <w:color w:val="2F2F2F"/>
          <w:w w:val="56"/>
          <w:position w:val="-9"/>
        </w:rPr>
        <w:t>ı</w:t>
      </w:r>
      <w:r>
        <w:rPr>
          <w:rFonts w:ascii="Arial" w:hAnsi="Arial" w:cs="Arial" w:eastAsia="Arial"/>
          <w:sz w:val="48"/>
          <w:szCs w:val="48"/>
          <w:color w:val="2F2F2F"/>
          <w:w w:val="100"/>
          <w:position w:val="-9"/>
        </w:rPr>
        <w:tab/>
      </w:r>
      <w:r>
        <w:rPr>
          <w:rFonts w:ascii="Arial" w:hAnsi="Arial" w:cs="Arial" w:eastAsia="Arial"/>
          <w:sz w:val="48"/>
          <w:szCs w:val="48"/>
          <w:color w:val="2F2F2F"/>
          <w:w w:val="100"/>
          <w:position w:val="-9"/>
        </w:rPr>
      </w:r>
      <w:r>
        <w:rPr>
          <w:rFonts w:ascii="Arial" w:hAnsi="Arial" w:cs="Arial" w:eastAsia="Arial"/>
          <w:sz w:val="32"/>
          <w:szCs w:val="32"/>
          <w:color w:val="898A8E"/>
          <w:spacing w:val="0"/>
          <w:w w:val="53"/>
          <w:position w:val="-9"/>
        </w:rPr>
        <w:t>J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707275"/>
          <w:spacing w:val="0"/>
          <w:w w:val="187"/>
          <w:position w:val="-14"/>
        </w:rPr>
        <w:t>ı</w:t>
      </w:r>
      <w:r>
        <w:rPr>
          <w:rFonts w:ascii="Arial" w:hAnsi="Arial" w:cs="Arial" w:eastAsia="Arial"/>
          <w:sz w:val="52"/>
          <w:szCs w:val="52"/>
          <w:color w:val="707275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52"/>
          <w:szCs w:val="52"/>
          <w:color w:val="707275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17:45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2" w:equalWidth="0">
            <w:col w:w="5638" w:space="556"/>
            <w:col w:w="5306"/>
          </w:cols>
        </w:sectPr>
      </w:pPr>
      <w:rPr/>
    </w:p>
    <w:p>
      <w:pPr>
        <w:spacing w:before="92" w:after="0" w:line="240" w:lineRule="auto"/>
        <w:ind w:left="11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lfana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70" w:lineRule="atLeast"/>
        <w:ind w:right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9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9"/>
        </w:rPr>
        <w:t>alıi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6469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6469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Alaeddi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YALÇINOL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TIKIR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36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36"/>
          <w:b/>
          <w:bCs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418" w:lineRule="exact"/>
        <w:ind w:left="1034" w:right="-20"/>
        <w:jc w:val="left"/>
        <w:tabs>
          <w:tab w:pos="648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74"/>
          <w:position w:val="8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75"/>
          <w:position w:val="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6"/>
          <w:position w:val="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3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8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28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Kendisi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5D6469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0"/>
        </w:rPr>
        <w:t>pkı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17:30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2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278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-105"/>
          <w:w w:val="2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7:33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9" w:lineRule="exact"/>
        <w:ind w:left="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4"/>
          <w:szCs w:val="24"/>
          <w:color w:val="2F2F2F"/>
          <w:spacing w:val="-9"/>
          <w:w w:val="18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3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5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7:40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3" w:equalWidth="0">
            <w:col w:w="1085" w:space="1079"/>
            <w:col w:w="2345" w:space="220"/>
            <w:col w:w="6771"/>
          </w:cols>
        </w:sectPr>
      </w:pPr>
      <w:rPr/>
    </w:p>
    <w:p>
      <w:pPr>
        <w:spacing w:before="24" w:after="0" w:line="240" w:lineRule="auto"/>
        <w:ind w:left="217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125" w:right="-20"/>
        <w:jc w:val="left"/>
        <w:tabs>
          <w:tab w:pos="2160" w:val="left"/>
          <w:tab w:pos="478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34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3"/>
          <w:w w:val="13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4"/>
        </w:rPr>
        <w:t>30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3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73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Gelen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812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681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7" w:lineRule="exact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6469"/>
          <w:spacing w:val="10"/>
          <w:w w:val="7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7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8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Adı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0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Haldu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NGi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D1D1D"/>
          <w:spacing w:val="0"/>
          <w:w w:val="105"/>
        </w:rPr>
        <w:t>lBRESOÖLU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left="1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  <w:position w:val="-1"/>
        </w:rPr>
        <w:t>pıayı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5" w:lineRule="exact"/>
        <w:ind w:left="11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öndür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3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70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51" w:lineRule="exact"/>
        <w:ind w:right="-65"/>
        <w:jc w:val="left"/>
        <w:tabs>
          <w:tab w:pos="1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51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  <w:position w:val="-4"/>
        </w:rPr>
        <w:t>!K.K.T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4"/>
        </w:rPr>
        <w:t>IC0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4"/>
        </w:rPr>
        <w:t>2</w:t>
      </w:r>
      <w:r>
        <w:rPr>
          <w:rFonts w:ascii="Arial" w:hAnsi="Arial" w:cs="Arial" w:eastAsia="Arial"/>
          <w:sz w:val="17"/>
          <w:szCs w:val="17"/>
          <w:color w:val="2F2F2F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7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4" w:equalWidth="0">
            <w:col w:w="1144" w:space="1719"/>
            <w:col w:w="1191" w:space="676"/>
            <w:col w:w="2744" w:space="760"/>
            <w:col w:w="3266"/>
          </w:cols>
        </w:sectPr>
      </w:pPr>
      <w:rPr/>
    </w:p>
    <w:p>
      <w:pPr>
        <w:spacing w:before="0" w:after="0" w:line="300" w:lineRule="exact"/>
        <w:ind w:left="4882" w:right="-20"/>
        <w:jc w:val="left"/>
        <w:tabs>
          <w:tab w:pos="6660" w:val="left"/>
          <w:tab w:pos="8220" w:val="left"/>
          <w:tab w:pos="98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1"/>
        </w:rPr>
        <w:t>1/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1"/>
        </w:rPr>
        <w:t>2</w:t>
      </w:r>
      <w:r>
        <w:rPr>
          <w:rFonts w:ascii="Arial" w:hAnsi="Arial" w:cs="Arial" w:eastAsia="Arial"/>
          <w:sz w:val="16"/>
          <w:szCs w:val="16"/>
          <w:color w:val="2F2F2F"/>
          <w:spacing w:val="13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1"/>
        </w:rPr>
        <w:t>m3</w:t>
      </w:r>
      <w:r>
        <w:rPr>
          <w:rFonts w:ascii="Arial" w:hAnsi="Arial" w:cs="Arial" w:eastAsia="Arial"/>
          <w:sz w:val="16"/>
          <w:szCs w:val="16"/>
          <w:color w:val="2F2F2F"/>
          <w:spacing w:val="-38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52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1D1D1D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1D1D1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1D1D1D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2F2F2F"/>
          <w:spacing w:val="0"/>
          <w:w w:val="72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26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lanı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buzdolabı,bi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korniz,bi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nalburiye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malzemesi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Hasartyanmak,l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motorsiklet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hamrette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kavrulmak,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camı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dükka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nalburiyf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3" w:lineRule="auto"/>
        <w:ind w:left="2178" w:right="61" w:firstLine="-203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nalzemeleri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görmüştür.heme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Alaeddi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YALÇINOL'u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oğlu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Ledü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YALÇINOL'a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No:l2/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Nalburiye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dükkanını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dükka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arasındaki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beto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duvarı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yıkılıp,birleştirilmi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olduğunda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dükka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Nalburiye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4" w:lineRule="auto"/>
        <w:ind w:left="2183" w:right="497" w:firstLine="5"/>
        <w:jc w:val="left"/>
        <w:tabs>
          <w:tab w:pos="5420" w:val="left"/>
          <w:tab w:pos="8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Zarar:500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Zarar:2000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başlangıcının;girişe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köşedeki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buzdolabında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olup,yapılan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13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prizine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buzdolabını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motoruna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(Ark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eskimiş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8" w:lineRule="auto"/>
        <w:ind w:left="2183" w:right="33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v.b.)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nedenlerde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izolasyonlarını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left="134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8"/>
        </w:rPr>
        <w:t>IBe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8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1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92" w:lineRule="exact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</w:sectPr>
      </w:pPr>
      <w:rPr/>
    </w:p>
    <w:p>
      <w:pPr>
        <w:spacing w:before="43" w:after="0" w:line="258" w:lineRule="auto"/>
        <w:ind w:left="153" w:right="262" w:firstLine="-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5D6469"/>
          <w:spacing w:val="0"/>
          <w:w w:val="496"/>
          <w:i/>
        </w:rPr>
        <w:t>':</w:t>
      </w:r>
      <w:r>
        <w:rPr>
          <w:rFonts w:ascii="Arial" w:hAnsi="Arial" w:cs="Arial" w:eastAsia="Arial"/>
          <w:sz w:val="12"/>
          <w:szCs w:val="12"/>
          <w:color w:val="5D6469"/>
          <w:spacing w:val="29"/>
          <w:w w:val="496"/>
          <w:i/>
        </w:rPr>
        <w:t> </w:t>
      </w:r>
      <w:r>
        <w:rPr>
          <w:rFonts w:ascii="Arial" w:hAnsi="Arial" w:cs="Arial" w:eastAsia="Arial"/>
          <w:sz w:val="12"/>
          <w:szCs w:val="12"/>
          <w:color w:val="2F2F2F"/>
          <w:spacing w:val="4"/>
          <w:w w:val="27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9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festim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25" w:right="-66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Dükka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Alaeddi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YALÇINOL'a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" w:right="-7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-13"/>
          <w:w w:val="141"/>
        </w:rPr>
        <w:t>r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98"/>
        </w:rPr>
        <w:t>ar</w:t>
      </w:r>
      <w:r>
        <w:rPr>
          <w:rFonts w:ascii="Arial" w:hAnsi="Arial" w:cs="Arial" w:eastAsia="Arial"/>
          <w:sz w:val="18"/>
          <w:szCs w:val="18"/>
          <w:color w:val="4B4B4B"/>
          <w:spacing w:val="-7"/>
          <w:w w:val="98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15"/>
        </w:rPr>
        <w:t>lı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2F2F2F"/>
          <w:spacing w:val="-2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D6469"/>
          <w:spacing w:val="0"/>
          <w:w w:val="159"/>
        </w:rPr>
        <w:t>:</w:t>
      </w:r>
      <w:r>
        <w:rPr>
          <w:rFonts w:ascii="Arial" w:hAnsi="Arial" w:cs="Arial" w:eastAsia="Arial"/>
          <w:sz w:val="18"/>
          <w:szCs w:val="18"/>
          <w:color w:val="5D6469"/>
          <w:spacing w:val="-48"/>
          <w:w w:val="15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13.0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5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2o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ISaali: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26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8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57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1.511215pt;margin-top:11.262902pt;width:31.720002pt;height:50pt;mso-position-horizontal-relative:page;mso-position-vertical-relative:paragraph;z-index:-13334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Times New Roman" w:hAnsi="Times New Roman" w:cs="Times New Roman" w:eastAsia="Times New Roman"/>
                      <w:sz w:val="100"/>
                      <w:szCs w:val="10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0"/>
                      <w:szCs w:val="100"/>
                      <w:color w:val="1D2483"/>
                      <w:spacing w:val="0"/>
                      <w:w w:val="103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00"/>
                      <w:szCs w:val="10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" w:lineRule="exact"/>
        <w:ind w:left="47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50"/>
          <w:position w:val="-16"/>
        </w:rPr>
        <w:t>ra</w:t>
      </w:r>
      <w:r>
        <w:rPr>
          <w:rFonts w:ascii="Arial" w:hAnsi="Arial" w:cs="Arial" w:eastAsia="Arial"/>
          <w:sz w:val="18"/>
          <w:szCs w:val="18"/>
          <w:color w:val="2F2F2F"/>
          <w:spacing w:val="14"/>
          <w:w w:val="150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282D5E"/>
          <w:spacing w:val="0"/>
          <w:w w:val="600"/>
          <w:position w:val="-16"/>
        </w:rPr>
        <w:t>!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6" w:lineRule="exact"/>
        <w:ind w:left="4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95"/>
          <w:position w:val="-2"/>
        </w:rPr>
        <w:t>1</w:t>
      </w:r>
      <w:r>
        <w:rPr>
          <w:rFonts w:ascii="Arial" w:hAnsi="Arial" w:cs="Arial" w:eastAsia="Arial"/>
          <w:sz w:val="23"/>
          <w:szCs w:val="23"/>
          <w:color w:val="2F2F2F"/>
          <w:spacing w:val="-21"/>
          <w:w w:val="95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-2"/>
        </w:rPr>
        <w:t>f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-2"/>
        </w:rPr>
        <w:t>i</w:t>
      </w:r>
      <w:r>
        <w:rPr>
          <w:rFonts w:ascii="Arial" w:hAnsi="Arial" w:cs="Arial" w:eastAsia="Arial"/>
          <w:sz w:val="23"/>
          <w:szCs w:val="23"/>
          <w:color w:val="2F2F2F"/>
          <w:spacing w:val="6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54"/>
          <w:position w:val="-2"/>
        </w:rPr>
        <w:t>M:ıvıc;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54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8"/>
          <w:w w:val="54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69"/>
          <w:position w:val="-2"/>
        </w:rPr>
        <w:t>?n17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3" w:equalWidth="0">
            <w:col w:w="1976" w:space="207"/>
            <w:col w:w="4860" w:space="1731"/>
            <w:col w:w="2726"/>
          </w:cols>
        </w:sectPr>
      </w:pPr>
      <w:rPr/>
    </w:p>
    <w:p>
      <w:pPr>
        <w:spacing w:before="0" w:after="0" w:line="190" w:lineRule="exact"/>
        <w:ind w:right="298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7"/>
        </w:rPr>
        <w:t>EkipAmiri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877" w:lineRule="exact"/>
        <w:ind w:left="2202" w:right="-20"/>
        <w:jc w:val="left"/>
        <w:rPr>
          <w:rFonts w:ascii="Arial" w:hAnsi="Arial" w:cs="Arial" w:eastAsia="Arial"/>
          <w:sz w:val="80"/>
          <w:szCs w:val="8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8.465622pt;margin-top:21.08078pt;width:51.593973pt;height:35.5pt;mso-position-horizontal-relative:page;mso-position-vertical-relative:paragraph;z-index:-13333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6"/>
                    <w:jc w:val="left"/>
                    <w:tabs>
                      <w:tab w:pos="560" w:val="left"/>
                    </w:tabs>
                    <w:rPr>
                      <w:rFonts w:ascii="Arial" w:hAnsi="Arial" w:cs="Arial" w:eastAsia="Arial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898A8E"/>
                      <w:spacing w:val="0"/>
                      <w:w w:val="49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898A8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898A8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111693"/>
                      <w:spacing w:val="0"/>
                      <w:w w:val="100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111693"/>
                      <w:spacing w:val="39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111693"/>
                      <w:spacing w:val="-224"/>
                      <w:w w:val="65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1D2483"/>
                      <w:spacing w:val="-13"/>
                      <w:w w:val="40"/>
                      <w:i/>
                      <w:position w:val="-1"/>
                    </w:rPr>
                    <w:t>?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36417C"/>
                      <w:spacing w:val="-174"/>
                      <w:w w:val="70"/>
                      <w:i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111693"/>
                      <w:spacing w:val="0"/>
                      <w:w w:val="37"/>
                      <w:position w:val="-1"/>
                    </w:rPr>
                    <w:t>'/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0"/>
          <w:szCs w:val="80"/>
          <w:color w:val="2F2F2F"/>
          <w:spacing w:val="-206"/>
          <w:w w:val="41"/>
          <w:position w:val="-5"/>
        </w:rPr>
        <w:t>1</w:t>
      </w:r>
      <w:r>
        <w:rPr>
          <w:rFonts w:ascii="Arial" w:hAnsi="Arial" w:cs="Arial" w:eastAsia="Arial"/>
          <w:sz w:val="80"/>
          <w:szCs w:val="80"/>
          <w:color w:val="282D5E"/>
          <w:spacing w:val="0"/>
          <w:w w:val="62"/>
          <w:position w:val="-5"/>
        </w:rPr>
        <w:t>1/ih</w:t>
      </w:r>
      <w:r>
        <w:rPr>
          <w:rFonts w:ascii="Arial" w:hAnsi="Arial" w:cs="Arial" w:eastAsia="Arial"/>
          <w:sz w:val="80"/>
          <w:szCs w:val="80"/>
          <w:color w:val="1D2483"/>
          <w:spacing w:val="-11"/>
          <w:w w:val="25"/>
          <w:position w:val="-5"/>
        </w:rPr>
        <w:t>r</w:t>
      </w:r>
      <w:r>
        <w:rPr>
          <w:rFonts w:ascii="Arial" w:hAnsi="Arial" w:cs="Arial" w:eastAsia="Arial"/>
          <w:sz w:val="80"/>
          <w:szCs w:val="80"/>
          <w:color w:val="282D5E"/>
          <w:spacing w:val="-30"/>
          <w:w w:val="103"/>
          <w:position w:val="-5"/>
        </w:rPr>
        <w:t>&amp;</w:t>
      </w:r>
      <w:r>
        <w:rPr>
          <w:rFonts w:ascii="Arial" w:hAnsi="Arial" w:cs="Arial" w:eastAsia="Arial"/>
          <w:sz w:val="80"/>
          <w:szCs w:val="80"/>
          <w:color w:val="1D1D1D"/>
          <w:spacing w:val="0"/>
          <w:w w:val="82"/>
          <w:position w:val="-5"/>
        </w:rPr>
        <w:t>,</w:t>
      </w:r>
      <w:r>
        <w:rPr>
          <w:rFonts w:ascii="Arial" w:hAnsi="Arial" w:cs="Arial" w:eastAsia="Arial"/>
          <w:sz w:val="80"/>
          <w:szCs w:val="80"/>
          <w:color w:val="4B4B4B"/>
          <w:spacing w:val="-8"/>
          <w:w w:val="41"/>
          <w:position w:val="-5"/>
        </w:rPr>
        <w:t>i</w:t>
      </w:r>
      <w:r>
        <w:rPr>
          <w:rFonts w:ascii="Arial" w:hAnsi="Arial" w:cs="Arial" w:eastAsia="Arial"/>
          <w:sz w:val="80"/>
          <w:szCs w:val="80"/>
          <w:color w:val="1D1D1D"/>
          <w:spacing w:val="-54"/>
          <w:w w:val="71"/>
          <w:position w:val="-5"/>
        </w:rPr>
        <w:t>'</w:t>
      </w:r>
      <w:r>
        <w:rPr>
          <w:rFonts w:ascii="Arial" w:hAnsi="Arial" w:cs="Arial" w:eastAsia="Arial"/>
          <w:sz w:val="80"/>
          <w:szCs w:val="80"/>
          <w:color w:val="707275"/>
          <w:spacing w:val="0"/>
          <w:w w:val="11"/>
          <w:position w:val="-5"/>
        </w:rPr>
        <w:t>'</w:t>
      </w:r>
      <w:r>
        <w:rPr>
          <w:rFonts w:ascii="Arial" w:hAnsi="Arial" w:cs="Arial" w:eastAsia="Arial"/>
          <w:sz w:val="80"/>
          <w:szCs w:val="80"/>
          <w:color w:val="707275"/>
          <w:spacing w:val="-160"/>
          <w:w w:val="100"/>
          <w:position w:val="-5"/>
        </w:rPr>
        <w:t> </w:t>
      </w:r>
      <w:r>
        <w:rPr>
          <w:rFonts w:ascii="Arial" w:hAnsi="Arial" w:cs="Arial" w:eastAsia="Arial"/>
          <w:sz w:val="80"/>
          <w:szCs w:val="80"/>
          <w:color w:val="4B528E"/>
          <w:spacing w:val="0"/>
          <w:w w:val="63"/>
          <w:position w:val="-5"/>
        </w:rPr>
        <w:t>V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-2"/>
        </w:rPr>
        <w:t>ehmet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2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  <w:position w:val="-2"/>
        </w:rPr>
        <w:t>TlKlR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29" w:right="-20"/>
        <w:jc w:val="left"/>
        <w:tabs>
          <w:tab w:pos="2680" w:val="left"/>
          <w:tab w:pos="3000" w:val="left"/>
          <w:tab w:pos="4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0"/>
          <w:w w:val="188"/>
          <w:position w:val="-11"/>
        </w:rPr>
        <w:t>1-----+----ı</w:t>
      </w:r>
      <w:r>
        <w:rPr>
          <w:rFonts w:ascii="Arial" w:hAnsi="Arial" w:cs="Arial" w:eastAsia="Arial"/>
          <w:sz w:val="18"/>
          <w:szCs w:val="18"/>
          <w:color w:val="4B4B4B"/>
          <w:spacing w:val="-21"/>
          <w:w w:val="188"/>
          <w:position w:val="-11"/>
        </w:rPr>
        <w:t>-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88"/>
          <w:position w:val="-11"/>
        </w:rPr>
        <w:t>----ı</w:t>
      </w:r>
      <w:r>
        <w:rPr>
          <w:rFonts w:ascii="Arial" w:hAnsi="Arial" w:cs="Arial" w:eastAsia="Arial"/>
          <w:sz w:val="18"/>
          <w:szCs w:val="18"/>
          <w:color w:val="1D1D1D"/>
          <w:spacing w:val="-84"/>
          <w:w w:val="188"/>
          <w:position w:val="-11"/>
        </w:rPr>
        <w:t> 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0"/>
          <w:position w:val="-11"/>
        </w:rPr>
      </w:r>
      <w:r>
        <w:rPr>
          <w:rFonts w:ascii="Arial" w:hAnsi="Arial" w:cs="Arial" w:eastAsia="Arial"/>
          <w:sz w:val="20"/>
          <w:szCs w:val="20"/>
          <w:color w:val="1D2483"/>
          <w:spacing w:val="0"/>
          <w:w w:val="58"/>
          <w:i/>
          <w:position w:val="-11"/>
        </w:rPr>
        <w:t>V</w:t>
      </w:r>
      <w:r>
        <w:rPr>
          <w:rFonts w:ascii="Arial" w:hAnsi="Arial" w:cs="Arial" w:eastAsia="Arial"/>
          <w:sz w:val="20"/>
          <w:szCs w:val="20"/>
          <w:color w:val="1D2483"/>
          <w:spacing w:val="-26"/>
          <w:w w:val="58"/>
          <w:i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1D2483"/>
          <w:spacing w:val="0"/>
          <w:w w:val="100"/>
          <w:i/>
          <w:position w:val="-11"/>
        </w:rPr>
        <w:tab/>
      </w:r>
      <w:r>
        <w:rPr>
          <w:rFonts w:ascii="Arial" w:hAnsi="Arial" w:cs="Arial" w:eastAsia="Arial"/>
          <w:sz w:val="20"/>
          <w:szCs w:val="20"/>
          <w:color w:val="1D2483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24"/>
          <w:szCs w:val="24"/>
          <w:color w:val="36417C"/>
          <w:spacing w:val="0"/>
          <w:w w:val="58"/>
          <w:i/>
          <w:position w:val="-11"/>
        </w:rPr>
        <w:t>L</w:t>
      </w:r>
      <w:r>
        <w:rPr>
          <w:rFonts w:ascii="Arial" w:hAnsi="Arial" w:cs="Arial" w:eastAsia="Arial"/>
          <w:sz w:val="24"/>
          <w:szCs w:val="24"/>
          <w:color w:val="36417C"/>
          <w:spacing w:val="9"/>
          <w:w w:val="58"/>
          <w:i/>
          <w:position w:val="-11"/>
        </w:rPr>
        <w:t> </w:t>
      </w:r>
      <w:r>
        <w:rPr>
          <w:rFonts w:ascii="Arial" w:hAnsi="Arial" w:cs="Arial" w:eastAsia="Arial"/>
          <w:sz w:val="24"/>
          <w:szCs w:val="24"/>
          <w:color w:val="1D2483"/>
          <w:spacing w:val="0"/>
          <w:w w:val="58"/>
          <w:position w:val="-11"/>
        </w:rPr>
        <w:t>\</w:t>
      </w:r>
      <w:r>
        <w:rPr>
          <w:rFonts w:ascii="Arial" w:hAnsi="Arial" w:cs="Arial" w:eastAsia="Arial"/>
          <w:sz w:val="24"/>
          <w:szCs w:val="24"/>
          <w:color w:val="1D2483"/>
          <w:spacing w:val="-39"/>
          <w:w w:val="58"/>
          <w:position w:val="-1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36417C"/>
          <w:spacing w:val="0"/>
          <w:w w:val="52"/>
          <w:i/>
          <w:position w:val="-11"/>
        </w:rPr>
        <w:t>J</w:t>
      </w:r>
      <w:r>
        <w:rPr>
          <w:rFonts w:ascii="Times New Roman" w:hAnsi="Times New Roman" w:cs="Times New Roman" w:eastAsia="Times New Roman"/>
          <w:sz w:val="42"/>
          <w:szCs w:val="42"/>
          <w:color w:val="36417C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36417C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1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11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5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41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94"/>
          <w:i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5" w:lineRule="exact"/>
        <w:ind w:left="259" w:right="1324"/>
        <w:jc w:val="center"/>
        <w:tabs>
          <w:tab w:pos="1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Biri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A3A8A5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3A8A5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95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4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1"/>
          <w:position w:val="-2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607"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6B6BC"/>
          <w:spacing w:val="0"/>
          <w:w w:val="18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6B6BC"/>
          <w:spacing w:val="-55"/>
          <w:w w:val="1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469"/>
          <w:spacing w:val="0"/>
          <w:w w:val="85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6469"/>
          <w:spacing w:val="-14"/>
          <w:w w:val="85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98A8E"/>
          <w:spacing w:val="0"/>
          <w:w w:val="85"/>
          <w:b/>
          <w:bCs/>
          <w:position w:val="-1"/>
        </w:rPr>
        <w:t>.ır</w:t>
      </w:r>
      <w:r>
        <w:rPr>
          <w:rFonts w:ascii="Times New Roman" w:hAnsi="Times New Roman" w:cs="Times New Roman" w:eastAsia="Times New Roman"/>
          <w:sz w:val="19"/>
          <w:szCs w:val="19"/>
          <w:color w:val="898A8E"/>
          <w:spacing w:val="-39"/>
          <w:w w:val="85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A8E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A8E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9"/>
          <w:szCs w:val="9"/>
          <w:color w:val="A3A8A5"/>
          <w:spacing w:val="0"/>
          <w:w w:val="100"/>
          <w:b/>
          <w:bCs/>
          <w:position w:val="-1"/>
        </w:rPr>
        <w:t>r-·.</w:t>
      </w:r>
      <w:r>
        <w:rPr>
          <w:rFonts w:ascii="Times New Roman" w:hAnsi="Times New Roman" w:cs="Times New Roman" w:eastAsia="Times New Roman"/>
          <w:sz w:val="9"/>
          <w:szCs w:val="9"/>
          <w:color w:val="A3A8A5"/>
          <w:spacing w:val="0"/>
          <w:w w:val="100"/>
          <w:b/>
          <w:bCs/>
          <w:position w:val="-1"/>
        </w:rPr>
        <w:t>      </w:t>
      </w:r>
      <w:r>
        <w:rPr>
          <w:rFonts w:ascii="Times New Roman" w:hAnsi="Times New Roman" w:cs="Times New Roman" w:eastAsia="Times New Roman"/>
          <w:sz w:val="9"/>
          <w:szCs w:val="9"/>
          <w:color w:val="A3A8A5"/>
          <w:spacing w:val="2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3A8A5"/>
          <w:spacing w:val="0"/>
          <w:w w:val="152"/>
          <w:position w:val="-1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6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07275"/>
          <w:w w:val="61"/>
          <w:b/>
          <w:bCs/>
          <w:position w:val="1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w w:val="62"/>
          <w:b/>
          <w:bCs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707275"/>
          <w:spacing w:val="-26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8A5"/>
          <w:spacing w:val="0"/>
          <w:w w:val="347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3A8A5"/>
          <w:spacing w:val="-3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A8E"/>
          <w:spacing w:val="-17"/>
          <w:w w:val="186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3A8A5"/>
          <w:spacing w:val="0"/>
          <w:w w:val="76"/>
          <w:b/>
          <w:bCs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A3A8A5"/>
          <w:spacing w:val="-25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906D"/>
          <w:spacing w:val="0"/>
          <w:w w:val="74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2" w:equalWidth="0">
            <w:col w:w="5945" w:space="2494"/>
            <w:col w:w="3061"/>
          </w:cols>
        </w:sectPr>
      </w:pPr>
      <w:rPr/>
    </w:p>
    <w:p>
      <w:pPr>
        <w:spacing w:before="0" w:after="0" w:line="285" w:lineRule="exac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5D6469"/>
          <w:spacing w:val="-281"/>
          <w:w w:val="69"/>
          <w:position w:val="-21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color w:val="4B4B4B"/>
          <w:spacing w:val="0"/>
          <w:w w:val="53"/>
          <w:position w:val="-38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4B4B4B"/>
          <w:spacing w:val="31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41"/>
          <w:w w:val="70"/>
          <w:position w:val="-38"/>
        </w:rPr>
        <w:t>y</w:t>
      </w:r>
      <w:r>
        <w:rPr>
          <w:rFonts w:ascii="Times New Roman" w:hAnsi="Times New Roman" w:cs="Times New Roman" w:eastAsia="Times New Roman"/>
          <w:sz w:val="54"/>
          <w:szCs w:val="54"/>
          <w:color w:val="5D6469"/>
          <w:spacing w:val="-175"/>
          <w:w w:val="69"/>
          <w:position w:val="-21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54"/>
          <w:position w:val="-38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55"/>
          <w:position w:val="-38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45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5D6469"/>
          <w:spacing w:val="-122"/>
          <w:w w:val="69"/>
          <w:position w:val="-2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5D6469"/>
          <w:spacing w:val="0"/>
          <w:w w:val="55"/>
          <w:position w:val="-38"/>
        </w:rPr>
        <w:t>:ı</w:t>
      </w:r>
      <w:r>
        <w:rPr>
          <w:rFonts w:ascii="Times New Roman" w:hAnsi="Times New Roman" w:cs="Times New Roman" w:eastAsia="Times New Roman"/>
          <w:sz w:val="25"/>
          <w:szCs w:val="25"/>
          <w:color w:val="5D6469"/>
          <w:spacing w:val="-45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25"/>
          <w:position w:val="-38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6" w:after="0" w:line="189" w:lineRule="exact"/>
        <w:ind w:left="28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D5E"/>
          <w:spacing w:val="0"/>
          <w:w w:val="128"/>
          <w:b/>
          <w:bCs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right="-20"/>
        <w:jc w:val="left"/>
        <w:tabs>
          <w:tab w:pos="4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shape style="position:absolute;margin-left:432.959991pt;margin-top:-33.314228pt;width:112.32pt;height:66.239998pt;mso-position-horizontal-relative:page;mso-position-vertical-relative:paragraph;z-index:-13336" type="#_x0000_t75">
            <v:imagedata r:id="rId57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417C"/>
          <w:spacing w:val="-2"/>
          <w:w w:val="80"/>
          <w:b/>
          <w:bCs/>
          <w:position w:val="-17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5D6469"/>
          <w:spacing w:val="0"/>
          <w:w w:val="80"/>
          <w:b/>
          <w:bCs/>
          <w:position w:val="-17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D6469"/>
          <w:spacing w:val="-40"/>
          <w:w w:val="80"/>
          <w:b/>
          <w:bCs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6469"/>
          <w:spacing w:val="0"/>
          <w:w w:val="100"/>
          <w:b/>
          <w:bCs/>
          <w:position w:val="-1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D6469"/>
          <w:spacing w:val="0"/>
          <w:w w:val="100"/>
          <w:b/>
          <w:bCs/>
          <w:position w:val="-17"/>
        </w:rPr>
      </w:r>
      <w:r>
        <w:rPr>
          <w:rFonts w:ascii="Arial" w:hAnsi="Arial" w:cs="Arial" w:eastAsia="Arial"/>
          <w:sz w:val="32"/>
          <w:szCs w:val="32"/>
          <w:color w:val="5D6469"/>
          <w:spacing w:val="-13"/>
          <w:w w:val="66"/>
          <w:b/>
          <w:bCs/>
          <w:position w:val="-17"/>
        </w:rPr>
        <w:t>·</w:t>
      </w:r>
      <w:r>
        <w:rPr>
          <w:rFonts w:ascii="Arial" w:hAnsi="Arial" w:cs="Arial" w:eastAsia="Arial"/>
          <w:sz w:val="32"/>
          <w:szCs w:val="32"/>
          <w:color w:val="4B4B4B"/>
          <w:spacing w:val="-14"/>
          <w:w w:val="80"/>
          <w:b/>
          <w:bCs/>
          <w:position w:val="-17"/>
        </w:rPr>
        <w:t>o</w:t>
      </w:r>
      <w:r>
        <w:rPr>
          <w:rFonts w:ascii="Arial" w:hAnsi="Arial" w:cs="Arial" w:eastAsia="Arial"/>
          <w:sz w:val="32"/>
          <w:szCs w:val="32"/>
          <w:color w:val="5D6469"/>
          <w:spacing w:val="0"/>
          <w:w w:val="118"/>
          <w:b/>
          <w:bCs/>
          <w:position w:val="-17"/>
        </w:rPr>
        <w:t>pç-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2" w:equalWidth="0">
            <w:col w:w="3360" w:space="354"/>
            <w:col w:w="7786"/>
          </w:cols>
        </w:sectPr>
      </w:pPr>
      <w:rPr/>
    </w:p>
    <w:p>
      <w:pPr>
        <w:spacing w:before="0" w:after="0" w:line="408" w:lineRule="exact"/>
        <w:ind w:left="2705" w:right="-100"/>
        <w:jc w:val="left"/>
        <w:tabs>
          <w:tab w:pos="40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1.843689pt;margin-top:11.302917pt;width:10.27488pt;height:21pt;mso-position-horizontal-relative:page;mso-position-vertical-relative:paragraph;z-index:-13332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4B528E"/>
                      <w:spacing w:val="0"/>
                      <w:w w:val="100"/>
                    </w:rPr>
                    <w:t>u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0"/>
          <w:szCs w:val="40"/>
          <w:color w:val="5D6469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40"/>
          <w:szCs w:val="40"/>
          <w:color w:val="5D64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D6469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6417C"/>
          <w:spacing w:val="0"/>
          <w:w w:val="53"/>
        </w:rPr>
        <w:t>!.ıL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252228pt;margin-top:5.996308pt;width:60.089613pt;height:21pt;mso-position-horizontal-relative:page;mso-position-vertical-relative:paragraph;z-index:-13330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4B528E"/>
                      <w:spacing w:val="0"/>
                      <w:w w:val="600"/>
                    </w:rPr>
                    <w:t>/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81"/>
        </w:rPr>
        <w:t>0Amir</w:t>
      </w:r>
      <w:r>
        <w:rPr>
          <w:rFonts w:ascii="Arial" w:hAnsi="Arial" w:cs="Arial" w:eastAsia="Arial"/>
          <w:sz w:val="23"/>
          <w:szCs w:val="23"/>
          <w:color w:val="707275"/>
          <w:spacing w:val="0"/>
          <w:w w:val="81"/>
        </w:rPr>
        <w:t>-</w:t>
      </w:r>
      <w:r>
        <w:rPr>
          <w:rFonts w:ascii="Arial" w:hAnsi="Arial" w:cs="Arial" w:eastAsia="Arial"/>
          <w:sz w:val="23"/>
          <w:szCs w:val="23"/>
          <w:color w:val="707275"/>
          <w:spacing w:val="2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36417C"/>
          <w:spacing w:val="0"/>
          <w:w w:val="37"/>
        </w:rPr>
        <w:t>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  <w:cols w:num="2" w:equalWidth="0">
            <w:col w:w="4107" w:space="148"/>
            <w:col w:w="7245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5.556092pt;margin-top:38.836498pt;width:566.840059pt;height:776.232788pt;mso-position-horizontal-relative:page;mso-position-vertical-relative:page;z-index:-13335" coordorigin="311,777" coordsize="11337,15525">
            <v:group style="position:absolute;left:321;top:803;width:11267;height:2" coordorigin="321,803" coordsize="11267,2">
              <v:shape style="position:absolute;left:321;top:803;width:11267;height:2" coordorigin="321,803" coordsize="11267,0" path="m321,803l11588,803e" filled="f" stroked="t" strokeweight=".957298pt" strokecolor="#4F4F4F">
                <v:path arrowok="t"/>
              </v:shape>
            </v:group>
            <v:group style="position:absolute;left:345;top:786;width:2;height:11047" coordorigin="345,786" coordsize="2,11047">
              <v:shape style="position:absolute;left:345;top:786;width:2;height:11047" coordorigin="345,786" coordsize="0,11047" path="m345,11833l345,786e" filled="f" stroked="t" strokeweight=".957298pt" strokecolor="#484848">
                <v:path arrowok="t"/>
              </v:shape>
            </v:group>
            <v:group style="position:absolute;left:2372;top:791;width:2;height:1510" coordorigin="2372,791" coordsize="2,1510">
              <v:shape style="position:absolute;left:2372;top:791;width:2;height:1510" coordorigin="2372,791" coordsize="0,1510" path="m2372,2301l2372,791e" filled="f" stroked="t" strokeweight=".478649pt" strokecolor="#2F2F2F">
                <v:path arrowok="t"/>
              </v:shape>
            </v:group>
            <v:group style="position:absolute;left:9173;top:796;width:2;height:1515" coordorigin="9173,796" coordsize="2,1515">
              <v:shape style="position:absolute;left:9173;top:796;width:2;height:1515" coordorigin="9173,796" coordsize="0,1515" path="m9173,2311l9173,796e" filled="f" stroked="t" strokeweight="1.196622pt" strokecolor="#4F4F4F">
                <v:path arrowok="t"/>
              </v:shape>
            </v:group>
            <v:group style="position:absolute;left:11583;top:801;width:2;height:3327" coordorigin="11583,801" coordsize="2,3327">
              <v:shape style="position:absolute;left:11583;top:801;width:2;height:3327" coordorigin="11583,801" coordsize="0,3327" path="m11583,4128l11583,801e" filled="f" stroked="t" strokeweight=".957298pt" strokecolor="#484848">
                <v:path arrowok="t"/>
              </v:shape>
            </v:group>
            <v:group style="position:absolute;left:325;top:2294;width:11267;height:2" coordorigin="325,2294" coordsize="11267,2">
              <v:shape style="position:absolute;left:325;top:2294;width:11267;height:2" coordorigin="325,2294" coordsize="11267,0" path="m325,2294l11593,2294e" filled="f" stroked="t" strokeweight=".957298pt" strokecolor="#545454">
                <v:path arrowok="t"/>
              </v:shape>
            </v:group>
            <v:group style="position:absolute;left:325;top:2512;width:11267;height:2" coordorigin="325,2512" coordsize="11267,2">
              <v:shape style="position:absolute;left:325;top:2512;width:11267;height:2" coordorigin="325,2512" coordsize="11267,0" path="m325,2512l11593,2512e" filled="f" stroked="t" strokeweight=".717973pt" strokecolor="#484848">
                <v:path arrowok="t"/>
              </v:shape>
            </v:group>
            <v:group style="position:absolute;left:325;top:2946;width:11267;height:2" coordorigin="325,2946" coordsize="11267,2">
              <v:shape style="position:absolute;left:325;top:2946;width:11267;height:2" coordorigin="325,2946" coordsize="11267,0" path="m325,2946l11593,2946e" filled="f" stroked="t" strokeweight=".717973pt" strokecolor="#484848">
                <v:path arrowok="t"/>
              </v:shape>
            </v:group>
            <v:group style="position:absolute;left:325;top:2728;width:11267;height:2" coordorigin="325,2728" coordsize="11267,2">
              <v:shape style="position:absolute;left:325;top:2728;width:11267;height:2" coordorigin="325,2728" coordsize="11267,0" path="m325,2728l11593,2728e" filled="f" stroked="t" strokeweight=".717973pt" strokecolor="#444444">
                <v:path arrowok="t"/>
              </v:shape>
            </v:group>
            <v:group style="position:absolute;left:325;top:3160;width:11267;height:2" coordorigin="325,3160" coordsize="11267,2">
              <v:shape style="position:absolute;left:325;top:3160;width:11267;height:2" coordorigin="325,3160" coordsize="11267,0" path="m325,3160l11593,3160e" filled="f" stroked="t" strokeweight=".717973pt" strokecolor="#484848">
                <v:path arrowok="t"/>
              </v:shape>
            </v:group>
            <v:group style="position:absolute;left:3879;top:3371;width:2;height:753" coordorigin="3879,3371" coordsize="2,753">
              <v:shape style="position:absolute;left:3879;top:3371;width:2;height:753" coordorigin="3879,3371" coordsize="0,753" path="m3879,4123l3879,3371e" filled="f" stroked="t" strokeweight=".717973pt" strokecolor="#444444">
                <v:path arrowok="t"/>
              </v:shape>
            </v:group>
            <v:group style="position:absolute;left:325;top:3380;width:11267;height:2" coordorigin="325,3380" coordsize="11267,2">
              <v:shape style="position:absolute;left:325;top:3380;width:11267;height:2" coordorigin="325,3380" coordsize="11267,0" path="m325,3380l11593,3380e" filled="f" stroked="t" strokeweight=".717973pt" strokecolor="#484848">
                <v:path arrowok="t"/>
              </v:shape>
            </v:group>
            <v:group style="position:absolute;left:3872;top:3802;width:3140;height:2" coordorigin="3872,3802" coordsize="3140,2">
              <v:shape style="position:absolute;left:3872;top:3802;width:3140;height:2" coordorigin="3872,3802" coordsize="3140,0" path="m3872,3802l7012,3802e" filled="f" stroked="t" strokeweight=".478649pt" strokecolor="#5B5B5B">
                <v:path arrowok="t"/>
              </v:shape>
            </v:group>
            <v:group style="position:absolute;left:7003;top:3327;width:2;height:801" coordorigin="7003,3327" coordsize="2,801">
              <v:shape style="position:absolute;left:7003;top:3327;width:2;height:801" coordorigin="7003,3327" coordsize="0,801" path="m7003,4128l7003,3327e" filled="f" stroked="t" strokeweight=".717973pt" strokecolor="#484848">
                <v:path arrowok="t"/>
              </v:shape>
            </v:group>
            <v:group style="position:absolute;left:2393;top:4109;width:2;height:12183" coordorigin="2393,4109" coordsize="2,12183">
              <v:shape style="position:absolute;left:2393;top:4109;width:2;height:12183" coordorigin="2393,4109" coordsize="0,12183" path="m2393,16292l2393,4109e" filled="f" stroked="t" strokeweight=".957298pt" strokecolor="#4F4F4F">
                <v:path arrowok="t"/>
              </v:shape>
            </v:group>
            <v:group style="position:absolute;left:321;top:4114;width:11277;height:2" coordorigin="321,4114" coordsize="11277,2">
              <v:shape style="position:absolute;left:321;top:4114;width:11277;height:2" coordorigin="321,4114" coordsize="11277,0" path="m321,4114l11598,4114e" filled="f" stroked="t" strokeweight=".717973pt" strokecolor="#3B3B3B">
                <v:path arrowok="t"/>
              </v:shape>
            </v:group>
            <v:group style="position:absolute;left:11598;top:4373;width:2;height:11910" coordorigin="11598,4373" coordsize="2,11910">
              <v:shape style="position:absolute;left:11598;top:4373;width:2;height:11910" coordorigin="11598,4373" coordsize="0,11910" path="m11598,16282l11598,4373e" filled="f" stroked="t" strokeweight=".957298pt" strokecolor="#484848">
                <v:path arrowok="t"/>
              </v:shape>
            </v:group>
            <v:group style="position:absolute;left:321;top:4392;width:11277;height:2" coordorigin="321,4392" coordsize="11277,2">
              <v:shape style="position:absolute;left:321;top:4392;width:11277;height:2" coordorigin="321,4392" coordsize="11277,0" path="m321,4392l11598,4392e" filled="f" stroked="t" strokeweight=".717973pt" strokecolor="#4B4B4B">
                <v:path arrowok="t"/>
              </v:shape>
            </v:group>
            <v:group style="position:absolute;left:2369;top:4612;width:9228;height:2" coordorigin="2369,4612" coordsize="9228,2">
              <v:shape style="position:absolute;left:2369;top:4612;width:9228;height:2" coordorigin="2369,4612" coordsize="9228,0" path="m2369,4612l11598,4612e" filled="f" stroked="t" strokeweight=".717973pt" strokecolor="#484848">
                <v:path arrowok="t"/>
              </v:shape>
            </v:group>
            <v:group style="position:absolute;left:4944;top:4603;width:2;height:2071" coordorigin="4944,4603" coordsize="2,2071">
              <v:shape style="position:absolute;left:4944;top:4603;width:2;height:2071" coordorigin="4944,4603" coordsize="0,2071" path="m4944,6674l4944,4603e" filled="f" stroked="t" strokeweight=".957298pt" strokecolor="#4B4B4B">
                <v:path arrowok="t"/>
              </v:shape>
            </v:group>
            <v:group style="position:absolute;left:4935;top:5097;width:6663;height:2" coordorigin="4935,5097" coordsize="6663,2">
              <v:shape style="position:absolute;left:4935;top:5097;width:6663;height:2" coordorigin="4935,5097" coordsize="6663,0" path="m4935,5097l11598,5097e" filled="f" stroked="t" strokeweight=".717973pt" strokecolor="#606060">
                <v:path arrowok="t"/>
              </v:shape>
            </v:group>
            <v:group style="position:absolute;left:4935;top:5336;width:6663;height:2" coordorigin="4935,5336" coordsize="6663,2">
              <v:shape style="position:absolute;left:4935;top:5336;width:6663;height:2" coordorigin="4935,5336" coordsize="6663,0" path="m4935,5336l11598,5336e" filled="f" stroked="t" strokeweight=".717973pt" strokecolor="#4F4F4F">
                <v:path arrowok="t"/>
              </v:shape>
            </v:group>
            <v:group style="position:absolute;left:4935;top:5576;width:6663;height:2" coordorigin="4935,5576" coordsize="6663,2">
              <v:shape style="position:absolute;left:4935;top:5576;width:6663;height:2" coordorigin="4935,5576" coordsize="6663,0" path="m4935,5576l11598,5576e" filled="f" stroked="t" strokeweight=".717973pt" strokecolor="#444444">
                <v:path arrowok="t"/>
              </v:shape>
            </v:group>
            <v:group style="position:absolute;left:2369;top:5792;width:9238;height:2" coordorigin="2369,5792" coordsize="9238,2">
              <v:shape style="position:absolute;left:2369;top:5792;width:9238;height:2" coordorigin="2369,5792" coordsize="9238,0" path="m2369,5792l11607,5792e" filled="f" stroked="t" strokeweight=".717973pt" strokecolor="#484848">
                <v:path arrowok="t"/>
              </v:shape>
            </v:group>
            <v:group style="position:absolute;left:7862;top:6017;width:2;height:662" coordorigin="7862,6017" coordsize="2,662">
              <v:shape style="position:absolute;left:7862;top:6017;width:2;height:662" coordorigin="7862,6017" coordsize="0,662" path="m7862,6679l7862,6017e" filled="f" stroked="t" strokeweight=".957298pt" strokecolor="#4F4F4F">
                <v:path arrowok="t"/>
              </v:shape>
            </v:group>
            <v:group style="position:absolute;left:321;top:6024;width:11287;height:2" coordorigin="321,6024" coordsize="11287,2">
              <v:shape style="position:absolute;left:321;top:6024;width:11287;height:2" coordorigin="321,6024" coordsize="11287,0" path="m321,6024l11607,6024e" filled="f" stroked="t" strokeweight=".957298pt" strokecolor="#4F4F4F">
                <v:path arrowok="t"/>
              </v:shape>
            </v:group>
            <v:group style="position:absolute;left:325;top:7520;width:11282;height:2" coordorigin="325,7520" coordsize="11282,2">
              <v:shape style="position:absolute;left:325;top:7520;width:11282;height:2" coordorigin="325,7520" coordsize="11282,0" path="m325,7520l11607,7520e" filled="f" stroked="t" strokeweight=".957298pt" strokecolor="#4F4F4F">
                <v:path arrowok="t"/>
              </v:shape>
            </v:group>
            <v:group style="position:absolute;left:2365;top:6453;width:9243;height:2" coordorigin="2365,6453" coordsize="9243,2">
              <v:shape style="position:absolute;left:2365;top:6453;width:9243;height:2" coordorigin="2365,6453" coordsize="9243,0" path="m2365,6453l11607,6453e" filled="f" stroked="t" strokeweight=".717973pt" strokecolor="#4B4B4B">
                <v:path arrowok="t"/>
              </v:shape>
            </v:group>
            <v:group style="position:absolute;left:2365;top:6669;width:9243;height:2" coordorigin="2365,6669" coordsize="9243,2">
              <v:shape style="position:absolute;left:2365;top:6669;width:9243;height:2" coordorigin="2365,6669" coordsize="9243,0" path="m2365,6669l11607,6669e" filled="f" stroked="t" strokeweight=".717973pt" strokecolor="#4F4F4F">
                <v:path arrowok="t"/>
              </v:shape>
            </v:group>
            <v:group style="position:absolute;left:4949;top:7518;width:2;height:662" coordorigin="4949,7518" coordsize="2,662">
              <v:shape style="position:absolute;left:4949;top:7518;width:2;height:662" coordorigin="4949,7518" coordsize="0,662" path="m4949,8179l4949,7518e" filled="f" stroked="t" strokeweight=".717973pt" strokecolor="#484848">
                <v:path arrowok="t"/>
              </v:shape>
            </v:group>
            <v:group style="position:absolute;left:4944;top:7741;width:6663;height:2" coordorigin="4944,7741" coordsize="6663,2">
              <v:shape style="position:absolute;left:4944;top:7741;width:6663;height:2" coordorigin="4944,7741" coordsize="6663,0" path="m4944,7741l11607,7741e" filled="f" stroked="t" strokeweight=".957298pt" strokecolor="#545454">
                <v:path arrowok="t"/>
              </v:shape>
            </v:group>
            <v:group style="position:absolute;left:4944;top:7954;width:6668;height:2" coordorigin="4944,7954" coordsize="6668,2">
              <v:shape style="position:absolute;left:4944;top:7954;width:6668;height:2" coordorigin="4944,7954" coordsize="6668,0" path="m4944,7954l11612,7954e" filled="f" stroked="t" strokeweight=".717973pt" strokecolor="#444444">
                <v:path arrowok="t"/>
              </v:shape>
            </v:group>
            <v:group style="position:absolute;left:345;top:11368;width:11282;height:2" coordorigin="345,11368" coordsize="11282,2">
              <v:shape style="position:absolute;left:345;top:11368;width:11282;height:2" coordorigin="345,11368" coordsize="11282,0" path="m345,11368l11626,11368e" filled="f" stroked="t" strokeweight=".717973pt" strokecolor="#4B4B4B">
                <v:path arrowok="t"/>
              </v:shape>
            </v:group>
            <v:group style="position:absolute;left:325;top:6887;width:11282;height:2" coordorigin="325,6887" coordsize="11282,2">
              <v:shape style="position:absolute;left:325;top:6887;width:11282;height:2" coordorigin="325,6887" coordsize="11282,0" path="m325,6887l11607,6887e" filled="f" stroked="t" strokeweight=".957298pt" strokecolor="#4F4F4F">
                <v:path arrowok="t"/>
              </v:shape>
            </v:group>
            <v:group style="position:absolute;left:325;top:8175;width:11287;height:2" coordorigin="325,8175" coordsize="11287,2">
              <v:shape style="position:absolute;left:325;top:8175;width:11287;height:2" coordorigin="325,8175" coordsize="11287,0" path="m325,8175l11612,8175e" filled="f" stroked="t" strokeweight=".717973pt" strokecolor="#484848">
                <v:path arrowok="t"/>
              </v:shape>
            </v:group>
            <v:group style="position:absolute;left:330;top:9428;width:11287;height:2" coordorigin="330,9428" coordsize="11287,2">
              <v:shape style="position:absolute;left:330;top:9428;width:11287;height:2" coordorigin="330,9428" coordsize="11287,0" path="m330,9428l11617,9428e" filled="f" stroked="t" strokeweight=".478649pt" strokecolor="#4B4B4B">
                <v:path arrowok="t"/>
              </v:shape>
            </v:group>
            <v:group style="position:absolute;left:340;top:10311;width:11287;height:2" coordorigin="340,10311" coordsize="11287,2">
              <v:shape style="position:absolute;left:340;top:10311;width:11287;height:2" coordorigin="340,10311" coordsize="11287,0" path="m340,10311l11626,10311e" filled="f" stroked="t" strokeweight=".717973pt" strokecolor="#4B4B4B">
                <v:path arrowok="t"/>
              </v:shape>
            </v:group>
            <v:group style="position:absolute;left:340;top:10651;width:11287;height:2" coordorigin="340,10651" coordsize="11287,2">
              <v:shape style="position:absolute;left:340;top:10651;width:11287;height:2" coordorigin="340,10651" coordsize="11287,0" path="m340,10651l11626,10651e" filled="f" stroked="t" strokeweight=".717973pt" strokecolor="#4F4F4F">
                <v:path arrowok="t"/>
              </v:shape>
            </v:group>
            <v:group style="position:absolute;left:1161;top:11584;width:2;height:4708" coordorigin="1161,11584" coordsize="2,4708">
              <v:shape style="position:absolute;left:1161;top:11584;width:2;height:4708" coordorigin="1161,11584" coordsize="0,4708" path="m1161,16292l1161,11584e" filled="f" stroked="t" strokeweight=".717973pt" strokecolor="#444444">
                <v:path arrowok="t"/>
              </v:shape>
            </v:group>
            <v:group style="position:absolute;left:1737;top:11579;width:2;height:4713" coordorigin="1737,11579" coordsize="2,4713">
              <v:shape style="position:absolute;left:1737;top:11579;width:2;height:4713" coordorigin="1737,11579" coordsize="0,4713" path="m1737,16292l1737,11579e" filled="f" stroked="t" strokeweight=".717973pt" strokecolor="#575757">
                <v:path arrowok="t"/>
              </v:shape>
            </v:group>
            <v:group style="position:absolute;left:345;top:11581;width:11282;height:2" coordorigin="345,11581" coordsize="11282,2">
              <v:shape style="position:absolute;left:345;top:11581;width:11282;height:2" coordorigin="345,11581" coordsize="11282,0" path="m345,11581l11626,11581e" filled="f" stroked="t" strokeweight=".717973pt" strokecolor="#4F4F4F">
                <v:path arrowok="t"/>
              </v:shape>
            </v:group>
            <v:group style="position:absolute;left:345;top:11816;width:11282;height:2" coordorigin="345,11816" coordsize="11282,2">
              <v:shape style="position:absolute;left:345;top:11816;width:11282;height:2" coordorigin="345,11816" coordsize="11282,0" path="m345,11816l11626,11816e" filled="f" stroked="t" strokeweight=".717973pt" strokecolor="#4B4B4B">
                <v:path arrowok="t"/>
              </v:shape>
            </v:group>
            <v:group style="position:absolute;left:354;top:16280;width:11287;height:2" coordorigin="354,16280" coordsize="11287,2">
              <v:shape style="position:absolute;left:354;top:16280;width:11287;height:2" coordorigin="354,16280" coordsize="11287,0" path="m354,16280l11641,16280e" filled="f" stroked="t" strokeweight=".717973pt" strokecolor="#575757">
                <v:path arrowok="t"/>
              </v:shape>
            </v:group>
            <v:group style="position:absolute;left:3710;top:14690;width:2;height:921" coordorigin="3710,14690" coordsize="2,921">
              <v:shape style="position:absolute;left:3710;top:14690;width:2;height:921" coordorigin="3710,14690" coordsize="0,921" path="m3710,15611l3710,14690e" filled="f" stroked="t" strokeweight="2.153920pt" strokecolor="#6467B3">
                <v:path arrowok="t"/>
              </v:shape>
            </v:group>
            <v:group style="position:absolute;left:7441;top:11569;width:2;height:4713" coordorigin="7441,11569" coordsize="2,4713">
              <v:shape style="position:absolute;left:7441;top:11569;width:2;height:4713" coordorigin="7441,11569" coordsize="0,4713" path="m7441,16282l7441,11569e" filled="f" stroked="t" strokeweight=".717973pt" strokecolor="#3F3F3F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58" w:lineRule="auto"/>
        <w:ind w:left="4969" w:right="5349" w:firstLine="-9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Onur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DAGLAR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22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3" w:lineRule="auto"/>
        <w:ind w:left="3724" w:right="4240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299641pt;margin-top:-19.038054pt;width:28.582501pt;height:55.5pt;mso-position-horizontal-relative:page;mso-position-vertical-relative:paragraph;z-index:-13328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rPr>
                      <w:rFonts w:ascii="Times New Roman" w:hAnsi="Times New Roman" w:cs="Times New Roman" w:eastAsia="Times New Roman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F2F2F"/>
                      <w:spacing w:val="0"/>
                      <w:w w:val="10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3" w:lineRule="exact"/>
        <w:ind w:left="831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>IZMIR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582" w:right="-20"/>
        <w:jc w:val="left"/>
        <w:tabs>
          <w:tab w:pos="4360" w:val="left"/>
          <w:tab w:pos="95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272202pt;margin-top:8.93993pt;width:43.098062pt;height:8.5pt;mso-position-horizontal-relative:page;mso-position-vertical-relative:paragraph;z-index:-13327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86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70"/>
          <w:b/>
          <w:bCs/>
          <w:position w:val="7"/>
        </w:rPr>
        <w:t>BÜYÜKŞEHIR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0"/>
          <w:w w:val="315"/>
          <w:position w:val="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7.947044" w:type="dxa"/>
      </w:tblPr>
      <w:tblGrid/>
      <w:tr>
        <w:trPr>
          <w:trHeight w:val="239" w:hRule="exact"/>
        </w:trPr>
        <w:tc>
          <w:tcPr>
            <w:tcW w:w="1251" w:type="dxa"/>
            <w:tcBorders>
              <w:top w:val="single" w:sz="5.729968" w:space="0" w:color="6B6B6B"/>
              <w:bottom w:val="single" w:sz="5.729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6" w:type="dxa"/>
            <w:tcBorders>
              <w:top w:val="nil" w:sz="6" w:space="0" w:color="auto"/>
              <w:bottom w:val="single" w:sz="5.729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84" w:type="dxa"/>
            <w:tcBorders>
              <w:top w:val="single" w:sz="5.729968" w:space="0" w:color="676767"/>
              <w:bottom w:val="single" w:sz="5.729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-6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</w:rPr>
              <w:t>28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4" w:type="dxa"/>
            <w:gridSpan w:val="2"/>
            <w:tcBorders>
              <w:top w:val="nil" w:sz="6" w:space="0" w:color="auto"/>
              <w:bottom w:val="single" w:sz="5.729968" w:space="0" w:color="676767"/>
              <w:left w:val="nil" w:sz="6" w:space="0" w:color="auto"/>
              <w:right w:val="single" w:sz="5.729968" w:space="0" w:color="575757"/>
            </w:tcBorders>
          </w:tcPr>
          <w:p>
            <w:pPr>
              <w:spacing w:before="11" w:after="0" w:line="240" w:lineRule="auto"/>
              <w:ind w:left="245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:17:09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80"/>
              </w:rPr>
              <w:t>JTel: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0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8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2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530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174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87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23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51" w:type="dxa"/>
            <w:tcBorders>
              <w:top w:val="single" w:sz="5.729968" w:space="0" w:color="676767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6" w:type="dxa"/>
            <w:tcBorders>
              <w:top w:val="single" w:sz="5.729968" w:space="0" w:color="676767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5"/>
              </w:rPr>
              <w:t>13.05.2017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84" w:type="dxa"/>
            <w:tcBorders>
              <w:top w:val="single" w:sz="5.729968" w:space="0" w:color="676767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56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w w:val="3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7"/>
              </w:rPr>
              <w:t>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-13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7"/>
              </w:rPr>
              <w:t>3053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4" w:type="dxa"/>
            <w:gridSpan w:val="2"/>
            <w:tcBorders>
              <w:top w:val="single" w:sz="5.729968" w:space="0" w:color="676767"/>
              <w:bottom w:val="single" w:sz="5.729968" w:space="0" w:color="6B6B6B"/>
              <w:left w:val="nil" w:sz="6" w:space="0" w:color="auto"/>
              <w:right w:val="single" w:sz="5.729968" w:space="0" w:color="575757"/>
            </w:tcBorders>
          </w:tcPr>
          <w:p>
            <w:pPr>
              <w:spacing w:before="4" w:after="0" w:line="240" w:lineRule="auto"/>
              <w:ind w:left="2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Alaetti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5"/>
              </w:rPr>
              <w:t>ÇELiK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109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Bildirite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Otoha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1"/>
              </w:rPr>
              <w:t>urlaçıkışı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51" w:type="dxa"/>
            <w:tcBorders>
              <w:top w:val="single" w:sz="5.729968" w:space="0" w:color="676767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93" w:type="dxa"/>
            <w:gridSpan w:val="3"/>
            <w:tcBorders>
              <w:top w:val="nil" w:sz="6" w:space="0" w:color="auto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İzmi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Çeşme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Otobam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Urla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ayrımı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5"/>
              </w:rPr>
              <w:t>URLAlİZMiR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5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2" w:hRule="exact"/>
        </w:trPr>
        <w:tc>
          <w:tcPr>
            <w:tcW w:w="1251" w:type="dxa"/>
            <w:tcBorders>
              <w:top w:val="single" w:sz="5.729968" w:space="0" w:color="6B6B6B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93" w:type="dxa"/>
            <w:gridSpan w:val="3"/>
            <w:tcBorders>
              <w:top w:val="single" w:sz="5.729968" w:space="0" w:color="6B6B6B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78" w:right="-20"/>
              <w:jc w:val="left"/>
              <w:tabs>
                <w:tab w:pos="2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0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9"/>
              </w:rPr>
              <w:t>SINIF!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50" w:type="dxa"/>
            <w:tcBorders>
              <w:top w:val="nil" w:sz="6" w:space="0" w:color="auto"/>
              <w:bottom w:val="single" w:sz="5.72996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9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47" w:lineRule="exact"/>
        <w:ind w:left="162" w:right="-20"/>
        <w:jc w:val="left"/>
        <w:tabs>
          <w:tab w:pos="354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9"/>
          <w:position w:val="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Hususi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3543" w:right="-20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1.621674pt;margin-top:2.877529pt;width:3.743655pt;height:25.5pt;mso-position-horizontal-relative:page;mso-position-vertical-relative:paragraph;z-index:-1332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424242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3" w:lineRule="exact"/>
        <w:ind w:left="4364" w:right="-20"/>
        <w:jc w:val="left"/>
        <w:tabs>
          <w:tab w:pos="4960" w:val="left"/>
          <w:tab w:pos="546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3"/>
          <w:szCs w:val="43"/>
          <w:color w:val="525454"/>
          <w:spacing w:val="0"/>
          <w:w w:val="53"/>
        </w:rPr>
        <w:t>ı</w:t>
      </w:r>
      <w:r>
        <w:rPr>
          <w:rFonts w:ascii="Arial" w:hAnsi="Arial" w:cs="Arial" w:eastAsia="Arial"/>
          <w:sz w:val="43"/>
          <w:szCs w:val="43"/>
          <w:color w:val="525454"/>
          <w:spacing w:val="-53"/>
          <w:w w:val="53"/>
        </w:rPr>
        <w:t> </w:t>
      </w:r>
      <w:r>
        <w:rPr>
          <w:rFonts w:ascii="Arial" w:hAnsi="Arial" w:cs="Arial" w:eastAsia="Arial"/>
          <w:sz w:val="43"/>
          <w:szCs w:val="43"/>
          <w:color w:val="525454"/>
          <w:spacing w:val="0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525454"/>
          <w:spacing w:val="0"/>
          <w:w w:val="53"/>
        </w:rPr>
        <w:t>ı</w:t>
      </w:r>
      <w:r>
        <w:rPr>
          <w:rFonts w:ascii="Arial" w:hAnsi="Arial" w:cs="Arial" w:eastAsia="Arial"/>
          <w:sz w:val="43"/>
          <w:szCs w:val="43"/>
          <w:color w:val="525454"/>
          <w:spacing w:val="0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525454"/>
          <w:spacing w:val="0"/>
          <w:w w:val="100"/>
        </w:rPr>
      </w:r>
      <w:r>
        <w:rPr>
          <w:rFonts w:ascii="Arial" w:hAnsi="Arial" w:cs="Arial" w:eastAsia="Arial"/>
          <w:sz w:val="43"/>
          <w:szCs w:val="43"/>
          <w:color w:val="AFAFB1"/>
          <w:spacing w:val="0"/>
          <w:w w:val="53"/>
        </w:rPr>
        <w:t>ı</w:t>
      </w:r>
      <w:r>
        <w:rPr>
          <w:rFonts w:ascii="Arial" w:hAnsi="Arial" w:cs="Arial" w:eastAsia="Arial"/>
          <w:sz w:val="43"/>
          <w:szCs w:val="43"/>
          <w:color w:val="AFAFB1"/>
          <w:spacing w:val="0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AFAFB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62" w:right="-20"/>
        <w:jc w:val="left"/>
        <w:tabs>
          <w:tab w:pos="206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Nasu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ÇANACIK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Cemal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ÇrNAR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87" w:right="-20"/>
        <w:jc w:val="left"/>
        <w:tabs>
          <w:tab w:pos="45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17:14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7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33" w:lineRule="auto"/>
        <w:ind w:left="4613" w:right="4132" w:firstLine="-4445"/>
        <w:jc w:val="left"/>
        <w:tabs>
          <w:tab w:pos="206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4905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19"/>
          <w:w w:val="15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09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2" w:right="-20"/>
        <w:jc w:val="left"/>
        <w:tabs>
          <w:tab w:pos="208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4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67" w:right="2463" w:firstLine="-1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626" w:right="38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1" w:lineRule="exact"/>
        <w:ind w:left="162" w:right="-20"/>
        <w:jc w:val="left"/>
        <w:tabs>
          <w:tab w:pos="2080" w:val="left"/>
          <w:tab w:pos="4660" w:val="left"/>
          <w:tab w:pos="65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54"/>
          <w:position w:val="-1"/>
        </w:rPr>
        <w:t>1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54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2F2F2F"/>
          <w:spacing w:val="12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Köj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)ük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4656" w:right="-20"/>
        <w:jc w:val="left"/>
        <w:tabs>
          <w:tab w:pos="65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  <w:position w:val="3"/>
        </w:rPr>
        <w:t>l6kg+1kg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566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Fiat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otomobili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67" w:right="2926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ısmını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[roplam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rvangı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566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Fiat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7" w:lineRule="auto"/>
        <w:ind w:left="2091" w:right="63" w:firstLine="-1924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estalasyon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67" w:right="-20"/>
        <w:jc w:val="left"/>
        <w:tabs>
          <w:tab w:pos="208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Alınamadı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99" w:lineRule="auto"/>
        <w:ind w:left="172" w:right="9632" w:firstLine="-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v-.,gı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left="3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39799"/>
          <w:spacing w:val="0"/>
          <w:w w:val="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39799"/>
          <w:spacing w:val="0"/>
          <w:w w:val="19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939799"/>
          <w:spacing w:val="2"/>
          <w:w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ıim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40" w:lineRule="auto"/>
        <w:ind w:left="172" w:right="-20"/>
        <w:jc w:val="left"/>
        <w:tabs>
          <w:tab w:pos="206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[rarih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17:45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263" w:right="-20"/>
        <w:jc w:val="left"/>
        <w:tabs>
          <w:tab w:pos="108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80" w:bottom="280" w:left="320" w:right="26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99" w:lineRule="exact"/>
        <w:ind w:right="1477"/>
        <w:jc w:val="right"/>
        <w:tabs>
          <w:tab w:pos="30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80"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424242"/>
          <w:spacing w:val="-43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57"/>
          <w:position w:val="-2"/>
        </w:rPr>
        <w:t>6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57"/>
          <w:position w:val="-2"/>
        </w:rPr>
        <w:t>  </w:t>
      </w:r>
      <w:r>
        <w:rPr>
          <w:rFonts w:ascii="Arial" w:hAnsi="Arial" w:cs="Arial" w:eastAsia="Arial"/>
          <w:sz w:val="27"/>
          <w:szCs w:val="27"/>
          <w:color w:val="646464"/>
          <w:spacing w:val="31"/>
          <w:w w:val="57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57"/>
          <w:position w:val="-2"/>
        </w:rPr>
        <w:t>avı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57"/>
          <w:position w:val="-2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57"/>
          <w:position w:val="-2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13"/>
          <w:w w:val="57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57"/>
          <w:position w:val="-2"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156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712158pt;margin-top:1.945626pt;width:98.13704pt;height:37.5pt;mso-position-horizontal-relative:page;mso-position-vertical-relative:paragraph;z-index:-13325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75"/>
                      <w:szCs w:val="75"/>
                      <w:color w:val="525454"/>
                      <w:w w:val="25"/>
                      <w:position w:val="-1"/>
                    </w:rPr>
                    <w:t>{y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525454"/>
                      <w:spacing w:val="16"/>
                      <w:w w:val="26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2F2F2F"/>
                      <w:spacing w:val="0"/>
                      <w:w w:val="27"/>
                      <w:position w:val="-1"/>
                    </w:rPr>
                    <w:t>Birio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2F2F2F"/>
                      <w:spacing w:val="-39"/>
                      <w:w w:val="2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3F4866"/>
                      <w:spacing w:val="0"/>
                      <w:w w:val="110"/>
                      <w:position w:val="-1"/>
                    </w:rPr>
                    <w:t>"$2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7C7E80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7C7E80"/>
          <w:spacing w:val="5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AFAFB1"/>
          <w:spacing w:val="1"/>
          <w:w w:val="44"/>
          <w:position w:val="1"/>
        </w:rPr>
        <w:t>_</w:t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161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162"/>
          <w:position w:val="1"/>
        </w:rPr>
        <w:t>•</w:t>
      </w:r>
      <w:r>
        <w:rPr>
          <w:rFonts w:ascii="Arial" w:hAnsi="Arial" w:cs="Arial" w:eastAsia="Arial"/>
          <w:sz w:val="20"/>
          <w:szCs w:val="20"/>
          <w:color w:val="AFAFB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QJ7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right="1792"/>
        <w:jc w:val="right"/>
        <w:tabs>
          <w:tab w:pos="3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AFAFB1"/>
          <w:w w:val="281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FAFB1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939799"/>
          <w:spacing w:val="0"/>
          <w:w w:val="234"/>
          <w:i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939799"/>
          <w:spacing w:val="-30"/>
          <w:w w:val="234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46464"/>
          <w:spacing w:val="0"/>
          <w:w w:val="77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646464"/>
          <w:spacing w:val="0"/>
          <w:w w:val="77"/>
        </w:rPr>
        <w:t>\:</w:t>
      </w:r>
      <w:r>
        <w:rPr>
          <w:rFonts w:ascii="Times New Roman" w:hAnsi="Times New Roman" w:cs="Times New Roman" w:eastAsia="Times New Roman"/>
          <w:sz w:val="9"/>
          <w:szCs w:val="9"/>
          <w:color w:val="646464"/>
          <w:spacing w:val="0"/>
          <w:w w:val="77"/>
        </w:rPr>
        <w:t>      </w:t>
      </w:r>
      <w:r>
        <w:rPr>
          <w:rFonts w:ascii="Times New Roman" w:hAnsi="Times New Roman" w:cs="Times New Roman" w:eastAsia="Times New Roman"/>
          <w:sz w:val="9"/>
          <w:szCs w:val="9"/>
          <w:color w:val="646464"/>
          <w:spacing w:val="7"/>
          <w:w w:val="7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46464"/>
          <w:spacing w:val="0"/>
          <w:w w:val="113"/>
          <w:b/>
          <w:bCs/>
        </w:rPr>
        <w:t>f'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72" w:after="0" w:line="168" w:lineRule="exact"/>
        <w:ind w:right="2629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71"/>
          <w:position w:val="-10"/>
        </w:rPr>
        <w:t>Itti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40" w:bottom="280" w:left="320" w:right="260"/>
          <w:cols w:num="2" w:equalWidth="0">
            <w:col w:w="839" w:space="1405"/>
            <w:col w:w="9096"/>
          </w:cols>
        </w:sectPr>
      </w:pPr>
      <w:rPr/>
    </w:p>
    <w:p>
      <w:pPr>
        <w:spacing w:before="0" w:after="0" w:line="531" w:lineRule="exact"/>
        <w:ind w:left="2631" w:right="2490"/>
        <w:jc w:val="center"/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788452pt;margin-top:3.182053pt;width:1.414317pt;height:37pt;mso-position-horizontal-relative:page;mso-position-vertical-relative:paragraph;z-index:-13324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939799"/>
                      <w:spacing w:val="-96"/>
                      <w:w w:val="63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273163pt;margin-top:15.700022pt;width:6.868125pt;height:37.5pt;mso-position-horizontal-relative:page;mso-position-vertical-relative:paragraph;z-index:-13322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75"/>
                      <w:szCs w:val="75"/>
                      <w:color w:val="2F2F2F"/>
                      <w:spacing w:val="0"/>
                      <w:w w:val="33"/>
                      <w:position w:val="-1"/>
                    </w:rPr>
                    <w:t>ri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9"/>
          <w:szCs w:val="49"/>
          <w:color w:val="AFAFB1"/>
          <w:spacing w:val="10"/>
          <w:w w:val="31"/>
          <w:position w:val="-3"/>
        </w:rPr>
        <w:t>-</w:t>
      </w:r>
      <w:r>
        <w:rPr>
          <w:rFonts w:ascii="Times New Roman" w:hAnsi="Times New Roman" w:cs="Times New Roman" w:eastAsia="Times New Roman"/>
          <w:sz w:val="49"/>
          <w:szCs w:val="49"/>
          <w:color w:val="4D5287"/>
          <w:spacing w:val="0"/>
          <w:w w:val="267"/>
          <w:position w:val="-3"/>
        </w:rPr>
        <w:t>,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2254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31"/>
          <w:szCs w:val="31"/>
          <w:color w:val="3F4866"/>
          <w:w w:val="42"/>
        </w:rPr>
        <w:t>-=</w:t>
      </w:r>
      <w:r>
        <w:rPr>
          <w:rFonts w:ascii="Arial" w:hAnsi="Arial" w:cs="Arial" w:eastAsia="Arial"/>
          <w:sz w:val="31"/>
          <w:szCs w:val="31"/>
          <w:color w:val="3F4866"/>
          <w:w w:val="43"/>
        </w:rPr>
        <w:t>-</w:t>
      </w:r>
      <w:r>
        <w:rPr>
          <w:rFonts w:ascii="Arial" w:hAnsi="Arial" w:cs="Arial" w:eastAsia="Arial"/>
          <w:sz w:val="31"/>
          <w:szCs w:val="31"/>
          <w:color w:val="3F4866"/>
          <w:spacing w:val="-45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939799"/>
          <w:spacing w:val="-15"/>
          <w:w w:val="91"/>
        </w:rPr>
        <w:t>T</w:t>
      </w:r>
      <w:r>
        <w:rPr>
          <w:rFonts w:ascii="Arial" w:hAnsi="Arial" w:cs="Arial" w:eastAsia="Arial"/>
          <w:sz w:val="31"/>
          <w:szCs w:val="31"/>
          <w:color w:val="AFAFB1"/>
          <w:spacing w:val="0"/>
          <w:w w:val="91"/>
        </w:rPr>
        <w:t>s</w:t>
      </w:r>
      <w:r>
        <w:rPr>
          <w:rFonts w:ascii="Arial" w:hAnsi="Arial" w:cs="Arial" w:eastAsia="Arial"/>
          <w:sz w:val="31"/>
          <w:szCs w:val="31"/>
          <w:color w:val="AFAFB1"/>
          <w:spacing w:val="-77"/>
          <w:w w:val="91"/>
        </w:rPr>
        <w:t> </w:t>
      </w:r>
      <w:r>
        <w:rPr>
          <w:rFonts w:ascii="Arial" w:hAnsi="Arial" w:cs="Arial" w:eastAsia="Arial"/>
          <w:sz w:val="31"/>
          <w:szCs w:val="31"/>
          <w:color w:val="AFAFB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AFAFB1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939799"/>
          <w:spacing w:val="0"/>
          <w:w w:val="100"/>
          <w:b/>
          <w:bCs/>
        </w:rPr>
        <w:t>ail</w:t>
      </w:r>
      <w:r>
        <w:rPr>
          <w:rFonts w:ascii="Times New Roman" w:hAnsi="Times New Roman" w:cs="Times New Roman" w:eastAsia="Times New Roman"/>
          <w:sz w:val="29"/>
          <w:szCs w:val="29"/>
          <w:color w:val="939799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39799"/>
          <w:spacing w:val="0"/>
          <w:w w:val="103"/>
        </w:rPr>
        <w:t>YAPICI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60" w:lineRule="exact"/>
        <w:ind w:left="2311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2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39799"/>
          <w:spacing w:val="0"/>
          <w:w w:val="81"/>
          <w:position w:val="-12"/>
        </w:rPr>
        <w:t>J·</w:t>
      </w:r>
      <w:r>
        <w:rPr>
          <w:rFonts w:ascii="Times New Roman" w:hAnsi="Times New Roman" w:cs="Times New Roman" w:eastAsia="Times New Roman"/>
          <w:sz w:val="21"/>
          <w:szCs w:val="21"/>
          <w:color w:val="939799"/>
          <w:spacing w:val="15"/>
          <w:w w:val="81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63"/>
          <w:position w:val="-12"/>
        </w:rPr>
        <w:t>,_,:u..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3"/>
          <w:w w:val="64"/>
          <w:position w:val="-1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939799"/>
          <w:spacing w:val="0"/>
          <w:w w:val="109"/>
          <w:position w:val="-1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39799"/>
          <w:spacing w:val="-5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939799"/>
          <w:spacing w:val="0"/>
          <w:w w:val="84"/>
          <w:position w:val="-12"/>
        </w:rPr>
        <w:t>Pc</w:t>
      </w:r>
      <w:r>
        <w:rPr>
          <w:rFonts w:ascii="Arial" w:hAnsi="Arial" w:cs="Arial" w:eastAsia="Arial"/>
          <w:sz w:val="21"/>
          <w:szCs w:val="21"/>
          <w:color w:val="939799"/>
          <w:spacing w:val="12"/>
          <w:w w:val="84"/>
          <w:position w:val="-12"/>
        </w:rPr>
        <w:t>ı</w:t>
      </w:r>
      <w:r>
        <w:rPr>
          <w:rFonts w:ascii="Arial" w:hAnsi="Arial" w:cs="Arial" w:eastAsia="Arial"/>
          <w:sz w:val="21"/>
          <w:szCs w:val="21"/>
          <w:color w:val="7C7E80"/>
          <w:spacing w:val="3"/>
          <w:w w:val="84"/>
          <w:position w:val="-12"/>
        </w:rPr>
        <w:t>t</w:t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84"/>
          <w:position w:val="-12"/>
        </w:rPr>
        <w:t>ı</w:t>
      </w:r>
      <w:r>
        <w:rPr>
          <w:rFonts w:ascii="Arial" w:hAnsi="Arial" w:cs="Arial" w:eastAsia="Arial"/>
          <w:sz w:val="21"/>
          <w:szCs w:val="21"/>
          <w:color w:val="646464"/>
          <w:spacing w:val="2"/>
          <w:w w:val="84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7C7E80"/>
          <w:spacing w:val="0"/>
          <w:w w:val="74"/>
          <w:position w:val="-12"/>
        </w:rPr>
        <w:t>ı:</w:t>
      </w:r>
      <w:r>
        <w:rPr>
          <w:rFonts w:ascii="Arial" w:hAnsi="Arial" w:cs="Arial" w:eastAsia="Arial"/>
          <w:sz w:val="22"/>
          <w:szCs w:val="22"/>
          <w:color w:val="7C7E80"/>
          <w:spacing w:val="0"/>
          <w:w w:val="75"/>
          <w:position w:val="-12"/>
        </w:rPr>
        <w:t>l</w:t>
      </w:r>
      <w:r>
        <w:rPr>
          <w:rFonts w:ascii="Arial" w:hAnsi="Arial" w:cs="Arial" w:eastAsia="Arial"/>
          <w:sz w:val="22"/>
          <w:szCs w:val="22"/>
          <w:color w:val="7C7E80"/>
          <w:spacing w:val="-39"/>
          <w:w w:val="100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939799"/>
          <w:spacing w:val="-19"/>
          <w:w w:val="151"/>
          <w:position w:val="-12"/>
        </w:rPr>
        <w:t>'</w:t>
      </w:r>
      <w:r>
        <w:rPr>
          <w:rFonts w:ascii="Arial" w:hAnsi="Arial" w:cs="Arial" w:eastAsia="Arial"/>
          <w:sz w:val="22"/>
          <w:szCs w:val="22"/>
          <w:color w:val="7C7E80"/>
          <w:spacing w:val="0"/>
          <w:w w:val="74"/>
          <w:position w:val="-12"/>
        </w:rPr>
        <w:t>"</w:t>
      </w:r>
      <w:r>
        <w:rPr>
          <w:rFonts w:ascii="Arial" w:hAnsi="Arial" w:cs="Arial" w:eastAsia="Arial"/>
          <w:sz w:val="22"/>
          <w:szCs w:val="22"/>
          <w:color w:val="7C7E80"/>
          <w:spacing w:val="-38"/>
          <w:w w:val="100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646464"/>
          <w:spacing w:val="6"/>
          <w:w w:val="73"/>
          <w:position w:val="-12"/>
        </w:rPr>
        <w:t>'</w:t>
      </w:r>
      <w:r>
        <w:rPr>
          <w:rFonts w:ascii="Arial" w:hAnsi="Arial" w:cs="Arial" w:eastAsia="Arial"/>
          <w:sz w:val="22"/>
          <w:szCs w:val="22"/>
          <w:color w:val="939799"/>
          <w:spacing w:val="0"/>
          <w:w w:val="73"/>
          <w:position w:val="-12"/>
        </w:rPr>
        <w:t>cı"</w:t>
      </w:r>
      <w:r>
        <w:rPr>
          <w:rFonts w:ascii="Arial" w:hAnsi="Arial" w:cs="Arial" w:eastAsia="Arial"/>
          <w:sz w:val="22"/>
          <w:szCs w:val="22"/>
          <w:color w:val="939799"/>
          <w:spacing w:val="-6"/>
          <w:w w:val="73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7C7E80"/>
          <w:spacing w:val="0"/>
          <w:w w:val="100"/>
          <w:position w:val="-12"/>
        </w:rPr>
        <w:t>A</w:t>
      </w:r>
      <w:r>
        <w:rPr>
          <w:rFonts w:ascii="Arial" w:hAnsi="Arial" w:cs="Arial" w:eastAsia="Arial"/>
          <w:sz w:val="22"/>
          <w:szCs w:val="22"/>
          <w:color w:val="939799"/>
          <w:spacing w:val="0"/>
          <w:w w:val="100"/>
          <w:position w:val="-12"/>
        </w:rPr>
        <w:t>mir'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09" w:lineRule="exact"/>
        <w:ind w:left="19" w:right="-20"/>
        <w:jc w:val="left"/>
        <w:tabs>
          <w:tab w:pos="162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939799"/>
          <w:spacing w:val="0"/>
          <w:w w:val="47"/>
        </w:rPr>
        <w:t>.</w:t>
      </w:r>
      <w:r>
        <w:rPr>
          <w:rFonts w:ascii="Arial" w:hAnsi="Arial" w:cs="Arial" w:eastAsia="Arial"/>
          <w:sz w:val="40"/>
          <w:szCs w:val="40"/>
          <w:color w:val="939799"/>
          <w:spacing w:val="0"/>
          <w:w w:val="47"/>
        </w:rPr>
        <w:t> </w:t>
      </w:r>
      <w:r>
        <w:rPr>
          <w:rFonts w:ascii="Arial" w:hAnsi="Arial" w:cs="Arial" w:eastAsia="Arial"/>
          <w:sz w:val="40"/>
          <w:szCs w:val="40"/>
          <w:color w:val="939799"/>
          <w:spacing w:val="40"/>
          <w:w w:val="47"/>
        </w:rPr>
        <w:t> </w:t>
      </w:r>
      <w:r>
        <w:rPr>
          <w:rFonts w:ascii="Arial" w:hAnsi="Arial" w:cs="Arial" w:eastAsia="Arial"/>
          <w:sz w:val="40"/>
          <w:szCs w:val="40"/>
          <w:color w:val="AFAFB1"/>
          <w:spacing w:val="4"/>
          <w:w w:val="26"/>
          <w:b/>
          <w:bCs/>
        </w:rPr>
        <w:t>·</w:t>
      </w:r>
      <w:r>
        <w:rPr>
          <w:rFonts w:ascii="Arial" w:hAnsi="Arial" w:cs="Arial" w:eastAsia="Arial"/>
          <w:sz w:val="40"/>
          <w:szCs w:val="40"/>
          <w:color w:val="525454"/>
          <w:spacing w:val="0"/>
          <w:w w:val="139"/>
          <w:b/>
          <w:bCs/>
        </w:rPr>
        <w:t>·w</w:t>
      </w:r>
      <w:r>
        <w:rPr>
          <w:rFonts w:ascii="Arial" w:hAnsi="Arial" w:cs="Arial" w:eastAsia="Arial"/>
          <w:sz w:val="40"/>
          <w:szCs w:val="40"/>
          <w:color w:val="7C7E80"/>
          <w:spacing w:val="0"/>
          <w:w w:val="27"/>
          <w:b/>
          <w:bCs/>
        </w:rPr>
        <w:t>-</w:t>
      </w:r>
      <w:r>
        <w:rPr>
          <w:rFonts w:ascii="Arial" w:hAnsi="Arial" w:cs="Arial" w:eastAsia="Arial"/>
          <w:sz w:val="40"/>
          <w:szCs w:val="40"/>
          <w:color w:val="7C7E8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40"/>
          <w:szCs w:val="40"/>
          <w:color w:val="7C7E80"/>
          <w:spacing w:val="0"/>
          <w:w w:val="100"/>
          <w:b/>
          <w:bCs/>
        </w:rPr>
      </w:r>
      <w:r>
        <w:rPr>
          <w:rFonts w:ascii="Arial" w:hAnsi="Arial" w:cs="Arial" w:eastAsia="Arial"/>
          <w:sz w:val="33"/>
          <w:szCs w:val="33"/>
          <w:color w:val="525454"/>
          <w:spacing w:val="0"/>
          <w:w w:val="100"/>
          <w:b/>
          <w:bCs/>
        </w:rPr>
        <w:t>tr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77" w:after="0" w:line="188" w:lineRule="exact"/>
        <w:ind w:left="549" w:right="-20"/>
        <w:jc w:val="left"/>
        <w:tabs>
          <w:tab w:pos="2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77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424242"/>
          <w:spacing w:val="1"/>
          <w:w w:val="77"/>
          <w:position w:val="-3"/>
        </w:rPr>
        <w:t>y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77"/>
          <w:position w:val="-3"/>
        </w:rPr>
        <w:t>.,;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77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25"/>
          <w:w w:val="77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F4866"/>
          <w:spacing w:val="0"/>
          <w:w w:val="190"/>
          <w:position w:val="-3"/>
        </w:rPr>
        <w:t>hl</w:t>
      </w:r>
      <w:r>
        <w:rPr>
          <w:rFonts w:ascii="Arial" w:hAnsi="Arial" w:cs="Arial" w:eastAsia="Arial"/>
          <w:sz w:val="19"/>
          <w:szCs w:val="19"/>
          <w:color w:val="3F486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F4866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051DB5"/>
          <w:spacing w:val="0"/>
          <w:w w:val="283"/>
          <w:i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051DB5"/>
          <w:spacing w:val="0"/>
          <w:w w:val="285"/>
          <w:i/>
          <w:position w:val="-3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00" w:right="-20"/>
        <w:jc w:val="left"/>
        <w:tabs>
          <w:tab w:pos="480" w:val="left"/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525454"/>
          <w:spacing w:val="0"/>
          <w:w w:val="80"/>
          <w:position w:val="1"/>
        </w:rPr>
        <w:t>M</w:t>
      </w:r>
      <w:r>
        <w:rPr>
          <w:rFonts w:ascii="Arial" w:hAnsi="Arial" w:cs="Arial" w:eastAsia="Arial"/>
          <w:sz w:val="21"/>
          <w:szCs w:val="21"/>
          <w:color w:val="52545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525454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525454"/>
          <w:spacing w:val="-6"/>
          <w:w w:val="64"/>
          <w:position w:val="1"/>
        </w:rPr>
        <w:t>a</w:t>
      </w:r>
      <w:r>
        <w:rPr>
          <w:rFonts w:ascii="Arial" w:hAnsi="Arial" w:cs="Arial" w:eastAsia="Arial"/>
          <w:sz w:val="22"/>
          <w:szCs w:val="22"/>
          <w:color w:val="2F2F2F"/>
          <w:spacing w:val="-39"/>
          <w:w w:val="122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7C7E80"/>
          <w:spacing w:val="-42"/>
          <w:w w:val="109"/>
          <w:position w:val="1"/>
        </w:rPr>
        <w:t>·</w:t>
      </w:r>
      <w:r>
        <w:rPr>
          <w:rFonts w:ascii="Arial" w:hAnsi="Arial" w:cs="Arial" w:eastAsia="Arial"/>
          <w:sz w:val="22"/>
          <w:szCs w:val="22"/>
          <w:color w:val="424242"/>
          <w:spacing w:val="-17"/>
          <w:w w:val="130"/>
          <w:position w:val="1"/>
        </w:rPr>
        <w:t>·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61"/>
          <w:position w:val="1"/>
        </w:rPr>
        <w:t>ı:ü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61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60"/>
          <w:cols w:num="2" w:equalWidth="0">
            <w:col w:w="5643" w:space="2932"/>
            <w:col w:w="2765"/>
          </w:cols>
        </w:sectPr>
      </w:pPr>
      <w:rPr/>
    </w:p>
    <w:p>
      <w:pPr>
        <w:spacing w:before="0" w:after="0" w:line="119" w:lineRule="exact"/>
        <w:ind w:left="2301" w:right="-20"/>
        <w:jc w:val="left"/>
        <w:tabs>
          <w:tab w:pos="3040" w:val="left"/>
          <w:tab w:pos="4260" w:val="left"/>
          <w:tab w:pos="9040" w:val="left"/>
          <w:tab w:pos="1002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242462pt;margin-top:12.757296pt;width:4.03866pt;height:9pt;mso-position-horizontal-relative:page;mso-position-vertical-relative:paragraph;z-index:-1332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FAFB1"/>
                      <w:spacing w:val="0"/>
                      <w:w w:val="53"/>
                    </w:rPr>
                    <w:t>...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217"/>
          <w:position w:val="-5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217"/>
          <w:position w:val="-5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14"/>
          <w:w w:val="217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217"/>
          <w:position w:val="-5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8"/>
          <w:w w:val="217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217"/>
          <w:position w:val="-5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217"/>
          <w:position w:val="-5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18"/>
          <w:w w:val="217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100"/>
          <w:position w:val="-5"/>
        </w:rPr>
        <w:t>1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100"/>
          <w:position w:val="-5"/>
        </w:rPr>
        <w:t>      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100"/>
          <w:position w:val="-5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158"/>
          <w:position w:val="-5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158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14"/>
          <w:w w:val="158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0"/>
          <w:w w:val="158"/>
          <w:position w:val="-5"/>
        </w:rPr>
        <w:t>J</w:t>
      </w:r>
      <w:r>
        <w:rPr>
          <w:rFonts w:ascii="Times New Roman" w:hAnsi="Times New Roman" w:cs="Times New Roman" w:eastAsia="Times New Roman"/>
          <w:sz w:val="5"/>
          <w:szCs w:val="5"/>
          <w:color w:val="AFAFB1"/>
          <w:spacing w:val="-4"/>
          <w:w w:val="158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39799"/>
          <w:spacing w:val="0"/>
          <w:w w:val="248"/>
          <w:position w:val="-5"/>
        </w:rPr>
        <w:t>(</w:t>
      </w:r>
      <w:r>
        <w:rPr>
          <w:rFonts w:ascii="Times New Roman" w:hAnsi="Times New Roman" w:cs="Times New Roman" w:eastAsia="Times New Roman"/>
          <w:sz w:val="5"/>
          <w:szCs w:val="5"/>
          <w:color w:val="939799"/>
          <w:spacing w:val="0"/>
          <w:w w:val="248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39799"/>
          <w:spacing w:val="17"/>
          <w:w w:val="248"/>
          <w:position w:val="-5"/>
        </w:rPr>
        <w:t> </w:t>
      </w:r>
      <w:r>
        <w:rPr>
          <w:rFonts w:ascii="Arial" w:hAnsi="Arial" w:cs="Arial" w:eastAsia="Arial"/>
          <w:sz w:val="6"/>
          <w:szCs w:val="6"/>
          <w:color w:val="939799"/>
          <w:spacing w:val="0"/>
          <w:w w:val="100"/>
          <w:position w:val="-5"/>
        </w:rPr>
        <w:t>'!.</w:t>
      </w:r>
      <w:r>
        <w:rPr>
          <w:rFonts w:ascii="Arial" w:hAnsi="Arial" w:cs="Arial" w:eastAsia="Arial"/>
          <w:sz w:val="6"/>
          <w:szCs w:val="6"/>
          <w:color w:val="939799"/>
          <w:spacing w:val="0"/>
          <w:w w:val="100"/>
          <w:position w:val="-5"/>
        </w:rPr>
        <w:t>      </w:t>
      </w:r>
      <w:r>
        <w:rPr>
          <w:rFonts w:ascii="Arial" w:hAnsi="Arial" w:cs="Arial" w:eastAsia="Arial"/>
          <w:sz w:val="6"/>
          <w:szCs w:val="6"/>
          <w:color w:val="939799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C7E80"/>
          <w:spacing w:val="0"/>
          <w:w w:val="255"/>
          <w:position w:val="-5"/>
        </w:rPr>
        <w:t>h</w:t>
      </w:r>
      <w:r>
        <w:rPr>
          <w:rFonts w:ascii="Times New Roman" w:hAnsi="Times New Roman" w:cs="Times New Roman" w:eastAsia="Times New Roman"/>
          <w:sz w:val="5"/>
          <w:szCs w:val="5"/>
          <w:color w:val="7C7E80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39799"/>
          <w:spacing w:val="0"/>
          <w:w w:val="187"/>
          <w:position w:val="-5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939799"/>
          <w:spacing w:val="-10"/>
          <w:w w:val="187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939799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12"/>
          <w:szCs w:val="12"/>
          <w:color w:val="939799"/>
          <w:spacing w:val="5"/>
          <w:w w:val="53"/>
          <w:position w:val="-5"/>
        </w:rPr>
        <w:t>_</w:t>
      </w:r>
      <w:r>
        <w:rPr>
          <w:rFonts w:ascii="Arial" w:hAnsi="Arial" w:cs="Arial" w:eastAsia="Arial"/>
          <w:sz w:val="12"/>
          <w:szCs w:val="12"/>
          <w:color w:val="939799"/>
          <w:spacing w:val="0"/>
          <w:w w:val="73"/>
          <w:position w:val="-5"/>
        </w:rPr>
        <w:t>.</w:t>
      </w:r>
      <w:r>
        <w:rPr>
          <w:rFonts w:ascii="Arial" w:hAnsi="Arial" w:cs="Arial" w:eastAsia="Arial"/>
          <w:sz w:val="12"/>
          <w:szCs w:val="12"/>
          <w:color w:val="939799"/>
          <w:spacing w:val="4"/>
          <w:w w:val="73"/>
          <w:position w:val="-5"/>
        </w:rPr>
        <w:t>.</w:t>
      </w:r>
      <w:r>
        <w:rPr>
          <w:rFonts w:ascii="Arial" w:hAnsi="Arial" w:cs="Arial" w:eastAsia="Arial"/>
          <w:sz w:val="12"/>
          <w:szCs w:val="12"/>
          <w:color w:val="939799"/>
          <w:spacing w:val="0"/>
          <w:w w:val="276"/>
          <w:position w:val="-5"/>
        </w:rPr>
        <w:t>,</w:t>
      </w:r>
      <w:r>
        <w:rPr>
          <w:rFonts w:ascii="Arial" w:hAnsi="Arial" w:cs="Arial" w:eastAsia="Arial"/>
          <w:sz w:val="12"/>
          <w:szCs w:val="12"/>
          <w:color w:val="939799"/>
          <w:spacing w:val="3"/>
          <w:w w:val="100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AFAFB1"/>
          <w:spacing w:val="0"/>
          <w:w w:val="100"/>
          <w:position w:val="-5"/>
        </w:rPr>
        <w:t>,·</w:t>
      </w:r>
      <w:r>
        <w:rPr>
          <w:rFonts w:ascii="Arial" w:hAnsi="Arial" w:cs="Arial" w:eastAsia="Arial"/>
          <w:sz w:val="12"/>
          <w:szCs w:val="12"/>
          <w:color w:val="AFAFB1"/>
          <w:spacing w:val="-27"/>
          <w:w w:val="100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AFAFB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2"/>
          <w:szCs w:val="12"/>
          <w:color w:val="AFAFB1"/>
          <w:spacing w:val="0"/>
          <w:w w:val="100"/>
          <w:position w:val="-5"/>
        </w:rPr>
      </w:r>
      <w:r>
        <w:rPr>
          <w:rFonts w:ascii="Arial" w:hAnsi="Arial" w:cs="Arial" w:eastAsia="Arial"/>
          <w:sz w:val="9"/>
          <w:szCs w:val="9"/>
          <w:color w:val="939799"/>
          <w:spacing w:val="0"/>
          <w:w w:val="225"/>
          <w:position w:val="-5"/>
        </w:rPr>
        <w:t>ı</w:t>
      </w:r>
      <w:r>
        <w:rPr>
          <w:rFonts w:ascii="Arial" w:hAnsi="Arial" w:cs="Arial" w:eastAsia="Arial"/>
          <w:sz w:val="9"/>
          <w:szCs w:val="9"/>
          <w:color w:val="939799"/>
          <w:spacing w:val="-8"/>
          <w:w w:val="225"/>
          <w:position w:val="-5"/>
        </w:rPr>
        <w:t> </w:t>
      </w:r>
      <w:r>
        <w:rPr>
          <w:rFonts w:ascii="Arial" w:hAnsi="Arial" w:cs="Arial" w:eastAsia="Arial"/>
          <w:sz w:val="9"/>
          <w:szCs w:val="9"/>
          <w:color w:val="939799"/>
          <w:spacing w:val="0"/>
          <w:w w:val="225"/>
          <w:position w:val="-5"/>
        </w:rPr>
        <w:t>.</w:t>
      </w:r>
      <w:r>
        <w:rPr>
          <w:rFonts w:ascii="Arial" w:hAnsi="Arial" w:cs="Arial" w:eastAsia="Arial"/>
          <w:sz w:val="9"/>
          <w:szCs w:val="9"/>
          <w:color w:val="93979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9"/>
          <w:szCs w:val="9"/>
          <w:color w:val="939799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134"/>
          <w:i/>
          <w:position w:val="-4"/>
        </w:rPr>
        <w:t>ii</w:t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1"/>
          <w:szCs w:val="11"/>
          <w:color w:val="7C7E80"/>
          <w:spacing w:val="0"/>
          <w:w w:val="224"/>
          <w:position w:val="-4"/>
        </w:rPr>
        <w:t>i"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60"/>
        </w:sectPr>
      </w:pPr>
      <w:rPr/>
    </w:p>
    <w:p>
      <w:pPr>
        <w:spacing w:before="17" w:after="0" w:line="474" w:lineRule="exact"/>
        <w:ind w:right="-20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30"/>
          <w:szCs w:val="30"/>
          <w:color w:val="23348E"/>
          <w:w w:val="175"/>
          <w:b/>
          <w:bCs/>
          <w:position w:val="-2"/>
        </w:rPr>
        <w:t>t)</w:t>
      </w:r>
      <w:r>
        <w:rPr>
          <w:rFonts w:ascii="Arial" w:hAnsi="Arial" w:cs="Arial" w:eastAsia="Arial"/>
          <w:sz w:val="30"/>
          <w:szCs w:val="30"/>
          <w:color w:val="23348E"/>
          <w:spacing w:val="-4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42"/>
          <w:szCs w:val="42"/>
          <w:color w:val="23348E"/>
          <w:spacing w:val="0"/>
          <w:w w:val="63"/>
          <w:b/>
          <w:bCs/>
          <w:position w:val="-2"/>
        </w:rPr>
        <w:t>lo&lt;r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39799"/>
          <w:spacing w:val="-25"/>
          <w:w w:val="88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84"/>
          <w:position w:val="-2"/>
        </w:rPr>
        <w:t>-.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39"/>
          <w:w w:val="84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-77"/>
          <w:w w:val="101"/>
          <w:i/>
          <w:position w:val="9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0"/>
          <w:w w:val="84"/>
          <w:position w:val="-2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22"/>
          <w:w w:val="84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-41"/>
          <w:w w:val="130"/>
          <w:position w:val="9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91"/>
          <w:w w:val="84"/>
          <w:position w:val="-2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12"/>
          <w:position w:val="9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9"/>
        </w:rPr>
        <w:t>-4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53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60"/>
          <w:cols w:num="2" w:equalWidth="0">
            <w:col w:w="3489" w:space="5669"/>
            <w:col w:w="2182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320" w:right="260"/>
        </w:sectPr>
      </w:pPr>
      <w:rPr/>
    </w:p>
    <w:p>
      <w:pPr>
        <w:spacing w:before="35" w:after="0" w:line="240" w:lineRule="auto"/>
        <w:ind w:left="18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.084236pt;margin-top:26.326054pt;width:555.80651pt;height:794.651458pt;mso-position-horizontal-relative:page;mso-position-vertical-relative:page;z-index:-13329" coordorigin="442,527" coordsize="11116,15893">
            <v:group style="position:absolute;left:449;top:543;width:11064;height:2" coordorigin="449,543" coordsize="11064,2">
              <v:shape style="position:absolute;left:449;top:543;width:11064;height:2" coordorigin="449,543" coordsize="11064,0" path="m449,543l11512,543e" filled="f" stroked="t" strokeweight=".716246pt" strokecolor="#676767">
                <v:path arrowok="t"/>
              </v:shape>
            </v:group>
            <v:group style="position:absolute;left:458;top:536;width:2;height:584" coordorigin="458,536" coordsize="2,584">
              <v:shape style="position:absolute;left:458;top:536;width:2;height:584" coordorigin="458,536" coordsize="0,584" path="m458,1120l458,536e" filled="f" stroked="t" strokeweight=".477497pt" strokecolor="#4B4B4B">
                <v:path arrowok="t"/>
              </v:shape>
            </v:group>
            <v:group style="position:absolute;left:1117;top:543;width:1294;height:2" coordorigin="1117,543" coordsize="1294,2">
              <v:shape style="position:absolute;left:1117;top:543;width:1294;height:2" coordorigin="1117,543" coordsize="1294,0" path="m1117,543l2411,543e" filled="f" stroked="t" strokeweight=".477497pt" strokecolor="#4B4B4B">
                <v:path arrowok="t"/>
              </v:shape>
            </v:group>
            <v:group style="position:absolute;left:2385;top:536;width:2;height:1608" coordorigin="2385,536" coordsize="2,1608">
              <v:shape style="position:absolute;left:2385;top:536;width:2;height:1608" coordorigin="2385,536" coordsize="0,1608" path="m2385,2144l2385,536e" filled="f" stroked="t" strokeweight=".954994pt" strokecolor="#646464">
                <v:path arrowok="t"/>
              </v:shape>
            </v:group>
            <v:group style="position:absolute;left:8686;top:546;width:449;height:2" coordorigin="8686,546" coordsize="449,2">
              <v:shape style="position:absolute;left:8686;top:546;width:449;height:2" coordorigin="8686,546" coordsize="449,0" path="m8686,546l9135,546e" filled="f" stroked="t" strokeweight=".477497pt" strokecolor="#4B4B4B">
                <v:path arrowok="t"/>
              </v:shape>
            </v:group>
            <v:group style="position:absolute;left:9101;top:541;width:2;height:1608" coordorigin="9101,541" coordsize="2,1608">
              <v:shape style="position:absolute;left:9101;top:541;width:2;height:1608" coordorigin="9101,541" coordsize="0,1608" path="m9101,2149l9101,541e" filled="f" stroked="t" strokeweight=".477497pt" strokecolor="#4B4B4B">
                <v:path arrowok="t"/>
              </v:shape>
            </v:group>
            <v:group style="position:absolute;left:11510;top:541;width:2;height:2585" coordorigin="11510,541" coordsize="2,2585">
              <v:shape style="position:absolute;left:11510;top:541;width:2;height:2585" coordorigin="11510,541" coordsize="0,2585" path="m11510,3125l11510,541e" filled="f" stroked="t" strokeweight=".716246pt" strokecolor="#575757">
                <v:path arrowok="t"/>
              </v:shape>
            </v:group>
            <v:group style="position:absolute;left:458;top:1063;width:2;height:704" coordorigin="458,1063" coordsize="2,704">
              <v:shape style="position:absolute;left:458;top:1063;width:2;height:704" coordorigin="458,1063" coordsize="0,704" path="m458,1766l458,1063e" filled="f" stroked="t" strokeweight=".477497pt" strokecolor="#343434">
                <v:path arrowok="t"/>
              </v:shape>
            </v:group>
            <v:group style="position:absolute;left:11508;top:1063;width:2;height:560" coordorigin="11508,1063" coordsize="2,560">
              <v:shape style="position:absolute;left:11508;top:1063;width:2;height:560" coordorigin="11508,1063" coordsize="0,560" path="m11508,1623l11508,1063e" filled="f" stroked="t" strokeweight=".477497pt" strokecolor="#3F3F3F">
                <v:path arrowok="t"/>
              </v:shape>
            </v:group>
            <v:group style="position:absolute;left:9106;top:1316;width:2;height:833" coordorigin="9106,1316" coordsize="2,833">
              <v:shape style="position:absolute;left:9106;top:1316;width:2;height:833" coordorigin="9106,1316" coordsize="0,833" path="m9106,2149l9106,1316e" filled="f" stroked="t" strokeweight=".716246pt" strokecolor="#5B5B5B">
                <v:path arrowok="t"/>
              </v:shape>
            </v:group>
            <v:group style="position:absolute;left:461;top:1709;width:2;height:1895" coordorigin="461,1709" coordsize="2,1895">
              <v:shape style="position:absolute;left:461;top:1709;width:2;height:1895" coordorigin="461,1709" coordsize="0,1895" path="m461,3604l461,1709e" filled="f" stroked="t" strokeweight=".954994pt" strokecolor="#646464">
                <v:path arrowok="t"/>
              </v:shape>
            </v:group>
            <v:group style="position:absolute;left:11512;top:2575;width:2;height:2800" coordorigin="11512,2575" coordsize="2,2800">
              <v:shape style="position:absolute;left:11512;top:2575;width:2;height:2800" coordorigin="11512,2575" coordsize="0,2800" path="m11512,5375l11512,2575e" filled="f" stroked="t" strokeweight=".954994pt" strokecolor="#707070">
                <v:path arrowok="t"/>
              </v:shape>
            </v:group>
            <v:group style="position:absolute;left:461;top:3547;width:2;height:1589" coordorigin="461,3547" coordsize="2,1589">
              <v:shape style="position:absolute;left:461;top:3547;width:2;height:1589" coordorigin="461,3547" coordsize="0,1589" path="m461,5136l461,3547e" filled="f" stroked="t" strokeweight=".477497pt" strokecolor="#383838">
                <v:path arrowok="t"/>
              </v:shape>
            </v:group>
            <v:group style="position:absolute;left:7172;top:3331;width:2;height:785" coordorigin="7172,3331" coordsize="2,785">
              <v:shape style="position:absolute;left:7172;top:3331;width:2;height:785" coordorigin="7172,3331" coordsize="0,785" path="m7172,4116l7172,3331e" filled="f" stroked="t" strokeweight=".477497pt" strokecolor="#343434">
                <v:path arrowok="t"/>
              </v:shape>
            </v:group>
            <v:group style="position:absolute;left:7158;top:3786;width:1939;height:2" coordorigin="7158,3786" coordsize="1939,2">
              <v:shape style="position:absolute;left:7158;top:3786;width:1939;height:2" coordorigin="7158,3786" coordsize="1939,0" path="m7158,3786l9096,3786e" filled="f" stroked="t" strokeweight=".238749pt" strokecolor="#232323">
                <v:path arrowok="t"/>
              </v:shape>
            </v:group>
            <v:group style="position:absolute;left:9096;top:3786;width:363;height:2" coordorigin="9096,3786" coordsize="363,2">
              <v:shape style="position:absolute;left:9096;top:3786;width:363;height:2" coordorigin="9096,3786" coordsize="363,0" path="m9096,3786l9459,3786e" filled="f" stroked="t" strokeweight=".238749pt" strokecolor="#000000">
                <v:path arrowok="t"/>
              </v:shape>
            </v:group>
            <v:group style="position:absolute;left:9459;top:3786;width:2063;height:2" coordorigin="9459,3786" coordsize="2063,2">
              <v:shape style="position:absolute;left:9459;top:3786;width:2063;height:2" coordorigin="9459,3786" coordsize="2063,0" path="m9459,3786l11522,3786e" filled="f" stroked="t" strokeweight=".238749pt" strokecolor="#707070">
                <v:path arrowok="t"/>
              </v:shape>
            </v:group>
            <v:group style="position:absolute;left:454;top:4107;width:721;height:2" coordorigin="454,4107" coordsize="721,2">
              <v:shape style="position:absolute;left:454;top:4107;width:721;height:2" coordorigin="454,4107" coordsize="721,0" path="m454,4107l1175,4107e" filled="f" stroked="t" strokeweight=".477497pt" strokecolor="#4F4F4F">
                <v:path arrowok="t"/>
              </v:shape>
            </v:group>
            <v:group style="position:absolute;left:3849;top:3327;width:2;height:785" coordorigin="3849,3327" coordsize="2,785">
              <v:shape style="position:absolute;left:3849;top:3327;width:2;height:785" coordorigin="3849,3327" coordsize="0,785" path="m3849,4111l3849,3327e" filled="f" stroked="t" strokeweight="1.193743pt" strokecolor="#545454">
                <v:path arrowok="t"/>
              </v:shape>
            </v:group>
            <v:group style="position:absolute;left:3834;top:3784;width:1977;height:2" coordorigin="3834,3784" coordsize="1977,2">
              <v:shape style="position:absolute;left:3834;top:3784;width:1977;height:2" coordorigin="3834,3784" coordsize="1977,0" path="m3834,3784l5811,3784e" filled="f" stroked="t" strokeweight=".477497pt" strokecolor="#646464">
                <v:path arrowok="t"/>
              </v:shape>
            </v:group>
            <v:group style="position:absolute;left:2851;top:4109;width:497;height:2" coordorigin="2851,4109" coordsize="497,2">
              <v:shape style="position:absolute;left:2851;top:4109;width:497;height:2" coordorigin="2851,4109" coordsize="497,0" path="m2851,4109l3347,4109e" filled="f" stroked="t" strokeweight=".477497pt" strokecolor="#4F4F4F">
                <v:path arrowok="t"/>
              </v:shape>
            </v:group>
            <v:group style="position:absolute;left:3290;top:4107;width:587;height:2" coordorigin="3290,4107" coordsize="587,2">
              <v:shape style="position:absolute;left:3290;top:4107;width:587;height:2" coordorigin="3290,4107" coordsize="587,0" path="m3290,4107l3877,4107e" filled="f" stroked="t" strokeweight=".477497pt" strokecolor="#3B3B3B">
                <v:path arrowok="t"/>
              </v:shape>
            </v:group>
            <v:group style="position:absolute;left:1375;top:4107;width:1222;height:2" coordorigin="1375,4107" coordsize="1222,2">
              <v:shape style="position:absolute;left:1375;top:4107;width:1222;height:2" coordorigin="1375,4107" coordsize="1222,0" path="m1375,4107l2598,4107e" filled="f" stroked="t" strokeweight=".954994pt" strokecolor="#707070">
                <v:path arrowok="t"/>
              </v:shape>
            </v:group>
            <v:group style="position:absolute;left:492;top:4107;width:11030;height:2" coordorigin="492,4107" coordsize="11030,2">
              <v:shape style="position:absolute;left:492;top:4107;width:11030;height:2" coordorigin="492,4107" coordsize="11030,0" path="m492,4107l11522,4107e" filled="f" stroked="t" strokeweight=".716246pt" strokecolor="#575757">
                <v:path arrowok="t"/>
              </v:shape>
            </v:group>
            <v:group style="position:absolute;left:6179;top:4107;width:1308;height:2" coordorigin="6179,4107" coordsize="1308,2">
              <v:shape style="position:absolute;left:6179;top:4107;width:1308;height:2" coordorigin="6179,4107" coordsize="1308,0" path="m6179,4107l7487,4107e" filled="f" stroked="t" strokeweight=".954994pt" strokecolor="#707070">
                <v:path arrowok="t"/>
              </v:shape>
            </v:group>
            <v:group style="position:absolute;left:454;top:4394;width:11073;height:2" coordorigin="454,4394" coordsize="11073,2">
              <v:shape style="position:absolute;left:454;top:4394;width:11073;height:2" coordorigin="454,4394" coordsize="11073,0" path="m454,4394l11527,4394e" filled="f" stroked="t" strokeweight=".716246pt" strokecolor="#676767">
                <v:path arrowok="t"/>
              </v:shape>
            </v:group>
            <v:group style="position:absolute;left:2387;top:4097;width:2;height:2068" coordorigin="2387,4097" coordsize="2,2068">
              <v:shape style="position:absolute;left:2387;top:4097;width:2;height:2068" coordorigin="2387,4097" coordsize="0,2068" path="m2387,6165l2387,4097e" filled="f" stroked="t" strokeweight=".954994pt" strokecolor="#646464">
                <v:path arrowok="t"/>
              </v:shape>
            </v:group>
            <v:group style="position:absolute;left:2378;top:4636;width:3300;height:2" coordorigin="2378,4636" coordsize="3300,2">
              <v:shape style="position:absolute;left:2378;top:4636;width:3300;height:2" coordorigin="2378,4636" coordsize="3300,0" path="m2378,4636l5677,4636e" filled="f" stroked="t" strokeweight=".477497pt" strokecolor="#606060">
                <v:path arrowok="t"/>
              </v:shape>
            </v:group>
            <v:group style="position:absolute;left:5620;top:4636;width:1752;height:2" coordorigin="5620,4636" coordsize="1752,2">
              <v:shape style="position:absolute;left:5620;top:4636;width:1752;height:2" coordorigin="5620,4636" coordsize="1752,0" path="m5620,4636l7373,4636e" filled="f" stroked="t" strokeweight=".716246pt" strokecolor="#747474">
                <v:path arrowok="t"/>
              </v:shape>
            </v:group>
            <v:group style="position:absolute;left:7315;top:4638;width:501;height:2" coordorigin="7315,4638" coordsize="501,2">
              <v:shape style="position:absolute;left:7315;top:4638;width:501;height:2" coordorigin="7315,4638" coordsize="501,0" path="m7315,4638l7817,4638e" filled="f" stroked="t" strokeweight=".477497pt" strokecolor="#484848">
                <v:path arrowok="t"/>
              </v:shape>
            </v:group>
            <v:group style="position:absolute;left:7759;top:4636;width:984;height:2" coordorigin="7759,4636" coordsize="984,2">
              <v:shape style="position:absolute;left:7759;top:4636;width:984;height:2" coordorigin="7759,4636" coordsize="984,0" path="m7759,4636l8743,4636e" filled="f" stroked="t" strokeweight=".477497pt" strokecolor="#606060">
                <v:path arrowok="t"/>
              </v:shape>
            </v:group>
            <v:group style="position:absolute;left:8499;top:4636;width:1604;height:2" coordorigin="8499,4636" coordsize="1604,2">
              <v:shape style="position:absolute;left:8499;top:4636;width:1604;height:2" coordorigin="8499,4636" coordsize="1604,0" path="m8499,4636l10104,4636e" filled="f" stroked="t" strokeweight=".954994pt" strokecolor="#747474">
                <v:path arrowok="t"/>
              </v:shape>
            </v:group>
            <v:group style="position:absolute;left:9431;top:4636;width:2096;height:2" coordorigin="9431,4636" coordsize="2096,2">
              <v:shape style="position:absolute;left:9431;top:4636;width:2096;height:2" coordorigin="9431,4636" coordsize="2096,0" path="m9431,4636l11527,4636e" filled="f" stroked="t" strokeweight=".477497pt" strokecolor="#575757">
                <v:path arrowok="t"/>
              </v:shape>
            </v:group>
            <v:group style="position:absolute;left:4909;top:4633;width:2;height:2403" coordorigin="4909,4633" coordsize="2,2403">
              <v:shape style="position:absolute;left:4909;top:4633;width:2;height:2403" coordorigin="4909,4633" coordsize="0,2403" path="m4909,7036l4909,4633e" filled="f" stroked="t" strokeweight=".716246pt" strokecolor="#484848">
                <v:path arrowok="t"/>
              </v:shape>
            </v:group>
            <v:group style="position:absolute;left:7798;top:4628;width:2;height:483" coordorigin="7798,4628" coordsize="2,483">
              <v:shape style="position:absolute;left:7798;top:4628;width:2;height:483" coordorigin="7798,4628" coordsize="0,483" path="m7798,5112l7798,4628e" filled="f" stroked="t" strokeweight=".477497pt" strokecolor="#383838">
                <v:path arrowok="t"/>
              </v:shape>
            </v:group>
            <v:group style="position:absolute;left:4899;top:5102;width:778;height:2" coordorigin="4899,5102" coordsize="778,2">
              <v:shape style="position:absolute;left:4899;top:5102;width:778;height:2" coordorigin="4899,5102" coordsize="778,0" path="m4899,5102l5677,5102e" filled="f" stroked="t" strokeweight=".716246pt" strokecolor="#747474">
                <v:path arrowok="t"/>
              </v:shape>
            </v:group>
            <v:group style="position:absolute;left:5620;top:5102;width:974;height:2" coordorigin="5620,5102" coordsize="974,2">
              <v:shape style="position:absolute;left:5620;top:5102;width:974;height:2" coordorigin="5620,5102" coordsize="974,0" path="m5620,5102l6594,5102e" filled="f" stroked="t" strokeweight=".477497pt" strokecolor="#575757">
                <v:path arrowok="t"/>
              </v:shape>
            </v:group>
            <v:group style="position:absolute;left:6513;top:5102;width:1394;height:2" coordorigin="6513,5102" coordsize="1394,2">
              <v:shape style="position:absolute;left:6513;top:5102;width:1394;height:2" coordorigin="6513,5102" coordsize="1394,0" path="m6513,5102l7907,5102e" filled="f" stroked="t" strokeweight=".954994pt" strokecolor="#7C7C7C">
                <v:path arrowok="t"/>
              </v:shape>
            </v:group>
            <v:group style="position:absolute;left:7755;top:5102;width:1370;height:2" coordorigin="7755,5102" coordsize="1370,2">
              <v:shape style="position:absolute;left:7755;top:5102;width:1370;height:2" coordorigin="7755,5102" coordsize="1370,0" path="m7755,5102l9125,5102e" filled="f" stroked="t" strokeweight=".477497pt" strokecolor="#575757">
                <v:path arrowok="t"/>
              </v:shape>
            </v:group>
            <v:group style="position:absolute;left:9068;top:5102;width:2459;height:2" coordorigin="9068,5102" coordsize="2459,2">
              <v:shape style="position:absolute;left:9068;top:5102;width:2459;height:2" coordorigin="9068,5102" coordsize="2459,0" path="m9068,5102l11527,5102e" filled="f" stroked="t" strokeweight=".716246pt" strokecolor="#6B6B6B">
                <v:path arrowok="t"/>
              </v:shape>
            </v:group>
            <v:group style="position:absolute;left:461;top:4346;width:2;height:2039" coordorigin="461,4346" coordsize="2,2039">
              <v:shape style="position:absolute;left:461;top:4346;width:2;height:2039" coordorigin="461,4346" coordsize="0,2039" path="m461,6385l461,4346e" filled="f" stroked="t" strokeweight=".716246pt" strokecolor="#606060">
                <v:path arrowok="t"/>
              </v:shape>
            </v:group>
            <v:group style="position:absolute;left:4899;top:5354;width:2292;height:2" coordorigin="4899,5354" coordsize="2292,2">
              <v:shape style="position:absolute;left:4899;top:5354;width:2292;height:2" coordorigin="4899,5354" coordsize="2292,0" path="m4899,5354l7191,5354e" filled="f" stroked="t" strokeweight=".477497pt" strokecolor="#646464">
                <v:path arrowok="t"/>
              </v:shape>
            </v:group>
            <v:group style="position:absolute;left:6589;top:5351;width:1375;height:2" coordorigin="6589,5351" coordsize="1375,2">
              <v:shape style="position:absolute;left:6589;top:5351;width:1375;height:2" coordorigin="6589,5351" coordsize="1375,0" path="m6589,5351l7965,5351e" filled="f" stroked="t" strokeweight=".954994pt" strokecolor="#777777">
                <v:path arrowok="t"/>
              </v:shape>
            </v:group>
            <v:group style="position:absolute;left:7759;top:5351;width:1366;height:2" coordorigin="7759,5351" coordsize="1366,2">
              <v:shape style="position:absolute;left:7759;top:5351;width:1366;height:2" coordorigin="7759,5351" coordsize="1366,0" path="m7759,5351l9125,5351e" filled="f" stroked="t" strokeweight=".477497pt" strokecolor="#545454">
                <v:path arrowok="t"/>
              </v:shape>
            </v:group>
            <v:group style="position:absolute;left:9068;top:5351;width:2459;height:2" coordorigin="9068,5351" coordsize="2459,2">
              <v:shape style="position:absolute;left:9068;top:5351;width:2459;height:2" coordorigin="9068,5351" coordsize="2459,0" path="m9068,5351l11527,5351e" filled="f" stroked="t" strokeweight=".716246pt" strokecolor="#707070">
                <v:path arrowok="t"/>
              </v:shape>
            </v:group>
            <v:group style="position:absolute;left:4904;top:5605;width:2287;height:2" coordorigin="4904,5605" coordsize="2287,2">
              <v:shape style="position:absolute;left:4904;top:5605;width:2287;height:2" coordorigin="4904,5605" coordsize="2287,0" path="m4904,5605l7191,5605e" filled="f" stroked="t" strokeweight=".716246pt" strokecolor="#676767">
                <v:path arrowok="t"/>
              </v:shape>
            </v:group>
            <v:group style="position:absolute;left:7134;top:5605;width:683;height:2" coordorigin="7134,5605" coordsize="683,2">
              <v:shape style="position:absolute;left:7134;top:5605;width:683;height:2" coordorigin="7134,5605" coordsize="683,0" path="m7134,5605l7817,5605e" filled="f" stroked="t" strokeweight=".477497pt" strokecolor="#484848">
                <v:path arrowok="t"/>
              </v:shape>
            </v:group>
            <v:group style="position:absolute;left:7759;top:5602;width:984;height:2" coordorigin="7759,5602" coordsize="984,2">
              <v:shape style="position:absolute;left:7759;top:5602;width:984;height:2" coordorigin="7759,5602" coordsize="984,0" path="m7759,5602l8743,5602e" filled="f" stroked="t" strokeweight=".477497pt" strokecolor="#606060">
                <v:path arrowok="t"/>
              </v:shape>
            </v:group>
            <v:group style="position:absolute;left:8504;top:5602;width:1600;height:2" coordorigin="8504,5602" coordsize="1600,2">
              <v:shape style="position:absolute;left:8504;top:5602;width:1600;height:2" coordorigin="8504,5602" coordsize="1600,0" path="m8504,5602l10104,5602e" filled="f" stroked="t" strokeweight=".954994pt" strokecolor="#747474">
                <v:path arrowok="t"/>
              </v:shape>
            </v:group>
            <v:group style="position:absolute;left:9431;top:5602;width:2101;height:2" coordorigin="9431,5602" coordsize="2101,2">
              <v:shape style="position:absolute;left:9431;top:5602;width:2101;height:2" coordorigin="9431,5602" coordsize="2101,0" path="m9431,5602l11532,5602e" filled="f" stroked="t" strokeweight=".477497pt" strokecolor="#606060">
                <v:path arrowok="t"/>
              </v:shape>
            </v:group>
            <v:group style="position:absolute;left:11522;top:2843;width:2;height:3767" coordorigin="11522,2843" coordsize="2,3767">
              <v:shape style="position:absolute;left:11522;top:2843;width:2;height:3767" coordorigin="11522,2843" coordsize="0,3767" path="m11522,6610l11522,2843e" filled="f" stroked="t" strokeweight=".954994pt" strokecolor="#707070">
                <v:path arrowok="t"/>
              </v:shape>
            </v:group>
            <v:group style="position:absolute;left:2383;top:5847;width:2249;height:2" coordorigin="2383,5847" coordsize="2249,2">
              <v:shape style="position:absolute;left:2383;top:5847;width:2249;height:2" coordorigin="2383,5847" coordsize="2249,0" path="m2383,5847l4632,5847e" filled="f" stroked="t" strokeweight=".954994pt" strokecolor="#6B6B6B">
                <v:path arrowok="t"/>
              </v:shape>
            </v:group>
            <v:group style="position:absolute;left:4574;top:5844;width:363;height:2" coordorigin="4574,5844" coordsize="363,2">
              <v:shape style="position:absolute;left:4574;top:5844;width:363;height:2" coordorigin="4574,5844" coordsize="363,0" path="m4574,5844l4937,5844e" filled="f" stroked="t" strokeweight=".477497pt" strokecolor="#3F3F3F">
                <v:path arrowok="t"/>
              </v:shape>
            </v:group>
            <v:group style="position:absolute;left:4866;top:5842;width:6666;height:2" coordorigin="4866,5842" coordsize="6666,2">
              <v:shape style="position:absolute;left:4866;top:5842;width:6666;height:2" coordorigin="4866,5842" coordsize="6666,0" path="m4866,5842l11532,5842e" filled="f" stroked="t" strokeweight=".716246pt" strokecolor="#676767">
                <v:path arrowok="t"/>
              </v:shape>
            </v:group>
            <v:group style="position:absolute;left:454;top:6086;width:721;height:2" coordorigin="454,6086" coordsize="721,2">
              <v:shape style="position:absolute;left:454;top:6086;width:721;height:2" coordorigin="454,6086" coordsize="721,0" path="m454,6086l1175,6086e" filled="f" stroked="t" strokeweight=".716246pt" strokecolor="#707070">
                <v:path arrowok="t"/>
              </v:shape>
            </v:group>
            <v:group style="position:absolute;left:1117;top:6088;width:616;height:2" coordorigin="1117,6088" coordsize="616,2">
              <v:shape style="position:absolute;left:1117;top:6088;width:616;height:2" coordorigin="1117,6088" coordsize="616,0" path="m1117,6088l1733,6088e" filled="f" stroked="t" strokeweight=".477497pt" strokecolor="#484848">
                <v:path arrowok="t"/>
              </v:shape>
            </v:group>
            <v:group style="position:absolute;left:1676;top:6086;width:2956;height:2" coordorigin="1676,6086" coordsize="2956,2">
              <v:shape style="position:absolute;left:1676;top:6086;width:2956;height:2" coordorigin="1676,6086" coordsize="2956,0" path="m1676,6086l4632,6086e" filled="f" stroked="t" strokeweight=".716246pt" strokecolor="#676767">
                <v:path arrowok="t"/>
              </v:shape>
            </v:group>
            <v:group style="position:absolute;left:4574;top:6083;width:363;height:2" coordorigin="4574,6083" coordsize="363,2">
              <v:shape style="position:absolute;left:4574;top:6083;width:363;height:2" coordorigin="4574,6083" coordsize="363,0" path="m4574,6083l4937,6083e" filled="f" stroked="t" strokeweight=".477497pt" strokecolor="#444444">
                <v:path arrowok="t"/>
              </v:shape>
            </v:group>
            <v:group style="position:absolute;left:4866;top:6083;width:2325;height:2" coordorigin="4866,6083" coordsize="2325,2">
              <v:shape style="position:absolute;left:4866;top:6083;width:2325;height:2" coordorigin="4866,6083" coordsize="2325,0" path="m4866,6083l7191,6083e" filled="f" stroked="t" strokeweight=".716246pt" strokecolor="#6B6B6B">
                <v:path arrowok="t"/>
              </v:shape>
            </v:group>
            <v:group style="position:absolute;left:7134;top:6083;width:239;height:2" coordorigin="7134,6083" coordsize="239,2">
              <v:shape style="position:absolute;left:7134;top:6083;width:239;height:2" coordorigin="7134,6083" coordsize="239,0" path="m7134,6083l7373,6083e" filled="f" stroked="t" strokeweight=".477497pt" strokecolor="#4F4F4F">
                <v:path arrowok="t"/>
              </v:shape>
            </v:group>
            <v:group style="position:absolute;left:7315;top:6086;width:4216;height:2" coordorigin="7315,6086" coordsize="4216,2">
              <v:shape style="position:absolute;left:7315;top:6086;width:4216;height:2" coordorigin="7315,6086" coordsize="4216,0" path="m7315,6086l11532,6086e" filled="f" stroked="t" strokeweight=".716246pt" strokecolor="#707070">
                <v:path arrowok="t"/>
              </v:shape>
            </v:group>
            <v:group style="position:absolute;left:2392;top:6040;width:2;height:1000" coordorigin="2392,6040" coordsize="2,1000">
              <v:shape style="position:absolute;left:2392;top:6040;width:2;height:1000" coordorigin="2392,6040" coordsize="0,1000" path="m2392,7041l2392,6040e" filled="f" stroked="t" strokeweight=".716246pt" strokecolor="#4F4F4F">
                <v:path arrowok="t"/>
              </v:shape>
            </v:group>
            <v:group style="position:absolute;left:4909;top:6040;width:2;height:325" coordorigin="4909,6040" coordsize="2,325">
              <v:shape style="position:absolute;left:4909;top:6040;width:2;height:325" coordorigin="4909,6040" coordsize="0,325" path="m4909,6366l4909,6040e" filled="f" stroked="t" strokeweight=".477497pt" strokecolor="#2F2F2F">
                <v:path arrowok="t"/>
              </v:shape>
            </v:group>
            <v:group style="position:absolute;left:7805;top:6079;width:2;height:957" coordorigin="7805,6079" coordsize="2,957">
              <v:shape style="position:absolute;left:7805;top:6079;width:2;height:957" coordorigin="7805,6079" coordsize="0,957" path="m7805,7036l7805,6079e" filled="f" stroked="t" strokeweight=".716246pt" strokecolor="#484848">
                <v:path arrowok="t"/>
              </v:shape>
            </v:group>
            <v:group style="position:absolute;left:2383;top:6555;width:2249;height:2" coordorigin="2383,6555" coordsize="2249,2">
              <v:shape style="position:absolute;left:2383;top:6555;width:2249;height:2" coordorigin="2383,6555" coordsize="2249,0" path="m2383,6555l4632,6555e" filled="f" stroked="t" strokeweight=".716246pt" strokecolor="#6B6B6B">
                <v:path arrowok="t"/>
              </v:shape>
            </v:group>
            <v:group style="position:absolute;left:4574;top:6553;width:363;height:2" coordorigin="4574,6553" coordsize="363,2">
              <v:shape style="position:absolute;left:4574;top:6553;width:363;height:2" coordorigin="4574,6553" coordsize="363,0" path="m4574,6553l4937,6553e" filled="f" stroked="t" strokeweight=".477497pt" strokecolor="#4B4B4B">
                <v:path arrowok="t"/>
              </v:shape>
            </v:group>
            <v:group style="position:absolute;left:4842;top:6555;width:1752;height:2" coordorigin="4842,6555" coordsize="1752,2">
              <v:shape style="position:absolute;left:4842;top:6555;width:1752;height:2" coordorigin="4842,6555" coordsize="1752,0" path="m4842,6555l6594,6555e" filled="f" stroked="t" strokeweight=".954994pt" strokecolor="#747474">
                <v:path arrowok="t"/>
              </v:shape>
            </v:group>
            <v:group style="position:absolute;left:6537;top:6553;width:654;height:2" coordorigin="6537,6553" coordsize="654,2">
              <v:shape style="position:absolute;left:6537;top:6553;width:654;height:2" coordorigin="6537,6553" coordsize="654,0" path="m6537,6553l7191,6553e" filled="f" stroked="t" strokeweight=".477497pt" strokecolor="#545454">
                <v:path arrowok="t"/>
              </v:shape>
            </v:group>
            <v:group style="position:absolute;left:7134;top:6553;width:239;height:2" coordorigin="7134,6553" coordsize="239,2">
              <v:shape style="position:absolute;left:7134;top:6553;width:239;height:2" coordorigin="7134,6553" coordsize="239,0" path="m7134,6553l7373,6553e" filled="f" stroked="t" strokeweight=".477497pt" strokecolor="#2F2F2F">
                <v:path arrowok="t"/>
              </v:shape>
            </v:group>
            <v:group style="position:absolute;left:7315;top:6555;width:4216;height:2" coordorigin="7315,6555" coordsize="4216,2">
              <v:shape style="position:absolute;left:7315;top:6555;width:4216;height:2" coordorigin="7315,6555" coordsize="4216,0" path="m7315,6555l11532,6555e" filled="f" stroked="t" strokeweight=".716246pt" strokecolor="#6B6B6B">
                <v:path arrowok="t"/>
              </v:shape>
            </v:group>
            <v:group style="position:absolute;left:9068;top:6553;width:420;height:2" coordorigin="9068,6553" coordsize="420,2">
              <v:shape style="position:absolute;left:9068;top:6553;width:420;height:2" coordorigin="9068,6553" coordsize="420,0" path="m9068,6553l9488,6553e" filled="f" stroked="t" strokeweight=".477497pt" strokecolor="#5B5B5B">
                <v:path arrowok="t"/>
              </v:shape>
            </v:group>
            <v:group style="position:absolute;left:2387;top:7026;width:3290;height:2" coordorigin="2387,7026" coordsize="3290,2">
              <v:shape style="position:absolute;left:2387;top:7026;width:3290;height:2" coordorigin="2387,7026" coordsize="3290,0" path="m2387,7026l5677,7026e" filled="f" stroked="t" strokeweight=".716246pt" strokecolor="#676767">
                <v:path arrowok="t"/>
              </v:shape>
            </v:group>
            <v:group style="position:absolute;left:5620;top:7026;width:974;height:2" coordorigin="5620,7026" coordsize="974,2">
              <v:shape style="position:absolute;left:5620;top:7026;width:974;height:2" coordorigin="5620,7026" coordsize="974,0" path="m5620,7026l6594,7026e" filled="f" stroked="t" strokeweight=".477497pt" strokecolor="#444444">
                <v:path arrowok="t"/>
              </v:shape>
            </v:group>
            <v:group style="position:absolute;left:6537;top:7024;width:4990;height:2" coordorigin="6537,7024" coordsize="4990,2">
              <v:shape style="position:absolute;left:6537;top:7024;width:4990;height:2" coordorigin="6537,7024" coordsize="4990,0" path="m6537,7024l11527,7024e" filled="f" stroked="t" strokeweight=".716246pt" strokecolor="#676767">
                <v:path arrowok="t"/>
              </v:shape>
            </v:group>
            <v:group style="position:absolute;left:8686;top:7024;width:802;height:2" coordorigin="8686,7024" coordsize="802,2">
              <v:shape style="position:absolute;left:8686;top:7024;width:802;height:2" coordorigin="8686,7024" coordsize="802,0" path="m8686,7024l9488,7024e" filled="f" stroked="t" strokeweight=".477497pt" strokecolor="#4B4B4B">
                <v:path arrowok="t"/>
              </v:shape>
            </v:group>
            <v:group style="position:absolute;left:11524;top:6538;width:2;height:1465" coordorigin="11524,6538" coordsize="2,1465">
              <v:shape style="position:absolute;left:11524;top:6538;width:2;height:1465" coordorigin="11524,6538" coordsize="0,1465" path="m11524,8003l11524,6538e" filled="f" stroked="t" strokeweight=".477497pt" strokecolor="#4F4F4F">
                <v:path arrowok="t"/>
              </v:shape>
            </v:group>
            <v:group style="position:absolute;left:468;top:6553;width:2;height:4437" coordorigin="468,6553" coordsize="2,4437">
              <v:shape style="position:absolute;left:468;top:6553;width:2;height:4437" coordorigin="468,6553" coordsize="0,4437" path="m468,10989l468,6553e" filled="f" stroked="t" strokeweight=".716246pt" strokecolor="#5B5B5B">
                <v:path arrowok="t"/>
              </v:shape>
            </v:group>
            <v:group style="position:absolute;left:458;top:7266;width:716;height:2" coordorigin="458,7266" coordsize="716,2">
              <v:shape style="position:absolute;left:458;top:7266;width:716;height:2" coordorigin="458,7266" coordsize="716,0" path="m458,7266l1175,7266e" filled="f" stroked="t" strokeweight=".477497pt" strokecolor="#4B4B4B">
                <v:path arrowok="t"/>
              </v:shape>
            </v:group>
            <v:group style="position:absolute;left:463;top:6983;width:2;height:1010" coordorigin="463,6983" coordsize="2,1010">
              <v:shape style="position:absolute;left:463;top:6983;width:2;height:1010" coordorigin="463,6983" coordsize="0,1010" path="m463,7993l463,6983e" filled="f" stroked="t" strokeweight=".477497pt" strokecolor="#343434">
                <v:path arrowok="t"/>
              </v:shape>
            </v:group>
            <v:group style="position:absolute;left:1117;top:7268;width:4560;height:2" coordorigin="1117,7268" coordsize="4560,2">
              <v:shape style="position:absolute;left:1117;top:7268;width:4560;height:2" coordorigin="1117,7268" coordsize="4560,0" path="m1117,7268l5677,7268e" filled="f" stroked="t" strokeweight=".716246pt" strokecolor="#646464">
                <v:path arrowok="t"/>
              </v:shape>
            </v:group>
            <v:group style="position:absolute;left:2392;top:6983;width:2;height:1010" coordorigin="2392,6983" coordsize="2,1010">
              <v:shape style="position:absolute;left:2392;top:6983;width:2;height:1010" coordorigin="2392,6983" coordsize="0,1010" path="m2392,7993l2392,6983e" filled="f" stroked="t" strokeweight=".477497pt" strokecolor="#343434">
                <v:path arrowok="t"/>
              </v:shape>
            </v:group>
            <v:group style="position:absolute;left:5620;top:7266;width:974;height:2" coordorigin="5620,7266" coordsize="974,2">
              <v:shape style="position:absolute;left:5620;top:7266;width:974;height:2" coordorigin="5620,7266" coordsize="974,0" path="m5620,7266l6594,7266e" filled="f" stroked="t" strokeweight=".477497pt" strokecolor="#484848">
                <v:path arrowok="t"/>
              </v:shape>
            </v:group>
            <v:group style="position:absolute;left:6537;top:7266;width:1590;height:2" coordorigin="6537,7266" coordsize="1590,2">
              <v:shape style="position:absolute;left:6537;top:7266;width:1590;height:2" coordorigin="6537,7266" coordsize="1590,0" path="m6537,7266l8127,7266e" filled="f" stroked="t" strokeweight=".954994pt" strokecolor="#747474">
                <v:path arrowok="t"/>
              </v:shape>
            </v:group>
            <v:group style="position:absolute;left:7759;top:7266;width:984;height:2" coordorigin="7759,7266" coordsize="984,2">
              <v:shape style="position:absolute;left:7759;top:7266;width:984;height:2" coordorigin="7759,7266" coordsize="984,0" path="m7759,7266l8743,7266e" filled="f" stroked="t" strokeweight=".716246pt" strokecolor="#606060">
                <v:path arrowok="t"/>
              </v:shape>
            </v:group>
            <v:group style="position:absolute;left:8686;top:7266;width:439;height:2" coordorigin="8686,7266" coordsize="439,2">
              <v:shape style="position:absolute;left:8686;top:7266;width:439;height:2" coordorigin="8686,7266" coordsize="439,0" path="m8686,7266l9125,7266e" filled="f" stroked="t" strokeweight=".477497pt" strokecolor="#4B4B4B">
                <v:path arrowok="t"/>
              </v:shape>
            </v:group>
            <v:group style="position:absolute;left:9068;top:7263;width:2459;height:2" coordorigin="9068,7263" coordsize="2459,2">
              <v:shape style="position:absolute;left:9068;top:7263;width:2459;height:2" coordorigin="9068,7263" coordsize="2459,0" path="m9068,7263l11527,7263e" filled="f" stroked="t" strokeweight=".716246pt" strokecolor="#6B6B6B">
                <v:path arrowok="t"/>
              </v:shape>
            </v:group>
            <v:group style="position:absolute;left:2340;top:7740;width:568;height:2" coordorigin="2340,7740" coordsize="568,2">
              <v:shape style="position:absolute;left:2340;top:7740;width:568;height:2" coordorigin="2340,7740" coordsize="568,0" path="m2340,7740l2908,7740e" filled="f" stroked="t" strokeweight=".477497pt" strokecolor="#3B3B3B">
                <v:path arrowok="t"/>
              </v:shape>
            </v:group>
            <v:group style="position:absolute;left:458;top:7737;width:11073;height:2" coordorigin="458,7737" coordsize="11073,2">
              <v:shape style="position:absolute;left:458;top:7737;width:11073;height:2" coordorigin="458,7737" coordsize="11073,0" path="m458,7737l11532,7737e" filled="f" stroked="t" strokeweight=".716246pt" strokecolor="#6B6B6B">
                <v:path arrowok="t"/>
              </v:shape>
            </v:group>
            <v:group style="position:absolute;left:4870;top:7740;width:807;height:2" coordorigin="4870,7740" coordsize="807,2">
              <v:shape style="position:absolute;left:4870;top:7740;width:807;height:2" coordorigin="4870,7740" coordsize="807,0" path="m4870,7740l5677,7740e" filled="f" stroked="t" strokeweight=".477497pt" strokecolor="#4B4B4B">
                <v:path arrowok="t"/>
              </v:shape>
            </v:group>
            <v:group style="position:absolute;left:4911;top:7735;width:2;height:728" coordorigin="4911,7735" coordsize="2,728">
              <v:shape style="position:absolute;left:4911;top:7735;width:2;height:728" coordorigin="4911,7735" coordsize="0,728" path="m4911,8462l4911,7735e" filled="f" stroked="t" strokeweight=".954994pt" strokecolor="#676767">
                <v:path arrowok="t"/>
              </v:shape>
            </v:group>
            <v:group style="position:absolute;left:4899;top:7976;width:2918;height:2" coordorigin="4899,7976" coordsize="2918,2">
              <v:shape style="position:absolute;left:4899;top:7976;width:2918;height:2" coordorigin="4899,7976" coordsize="2918,0" path="m4899,7976l7817,7976e" filled="f" stroked="t" strokeweight=".716246pt" strokecolor="#676767">
                <v:path arrowok="t"/>
              </v:shape>
            </v:group>
            <v:group style="position:absolute;left:7759;top:7974;width:984;height:2" coordorigin="7759,7974" coordsize="984,2">
              <v:shape style="position:absolute;left:7759;top:7974;width:984;height:2" coordorigin="7759,7974" coordsize="984,0" path="m7759,7974l8743,7974e" filled="f" stroked="t" strokeweight=".477497pt" strokecolor="#4F4F4F">
                <v:path arrowok="t"/>
              </v:shape>
            </v:group>
            <v:group style="position:absolute;left:8686;top:7976;width:2846;height:2" coordorigin="8686,7976" coordsize="2846,2">
              <v:shape style="position:absolute;left:8686;top:7976;width:2846;height:2" coordorigin="8686,7976" coordsize="2846,0" path="m8686,7976l11532,7976e" filled="f" stroked="t" strokeweight=".716246pt" strokecolor="#67676B">
                <v:path arrowok="t"/>
              </v:shape>
            </v:group>
            <v:group style="position:absolute;left:4904;top:8218;width:774;height:2" coordorigin="4904,8218" coordsize="774,2">
              <v:shape style="position:absolute;left:4904;top:8218;width:774;height:2" coordorigin="4904,8218" coordsize="774,0" path="m4904,8218l5677,8218e" filled="f" stroked="t" strokeweight=".477497pt" strokecolor="#575757">
                <v:path arrowok="t"/>
              </v:shape>
            </v:group>
            <v:group style="position:absolute;left:5501;top:8216;width:6036;height:2" coordorigin="5501,8216" coordsize="6036,2">
              <v:shape style="position:absolute;left:5501;top:8216;width:6036;height:2" coordorigin="5501,8216" coordsize="6036,0" path="m5501,8216l11536,8216e" filled="f" stroked="t" strokeweight=".716246pt" strokecolor="#6B6B6B">
                <v:path arrowok="t"/>
              </v:shape>
            </v:group>
            <v:group style="position:absolute;left:11527;top:2872;width:2;height:5614" coordorigin="11527,2872" coordsize="2,5614">
              <v:shape style="position:absolute;left:11527;top:2872;width:2;height:5614" coordorigin="11527,2872" coordsize="0,5614" path="m11527,8486l11527,2872e" filled="f" stroked="t" strokeweight=".477497pt" strokecolor="#646464">
                <v:path arrowok="t"/>
              </v:shape>
            </v:group>
            <v:group style="position:absolute;left:463;top:8460;width:4169;height:2" coordorigin="463,8460" coordsize="4169,2">
              <v:shape style="position:absolute;left:463;top:8460;width:4169;height:2" coordorigin="463,8460" coordsize="4169,0" path="m463,8460l4632,8460e" filled="f" stroked="t" strokeweight=".716246pt" strokecolor="#6B6B6B">
                <v:path arrowok="t"/>
              </v:shape>
            </v:group>
            <v:group style="position:absolute;left:468;top:6553;width:2;height:4437" coordorigin="468,6553" coordsize="2,4437">
              <v:shape style="position:absolute;left:468;top:6553;width:2;height:4437" coordorigin="468,6553" coordsize="0,4437" path="m468,10989l468,6553e" filled="f" stroked="t" strokeweight=".477497pt" strokecolor="#545454">
                <v:path arrowok="t"/>
              </v:shape>
            </v:group>
            <v:group style="position:absolute;left:1676;top:8457;width:735;height:2" coordorigin="1676,8457" coordsize="735,2">
              <v:shape style="position:absolute;left:1676;top:8457;width:735;height:2" coordorigin="1676,8457" coordsize="735,0" path="m1676,8457l2411,8457e" filled="f" stroked="t" strokeweight=".477497pt" strokecolor="#545454">
                <v:path arrowok="t"/>
              </v:shape>
            </v:group>
            <v:group style="position:absolute;left:4574;top:8457;width:363;height:2" coordorigin="4574,8457" coordsize="363,2">
              <v:shape style="position:absolute;left:4574;top:8457;width:363;height:2" coordorigin="4574,8457" coordsize="363,0" path="m4574,8457l4937,8457e" filled="f" stroked="t" strokeweight=".477497pt" strokecolor="#3F3F3F">
                <v:path arrowok="t"/>
              </v:shape>
            </v:group>
            <v:group style="position:absolute;left:4866;top:8457;width:812;height:2" coordorigin="4866,8457" coordsize="812,2">
              <v:shape style="position:absolute;left:4866;top:8457;width:812;height:2" coordorigin="4866,8457" coordsize="812,0" path="m4866,8457l5677,8457e" filled="f" stroked="t" strokeweight=".477497pt" strokecolor="#545454">
                <v:path arrowok="t"/>
              </v:shape>
            </v:group>
            <v:group style="position:absolute;left:5501;top:8457;width:1690;height:2" coordorigin="5501,8457" coordsize="1690,2">
              <v:shape style="position:absolute;left:5501;top:8457;width:1690;height:2" coordorigin="5501,8457" coordsize="1690,0" path="m5501,8457l7191,8457e" filled="f" stroked="t" strokeweight=".716246pt" strokecolor="#707070">
                <v:path arrowok="t"/>
              </v:shape>
            </v:group>
            <v:group style="position:absolute;left:7134;top:8457;width:683;height:2" coordorigin="7134,8457" coordsize="683,2">
              <v:shape style="position:absolute;left:7134;top:8457;width:683;height:2" coordorigin="7134,8457" coordsize="683,0" path="m7134,8457l7817,8457e" filled="f" stroked="t" strokeweight=".477497pt" strokecolor="#3F3F3F">
                <v:path arrowok="t"/>
              </v:shape>
            </v:group>
            <v:group style="position:absolute;left:7759;top:8457;width:3772;height:2" coordorigin="7759,8457" coordsize="3772,2">
              <v:shape style="position:absolute;left:7759;top:8457;width:3772;height:2" coordorigin="7759,8457" coordsize="3772,0" path="m7759,8457l11532,8457e" filled="f" stroked="t" strokeweight=".716246pt" strokecolor="#6B6B6B">
                <v:path arrowok="t"/>
              </v:shape>
            </v:group>
            <v:group style="position:absolute;left:2395;top:7936;width:2;height:3121" coordorigin="2395,7936" coordsize="2,3121">
              <v:shape style="position:absolute;left:2395;top:7936;width:2;height:3121" coordorigin="2395,7936" coordsize="0,3121" path="m2395,11056l2395,7936e" filled="f" stroked="t" strokeweight=".954994pt" strokecolor="#646464">
                <v:path arrowok="t"/>
              </v:shape>
            </v:group>
            <v:group style="position:absolute;left:11527;top:8414;width:2;height:560" coordorigin="11527,8414" coordsize="2,560">
              <v:shape style="position:absolute;left:11527;top:8414;width:2;height:560" coordorigin="11527,8414" coordsize="0,560" path="m11527,8974l11527,8414e" filled="f" stroked="t" strokeweight=".477497pt" strokecolor="#4B4B4B">
                <v:path arrowok="t"/>
              </v:shape>
            </v:group>
            <v:group style="position:absolute;left:11534;top:4131;width:2;height:9956" coordorigin="11534,4131" coordsize="2,9956">
              <v:shape style="position:absolute;left:11534;top:4131;width:2;height:9956" coordorigin="11534,4131" coordsize="0,9956" path="m11534,14086l11534,4131e" filled="f" stroked="t" strokeweight=".716246pt" strokecolor="#606060">
                <v:path arrowok="t"/>
              </v:shape>
            </v:group>
            <v:group style="position:absolute;left:458;top:9388;width:716;height:2" coordorigin="458,9388" coordsize="716,2">
              <v:shape style="position:absolute;left:458;top:9388;width:716;height:2" coordorigin="458,9388" coordsize="716,0" path="m458,9388l1175,9388e" filled="f" stroked="t" strokeweight=".716246pt" strokecolor="#747474">
                <v:path arrowok="t"/>
              </v:shape>
            </v:group>
            <v:group style="position:absolute;left:1117;top:9391;width:616;height:2" coordorigin="1117,9391" coordsize="616,2">
              <v:shape style="position:absolute;left:1117;top:9391;width:616;height:2" coordorigin="1117,9391" coordsize="616,0" path="m1117,9391l1733,9391e" filled="f" stroked="t" strokeweight=".477497pt" strokecolor="#484848">
                <v:path arrowok="t"/>
              </v:shape>
            </v:group>
            <v:group style="position:absolute;left:1676;top:9391;width:4188;height:2" coordorigin="1676,9391" coordsize="4188,2">
              <v:shape style="position:absolute;left:1676;top:9391;width:4188;height:2" coordorigin="1676,9391" coordsize="4188,0" path="m1676,9391l5864,9391e" filled="f" stroked="t" strokeweight=".716246pt" strokecolor="#707070">
                <v:path arrowok="t"/>
              </v:shape>
            </v:group>
            <v:group style="position:absolute;left:5620;top:9391;width:974;height:2" coordorigin="5620,9391" coordsize="974,2">
              <v:shape style="position:absolute;left:5620;top:9391;width:974;height:2" coordorigin="5620,9391" coordsize="974,0" path="m5620,9391l6594,9391e" filled="f" stroked="t" strokeweight=".477497pt" strokecolor="#545454">
                <v:path arrowok="t"/>
              </v:shape>
            </v:group>
            <v:group style="position:absolute;left:6537;top:9388;width:4999;height:2" coordorigin="6537,9388" coordsize="4999,2">
              <v:shape style="position:absolute;left:6537;top:9388;width:4999;height:2" coordorigin="6537,9388" coordsize="4999,0" path="m6537,9388l11536,9388e" filled="f" stroked="t" strokeweight=".716246pt" strokecolor="#6B6B6B">
                <v:path arrowok="t"/>
              </v:shape>
            </v:group>
            <v:group style="position:absolute;left:11532;top:9362;width:2;height:909" coordorigin="11532,9362" coordsize="2,909">
              <v:shape style="position:absolute;left:11532;top:9362;width:2;height:909" coordorigin="11532,9362" coordsize="0,909" path="m11532,10272l11532,9362e" filled="f" stroked="t" strokeweight=".477497pt" strokecolor="#484848">
                <v:path arrowok="t"/>
              </v:shape>
            </v:group>
            <v:group style="position:absolute;left:458;top:10243;width:716;height:2" coordorigin="458,10243" coordsize="716,2">
              <v:shape style="position:absolute;left:458;top:10243;width:716;height:2" coordorigin="458,10243" coordsize="716,0" path="m458,10243l1175,10243e" filled="f" stroked="t" strokeweight=".477497pt" strokecolor="#5B5B5B">
                <v:path arrowok="t"/>
              </v:shape>
            </v:group>
            <v:group style="position:absolute;left:1117;top:10248;width:616;height:2" coordorigin="1117,10248" coordsize="616,2">
              <v:shape style="position:absolute;left:1117;top:10248;width:616;height:2" coordorigin="1117,10248" coordsize="616,0" path="m1117,10248l1733,10248e" filled="f" stroked="t" strokeweight=".954994pt" strokecolor="#7C7C7C">
                <v:path arrowok="t"/>
              </v:shape>
            </v:group>
            <v:group style="position:absolute;left:611;top:10243;width:10930;height:2" coordorigin="611,10243" coordsize="10930,2">
              <v:shape style="position:absolute;left:611;top:10243;width:10930;height:2" coordorigin="611,10243" coordsize="10930,0" path="m611,10243l11541,10243e" filled="f" stroked="t" strokeweight=".716246pt" strokecolor="#676767">
                <v:path arrowok="t"/>
              </v:shape>
            </v:group>
            <v:group style="position:absolute;left:458;top:10489;width:1953;height:2" coordorigin="458,10489" coordsize="1953,2">
              <v:shape style="position:absolute;left:458;top:10489;width:1953;height:2" coordorigin="458,10489" coordsize="1953,0" path="m458,10489l2411,10489e" filled="f" stroked="t" strokeweight=".477497pt" strokecolor="#545454">
                <v:path arrowok="t"/>
              </v:shape>
            </v:group>
            <v:group style="position:absolute;left:2340;top:10489;width:2292;height:2" coordorigin="2340,10489" coordsize="2292,2">
              <v:shape style="position:absolute;left:2340;top:10489;width:2292;height:2" coordorigin="2340,10489" coordsize="2292,0" path="m2340,10489l4632,10489e" filled="f" stroked="t" strokeweight=".716246pt" strokecolor="#676767">
                <v:path arrowok="t"/>
              </v:shape>
            </v:group>
            <v:group style="position:absolute;left:4574;top:10487;width:353;height:2" coordorigin="4574,10487" coordsize="353,2">
              <v:shape style="position:absolute;left:4574;top:10487;width:353;height:2" coordorigin="4574,10487" coordsize="353,0" path="m4574,10487l4928,10487e" filled="f" stroked="t" strokeweight=".477497pt" strokecolor="#484848">
                <v:path arrowok="t"/>
              </v:shape>
            </v:group>
            <v:group style="position:absolute;left:4870;top:10489;width:1724;height:2" coordorigin="4870,10489" coordsize="1724,2">
              <v:shape style="position:absolute;left:4870;top:10489;width:1724;height:2" coordorigin="4870,10489" coordsize="1724,0" path="m4870,10489l6594,10489e" filled="f" stroked="t" strokeweight=".954994pt" strokecolor="#747474">
                <v:path arrowok="t"/>
              </v:shape>
            </v:group>
            <v:group style="position:absolute;left:6537;top:10487;width:654;height:2" coordorigin="6537,10487" coordsize="654,2">
              <v:shape style="position:absolute;left:6537;top:10487;width:654;height:2" coordorigin="6537,10487" coordsize="654,0" path="m6537,10487l7191,10487e" filled="f" stroked="t" strokeweight=".477497pt" strokecolor="#545454">
                <v:path arrowok="t"/>
              </v:shape>
            </v:group>
            <v:group style="position:absolute;left:7134;top:10487;width:248;height:2" coordorigin="7134,10487" coordsize="248,2">
              <v:shape style="position:absolute;left:7134;top:10487;width:248;height:2" coordorigin="7134,10487" coordsize="248,0" path="m7134,10487l7382,10487e" filled="f" stroked="t" strokeweight=".477497pt" strokecolor="#3F3F3F">
                <v:path arrowok="t"/>
              </v:shape>
            </v:group>
            <v:group style="position:absolute;left:7353;top:10233;width:2;height:268" coordorigin="7353,10233" coordsize="2,268">
              <v:shape style="position:absolute;left:7353;top:10233;width:2;height:268" coordorigin="7353,10233" coordsize="0,268" path="m7353,10501l7353,10233e" filled="f" stroked="t" strokeweight=".954994pt" strokecolor="#676767">
                <v:path arrowok="t"/>
              </v:shape>
            </v:group>
            <v:group style="position:absolute;left:7310;top:10484;width:4231;height:2" coordorigin="7310,10484" coordsize="4231,2">
              <v:shape style="position:absolute;left:7310;top:10484;width:4231;height:2" coordorigin="7310,10484" coordsize="4231,0" path="m7310,10484l11541,10484e" filled="f" stroked="t" strokeweight=".716246pt" strokecolor="#707070">
                <v:path arrowok="t"/>
              </v:shape>
            </v:group>
            <v:group style="position:absolute;left:463;top:10776;width:4169;height:2" coordorigin="463,10776" coordsize="4169,2">
              <v:shape style="position:absolute;left:463;top:10776;width:4169;height:2" coordorigin="463,10776" coordsize="4169,0" path="m463,10776l4632,10776e" filled="f" stroked="t" strokeweight=".716246pt" strokecolor="#6B6B6B">
                <v:path arrowok="t"/>
              </v:shape>
            </v:group>
            <v:group style="position:absolute;left:4574;top:10774;width:353;height:2" coordorigin="4574,10774" coordsize="353,2">
              <v:shape style="position:absolute;left:4574;top:10774;width:353;height:2" coordorigin="4574,10774" coordsize="353,0" path="m4574,10774l4928,10774e" filled="f" stroked="t" strokeweight=".477497pt" strokecolor="#444444">
                <v:path arrowok="t"/>
              </v:shape>
            </v:group>
            <v:group style="position:absolute;left:6537;top:10774;width:654;height:2" coordorigin="6537,10774" coordsize="654,2">
              <v:shape style="position:absolute;left:6537;top:10774;width:654;height:2" coordorigin="6537,10774" coordsize="654,0" path="m6537,10774l7191,10774e" filled="f" stroked="t" strokeweight=".477497pt" strokecolor="#575757">
                <v:path arrowok="t"/>
              </v:shape>
            </v:group>
            <v:group style="position:absolute;left:7134;top:10774;width:683;height:2" coordorigin="7134,10774" coordsize="683,2">
              <v:shape style="position:absolute;left:7134;top:10774;width:683;height:2" coordorigin="7134,10774" coordsize="683,0" path="m7134,10774l7817,10774e" filled="f" stroked="t" strokeweight=".477497pt" strokecolor="#3B3B3B">
                <v:path arrowok="t"/>
              </v:shape>
            </v:group>
            <v:group style="position:absolute;left:4870;top:10774;width:6671;height:2" coordorigin="4870,10774" coordsize="6671,2">
              <v:shape style="position:absolute;left:4870;top:10774;width:6671;height:2" coordorigin="4870,10774" coordsize="6671,0" path="m4870,10774l11541,10774e" filled="f" stroked="t" strokeweight=".716246pt" strokecolor="#676767">
                <v:path arrowok="t"/>
              </v:shape>
            </v:group>
            <v:group style="position:absolute;left:11536;top:10731;width:2;height:799" coordorigin="11536,10731" coordsize="2,799">
              <v:shape style="position:absolute;left:11536;top:10731;width:2;height:799" coordorigin="11536,10731" coordsize="0,799" path="m11536,11530l11536,10731e" filled="f" stroked="t" strokeweight=".477497pt" strokecolor="#484848">
                <v:path arrowok="t"/>
              </v:shape>
            </v:group>
            <v:group style="position:absolute;left:475;top:11119;width:2;height:5294" coordorigin="475,11119" coordsize="2,5294">
              <v:shape style="position:absolute;left:475;top:11119;width:2;height:5294" coordorigin="475,11119" coordsize="0,5294" path="m475,16412l475,11119e" filled="f" stroked="t" strokeweight=".716246pt" strokecolor="#5B5B5B">
                <v:path arrowok="t"/>
              </v:shape>
            </v:group>
            <v:group style="position:absolute;left:463;top:11267;width:2478;height:2" coordorigin="463,11267" coordsize="2478,2">
              <v:shape style="position:absolute;left:463;top:11267;width:2478;height:2" coordorigin="463,11267" coordsize="2478,0" path="m463,11267l2941,11267e" filled="f" stroked="t" strokeweight=".716246pt" strokecolor="#676767">
                <v:path arrowok="t"/>
              </v:shape>
            </v:group>
            <v:group style="position:absolute;left:2399;top:10999;width:2;height:795" coordorigin="2399,10999" coordsize="2,795">
              <v:shape style="position:absolute;left:2399;top:10999;width:2;height:795" coordorigin="2399,10999" coordsize="0,795" path="m2399,11794l2399,10999e" filled="f" stroked="t" strokeweight=".716246pt" strokecolor="#484848">
                <v:path arrowok="t"/>
              </v:shape>
            </v:group>
            <v:group style="position:absolute;left:2851;top:11269;width:497;height:2" coordorigin="2851,11269" coordsize="497,2">
              <v:shape style="position:absolute;left:2851;top:11269;width:497;height:2" coordorigin="2851,11269" coordsize="497,0" path="m2851,11269l3347,11269e" filled="f" stroked="t" strokeweight=".477497pt" strokecolor="#545454">
                <v:path arrowok="t"/>
              </v:shape>
            </v:group>
            <v:group style="position:absolute;left:3290;top:11267;width:573;height:2" coordorigin="3290,11267" coordsize="573,2">
              <v:shape style="position:absolute;left:3290;top:11267;width:573;height:2" coordorigin="3290,11267" coordsize="573,0" path="m3290,11267l3863,11267e" filled="f" stroked="t" strokeweight=".477497pt" strokecolor="#3F3F3F">
                <v:path arrowok="t"/>
              </v:shape>
            </v:group>
            <v:group style="position:absolute;left:3806;top:11267;width:826;height:2" coordorigin="3806,11267" coordsize="826,2">
              <v:shape style="position:absolute;left:3806;top:11267;width:826;height:2" coordorigin="3806,11267" coordsize="826,0" path="m3806,11267l4632,11267e" filled="f" stroked="t" strokeweight=".716246pt" strokecolor="#676767">
                <v:path arrowok="t"/>
              </v:shape>
            </v:group>
            <v:group style="position:absolute;left:4278;top:11267;width:1576;height:2" coordorigin="4278,11267" coordsize="1576,2">
              <v:shape style="position:absolute;left:4278;top:11267;width:1576;height:2" coordorigin="4278,11267" coordsize="1576,0" path="m4278,11267l5854,11267e" filled="f" stroked="t" strokeweight=".954994pt" strokecolor="#7C7C7C">
                <v:path arrowok="t"/>
              </v:shape>
            </v:group>
            <v:group style="position:absolute;left:5620;top:11267;width:974;height:2" coordorigin="5620,11267" coordsize="974,2">
              <v:shape style="position:absolute;left:5620;top:11267;width:974;height:2" coordorigin="5620,11267" coordsize="974,0" path="m5620,11267l6594,11267e" filled="f" stroked="t" strokeweight=".477497pt" strokecolor="#606060">
                <v:path arrowok="t"/>
              </v:shape>
            </v:group>
            <v:group style="position:absolute;left:6537;top:11265;width:5004;height:2" coordorigin="6537,11265" coordsize="5004,2">
              <v:shape style="position:absolute;left:6537;top:11265;width:5004;height:2" coordorigin="6537,11265" coordsize="5004,0" path="m6537,11265l11541,11265e" filled="f" stroked="t" strokeweight=".716246pt" strokecolor="#6B6B6B">
                <v:path arrowok="t"/>
              </v:shape>
            </v:group>
            <v:group style="position:absolute;left:8686;top:11265;width:802;height:2" coordorigin="8686,11265" coordsize="802,2">
              <v:shape style="position:absolute;left:8686;top:11265;width:802;height:2" coordorigin="8686,11265" coordsize="802,0" path="m8686,11265l9488,11265e" filled="f" stroked="t" strokeweight=".477497pt" strokecolor="#575757">
                <v:path arrowok="t"/>
              </v:shape>
            </v:group>
            <v:group style="position:absolute;left:463;top:11509;width:1943;height:2" coordorigin="463,11509" coordsize="1943,2">
              <v:shape style="position:absolute;left:463;top:11509;width:1943;height:2" coordorigin="463,11509" coordsize="1943,0" path="m463,11509l2407,11509e" filled="f" stroked="t" strokeweight=".954994pt" strokecolor="#747474">
                <v:path arrowok="t"/>
              </v:shape>
            </v:group>
            <v:group style="position:absolute;left:2345;top:11511;width:563;height:2" coordorigin="2345,11511" coordsize="563,2">
              <v:shape style="position:absolute;left:2345;top:11511;width:563;height:2" coordorigin="2345,11511" coordsize="563,0" path="m2345,11511l2908,11511e" filled="f" stroked="t" strokeweight=".477497pt" strokecolor="#545454">
                <v:path arrowok="t"/>
              </v:shape>
            </v:group>
            <v:group style="position:absolute;left:2851;top:11506;width:2827;height:2" coordorigin="2851,11506" coordsize="2827,2">
              <v:shape style="position:absolute;left:2851;top:11506;width:2827;height:2" coordorigin="2851,11506" coordsize="2827,0" path="m2851,11506l5677,11506e" filled="f" stroked="t" strokeweight=".716246pt" strokecolor="#6B6B6B">
                <v:path arrowok="t"/>
              </v:shape>
            </v:group>
            <v:group style="position:absolute;left:5620;top:11506;width:974;height:2" coordorigin="5620,11506" coordsize="974,2">
              <v:shape style="position:absolute;left:5620;top:11506;width:974;height:2" coordorigin="5620,11506" coordsize="974,0" path="m5620,11506l6594,11506e" filled="f" stroked="t" strokeweight=".477497pt" strokecolor="#575757">
                <v:path arrowok="t"/>
              </v:shape>
            </v:group>
            <v:group style="position:absolute;left:7356;top:11257;width:2;height:4083" coordorigin="7356,11257" coordsize="2,4083">
              <v:shape style="position:absolute;left:7356;top:11257;width:2;height:4083" coordorigin="7356,11257" coordsize="0,4083" path="m7356,15340l7356,11257e" filled="f" stroked="t" strokeweight=".477497pt" strokecolor="#484848">
                <v:path arrowok="t"/>
              </v:shape>
            </v:group>
            <v:group style="position:absolute;left:9068;top:11502;width:420;height:2" coordorigin="9068,11502" coordsize="420,2">
              <v:shape style="position:absolute;left:9068;top:11502;width:420;height:2" coordorigin="9068,11502" coordsize="420,0" path="m9068,11502l9488,11502e" filled="f" stroked="t" strokeweight=".477497pt" strokecolor="#575757">
                <v:path arrowok="t"/>
              </v:shape>
            </v:group>
            <v:group style="position:absolute;left:6379;top:11504;width:5167;height:2" coordorigin="6379,11504" coordsize="5167,2">
              <v:shape style="position:absolute;left:6379;top:11504;width:5167;height:2" coordorigin="6379,11504" coordsize="5167,0" path="m6379,11504l11546,11504e" filled="f" stroked="t" strokeweight=".716246pt" strokecolor="#707070">
                <v:path arrowok="t"/>
              </v:shape>
            </v:group>
            <v:group style="position:absolute;left:463;top:11755;width:1280;height:2" coordorigin="463,11755" coordsize="1280,2">
              <v:shape style="position:absolute;left:463;top:11755;width:1280;height:2" coordorigin="463,11755" coordsize="1280,0" path="m463,11755l1743,11755e" filled="f" stroked="t" strokeweight=".477497pt" strokecolor="#4F4F4F">
                <v:path arrowok="t"/>
              </v:shape>
            </v:group>
            <v:group style="position:absolute;left:1146;top:11487;width:2;height:263" coordorigin="1146,11487" coordsize="2,263">
              <v:shape style="position:absolute;left:1146;top:11487;width:2;height:263" coordorigin="1146,11487" coordsize="0,263" path="m1146,11750l1146,11487e" filled="f" stroked="t" strokeweight=".238749pt" strokecolor="#676767">
                <v:path arrowok="t"/>
              </v:shape>
            </v:group>
            <v:group style="position:absolute;left:1712;top:11502;width:2;height:278" coordorigin="1712,11502" coordsize="2,278">
              <v:shape style="position:absolute;left:1712;top:11502;width:2;height:278" coordorigin="1712,11502" coordsize="0,278" path="m1712,11779l1712,11502e" filled="f" stroked="t" strokeweight=".716246pt" strokecolor="#545454">
                <v:path arrowok="t"/>
              </v:shape>
            </v:group>
            <v:group style="position:absolute;left:1671;top:11753;width:5038;height:2" coordorigin="1671,11753" coordsize="5038,2">
              <v:shape style="position:absolute;left:1671;top:11753;width:5038;height:2" coordorigin="1671,11753" coordsize="5038,0" path="m1671,11753l6709,11753e" filled="f" stroked="t" strokeweight=".716246pt" strokecolor="#707070">
                <v:path arrowok="t"/>
              </v:shape>
            </v:group>
            <v:group style="position:absolute;left:6537;top:11750;width:845;height:2" coordorigin="6537,11750" coordsize="845,2">
              <v:shape style="position:absolute;left:6537;top:11750;width:845;height:2" coordorigin="6537,11750" coordsize="845,0" path="m6537,11750l7382,11750e" filled="f" stroked="t" strokeweight=".477497pt" strokecolor="#606060">
                <v:path arrowok="t"/>
              </v:shape>
            </v:group>
            <v:group style="position:absolute;left:7310;top:11753;width:4235;height:2" coordorigin="7310,11753" coordsize="4235,2">
              <v:shape style="position:absolute;left:7310;top:11753;width:4235;height:2" coordorigin="7310,11753" coordsize="4235,0" path="m7310,11753l11546,11753e" filled="f" stroked="t" strokeweight=".716246pt" strokecolor="#747474">
                <v:path arrowok="t"/>
              </v:shape>
            </v:group>
            <v:group style="position:absolute;left:1146;top:11736;width:2;height:493" coordorigin="1146,11736" coordsize="2,493">
              <v:shape style="position:absolute;left:1146;top:11736;width:2;height:493" coordorigin="1146,11736" coordsize="0,493" path="m1146,12229l1146,11736e" filled="f" stroked="t" strokeweight=".238749pt" strokecolor="#444444">
                <v:path arrowok="t"/>
              </v:shape>
            </v:group>
            <v:group style="position:absolute;left:1714;top:11707;width:2;height:1029" coordorigin="1714,11707" coordsize="2,1029">
              <v:shape style="position:absolute;left:1714;top:11707;width:2;height:1029" coordorigin="1714,11707" coordsize="0,1029" path="m1714,12736l1714,11707e" filled="f" stroked="t" strokeweight=".477497pt" strokecolor="#2B2B2B">
                <v:path arrowok="t"/>
              </v:shape>
            </v:group>
            <v:group style="position:absolute;left:2402;top:11707;width:2;height:1029" coordorigin="2402,11707" coordsize="2,1029">
              <v:shape style="position:absolute;left:2402;top:11707;width:2;height:1029" coordorigin="2402,11707" coordsize="0,1029" path="m2402,12736l2402,11707e" filled="f" stroked="t" strokeweight=".477497pt" strokecolor="#2B2B2B">
                <v:path arrowok="t"/>
              </v:shape>
            </v:group>
            <v:group style="position:absolute;left:473;top:12200;width:2;height:383" coordorigin="473,12200" coordsize="2,383">
              <v:shape style="position:absolute;left:473;top:12200;width:2;height:383" coordorigin="473,12200" coordsize="0,383" path="m473,12583l473,12200e" filled="f" stroked="t" strokeweight=".477497pt" strokecolor="#343434">
                <v:path arrowok="t"/>
              </v:shape>
            </v:group>
            <v:group style="position:absolute;left:1146;top:12229;width:2;height:325" coordorigin="1146,12229" coordsize="2,325">
              <v:shape style="position:absolute;left:1146;top:12229;width:2;height:325" coordorigin="1146,12229" coordsize="0,325" path="m1146,12555l1146,12229e" filled="f" stroked="t" strokeweight=".238749pt" strokecolor="#000000">
                <v:path arrowok="t"/>
              </v:shape>
            </v:group>
            <v:group style="position:absolute;left:1146;top:12555;width:2;height:565" coordorigin="1146,12555" coordsize="2,565">
              <v:shape style="position:absolute;left:1146;top:12555;width:2;height:565" coordorigin="1146,12555" coordsize="0,565" path="m1146,13119l1146,12555e" filled="f" stroked="t" strokeweight=".238749pt" strokecolor="#2F2F2F">
                <v:path arrowok="t"/>
              </v:shape>
            </v:group>
            <v:group style="position:absolute;left:7361;top:12526;width:2;height:373" coordorigin="7361,12526" coordsize="2,373">
              <v:shape style="position:absolute;left:7361;top:12526;width:2;height:373" coordorigin="7361,12526" coordsize="0,373" path="m7361,12899l7361,12526e" filled="f" stroked="t" strokeweight=".716246pt" strokecolor="#5B5B5B">
                <v:path arrowok="t"/>
              </v:shape>
            </v:group>
            <v:group style="position:absolute;left:1714;top:12679;width:2;height:220" coordorigin="1714,12679" coordsize="2,220">
              <v:shape style="position:absolute;left:1714;top:12679;width:2;height:220" coordorigin="1714,12679" coordsize="0,220" path="m1714,12899l1714,12679e" filled="f" stroked="t" strokeweight=".477497pt" strokecolor="#444444">
                <v:path arrowok="t"/>
              </v:shape>
            </v:group>
            <v:group style="position:absolute;left:2402;top:12679;width:2;height:220" coordorigin="2402,12679" coordsize="2,220">
              <v:shape style="position:absolute;left:2402;top:12679;width:2;height:220" coordorigin="2402,12679" coordsize="0,220" path="m2402,12899l2402,12679e" filled="f" stroked="t" strokeweight=".477497pt" strokecolor="#3F3F3F">
                <v:path arrowok="t"/>
              </v:shape>
            </v:group>
            <v:group style="position:absolute;left:7363;top:12842;width:2;height:306" coordorigin="7363,12842" coordsize="2,306">
              <v:shape style="position:absolute;left:7363;top:12842;width:2;height:306" coordorigin="7363,12842" coordsize="0,306" path="m7363,13148l7363,12842e" filled="f" stroked="t" strokeweight=".477497pt" strokecolor="#484848">
                <v:path arrowok="t"/>
              </v:shape>
            </v:group>
            <v:group style="position:absolute;left:477;top:13091;width:2;height:661" coordorigin="477,13091" coordsize="2,661">
              <v:shape style="position:absolute;left:477;top:13091;width:2;height:661" coordorigin="477,13091" coordsize="0,661" path="m477,13751l477,13091e" filled="f" stroked="t" strokeweight=".477497pt" strokecolor="#3B3B3B">
                <v:path arrowok="t"/>
              </v:shape>
            </v:group>
            <v:group style="position:absolute;left:1146;top:13119;width:2;height:603" coordorigin="1146,13119" coordsize="2,603">
              <v:shape style="position:absolute;left:1146;top:13119;width:2;height:603" coordorigin="1146,13119" coordsize="0,603" path="m1146,13722l1146,13119e" filled="f" stroked="t" strokeweight=".238749pt" strokecolor="#000000">
                <v:path arrowok="t"/>
              </v:shape>
            </v:group>
            <v:group style="position:absolute;left:1719;top:12842;width:2;height:3566" coordorigin="1719,12842" coordsize="2,3566">
              <v:shape style="position:absolute;left:1719;top:12842;width:2;height:3566" coordorigin="1719,12842" coordsize="0,3566" path="m1719,16408l1719,12842e" filled="f" stroked="t" strokeweight=".954994pt" strokecolor="#646464">
                <v:path arrowok="t"/>
              </v:shape>
            </v:group>
            <v:group style="position:absolute;left:7363;top:13091;width:2;height:833" coordorigin="7363,13091" coordsize="2,833">
              <v:shape style="position:absolute;left:7363;top:13091;width:2;height:833" coordorigin="7363,13091" coordsize="0,833" path="m7363,13923l7363,13091e" filled="f" stroked="t" strokeweight=".477497pt" strokecolor="#343434">
                <v:path arrowok="t"/>
              </v:shape>
            </v:group>
            <v:group style="position:absolute;left:2399;top:12842;width:2;height:2585" coordorigin="2399,12842" coordsize="2,2585">
              <v:shape style="position:absolute;left:2399;top:12842;width:2;height:2585" coordorigin="2399,12842" coordsize="0,2585" path="m2399,15426l2399,12842e" filled="f" stroked="t" strokeweight=".477497pt" strokecolor="#646464">
                <v:path arrowok="t"/>
              </v:shape>
            </v:group>
            <v:group style="position:absolute;left:2373;top:13608;width:506;height:2" coordorigin="2373,13608" coordsize="506,2">
              <v:shape style="position:absolute;left:2373;top:13608;width:506;height:2" coordorigin="2373,13608" coordsize="506,0" path="m2373,13608l2879,13608e" filled="f" stroked="t" strokeweight=".716246pt" strokecolor="#444B70">
                <v:path arrowok="t"/>
              </v:shape>
            </v:group>
            <v:group style="position:absolute;left:444;top:13895;width:707;height:2" coordorigin="444,13895" coordsize="707,2">
              <v:shape style="position:absolute;left:444;top:13895;width:707;height:2" coordorigin="444,13895" coordsize="707,0" path="m444,13895l1151,13895e" filled="f" stroked="t" strokeweight=".238749pt" strokecolor="#7C7C7C">
                <v:path arrowok="t"/>
              </v:shape>
            </v:group>
            <v:group style="position:absolute;left:1146;top:13722;width:2;height:177" coordorigin="1146,13722" coordsize="2,177">
              <v:shape style="position:absolute;left:1146;top:13722;width:2;height:177" coordorigin="1146,13722" coordsize="0,177" path="m1146,13900l1146,13722e" filled="f" stroked="t" strokeweight=".238749pt" strokecolor="#747477">
                <v:path arrowok="t"/>
              </v:shape>
            </v:group>
            <v:group style="position:absolute;left:1146;top:13895;width:568;height:2" coordorigin="1146,13895" coordsize="568,2">
              <v:shape style="position:absolute;left:1146;top:13895;width:568;height:2" coordorigin="1146,13895" coordsize="568,0" path="m1146,13895l1714,13895e" filled="f" stroked="t" strokeweight=".238749pt" strokecolor="#646464">
                <v:path arrowok="t"/>
              </v:shape>
            </v:group>
            <v:group style="position:absolute;left:1700;top:13895;width:678;height:2" coordorigin="1700,13895" coordsize="678,2">
              <v:shape style="position:absolute;left:1700;top:13895;width:678;height:2" coordorigin="1700,13895" coordsize="678,0" path="m1700,13895l2378,13895e" filled="f" stroked="t" strokeweight=".238749pt" strokecolor="#AFAFAF">
                <v:path arrowok="t"/>
              </v:shape>
            </v:group>
            <v:group style="position:absolute;left:1146;top:13895;width:2;height:2489" coordorigin="1146,13895" coordsize="2,2489">
              <v:shape style="position:absolute;left:1146;top:13895;width:2;height:2489" coordorigin="1146,13895" coordsize="0,2489" path="m1146,16384l1146,13895e" filled="f" stroked="t" strokeweight=".238749pt" strokecolor="#000000">
                <v:path arrowok="t"/>
              </v:shape>
            </v:group>
            <v:group style="position:absolute;left:7365;top:13866;width:2;height:440" coordorigin="7365,13866" coordsize="2,440">
              <v:shape style="position:absolute;left:7365;top:13866;width:2;height:440" coordorigin="7365,13866" coordsize="0,440" path="m7365,14306l7365,13866e" filled="f" stroked="t" strokeweight=".477497pt" strokecolor="#4F4F4F">
                <v:path arrowok="t"/>
              </v:shape>
            </v:group>
            <v:group style="position:absolute;left:11541;top:14029;width:2;height:775" coordorigin="11541,14029" coordsize="2,775">
              <v:shape style="position:absolute;left:11541;top:14029;width:2;height:775" coordorigin="11541,14029" coordsize="0,775" path="m11541,14804l11541,14029e" filled="f" stroked="t" strokeweight=".477497pt" strokecolor="#444444">
                <v:path arrowok="t"/>
              </v:shape>
            </v:group>
            <v:group style="position:absolute;left:7368;top:14249;width:2;height:1177" coordorigin="7368,14249" coordsize="2,1177">
              <v:shape style="position:absolute;left:7368;top:14249;width:2;height:1177" coordorigin="7368,14249" coordsize="0,1177" path="m7368,15426l7368,14249e" filled="f" stroked="t" strokeweight=".477497pt" strokecolor="#3B3B3B">
                <v:path arrowok="t"/>
              </v:shape>
            </v:group>
            <v:group style="position:absolute;left:11541;top:14747;width:2;height:680" coordorigin="11541,14747" coordsize="2,680">
              <v:shape style="position:absolute;left:11541;top:14747;width:2;height:680" coordorigin="11541,14747" coordsize="0,680" path="m11541,15426l11541,14747e" filled="f" stroked="t" strokeweight=".477497pt" strokecolor="#5B5B5B">
                <v:path arrowok="t"/>
              </v:shape>
            </v:group>
            <v:group style="position:absolute;left:2402;top:15369;width:2;height:292" coordorigin="2402,15369" coordsize="2,292">
              <v:shape style="position:absolute;left:2402;top:15369;width:2;height:292" coordorigin="2402,15369" coordsize="0,292" path="m2402,15661l2402,15369e" filled="f" stroked="t" strokeweight=".238749pt" strokecolor="#4F4F4F">
                <v:path arrowok="t"/>
              </v:shape>
            </v:group>
            <v:group style="position:absolute;left:7370;top:15369;width:2;height:292" coordorigin="7370,15369" coordsize="2,292">
              <v:shape style="position:absolute;left:7370;top:15369;width:2;height:292" coordorigin="7370,15369" coordsize="0,292" path="m7370,15661l7370,15369e" filled="f" stroked="t" strokeweight=".477497pt" strokecolor="#4F4F4F">
                <v:path arrowok="t"/>
              </v:shape>
            </v:group>
            <v:group style="position:absolute;left:11539;top:15369;width:2;height:1029" coordorigin="11539,15369" coordsize="2,1029">
              <v:shape style="position:absolute;left:11539;top:15369;width:2;height:1029" coordorigin="11539,15369" coordsize="0,1029" path="m11539,16398l11539,15369e" filled="f" stroked="t" strokeweight=".716246pt" strokecolor="#747474">
                <v:path arrowok="t"/>
              </v:shape>
            </v:group>
            <v:group style="position:absolute;left:2404;top:15603;width:2;height:799" coordorigin="2404,15603" coordsize="2,799">
              <v:shape style="position:absolute;left:2404;top:15603;width:2;height:799" coordorigin="2404,15603" coordsize="0,799" path="m2404,16403l2404,15603e" filled="f" stroked="t" strokeweight=".238749pt" strokecolor="#3B3B3B">
                <v:path arrowok="t"/>
              </v:shape>
            </v:group>
            <v:group style="position:absolute;left:473;top:16398;width:2875;height:2" coordorigin="473,16398" coordsize="2875,2">
              <v:shape style="position:absolute;left:473;top:16398;width:2875;height:2" coordorigin="473,16398" coordsize="2875,0" path="m473,16398l3347,16398e" filled="f" stroked="t" strokeweight=".477497pt" strokecolor="#606060">
                <v:path arrowok="t"/>
              </v:shape>
            </v:group>
            <v:group style="position:absolute;left:7368;top:15603;width:2;height:799" coordorigin="7368,15603" coordsize="2,799">
              <v:shape style="position:absolute;left:7368;top:15603;width:2;height:799" coordorigin="7368,15603" coordsize="0,799" path="m7368,16403l7368,15603e" filled="f" stroked="t" strokeweight=".716246pt" strokecolor="#646464">
                <v:path arrowok="t"/>
              </v:shape>
            </v:group>
            <v:group style="position:absolute;left:5620;top:16391;width:1571;height:2" coordorigin="5620,16391" coordsize="1571,2">
              <v:shape style="position:absolute;left:5620;top:16391;width:1571;height:2" coordorigin="5620,16391" coordsize="1571,0" path="m5620,16391l7191,16391e" filled="f" stroked="t" strokeweight=".477497pt" strokecolor="#707070">
                <v:path arrowok="t"/>
              </v:shape>
            </v:group>
            <v:group style="position:absolute;left:3290;top:16393;width:8261;height:2" coordorigin="3290,16393" coordsize="8261,2">
              <v:shape style="position:absolute;left:3290;top:16393;width:8261;height:2" coordorigin="3290,16393" coordsize="8261,0" path="m3290,16393l11551,16393e" filled="f" stroked="t" strokeweight=".716246pt" strokecolor="#808080">
                <v:path arrowok="t"/>
              </v:shape>
            </v:group>
            <v:group style="position:absolute;left:9068;top:16388;width:420;height:2" coordorigin="9068,16388" coordsize="420,2">
              <v:shape style="position:absolute;left:9068;top:16388;width:420;height:2" coordorigin="9068,16388" coordsize="420,0" path="m9068,16388l9488,16388e" filled="f" stroked="t" strokeweight=".477497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46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Mitat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-37" w:right="4509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104"/>
        </w:rPr>
        <w:t>Çavuş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320" w:right="260"/>
          <w:cols w:num="2" w:equalWidth="0">
            <w:col w:w="551" w:space="4921"/>
            <w:col w:w="5868"/>
          </w:cols>
        </w:sectPr>
      </w:pPr>
      <w:rPr/>
    </w:p>
    <w:p>
      <w:pPr>
        <w:spacing w:before="90" w:after="0" w:line="214" w:lineRule="auto"/>
        <w:ind w:left="550" w:right="-152" w:firstLine="2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212121"/>
          <w:spacing w:val="-393"/>
          <w:w w:val="175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13131"/>
          <w:spacing w:val="5"/>
          <w:w w:val="115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5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84" w:right="456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0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313131"/>
          <w:spacing w:val="-3"/>
          <w:w w:val="25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37" w:lineRule="exact"/>
        <w:ind w:left="1137" w:right="536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20" w:bottom="280" w:left="140" w:right="100"/>
          <w:cols w:num="2" w:equalWidth="0">
            <w:col w:w="1591" w:space="1669"/>
            <w:col w:w="8420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</w:sectPr>
      </w:pPr>
      <w:rPr/>
    </w:p>
    <w:p>
      <w:pPr>
        <w:spacing w:before="40" w:after="0" w:line="214" w:lineRule="exact"/>
        <w:ind w:left="506" w:right="-69"/>
        <w:jc w:val="left"/>
        <w:tabs>
          <w:tab w:pos="1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16:50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2570" w:space="2983"/>
            <w:col w:w="6127"/>
          </w:cols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ğr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09" w:right="-68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'i'aogı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69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Okta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210459pt;margin-top:11.26572pt;width:571.018515pt;height:.1pt;mso-position-horizontal-relative:page;mso-position-vertical-relative:paragraph;z-index:-13318" coordorigin="244,225" coordsize="11420,2">
            <v:shape style="position:absolute;left:244;top:225;width:11420;height:2" coordorigin="244,225" coordsize="11420,0" path="m244,225l11665,225e" filled="f" stroked="t" strokeweight=".718262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boyu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871" w:right="-20"/>
        <w:jc w:val="left"/>
        <w:tabs>
          <w:tab w:pos="2780" w:val="left"/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090749pt;margin-top:11.596985pt;width:573.173301pt;height:651.629982pt;mso-position-horizontal-relative:page;mso-position-vertical-relative:paragraph;z-index:-13317" coordorigin="242,232" coordsize="11463,13033">
            <v:group style="position:absolute;left:2263;top:1234;width:2;height:12016" coordorigin="2263,1234" coordsize="2,12016">
              <v:shape style="position:absolute;left:2263;top:1234;width:2;height:12016" coordorigin="2263,1234" coordsize="0,12016" path="m2263,13250l2263,1234e" filled="f" stroked="t" strokeweight=".957683pt" strokecolor="#545454">
                <v:path arrowok="t"/>
              </v:shape>
            </v:group>
            <v:group style="position:absolute;left:3749;top:242;width:2;height:1007" coordorigin="3749,242" coordsize="2,1007">
              <v:shape style="position:absolute;left:3749;top:242;width:2;height:1007" coordorigin="3749,242" coordsize="0,1007" path="m3749,1248l3749,242e" filled="f" stroked="t" strokeweight=".478842pt" strokecolor="#3B3B3B">
                <v:path arrowok="t"/>
              </v:shape>
            </v:group>
            <v:group style="position:absolute;left:6871;top:237;width:2;height:1011" coordorigin="6871,237" coordsize="2,1011">
              <v:shape style="position:absolute;left:6871;top:237;width:2;height:1011" coordorigin="6871,237" coordsize="0,1011" path="m6871,1248l6871,237e" filled="f" stroked="t" strokeweight=".478842pt" strokecolor="#3B3B3B">
                <v:path arrowok="t"/>
              </v:shape>
            </v:group>
            <v:group style="position:absolute;left:254;top:251;width:11411;height:2" coordorigin="254,251" coordsize="11411,2">
              <v:shape style="position:absolute;left:254;top:251;width:11411;height:2" coordorigin="254,251" coordsize="11411,0" path="m254,251l11665,251e" filled="f" stroked="t" strokeweight=".718262pt" strokecolor="#545454">
                <v:path arrowok="t"/>
              </v:shape>
            </v:group>
            <v:group style="position:absolute;left:6867;top:615;width:4808;height:2" coordorigin="6867,615" coordsize="4808,2">
              <v:shape style="position:absolute;left:6867;top:615;width:4808;height:2" coordorigin="6867,615" coordsize="4808,0" path="m6867,615l11674,615e" filled="f" stroked="t" strokeweight=".718262pt" strokecolor="#6B6B6B">
                <v:path arrowok="t"/>
              </v:shape>
            </v:group>
            <v:group style="position:absolute;left:249;top:1238;width:11416;height:2" coordorigin="249,1238" coordsize="11416,2">
              <v:shape style="position:absolute;left:249;top:1238;width:11416;height:2" coordorigin="249,1238" coordsize="11416,0" path="m249,1238l11665,1238e" filled="f" stroked="t" strokeweight=".718262pt" strokecolor="#4F4F4F">
                <v:path arrowok="t"/>
              </v:shape>
            </v:group>
            <v:group style="position:absolute;left:249;top:1517;width:11420;height:2" coordorigin="249,1517" coordsize="11420,2">
              <v:shape style="position:absolute;left:249;top:1517;width:11420;height:2" coordorigin="249,1517" coordsize="11420,0" path="m249,1517l11669,1517e" filled="f" stroked="t" strokeweight=".718262pt" strokecolor="#5B5B5B">
                <v:path arrowok="t"/>
              </v:shape>
            </v:group>
            <v:group style="position:absolute;left:2241;top:1761;width:9428;height:2" coordorigin="2241,1761" coordsize="9428,2">
              <v:shape style="position:absolute;left:2241;top:1761;width:9428;height:2" coordorigin="2241,1761" coordsize="9428,0" path="m2241,1761l11669,1761e" filled="f" stroked="t" strokeweight=".718262pt" strokecolor="#777777">
                <v:path arrowok="t"/>
              </v:shape>
            </v:group>
            <v:group style="position:absolute;left:4808;top:2245;width:6862;height:2" coordorigin="4808,2245" coordsize="6862,2">
              <v:shape style="position:absolute;left:4808;top:2245;width:6862;height:2" coordorigin="4808,2245" coordsize="6862,0" path="m4808,2245l11669,2245e" filled="f" stroked="t" strokeweight=".718262pt" strokecolor="#606060">
                <v:path arrowok="t"/>
              </v:shape>
            </v:group>
            <v:group style="position:absolute;left:4820;top:1756;width:2;height:2176" coordorigin="4820,1756" coordsize="2,2176">
              <v:shape style="position:absolute;left:4820;top:1756;width:2;height:2176" coordorigin="4820,1756" coordsize="0,2176" path="m4820,3932l4820,1756e" filled="f" stroked="t" strokeweight=".957683pt" strokecolor="#606060">
                <v:path arrowok="t"/>
              </v:shape>
            </v:group>
            <v:group style="position:absolute;left:4808;top:2485;width:6862;height:2" coordorigin="4808,2485" coordsize="6862,2">
              <v:shape style="position:absolute;left:4808;top:2485;width:6862;height:2" coordorigin="4808,2485" coordsize="6862,0" path="m4808,2485l11669,2485e" filled="f" stroked="t" strokeweight=".718262pt" strokecolor="#5B5B5B">
                <v:path arrowok="t"/>
              </v:shape>
            </v:group>
            <v:group style="position:absolute;left:4808;top:2724;width:6867;height:2" coordorigin="4808,2724" coordsize="6867,2">
              <v:shape style="position:absolute;left:4808;top:2724;width:6867;height:2" coordorigin="4808,2724" coordsize="6867,0" path="m4808,2724l11674,2724e" filled="f" stroked="t" strokeweight=".718262pt" strokecolor="#575757">
                <v:path arrowok="t"/>
              </v:shape>
            </v:group>
            <v:group style="position:absolute;left:2241;top:2969;width:9419;height:2" coordorigin="2241,2969" coordsize="9419,2">
              <v:shape style="position:absolute;left:2241;top:2969;width:9419;height:2" coordorigin="2241,2969" coordsize="9419,0" path="m2241,2969l11660,2969e" filled="f" stroked="t" strokeweight=".718262pt" strokecolor="#545454">
                <v:path arrowok="t"/>
              </v:shape>
            </v:group>
            <v:group style="position:absolute;left:776;top:3208;width:10889;height:2" coordorigin="776,3208" coordsize="10889,2">
              <v:shape style="position:absolute;left:776;top:3208;width:10889;height:2" coordorigin="776,3208" coordsize="10889,0" path="m776,3208l11665,3208e" filled="f" stroked="t" strokeweight=".718262pt" strokecolor="#575757">
                <v:path arrowok="t"/>
              </v:shape>
            </v:group>
            <v:group style="position:absolute;left:2246;top:3683;width:9428;height:2" coordorigin="2246,3683" coordsize="9428,2">
              <v:shape style="position:absolute;left:2246;top:3683;width:9428;height:2" coordorigin="2246,3683" coordsize="9428,0" path="m2246,3683l11674,3683e" filled="f" stroked="t" strokeweight=".718262pt" strokecolor="#5B5B5B">
                <v:path arrowok="t"/>
              </v:shape>
            </v:group>
            <v:group style="position:absolute;left:7733;top:3199;width:2;height:733" coordorigin="7733,3199" coordsize="2,733">
              <v:shape style="position:absolute;left:7733;top:3199;width:2;height:733" coordorigin="7733,3199" coordsize="0,733" path="m7733,3932l7733,3199e" filled="f" stroked="t" strokeweight=".957683pt" strokecolor="#575757">
                <v:path arrowok="t"/>
              </v:shape>
            </v:group>
            <v:group style="position:absolute;left:254;top:4167;width:11416;height:2" coordorigin="254,4167" coordsize="11416,2">
              <v:shape style="position:absolute;left:254;top:4167;width:11416;height:2" coordorigin="254,4167" coordsize="11416,0" path="m254,4167l11669,4167e" filled="f" stroked="t" strokeweight=".718262pt" strokecolor="#575757">
                <v:path arrowok="t"/>
              </v:shape>
            </v:group>
            <v:group style="position:absolute;left:254;top:4639;width:11420;height:2" coordorigin="254,4639" coordsize="11420,2">
              <v:shape style="position:absolute;left:254;top:4639;width:11420;height:2" coordorigin="254,4639" coordsize="11420,0" path="m254,4639l11674,4639e" filled="f" stroked="t" strokeweight=".718262pt" strokecolor="#4F4F4F">
                <v:path arrowok="t"/>
              </v:shape>
            </v:group>
            <v:group style="position:absolute;left:4822;top:4632;width:2;height:738" coordorigin="4822,4632" coordsize="2,738">
              <v:shape style="position:absolute;left:4822;top:4632;width:2;height:738" coordorigin="4822,4632" coordsize="0,738" path="m4822,5370l4822,4632e" filled="f" stroked="t" strokeweight=".957683pt" strokecolor="#676767">
                <v:path arrowok="t"/>
              </v:shape>
            </v:group>
            <v:group style="position:absolute;left:4812;top:4879;width:6867;height:2" coordorigin="4812,4879" coordsize="6867,2">
              <v:shape style="position:absolute;left:4812;top:4879;width:6867;height:2" coordorigin="4812,4879" coordsize="6867,0" path="m4812,4879l11679,4879e" filled="f" stroked="t" strokeweight=".478842pt" strokecolor="#4B4B4B">
                <v:path arrowok="t"/>
              </v:shape>
            </v:group>
            <v:group style="position:absolute;left:4812;top:5121;width:6867;height:2" coordorigin="4812,5121" coordsize="6867,2">
              <v:shape style="position:absolute;left:4812;top:5121;width:6867;height:2" coordorigin="4812,5121" coordsize="6867,0" path="m4812,5121l11679,5121e" filled="f" stroked="t" strokeweight=".718262pt" strokecolor="#545454">
                <v:path arrowok="t"/>
              </v:shape>
            </v:group>
            <v:group style="position:absolute;left:249;top:5365;width:11430;height:2" coordorigin="249,5365" coordsize="11430,2">
              <v:shape style="position:absolute;left:249;top:5365;width:11430;height:2" coordorigin="249,5365" coordsize="11430,0" path="m249,5365l11679,5365e" filled="f" stroked="t" strokeweight=".718262pt" strokecolor="#5B5B5B">
                <v:path arrowok="t"/>
              </v:shape>
            </v:group>
            <v:group style="position:absolute;left:249;top:6171;width:11430;height:2" coordorigin="249,6171" coordsize="11430,2">
              <v:shape style="position:absolute;left:249;top:6171;width:11430;height:2" coordorigin="249,6171" coordsize="11430,0" path="m249,6171l11679,6171e" filled="f" stroked="t" strokeweight=".718262pt" strokecolor="#5B5B5B">
                <v:path arrowok="t"/>
              </v:shape>
            </v:group>
            <v:group style="position:absolute;left:249;top:7019;width:11425;height:2" coordorigin="249,7019" coordsize="11425,2">
              <v:shape style="position:absolute;left:249;top:7019;width:11425;height:2" coordorigin="249,7019" coordsize="11425,0" path="m249,7019l11674,7019e" filled="f" stroked="t" strokeweight=".718262pt" strokecolor="#575757">
                <v:path arrowok="t"/>
              </v:shape>
            </v:group>
            <v:group style="position:absolute;left:254;top:7259;width:11425;height:2" coordorigin="254,7259" coordsize="11425,2">
              <v:shape style="position:absolute;left:254;top:7259;width:11425;height:2" coordorigin="254,7259" coordsize="11425,0" path="m254,7259l11679,7259e" filled="f" stroked="t" strokeweight=".478842pt" strokecolor="#484848">
                <v:path arrowok="t"/>
              </v:shape>
            </v:group>
            <v:group style="position:absolute;left:254;top:7503;width:11430;height:2" coordorigin="254,7503" coordsize="11430,2">
              <v:shape style="position:absolute;left:254;top:7503;width:11430;height:2" coordorigin="254,7503" coordsize="11430,0" path="m254,7503l11684,7503e" filled="f" stroked="t" strokeweight=".718262pt" strokecolor="#5B5B5B">
                <v:path arrowok="t"/>
              </v:shape>
            </v:group>
            <v:group style="position:absolute;left:254;top:7980;width:11425;height:2" coordorigin="254,7980" coordsize="11425,2">
              <v:shape style="position:absolute;left:254;top:7980;width:11425;height:2" coordorigin="254,7980" coordsize="11425,0" path="m254,7980l11679,7980e" filled="f" stroked="t" strokeweight=".718262pt" strokecolor="#4B4B4B">
                <v:path arrowok="t"/>
              </v:shape>
            </v:group>
            <v:group style="position:absolute;left:254;top:8222;width:11425;height:2" coordorigin="254,8222" coordsize="11425,2">
              <v:shape style="position:absolute;left:254;top:8222;width:11425;height:2" coordorigin="254,8222" coordsize="11425,0" path="m254,8222l11679,8222e" filled="f" stroked="t" strokeweight=".718262pt" strokecolor="#575757">
                <v:path arrowok="t"/>
              </v:shape>
            </v:group>
            <v:group style="position:absolute;left:1013;top:8054;width:2;height:5201" coordorigin="1013,8054" coordsize="2,5201">
              <v:shape style="position:absolute;left:1013;top:8054;width:2;height:5201" coordorigin="1013,8054" coordsize="0,5201" path="m1013,13255l1013,8054e" filled="f" stroked="t" strokeweight=".957683pt" strokecolor="#575757">
                <v:path arrowok="t"/>
              </v:shape>
            </v:group>
            <v:group style="position:absolute;left:1595;top:8213;width:2;height:5042" coordorigin="1595,8213" coordsize="2,5042">
              <v:shape style="position:absolute;left:1595;top:8213;width:2;height:5042" coordorigin="1595,8213" coordsize="0,5042" path="m1595,13255l1595,8213e" filled="f" stroked="t" strokeweight=".718262pt" strokecolor="#3F3F3F">
                <v:path arrowok="t"/>
              </v:shape>
            </v:group>
            <v:group style="position:absolute;left:254;top:8464;width:11430;height:2" coordorigin="254,8464" coordsize="11430,2">
              <v:shape style="position:absolute;left:254;top:8464;width:11430;height:2" coordorigin="254,8464" coordsize="11430,0" path="m254,8464l11684,8464e" filled="f" stroked="t" strokeweight=".718262pt" strokecolor="#5B5B5B">
                <v:path arrowok="t"/>
              </v:shape>
            </v:group>
            <v:group style="position:absolute;left:268;top:10554;width:2011;height:2" coordorigin="268,10554" coordsize="2011,2">
              <v:shape style="position:absolute;left:268;top:10554;width:2011;height:2" coordorigin="268,10554" coordsize="2011,0" path="m268,10554l2279,10554e" filled="f" stroked="t" strokeweight=".957683pt" strokecolor="#707070">
                <v:path arrowok="t"/>
              </v:shape>
            </v:group>
            <v:group style="position:absolute;left:263;top:13241;width:11435;height:2" coordorigin="263,13241" coordsize="11435,2">
              <v:shape style="position:absolute;left:263;top:13241;width:11435;height:2" coordorigin="263,13241" coordsize="11435,0" path="m263,13241l11698,13241e" filled="f" stroked="t" strokeweight=".718262pt" strokecolor="#808080">
                <v:path arrowok="t"/>
              </v:shape>
            </v:group>
            <v:group style="position:absolute;left:3199;top:11620;width:881;height:2" coordorigin="3199,11620" coordsize="881,2">
              <v:shape style="position:absolute;left:3199;top:11620;width:881;height:2" coordorigin="3199,11620" coordsize="881,0" path="m3199,11620l4080,11620e" filled="f" stroked="t" strokeweight="1.915366pt" strokecolor="#4F5B9C">
                <v:path arrowok="t"/>
              </v:shape>
            </v:group>
            <v:group style="position:absolute;left:7300;top:8213;width:2;height:5038" coordorigin="7300,8213" coordsize="2,5038">
              <v:shape style="position:absolute;left:7300;top:8213;width:2;height:5038" coordorigin="7300,8213" coordsize="0,5038" path="m7300,13250l7300,8213e" filled="f" stroked="t" strokeweight=".478842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52pt;margin-top:-126.721359pt;width:571.828684pt;height:115.199996pt;mso-position-horizontal-relative:page;mso-position-vertical-relative:paragraph;z-index:-13321" coordorigin="230,-2534" coordsize="11437,2304">
            <v:shape style="position:absolute;left:230;top:-1037;width:960;height:576" type="#_x0000_t75">
              <v:imagedata r:id="rId58" o:title=""/>
            </v:shape>
            <v:shape style="position:absolute;left:9792;top:-2534;width:960;height:1133" type="#_x0000_t75">
              <v:imagedata r:id="rId59" o:title=""/>
            </v:shape>
            <v:group style="position:absolute;left:239;top:-2471;width:11416;height:2" coordorigin="239,-2471" coordsize="11416,2">
              <v:shape style="position:absolute;left:239;top:-2471;width:11416;height:2" coordorigin="239,-2471" coordsize="11416,0" path="m239,-2471l11655,-2471e" filled="f" stroked="t" strokeweight=".718262pt" strokecolor="#5B5B5B">
                <v:path arrowok="t"/>
              </v:shape>
              <v:shape style="position:absolute;left:1843;top:-1037;width:4224;height:806" type="#_x0000_t75">
                <v:imagedata r:id="rId60" o:title=""/>
              </v:shape>
            </v:group>
            <v:group style="position:absolute;left:2246;top:-2478;width:2;height:1505" coordorigin="2246,-2478" coordsize="2,1505">
              <v:shape style="position:absolute;left:2246;top:-2478;width:2;height:1505" coordorigin="2246,-2478" coordsize="0,1505" path="m2246,-973l2246,-2478e" filled="f" stroked="t" strokeweight=".957683pt" strokecolor="#5B5B5B">
                <v:path arrowok="t"/>
              </v:shape>
            </v:group>
            <v:group style="position:absolute;left:9055;top:-2483;width:2;height:1515" coordorigin="9055,-2483" coordsize="2,1515">
              <v:shape style="position:absolute;left:9055;top:-2483;width:2;height:1515" coordorigin="9055,-2483" coordsize="0,1515" path="m9055,-968l9055,-2483e" filled="f" stroked="t" strokeweight=".957683pt" strokecolor="#606060">
                <v:path arrowok="t"/>
              </v:shape>
            </v:group>
            <v:group style="position:absolute;left:254;top:-978;width:2476;height:2" coordorigin="254,-978" coordsize="2476,2">
              <v:shape style="position:absolute;left:254;top:-978;width:2476;height:2" coordorigin="254,-978" coordsize="2476,0" path="m254,-978l2729,-978e" filled="f" stroked="t" strokeweight=".718262pt" strokecolor="#545454">
                <v:path arrowok="t"/>
              </v:shape>
            </v:group>
            <v:group style="position:absolute;left:603;top:-738;width:2126;height:2" coordorigin="603,-738" coordsize="2126,2">
              <v:shape style="position:absolute;left:603;top:-738;width:2126;height:2" coordorigin="603,-738" coordsize="2126,0" path="m603,-738l2729,-738e" filled="f" stroked="t" strokeweight=".478842pt" strokecolor="#3B3B3B">
                <v:path arrowok="t"/>
              </v:shape>
            </v:group>
            <v:group style="position:absolute;left:1159;top:-498;width:1571;height:2" coordorigin="1159,-498" coordsize="1571,2">
              <v:shape style="position:absolute;left:1159;top:-498;width:1571;height:2" coordorigin="1159,-498" coordsize="1571,0" path="m1159,-498l2729,-498e" filled="f" stroked="t" strokeweight=".478842pt" strokecolor="#282828">
                <v:path arrowok="t"/>
              </v:shape>
              <v:shape style="position:absolute;left:7430;top:-1018;width:806;height:730" type="#_x0000_t75">
                <v:imagedata r:id="rId61" o:title=""/>
              </v:shape>
            </v:group>
            <v:group style="position:absolute;left:244;top:-254;width:11416;height:2" coordorigin="244,-254" coordsize="11416,2">
              <v:shape style="position:absolute;left:244;top:-254;width:11416;height:2" coordorigin="244,-254" coordsize="11416,0" path="m244,-254l11660,-254e" filled="f" stroked="t" strokeweight=".718262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3" w:equalWidth="0">
            <w:col w:w="1521" w:space="159"/>
            <w:col w:w="5567" w:space="443"/>
            <w:col w:w="3990"/>
          </w:cols>
        </w:sectPr>
      </w:pPr>
      <w:rPr/>
    </w:p>
    <w:p>
      <w:pPr>
        <w:spacing w:before="20" w:after="0" w:line="240" w:lineRule="auto"/>
        <w:ind w:left="1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{angı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25" w:lineRule="exact"/>
        <w:ind w:left="24" w:right="-20"/>
        <w:jc w:val="left"/>
        <w:tabs>
          <w:tab w:pos="24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</w:r>
      <w:r>
        <w:rPr>
          <w:rFonts w:ascii="Arial" w:hAnsi="Arial" w:cs="Arial" w:eastAsia="Arial"/>
          <w:sz w:val="13"/>
          <w:szCs w:val="13"/>
          <w:color w:val="212121"/>
          <w:spacing w:val="0"/>
          <w:w w:val="56"/>
          <w:position w:val="-8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3" w:equalWidth="0">
            <w:col w:w="1694" w:space="1911"/>
            <w:col w:w="2632" w:space="514"/>
            <w:col w:w="49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'{ana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-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59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313131"/>
          <w:w w:val="140"/>
        </w:rPr>
        <w:t>F--'"'-'-'---..</w:t>
      </w:r>
      <w:r>
        <w:rPr>
          <w:rFonts w:ascii="Arial" w:hAnsi="Arial" w:cs="Arial" w:eastAsia="Arial"/>
          <w:sz w:val="13"/>
          <w:szCs w:val="13"/>
          <w:color w:val="313131"/>
          <w:w w:val="141"/>
        </w:rPr>
        <w:t>-</w:t>
      </w:r>
      <w:r>
        <w:rPr>
          <w:rFonts w:ascii="Arial" w:hAnsi="Arial" w:cs="Arial" w:eastAsia="Arial"/>
          <w:sz w:val="13"/>
          <w:szCs w:val="13"/>
          <w:color w:val="313131"/>
          <w:spacing w:val="-22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41"/>
        </w:rPr>
        <w:t>--</w:t>
      </w:r>
      <w:r>
        <w:rPr>
          <w:rFonts w:ascii="Arial" w:hAnsi="Arial" w:cs="Arial" w:eastAsia="Arial"/>
          <w:sz w:val="13"/>
          <w:szCs w:val="13"/>
          <w:color w:val="313131"/>
          <w:spacing w:val="-21"/>
          <w:w w:val="141"/>
        </w:rPr>
        <w:t>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76" w:after="0" w:line="240" w:lineRule="auto"/>
        <w:ind w:right="164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39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2" w:after="0" w:line="240" w:lineRule="auto"/>
        <w:ind w:left="-30" w:right="-5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595959"/>
          <w:w w:val="123"/>
        </w:rPr>
        <w:t>-.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2"/>
          <w:w w:val="12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23"/>
        </w:rPr>
        <w:t>----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74" w:after="0" w:line="240" w:lineRule="auto"/>
        <w:ind w:left="108" w:right="147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979797"/>
          <w:w w:val="131"/>
        </w:rPr>
        <w:t>..,-</w:t>
      </w:r>
      <w:r>
        <w:rPr>
          <w:rFonts w:ascii="Times New Roman" w:hAnsi="Times New Roman" w:cs="Times New Roman" w:eastAsia="Times New Roman"/>
          <w:sz w:val="14"/>
          <w:szCs w:val="14"/>
          <w:color w:val="979797"/>
          <w:spacing w:val="-16"/>
          <w:w w:val="13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327"/>
        </w:rPr>
        <w:t>--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3"/>
          <w:w w:val="56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344"/>
        </w:rPr>
        <w:t>----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:17:07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78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8" w:after="0" w:line="240" w:lineRule="auto"/>
        <w:ind w:left="2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w w:val="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5" w:equalWidth="0">
            <w:col w:w="1161" w:space="1005"/>
            <w:col w:w="627" w:space="811"/>
            <w:col w:w="1060" w:space="248"/>
            <w:col w:w="373" w:space="221"/>
            <w:col w:w="6174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Jiden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6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143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38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16:51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16:54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4" w:equalWidth="0">
            <w:col w:w="554" w:space="1556"/>
            <w:col w:w="2252" w:space="379"/>
            <w:col w:w="1436" w:space="1435"/>
            <w:col w:w="4068"/>
          </w:cols>
        </w:sectPr>
      </w:pPr>
      <w:rPr/>
    </w:p>
    <w:p>
      <w:pPr>
        <w:spacing w:before="4" w:after="0" w:line="240" w:lineRule="auto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2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2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362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right="3603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140" w:right="100"/>
          <w:cols w:num="3" w:equalWidth="0">
            <w:col w:w="603" w:space="1527"/>
            <w:col w:w="1574" w:space="992"/>
            <w:col w:w="6984"/>
          </w:cols>
        </w:sectPr>
      </w:pPr>
      <w:rPr/>
    </w:p>
    <w:p>
      <w:pPr>
        <w:spacing w:before="5" w:after="0" w:line="258" w:lineRule="auto"/>
        <w:ind w:left="2130" w:right="-53" w:firstLine="-201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anıımcı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3141" w:space="1555"/>
            <w:col w:w="6984"/>
          </w:cols>
        </w:sectPr>
      </w:pPr>
      <w:rPr/>
    </w:p>
    <w:p>
      <w:pPr>
        <w:spacing w:before="99" w:after="0" w:line="240" w:lineRule="auto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1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10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Söndtırmede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1812" w:space="299"/>
            <w:col w:w="9569"/>
          </w:cols>
        </w:sectPr>
      </w:pPr>
      <w:rPr/>
    </w:p>
    <w:p>
      <w:pPr>
        <w:spacing w:before="18" w:after="0" w:line="140" w:lineRule="exact"/>
        <w:ind w:left="114" w:right="-7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2"/>
          <w:position w:val="-3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6" w:after="0" w:line="152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0"/>
          <w:position w:val="-8"/>
        </w:rPr>
        <w:t>:::ı_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0"/>
          <w:position w:val="-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5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7"/>
          <w:position w:val="-8"/>
        </w:rPr>
        <w:t>IK.K.</w:t>
      </w:r>
      <w:r>
        <w:rPr>
          <w:rFonts w:ascii="Arial" w:hAnsi="Arial" w:cs="Arial" w:eastAsia="Arial"/>
          <w:sz w:val="18"/>
          <w:szCs w:val="18"/>
          <w:color w:val="313131"/>
          <w:spacing w:val="-2"/>
          <w:w w:val="107"/>
          <w:position w:val="-8"/>
        </w:rPr>
        <w:t>T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2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595959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2930" w:space="1766"/>
            <w:col w:w="6984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-Iasa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2591" w:right="-20"/>
        <w:jc w:val="left"/>
        <w:tabs>
          <w:tab w:pos="4480" w:val="left"/>
          <w:tab w:pos="60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40"/>
        </w:rPr>
        <w:t>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54"/>
        </w:rPr>
        <w:t>ı</w:t>
      </w:r>
      <w:r>
        <w:rPr>
          <w:rFonts w:ascii="Arial" w:hAnsi="Arial" w:cs="Arial" w:eastAsia="Arial"/>
          <w:sz w:val="38"/>
          <w:szCs w:val="38"/>
          <w:color w:val="212121"/>
          <w:spacing w:val="-55"/>
          <w:w w:val="54"/>
        </w:rPr>
        <w:t> </w:t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12121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</w:rPr>
        <w:t>Tarafım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oluşmamıştır.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1793" w:space="337"/>
            <w:col w:w="9550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58" w:lineRule="auto"/>
        <w:ind w:right="51" w:firstLine="2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boyu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göıillm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rtup,yap.ıl.a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ltuhışturması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1763" w:space="348"/>
            <w:col w:w="9569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4" w:right="-6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62"/>
        </w:rPr>
        <w:t>.-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6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19" w:right="1556" w:firstLine="-5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{ar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16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lıı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3161" w:space="3623"/>
            <w:col w:w="4896"/>
          </w:cols>
        </w:sectPr>
      </w:pPr>
      <w:rPr/>
    </w:p>
    <w:p>
      <w:pPr>
        <w:spacing w:before="29" w:after="0" w:line="240" w:lineRule="auto"/>
        <w:ind w:left="172" w:right="-69"/>
        <w:jc w:val="left"/>
        <w:tabs>
          <w:tab w:pos="212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DöııUşü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13/0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17:15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71" w:right="-20"/>
        <w:jc w:val="left"/>
        <w:tabs>
          <w:tab w:pos="980" w:val="left"/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Gnıb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77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20pt;margin-top:.378296pt;width:102.720001pt;height:91.199997pt;mso-position-horizontal-relative:page;mso-position-vertical-relative:paragraph;z-index:-13320" type="#_x0000_t75">
            <v:imagedata r:id="rId6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113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3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2" w:equalWidth="0">
            <w:col w:w="7099" w:space="1324"/>
            <w:col w:w="325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66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F4275"/>
          <w:spacing w:val="0"/>
          <w:w w:val="181"/>
          <w:i/>
        </w:rPr>
        <w:t>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5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12"/>
          <w:b/>
          <w:bCs/>
        </w:rPr>
        <w:t>{eri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12"/>
          <w:b/>
          <w:bCs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12"/>
          <w:w w:val="11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12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44" w:after="0" w:line="240" w:lineRule="auto"/>
        <w:ind w:left="66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13"/>
        </w:rPr>
        <w:t>Itfaiy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13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-14"/>
          <w:w w:val="113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KuLt:Y</w:t>
      </w:r>
      <w:r>
        <w:rPr>
          <w:rFonts w:ascii="Arial" w:hAnsi="Arial" w:cs="Arial" w:eastAsia="Arial"/>
          <w:sz w:val="17"/>
          <w:szCs w:val="17"/>
          <w:color w:val="313131"/>
          <w:spacing w:val="-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4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25" w:right="-20"/>
        <w:jc w:val="left"/>
        <w:rPr>
          <w:rFonts w:ascii="Arial" w:hAnsi="Arial" w:cs="Arial" w:eastAsia="Arial"/>
          <w:sz w:val="44"/>
          <w:szCs w:val="44"/>
        </w:rPr>
      </w:pPr>
      <w:rPr/>
      <w:r>
        <w:rPr/>
        <w:pict>
          <v:shape style="position:absolute;margin-left:428.160004pt;margin-top:-99.293442pt;width:140.160004pt;height:123.839996pt;mso-position-horizontal-relative:page;mso-position-vertical-relative:paragraph;z-index:-13319" type="#_x0000_t75">
            <v:imagedata r:id="rId63" o:title=""/>
          </v:shape>
        </w:pict>
      </w:r>
      <w:r>
        <w:rPr>
          <w:rFonts w:ascii="Arial" w:hAnsi="Arial" w:cs="Arial" w:eastAsia="Arial"/>
          <w:sz w:val="44"/>
          <w:szCs w:val="44"/>
          <w:color w:val="444444"/>
          <w:spacing w:val="0"/>
          <w:w w:val="100"/>
          <w:i/>
        </w:rPr>
        <w:t>Qj!Lc+={_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spacing w:before="27" w:after="0" w:line="247" w:lineRule="auto"/>
        <w:ind w:left="259" w:right="5348" w:firstLine="-2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>Salim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KARATAŞ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Şöför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40" w:right="100"/>
          <w:cols w:num="3" w:equalWidth="0">
            <w:col w:w="616" w:space="1644"/>
            <w:col w:w="2148" w:space="399"/>
            <w:col w:w="687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733" w:right="-20"/>
        <w:jc w:val="left"/>
        <w:tabs>
          <w:tab w:pos="97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97.946014pt;margin-top:.393633pt;width:.1pt;height:13.642579pt;mso-position-horizontal-relative:page;mso-position-vertical-relative:paragraph;z-index:-13310" coordorigin="9959,8" coordsize="2,273">
            <v:shape style="position:absolute;left:9959;top:8;width:2;height:273" coordorigin="9959,8" coordsize="0,273" path="m9959,281l9959,8e" filled="f" stroked="t" strokeweight="3.292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2pt;margin-top:-17.670494pt;width:32.195002pt;height:47pt;mso-position-horizontal-relative:page;mso-position-vertical-relative:paragraph;z-index:-13307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82828"/>
                      <w:spacing w:val="0"/>
                      <w:w w:val="137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B6B8B8"/>
          <w:spacing w:val="0"/>
          <w:w w:val="167"/>
          <w:position w:val="-4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843" w:right="-20"/>
        <w:jc w:val="left"/>
        <w:tabs>
          <w:tab w:pos="1012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14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7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5"/>
          <w:szCs w:val="5"/>
          <w:color w:val="282828"/>
          <w:spacing w:val="0"/>
          <w:w w:val="153"/>
          <w:b/>
          <w:bCs/>
          <w:position w:val="0"/>
        </w:rPr>
        <w:t>1</w:t>
      </w:r>
      <w:r>
        <w:rPr>
          <w:rFonts w:ascii="Arial" w:hAnsi="Arial" w:cs="Arial" w:eastAsia="Arial"/>
          <w:sz w:val="5"/>
          <w:szCs w:val="5"/>
          <w:color w:val="282828"/>
          <w:spacing w:val="13"/>
          <w:w w:val="153"/>
          <w:b/>
          <w:bCs/>
          <w:position w:val="0"/>
        </w:rPr>
        <w:t> </w:t>
      </w:r>
      <w:r>
        <w:rPr>
          <w:rFonts w:ascii="Arial" w:hAnsi="Arial" w:cs="Arial" w:eastAsia="Arial"/>
          <w:sz w:val="5"/>
          <w:szCs w:val="5"/>
          <w:color w:val="6B6E70"/>
          <w:spacing w:val="-5"/>
          <w:w w:val="465"/>
          <w:position w:val="0"/>
        </w:rPr>
        <w:t>•</w:t>
      </w:r>
      <w:r>
        <w:rPr>
          <w:rFonts w:ascii="Arial" w:hAnsi="Arial" w:cs="Arial" w:eastAsia="Arial"/>
          <w:sz w:val="5"/>
          <w:szCs w:val="5"/>
          <w:color w:val="4D4F4F"/>
          <w:spacing w:val="0"/>
          <w:w w:val="194"/>
          <w:position w:val="0"/>
        </w:rPr>
        <w:t>•</w:t>
      </w:r>
      <w:r>
        <w:rPr>
          <w:rFonts w:ascii="Arial" w:hAnsi="Arial" w:cs="Arial" w:eastAsia="Arial"/>
          <w:sz w:val="5"/>
          <w:szCs w:val="5"/>
          <w:color w:val="4D4F4F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5"/>
          <w:szCs w:val="5"/>
          <w:color w:val="282828"/>
          <w:spacing w:val="0"/>
          <w:w w:val="193"/>
          <w:position w:val="0"/>
        </w:rPr>
        <w:t>••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8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7.279999pt;margin-top:5.912184pt;width:44.400001pt;height:.1pt;mso-position-horizontal-relative:page;mso-position-vertical-relative:paragraph;z-index:-13315" coordorigin="9946,118" coordsize="888,2">
            <v:shape style="position:absolute;left:9946;top:118;width:888;height:2" coordorigin="9946,118" coordsize="888,0" path="m9946,118l10834,118e" filled="f" stroked="t" strokeweight="3.12pt" strokecolor="#5B64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13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8" w:lineRule="exact"/>
        <w:ind w:left="661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5"/>
          <w:position w:val="23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23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2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2"/>
          <w:position w:val="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13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25B70"/>
          <w:spacing w:val="-16"/>
          <w:w w:val="55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3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18" w:right="-20"/>
        <w:jc w:val="left"/>
        <w:tabs>
          <w:tab w:pos="1520" w:val="left"/>
          <w:tab w:pos="3200" w:val="left"/>
          <w:tab w:pos="560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2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2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13.05.20ı7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83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6:30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4D4F4F"/>
          <w:spacing w:val="0"/>
          <w:w w:val="67"/>
        </w:rPr>
        <w:t>rr</w:t>
      </w:r>
      <w:r>
        <w:rPr>
          <w:rFonts w:ascii="Times New Roman" w:hAnsi="Times New Roman" w:cs="Times New Roman" w:eastAsia="Times New Roman"/>
          <w:sz w:val="30"/>
          <w:szCs w:val="30"/>
          <w:color w:val="4D4F4F"/>
          <w:spacing w:val="-5"/>
          <w:w w:val="6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181818"/>
          <w:spacing w:val="0"/>
          <w:w w:val="67"/>
        </w:rPr>
        <w:t>ı:</w:t>
      </w:r>
      <w:r>
        <w:rPr>
          <w:rFonts w:ascii="Times New Roman" w:hAnsi="Times New Roman" w:cs="Times New Roman" w:eastAsia="Times New Roman"/>
          <w:sz w:val="30"/>
          <w:szCs w:val="30"/>
          <w:color w:val="181818"/>
          <w:spacing w:val="1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0535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644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83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47" w:right="-20"/>
        <w:jc w:val="left"/>
        <w:tabs>
          <w:tab w:pos="1520" w:val="left"/>
          <w:tab w:pos="320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13.05.2017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8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305ı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9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A.KJ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  <w:t>LJÇ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Katrancı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42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Katrancı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97" w:lineRule="exact"/>
        <w:ind w:left="138" w:right="-20"/>
        <w:jc w:val="left"/>
        <w:tabs>
          <w:tab w:pos="1520" w:val="left"/>
          <w:tab w:pos="520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118" w:right="-20"/>
        <w:jc w:val="left"/>
        <w:tabs>
          <w:tab w:pos="35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82828"/>
          <w:w w:val="51"/>
          <w:position w:val="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3"/>
          <w:w w:val="51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6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-3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7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531" w:right="-20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F4F"/>
          <w:w w:val="96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1"/>
          <w:w w:val="9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3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2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0"/>
          <w:w w:val="101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20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6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4"/>
          <w:position w:val="-2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9"/>
          <w:w w:val="105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88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28"/>
          <w:position w:val="-2"/>
        </w:rPr>
        <w:t>şal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9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9"/>
          <w:w w:val="98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B6B8B8"/>
          <w:spacing w:val="-37"/>
          <w:w w:val="59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25"/>
          <w:position w:val="-2"/>
        </w:rPr>
        <w:t>erk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8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7"/>
          <w:w w:val="25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3"/>
          <w:w w:val="84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254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160" w:right="160"/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46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F4F"/>
          <w:w w:val="7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9"/>
          <w:w w:val="7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7:ı5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3620" w:val="left"/>
          <w:tab w:pos="56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8"/>
          <w:w w:val="16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Ayş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1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81"/>
          <w:position w:val="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8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7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7"/>
          <w:w w:val="107"/>
          <w:position w:val="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78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8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:Halil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9" w:right="-20"/>
        <w:jc w:val="left"/>
        <w:tabs>
          <w:tab w:pos="258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6: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2" w:equalWidth="0">
            <w:col w:w="1224" w:space="949"/>
            <w:col w:w="9427"/>
          </w:cols>
        </w:sectPr>
      </w:pPr>
      <w:rPr/>
    </w:p>
    <w:p>
      <w:pPr>
        <w:spacing w:before="10" w:after="0" w:line="240" w:lineRule="auto"/>
        <w:ind w:left="11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4" w:lineRule="exact"/>
        <w:ind w:left="4798" w:right="3486" w:firstLine="-4651"/>
        <w:jc w:val="left"/>
        <w:tabs>
          <w:tab w:pos="3380" w:val="left"/>
          <w:tab w:pos="47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698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14" w:lineRule="exact"/>
        <w:ind w:left="47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</w:sectPr>
      </w:pPr>
      <w:rPr/>
    </w:p>
    <w:p>
      <w:pPr>
        <w:spacing w:before="0" w:after="0" w:line="295" w:lineRule="exact"/>
        <w:ind w:left="118" w:right="-8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D4F4F"/>
          <w:spacing w:val="0"/>
          <w:w w:val="57"/>
          <w:position w:val="-1"/>
        </w:rPr>
        <w:t>,..._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560" w:val="left"/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2" w:equalWidth="0">
            <w:col w:w="350" w:space="1852"/>
            <w:col w:w="9398"/>
          </w:cols>
        </w:sectPr>
      </w:pPr>
      <w:rPr/>
    </w:p>
    <w:p>
      <w:pPr>
        <w:spacing w:before="0" w:after="0" w:line="199" w:lineRule="exact"/>
        <w:ind w:left="138" w:right="-20"/>
        <w:jc w:val="left"/>
        <w:tabs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42" w:right="3247" w:firstLine="-2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15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31" w:right="39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7" w:lineRule="exact"/>
        <w:ind w:left="138" w:right="-20"/>
        <w:jc w:val="left"/>
        <w:tabs>
          <w:tab w:pos="2180" w:val="left"/>
          <w:tab w:pos="5360" w:val="left"/>
          <w:tab w:pos="6700" w:val="left"/>
          <w:tab w:pos="7060" w:val="left"/>
          <w:tab w:pos="8280" w:val="left"/>
          <w:tab w:pos="9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Ssöndilrme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yapılmadı.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37"/>
          <w:position w:val="-2"/>
        </w:rPr>
        <w:t>ı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Köpil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55"/>
          <w:position w:val="-2"/>
        </w:rPr>
        <w:t>ı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5226" w:right="-20"/>
        <w:jc w:val="left"/>
        <w:tabs>
          <w:tab w:pos="6700" w:val="left"/>
          <w:tab w:pos="6960" w:val="left"/>
          <w:tab w:pos="8280" w:val="left"/>
          <w:tab w:pos="9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74"/>
          <w:position w:val="1"/>
        </w:rPr>
        <w:t>ı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1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kullanılankagi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odalı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47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slenmek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yorganla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3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6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5" w:lineRule="auto"/>
        <w:ind w:left="114" w:right="123" w:firstLine="2054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odasını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bölilmünde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çatıda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esisatını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kıvılcımnları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aksarniara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7" w:lineRule="auto"/>
        <w:ind w:left="138" w:right="4050"/>
        <w:jc w:val="left"/>
        <w:tabs>
          <w:tab w:pos="2180" w:val="left"/>
          <w:tab w:pos="224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1"/>
        </w:rPr>
        <w:t>S!g_ortalı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4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1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8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Bed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98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Kavbı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4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i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Ayş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ÖNER'e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74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2"/>
          <w:w w:val="104"/>
          <w:position w:val="3"/>
        </w:rPr>
        <w:t>T</w:t>
      </w:r>
      <w:r>
        <w:rPr>
          <w:rFonts w:ascii="Arial" w:hAnsi="Arial" w:cs="Arial" w:eastAsia="Arial"/>
          <w:sz w:val="21"/>
          <w:szCs w:val="21"/>
          <w:color w:val="4D4F4F"/>
          <w:spacing w:val="0"/>
          <w:w w:val="370"/>
          <w:position w:val="-7"/>
        </w:rPr>
        <w:t>-</w:t>
      </w:r>
      <w:r>
        <w:rPr>
          <w:rFonts w:ascii="Arial" w:hAnsi="Arial" w:cs="Arial" w:eastAsia="Arial"/>
          <w:sz w:val="21"/>
          <w:szCs w:val="21"/>
          <w:color w:val="4D4F4F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4D4F4F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i/>
          <w:position w:val="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</w:sectPr>
      </w:pPr>
      <w:rPr/>
    </w:p>
    <w:p>
      <w:pPr>
        <w:spacing w:before="0" w:after="0" w:line="194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F4F"/>
          <w:w w:val="101"/>
        </w:rPr>
        <w:t>Tar</w:t>
      </w:r>
      <w:r>
        <w:rPr>
          <w:rFonts w:ascii="Arial" w:hAnsi="Arial" w:cs="Arial" w:eastAsia="Arial"/>
          <w:sz w:val="19"/>
          <w:szCs w:val="19"/>
          <w:color w:val="4D4F4F"/>
          <w:spacing w:val="-13"/>
          <w:w w:val="102"/>
        </w:rPr>
        <w:t>i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8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13.05.20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</w:rPr>
        <w:t>ı8:ı5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4" w:equalWidth="0">
            <w:col w:w="1330" w:space="862"/>
            <w:col w:w="435" w:space="160"/>
            <w:col w:w="1019" w:space="2331"/>
            <w:col w:w="5463"/>
          </w:cols>
        </w:sectPr>
      </w:pPr>
      <w:rPr/>
    </w:p>
    <w:p>
      <w:pPr>
        <w:spacing w:before="20" w:after="0" w:line="214" w:lineRule="exact"/>
        <w:ind w:left="234" w:right="-20"/>
        <w:jc w:val="left"/>
        <w:tabs>
          <w:tab w:pos="1040" w:val="left"/>
          <w:tab w:pos="15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]iDE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</w:sectPr>
      </w:pPr>
      <w:rPr/>
    </w:p>
    <w:p>
      <w:pPr>
        <w:spacing w:before="35" w:after="0" w:line="240" w:lineRule="auto"/>
        <w:ind w:left="2346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65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6" w:lineRule="exact"/>
        <w:ind w:left="742" w:right="-84"/>
        <w:jc w:val="left"/>
        <w:tabs>
          <w:tab w:pos="22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8"/>
          <w:szCs w:val="28"/>
          <w:color w:val="282828"/>
          <w:spacing w:val="0"/>
          <w:w w:val="273"/>
          <w:position w:val="-7"/>
        </w:rPr>
        <w:t>i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100"/>
          <w:position w:val="-7"/>
        </w:rPr>
      </w:r>
      <w:r>
        <w:rPr>
          <w:rFonts w:ascii="Arial" w:hAnsi="Arial" w:cs="Arial" w:eastAsia="Arial"/>
          <w:sz w:val="29"/>
          <w:szCs w:val="29"/>
          <w:color w:val="4D4F4F"/>
          <w:spacing w:val="-25"/>
          <w:w w:val="117"/>
          <w:position w:val="-8"/>
        </w:rPr>
        <w:t>N</w:t>
      </w:r>
      <w:r>
        <w:rPr>
          <w:rFonts w:ascii="Arial" w:hAnsi="Arial" w:cs="Arial" w:eastAsia="Arial"/>
          <w:sz w:val="29"/>
          <w:szCs w:val="29"/>
          <w:color w:val="838587"/>
          <w:spacing w:val="0"/>
          <w:w w:val="104"/>
          <w:position w:val="-8"/>
        </w:rPr>
        <w:t>uret</w:t>
      </w:r>
      <w:r>
        <w:rPr>
          <w:rFonts w:ascii="Arial" w:hAnsi="Arial" w:cs="Arial" w:eastAsia="Arial"/>
          <w:sz w:val="29"/>
          <w:szCs w:val="29"/>
          <w:color w:val="838587"/>
          <w:spacing w:val="-4"/>
          <w:w w:val="104"/>
          <w:position w:val="-8"/>
        </w:rPr>
        <w:t>t</w:t>
      </w:r>
      <w:r>
        <w:rPr>
          <w:rFonts w:ascii="Arial" w:hAnsi="Arial" w:cs="Arial" w:eastAsia="Arial"/>
          <w:sz w:val="29"/>
          <w:szCs w:val="29"/>
          <w:color w:val="4D4F4F"/>
          <w:spacing w:val="0"/>
          <w:w w:val="259"/>
          <w:position w:val="-8"/>
        </w:rPr>
        <w:t>i</w:t>
      </w:r>
      <w:r>
        <w:rPr>
          <w:rFonts w:ascii="Arial" w:hAnsi="Arial" w:cs="Arial" w:eastAsia="Arial"/>
          <w:sz w:val="29"/>
          <w:szCs w:val="29"/>
          <w:color w:val="525B70"/>
          <w:spacing w:val="0"/>
          <w:w w:val="600"/>
          <w:position w:val="-8"/>
        </w:rPr>
        <w:t>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40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29"/>
          <w:w w:val="4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74"/>
          <w:b/>
          <w:bCs/>
        </w:rPr>
        <w:t>8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29"/>
          <w:w w:val="74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52"/>
        </w:rPr>
        <w:t>H'zitdil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51"/>
          <w:b/>
          <w:bCs/>
        </w:rPr>
        <w:t>ı2tJ17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2" w:equalWidth="0">
            <w:col w:w="6705" w:space="2179"/>
            <w:col w:w="2716"/>
          </w:cols>
        </w:sectPr>
      </w:pPr>
      <w:rPr/>
    </w:p>
    <w:p>
      <w:pPr>
        <w:spacing w:before="0" w:after="0" w:line="309" w:lineRule="exact"/>
        <w:ind w:left="176" w:right="-97"/>
        <w:jc w:val="left"/>
        <w:tabs>
          <w:tab w:pos="2460" w:val="left"/>
          <w:tab w:pos="404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2.080017pt;margin-top:10.220759pt;width:12.720001pt;height:.1pt;mso-position-horizontal-relative:page;mso-position-vertical-relative:paragraph;z-index:-13314" coordorigin="8242,204" coordsize="254,2">
            <v:shape style="position:absolute;left:8242;top:204;width:254;height:2" coordorigin="8242,204" coordsize="254,0" path="m8242,204l8496,204e" filled="f" stroked="t" strokeweight=".48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680008pt;margin-top:3.477727pt;width:37.819578pt;height:25.5pt;mso-position-horizontal-relative:page;mso-position-vertical-relative:paragraph;z-index:-1330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181818"/>
                      <w:spacing w:val="13"/>
                      <w:w w:val="18"/>
                      <w:i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25B70"/>
                      <w:spacing w:val="0"/>
                      <w:w w:val="57"/>
                      <w:i/>
                      <w:position w:val="-1"/>
                    </w:rPr>
                    <w:t>&amp;11{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25B70"/>
                      <w:spacing w:val="-138"/>
                      <w:w w:val="58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6B6E70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6B6E70"/>
          <w:spacing w:val="-3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D4F4F"/>
          <w:spacing w:val="0"/>
          <w:w w:val="100"/>
          <w:position w:val="4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4D4F4F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B6E70"/>
          <w:spacing w:val="0"/>
          <w:w w:val="47"/>
          <w:position w:val="4"/>
        </w:rPr>
        <w:t>;:,ı</w:t>
      </w:r>
      <w:r>
        <w:rPr>
          <w:rFonts w:ascii="Times New Roman" w:hAnsi="Times New Roman" w:cs="Times New Roman" w:eastAsia="Times New Roman"/>
          <w:sz w:val="22"/>
          <w:szCs w:val="22"/>
          <w:color w:val="6B6E70"/>
          <w:spacing w:val="13"/>
          <w:w w:val="47"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D4F4F"/>
          <w:spacing w:val="0"/>
          <w:w w:val="80"/>
          <w:position w:val="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4D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D4F4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6B6E70"/>
          <w:spacing w:val="0"/>
          <w:w w:val="195"/>
          <w:b/>
          <w:bCs/>
          <w:position w:val="4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6B6E70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B6E70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23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8"/>
          <w:position w:val="-9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4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9" w:lineRule="exact"/>
        <w:ind w:left="2365" w:right="-20"/>
        <w:jc w:val="left"/>
        <w:tabs>
          <w:tab w:pos="3840" w:val="left"/>
          <w:tab w:pos="8580" w:val="left"/>
        </w:tabs>
        <w:rPr>
          <w:rFonts w:ascii="Times New Roman" w:hAnsi="Times New Roman" w:cs="Times New Roman" w:eastAsia="Times New Roman"/>
          <w:sz w:val="70"/>
          <w:szCs w:val="70"/>
        </w:rPr>
      </w:pPr>
      <w:rPr/>
      <w:r>
        <w:rPr/>
        <w:pict>
          <v:group style="position:absolute;margin-left:412.080017pt;margin-top:19.230246pt;width:12.720001pt;height:.1pt;mso-position-horizontal-relative:page;mso-position-vertical-relative:paragraph;z-index:-13313" coordorigin="8242,385" coordsize="254,2">
            <v:shape style="position:absolute;left:8242;top:385;width:254;height:2" coordorigin="8242,385" coordsize="254,0" path="m8242,385l8496,385e" filled="f" stroked="t" strokeweight=".96pt" strokecolor="#344B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800018pt;margin-top:23.950731pt;width:94.470644pt;height:62pt;mso-position-horizontal-relative:page;mso-position-vertical-relative:paragraph;z-index:-13305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Arial" w:hAnsi="Arial" w:cs="Arial" w:eastAsia="Arial"/>
                      <w:sz w:val="124"/>
                      <w:szCs w:val="124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4D4F4F"/>
                      <w:spacing w:val="0"/>
                      <w:w w:val="43"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4D4F4F"/>
                      <w:spacing w:val="0"/>
                      <w:w w:val="4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4D4F4F"/>
                      <w:spacing w:val="13"/>
                      <w:w w:val="4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4D4F4F"/>
                      <w:spacing w:val="0"/>
                      <w:w w:val="43"/>
                      <w:position w:val="-1"/>
                    </w:rPr>
                    <w:t>f!!i'ü.: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30"/>
          <w:position w:val="2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B6E70"/>
          <w:spacing w:val="0"/>
          <w:w w:val="130"/>
          <w:position w:val="2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E70"/>
          <w:spacing w:val="-9"/>
          <w:w w:val="130"/>
          <w:position w:val="2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B6E70"/>
          <w:spacing w:val="-3"/>
          <w:w w:val="85"/>
          <w:position w:val="21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4D4F4F"/>
          <w:spacing w:val="0"/>
          <w:w w:val="85"/>
          <w:position w:val="2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4D4F4F"/>
          <w:spacing w:val="46"/>
          <w:w w:val="85"/>
          <w:position w:val="2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B6E70"/>
          <w:spacing w:val="0"/>
          <w:w w:val="100"/>
          <w:position w:val="21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color w:val="6B6E70"/>
          <w:spacing w:val="0"/>
          <w:w w:val="100"/>
          <w:position w:val="2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B6E70"/>
          <w:spacing w:val="0"/>
          <w:w w:val="100"/>
          <w:position w:val="21"/>
        </w:rPr>
      </w:r>
      <w:r>
        <w:rPr>
          <w:rFonts w:ascii="Times New Roman" w:hAnsi="Times New Roman" w:cs="Times New Roman" w:eastAsia="Times New Roman"/>
          <w:sz w:val="24"/>
          <w:szCs w:val="24"/>
          <w:color w:val="4D4F4F"/>
          <w:spacing w:val="0"/>
          <w:w w:val="77"/>
          <w:position w:val="21"/>
        </w:rPr>
        <w:t>i&gt;mlrl</w:t>
      </w:r>
      <w:r>
        <w:rPr>
          <w:rFonts w:ascii="Times New Roman" w:hAnsi="Times New Roman" w:cs="Times New Roman" w:eastAsia="Times New Roman"/>
          <w:sz w:val="24"/>
          <w:szCs w:val="24"/>
          <w:color w:val="4D4F4F"/>
          <w:spacing w:val="0"/>
          <w:w w:val="100"/>
          <w:position w:val="2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D4F4F"/>
          <w:spacing w:val="0"/>
          <w:w w:val="100"/>
          <w:position w:val="21"/>
        </w:rPr>
      </w:r>
      <w:r>
        <w:rPr>
          <w:rFonts w:ascii="Times New Roman" w:hAnsi="Times New Roman" w:cs="Times New Roman" w:eastAsia="Times New Roman"/>
          <w:sz w:val="70"/>
          <w:szCs w:val="70"/>
          <w:color w:val="313A6B"/>
          <w:spacing w:val="0"/>
          <w:w w:val="100"/>
          <w:position w:val="-11"/>
        </w:rPr>
        <w:t>J.</w:t>
      </w:r>
      <w:r>
        <w:rPr>
          <w:rFonts w:ascii="Times New Roman" w:hAnsi="Times New Roman" w:cs="Times New Roman" w:eastAsia="Times New Roman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D4F4F"/>
          <w:spacing w:val="0"/>
          <w:w w:val="59"/>
          <w:b/>
          <w:bCs/>
          <w:position w:val="-5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D4F4F"/>
          <w:spacing w:val="0"/>
          <w:w w:val="59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F4F"/>
          <w:spacing w:val="6"/>
          <w:w w:val="59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25B70"/>
          <w:spacing w:val="0"/>
          <w:w w:val="100"/>
          <w:b/>
          <w:bCs/>
          <w:position w:val="-5"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525B70"/>
          <w:spacing w:val="0"/>
          <w:w w:val="100"/>
          <w:b/>
          <w:bCs/>
          <w:position w:val="-5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525B70"/>
          <w:spacing w:val="22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25B70"/>
          <w:spacing w:val="0"/>
          <w:w w:val="144"/>
          <w:i/>
          <w:position w:val="-5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525B70"/>
          <w:spacing w:val="0"/>
          <w:w w:val="144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25B70"/>
          <w:spacing w:val="0"/>
          <w:w w:val="354"/>
          <w:i/>
          <w:position w:val="-5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525B70"/>
          <w:spacing w:val="-102"/>
          <w:w w:val="354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0"/>
          <w:w w:val="354"/>
          <w:i/>
          <w:position w:val="-5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2" w:equalWidth="0">
            <w:col w:w="9142" w:space="231"/>
            <w:col w:w="2227"/>
          </w:cols>
        </w:sectPr>
      </w:pPr>
      <w:rPr/>
    </w:p>
    <w:p>
      <w:pPr>
        <w:spacing w:before="0" w:after="0" w:line="206" w:lineRule="exact"/>
        <w:ind w:left="5249" w:right="50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HalilDUMAN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16" w:lineRule="atLeast"/>
        <w:ind w:left="5302" w:right="54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40" w:bottom="280" w:left="160" w:right="160"/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68"/>
          <w:szCs w:val="68"/>
        </w:rPr>
      </w:pPr>
      <w:rPr/>
      <w:r>
        <w:rPr/>
        <w:pict>
          <v:group style="position:absolute;margin-left:189.326004pt;margin-top:37.586601pt;width:14.367041pt;height:.1pt;mso-position-horizontal-relative:page;mso-position-vertical-relative:paragraph;z-index:-13308" coordorigin="3787,752" coordsize="287,2">
            <v:shape style="position:absolute;left:3787;top:752;width:287;height:2" coordorigin="3787,752" coordsize="287,0" path="m3787,752l4074,752e" filled="f" stroked="t" strokeweight="2.142pt" strokecolor="#27358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68"/>
          <w:szCs w:val="68"/>
          <w:color w:val="424B87"/>
          <w:w w:val="120"/>
          <w:i/>
        </w:rPr>
        <w:t>c;</w:t>
      </w:r>
      <w:r>
        <w:rPr>
          <w:rFonts w:ascii="Arial" w:hAnsi="Arial" w:cs="Arial" w:eastAsia="Arial"/>
          <w:sz w:val="68"/>
          <w:szCs w:val="68"/>
          <w:color w:val="424B87"/>
          <w:w w:val="121"/>
          <w:i/>
        </w:rPr>
        <w:t>d</w:t>
      </w:r>
      <w:r>
        <w:rPr>
          <w:rFonts w:ascii="Arial" w:hAnsi="Arial" w:cs="Arial" w:eastAsia="Arial"/>
          <w:sz w:val="68"/>
          <w:szCs w:val="68"/>
          <w:color w:val="00000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75" w:lineRule="atLeast"/>
        <w:ind w:left="157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3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9"/>
          <w:szCs w:val="29"/>
          <w:color w:val="6B6E70"/>
          <w:spacing w:val="-16"/>
          <w:w w:val="73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146"/>
          <w:w w:val="106"/>
          <w:b/>
          <w:bCs/>
          <w:position w:val="0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6B6E70"/>
          <w:spacing w:val="0"/>
          <w:w w:val="72"/>
          <w:b/>
          <w:bCs/>
          <w:position w:val="0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6B6E70"/>
          <w:spacing w:val="0"/>
          <w:w w:val="73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B6E70"/>
          <w:spacing w:val="-29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5"/>
          <w:b/>
          <w:bCs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2" w:lineRule="exact"/>
        <w:ind w:right="-198"/>
        <w:jc w:val="left"/>
        <w:rPr>
          <w:rFonts w:ascii="Arial" w:hAnsi="Arial" w:cs="Arial" w:eastAsia="Arial"/>
          <w:sz w:val="105"/>
          <w:szCs w:val="105"/>
        </w:rPr>
      </w:pPr>
      <w:rPr/>
      <w:r>
        <w:rPr>
          <w:rFonts w:ascii="Arial" w:hAnsi="Arial" w:cs="Arial" w:eastAsia="Arial"/>
          <w:sz w:val="105"/>
          <w:szCs w:val="105"/>
          <w:color w:val="313A6B"/>
          <w:spacing w:val="0"/>
          <w:w w:val="52"/>
          <w:i/>
          <w:position w:val="-94"/>
        </w:rPr>
        <w:t>vVl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0" w:after="0" w:line="140" w:lineRule="atLeas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13A6B"/>
          <w:spacing w:val="0"/>
          <w:w w:val="287"/>
        </w:rPr>
        <w:t>A</w:t>
      </w:r>
      <w:r>
        <w:rPr>
          <w:rFonts w:ascii="Arial" w:hAnsi="Arial" w:cs="Arial" w:eastAsia="Arial"/>
          <w:sz w:val="19"/>
          <w:szCs w:val="19"/>
          <w:color w:val="313A6B"/>
          <w:spacing w:val="-113"/>
          <w:w w:val="287"/>
        </w:rPr>
        <w:t> </w:t>
      </w:r>
      <w:r>
        <w:rPr>
          <w:rFonts w:ascii="Arial" w:hAnsi="Arial" w:cs="Arial" w:eastAsia="Arial"/>
          <w:sz w:val="19"/>
          <w:szCs w:val="19"/>
          <w:color w:val="313A6B"/>
          <w:spacing w:val="0"/>
          <w:w w:val="286"/>
        </w:rPr>
        <w:t>.</w:t>
      </w:r>
      <w:r>
        <w:rPr>
          <w:rFonts w:ascii="Arial" w:hAnsi="Arial" w:cs="Arial" w:eastAsia="Arial"/>
          <w:sz w:val="19"/>
          <w:szCs w:val="19"/>
          <w:color w:val="313A6B"/>
          <w:spacing w:val="-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87"/>
        </w:rPr>
        <w:t>tfaiy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87"/>
        </w:rPr>
        <w:t>e</w:t>
      </w:r>
      <w:r>
        <w:rPr>
          <w:rFonts w:ascii="Arial" w:hAnsi="Arial" w:cs="Arial" w:eastAsia="Arial"/>
          <w:sz w:val="19"/>
          <w:szCs w:val="19"/>
          <w:color w:val="4D4F4F"/>
          <w:spacing w:val="28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87"/>
        </w:rPr>
        <w:t>Yangı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87"/>
        </w:rPr>
        <w:t>n</w:t>
      </w:r>
      <w:r>
        <w:rPr>
          <w:rFonts w:ascii="Arial" w:hAnsi="Arial" w:cs="Arial" w:eastAsia="Arial"/>
          <w:sz w:val="19"/>
          <w:szCs w:val="19"/>
          <w:color w:val="4D4F4F"/>
          <w:spacing w:val="-1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87"/>
        </w:rPr>
        <w:t>ve</w:t>
      </w:r>
      <w:r>
        <w:rPr>
          <w:rFonts w:ascii="Arial" w:hAnsi="Arial" w:cs="Arial" w:eastAsia="Arial"/>
          <w:sz w:val="19"/>
          <w:szCs w:val="19"/>
          <w:color w:val="4D4F4F"/>
          <w:spacing w:val="-11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100"/>
        </w:rPr>
        <w:t>Acil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9" w:lineRule="exact"/>
        <w:ind w:left="547" w:right="-20"/>
        <w:jc w:val="left"/>
        <w:tabs>
          <w:tab w:pos="1940" w:val="left"/>
        </w:tabs>
        <w:rPr>
          <w:rFonts w:ascii="Arial" w:hAnsi="Arial" w:cs="Arial" w:eastAsia="Arial"/>
          <w:sz w:val="69"/>
          <w:szCs w:val="69"/>
        </w:rPr>
      </w:pPr>
      <w:rPr/>
      <w:r>
        <w:rPr/>
        <w:pict>
          <v:group style="position:absolute;margin-left:549.600037pt;margin-top:14.363361pt;width:.1pt;height:9.84pt;mso-position-horizontal-relative:page;mso-position-vertical-relative:paragraph;z-index:-13312" coordorigin="10992,287" coordsize="2,197">
            <v:shape style="position:absolute;left:10992;top:287;width:2;height:197" coordorigin="10992,287" coordsize="0,197" path="m10992,484l10992,287e" filled="f" stroked="t" strokeweight="1.2pt" strokecolor="#6470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7"/>
          <w:szCs w:val="77"/>
          <w:color w:val="282828"/>
          <w:w w:val="27"/>
          <w:position w:val="-46"/>
        </w:rPr>
        <w:t>..</w:t>
      </w:r>
      <w:r>
        <w:rPr>
          <w:rFonts w:ascii="Times New Roman" w:hAnsi="Times New Roman" w:cs="Times New Roman" w:eastAsia="Times New Roman"/>
          <w:sz w:val="77"/>
          <w:szCs w:val="77"/>
          <w:color w:val="282828"/>
          <w:spacing w:val="31"/>
          <w:w w:val="27"/>
          <w:position w:val="-46"/>
        </w:rPr>
        <w:t>.</w:t>
      </w:r>
      <w:r>
        <w:rPr>
          <w:rFonts w:ascii="Arial" w:hAnsi="Arial" w:cs="Arial" w:eastAsia="Arial"/>
          <w:sz w:val="57"/>
          <w:szCs w:val="57"/>
          <w:color w:val="282828"/>
          <w:spacing w:val="-84"/>
          <w:w w:val="53"/>
          <w:position w:val="-59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4D4F4F"/>
          <w:spacing w:val="-165"/>
          <w:w w:val="119"/>
          <w:position w:val="-46"/>
        </w:rPr>
        <w:t>;</w:t>
      </w:r>
      <w:r>
        <w:rPr>
          <w:rFonts w:ascii="Arial" w:hAnsi="Arial" w:cs="Arial" w:eastAsia="Arial"/>
          <w:sz w:val="57"/>
          <w:szCs w:val="57"/>
          <w:color w:val="282828"/>
          <w:spacing w:val="0"/>
          <w:w w:val="53"/>
          <w:position w:val="-59"/>
        </w:rPr>
        <w:t>.</w:t>
      </w:r>
      <w:r>
        <w:rPr>
          <w:rFonts w:ascii="Arial" w:hAnsi="Arial" w:cs="Arial" w:eastAsia="Arial"/>
          <w:sz w:val="57"/>
          <w:szCs w:val="57"/>
          <w:color w:val="282828"/>
          <w:spacing w:val="-84"/>
          <w:w w:val="100"/>
          <w:position w:val="-59"/>
        </w:rPr>
        <w:t> </w:t>
      </w:r>
      <w:r>
        <w:rPr>
          <w:rFonts w:ascii="Arial" w:hAnsi="Arial" w:cs="Arial" w:eastAsia="Arial"/>
          <w:sz w:val="40"/>
          <w:szCs w:val="40"/>
          <w:color w:val="4D4F4F"/>
          <w:spacing w:val="0"/>
          <w:w w:val="54"/>
          <w:position w:val="-59"/>
        </w:rPr>
        <w:t>...</w:t>
      </w:r>
      <w:r>
        <w:rPr>
          <w:rFonts w:ascii="Arial" w:hAnsi="Arial" w:cs="Arial" w:eastAsia="Arial"/>
          <w:sz w:val="40"/>
          <w:szCs w:val="40"/>
          <w:color w:val="4D4F4F"/>
          <w:spacing w:val="0"/>
          <w:w w:val="100"/>
          <w:position w:val="-59"/>
        </w:rPr>
        <w:tab/>
      </w:r>
      <w:r>
        <w:rPr>
          <w:rFonts w:ascii="Arial" w:hAnsi="Arial" w:cs="Arial" w:eastAsia="Arial"/>
          <w:sz w:val="40"/>
          <w:szCs w:val="40"/>
          <w:color w:val="4D4F4F"/>
          <w:spacing w:val="-37"/>
          <w:w w:val="52"/>
          <w:position w:val="-59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4D4F4F"/>
          <w:spacing w:val="-469"/>
          <w:w w:val="57"/>
          <w:i/>
          <w:position w:val="-46"/>
        </w:rPr>
        <w:t>=</w:t>
      </w:r>
      <w:r>
        <w:rPr>
          <w:rFonts w:ascii="Arial" w:hAnsi="Arial" w:cs="Arial" w:eastAsia="Arial"/>
          <w:sz w:val="40"/>
          <w:szCs w:val="40"/>
          <w:color w:val="4D4F4F"/>
          <w:spacing w:val="0"/>
          <w:w w:val="52"/>
          <w:position w:val="-59"/>
        </w:rPr>
        <w:t>..</w:t>
      </w:r>
      <w:r>
        <w:rPr>
          <w:rFonts w:ascii="Arial" w:hAnsi="Arial" w:cs="Arial" w:eastAsia="Arial"/>
          <w:sz w:val="40"/>
          <w:szCs w:val="40"/>
          <w:color w:val="4D4F4F"/>
          <w:spacing w:val="-71"/>
          <w:w w:val="100"/>
          <w:position w:val="-59"/>
        </w:rPr>
        <w:t> </w:t>
      </w:r>
      <w:r>
        <w:rPr>
          <w:rFonts w:ascii="Arial" w:hAnsi="Arial" w:cs="Arial" w:eastAsia="Arial"/>
          <w:sz w:val="69"/>
          <w:szCs w:val="69"/>
          <w:color w:val="4D4F4F"/>
          <w:spacing w:val="0"/>
          <w:w w:val="54"/>
          <w:position w:val="-59"/>
        </w:rPr>
        <w:t>.</w:t>
      </w:r>
      <w:r>
        <w:rPr>
          <w:rFonts w:ascii="Arial" w:hAnsi="Arial" w:cs="Arial" w:eastAsia="Arial"/>
          <w:sz w:val="69"/>
          <w:szCs w:val="69"/>
          <w:color w:val="4D4F4F"/>
          <w:spacing w:val="20"/>
          <w:w w:val="54"/>
          <w:position w:val="-59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4D4F4F"/>
          <w:spacing w:val="-151"/>
          <w:w w:val="57"/>
          <w:i/>
          <w:position w:val="-46"/>
        </w:rPr>
        <w:t>t</w:t>
      </w:r>
      <w:r>
        <w:rPr>
          <w:rFonts w:ascii="Arial" w:hAnsi="Arial" w:cs="Arial" w:eastAsia="Arial"/>
          <w:sz w:val="69"/>
          <w:szCs w:val="69"/>
          <w:color w:val="838587"/>
          <w:spacing w:val="0"/>
          <w:w w:val="27"/>
          <w:position w:val="-59"/>
        </w:rPr>
        <w:t>.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3" w:equalWidth="0">
            <w:col w:w="3606" w:space="1840"/>
            <w:col w:w="773" w:space="2165"/>
            <w:col w:w="3216"/>
          </w:cols>
        </w:sectPr>
      </w:pPr>
      <w:rPr/>
    </w:p>
    <w:p>
      <w:pPr>
        <w:spacing w:before="0" w:after="0" w:line="381" w:lineRule="atLeast"/>
        <w:ind w:left="2403" w:right="-187"/>
        <w:jc w:val="left"/>
        <w:tabs>
          <w:tab w:pos="9200" w:val="left"/>
        </w:tabs>
        <w:rPr>
          <w:rFonts w:ascii="Times New Roman" w:hAnsi="Times New Roman" w:cs="Times New Roman" w:eastAsia="Times New Roman"/>
          <w:sz w:val="98"/>
          <w:szCs w:val="98"/>
        </w:rPr>
      </w:pPr>
      <w:rPr/>
      <w:r>
        <w:rPr/>
        <w:pict>
          <v:group style="position:absolute;margin-left:532.190552pt;margin-top:32.871712pt;width:.1pt;height:16.827393pt;mso-position-horizontal-relative:page;mso-position-vertical-relative:paragraph;z-index:-13309" coordorigin="10644,657" coordsize="2,337">
            <v:shape style="position:absolute;left:10644;top:657;width:2;height:337" coordorigin="10644,657" coordsize="0,337" path="m10644,994l10644,657e" filled="f" stroked="t" strokeweight="2.306125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480011pt;margin-top:44.119171pt;width:13.475447pt;height:22pt;mso-position-horizontal-relative:page;mso-position-vertical-relative:paragraph;z-index:-13304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4D4F4F"/>
                      <w:w w:val="56"/>
                    </w:rPr>
                    <w:t>,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D4F4F"/>
                      <w:spacing w:val="5"/>
                      <w:w w:val="56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E70"/>
                      <w:spacing w:val="0"/>
                      <w:w w:val="196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82828"/>
          <w:w w:val="122"/>
          <w:position w:val="1"/>
        </w:rPr>
        <w:t>t</w:t>
      </w:r>
      <w:r>
        <w:rPr>
          <w:rFonts w:ascii="Arial" w:hAnsi="Arial" w:cs="Arial" w:eastAsia="Arial"/>
          <w:sz w:val="17"/>
          <w:szCs w:val="17"/>
          <w:color w:val="282828"/>
          <w:spacing w:val="4"/>
          <w:w w:val="123"/>
          <w:position w:val="1"/>
        </w:rPr>
        <w:t>l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72"/>
          <w:position w:val="1"/>
        </w:rPr>
        <w:t>i:t</w:t>
      </w:r>
      <w:r>
        <w:rPr>
          <w:rFonts w:ascii="Arial" w:hAnsi="Arial" w:cs="Arial" w:eastAsia="Arial"/>
          <w:sz w:val="14"/>
          <w:szCs w:val="14"/>
          <w:color w:val="282828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-19"/>
          <w:w w:val="159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9"/>
          <w:position w:val="1"/>
        </w:rPr>
        <w:t>ye</w:t>
      </w:r>
      <w:r>
        <w:rPr>
          <w:rFonts w:ascii="Arial" w:hAnsi="Arial" w:cs="Arial" w:eastAsia="Arial"/>
          <w:sz w:val="18"/>
          <w:szCs w:val="18"/>
          <w:color w:val="282828"/>
          <w:spacing w:val="-1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76"/>
          <w:position w:val="1"/>
        </w:rPr>
        <w:t>K</w:t>
      </w:r>
      <w:r>
        <w:rPr>
          <w:rFonts w:ascii="Arial" w:hAnsi="Arial" w:cs="Arial" w:eastAsia="Arial"/>
          <w:sz w:val="18"/>
          <w:szCs w:val="18"/>
          <w:color w:val="282828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  <w:t>uzey</w:t>
      </w:r>
      <w:r>
        <w:rPr>
          <w:rFonts w:ascii="Arial" w:hAnsi="Arial" w:cs="Arial" w:eastAsia="Arial"/>
          <w:sz w:val="18"/>
          <w:szCs w:val="18"/>
          <w:color w:val="282828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  <w:t>Bölge</w:t>
      </w:r>
      <w:r>
        <w:rPr>
          <w:rFonts w:ascii="Arial" w:hAnsi="Arial" w:cs="Arial" w:eastAsia="Arial"/>
          <w:sz w:val="18"/>
          <w:szCs w:val="18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80"/>
          <w:b/>
          <w:bCs/>
          <w:position w:val="1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84"/>
          <w:szCs w:val="84"/>
          <w:color w:val="4D4F4F"/>
          <w:spacing w:val="-129"/>
          <w:w w:val="39"/>
          <w:position w:val="0"/>
        </w:rPr>
        <w:t>.</w:t>
      </w:r>
      <w:r>
        <w:rPr>
          <w:rFonts w:ascii="Arial" w:hAnsi="Arial" w:cs="Arial" w:eastAsia="Arial"/>
          <w:sz w:val="84"/>
          <w:szCs w:val="84"/>
          <w:color w:val="282828"/>
          <w:spacing w:val="-68"/>
          <w:w w:val="159"/>
          <w:position w:val="0"/>
        </w:rPr>
        <w:t>.</w:t>
      </w:r>
      <w:r>
        <w:rPr>
          <w:rFonts w:ascii="Times New Roman" w:hAnsi="Times New Roman" w:cs="Times New Roman" w:eastAsia="Times New Roman"/>
          <w:sz w:val="98"/>
          <w:szCs w:val="98"/>
          <w:color w:val="4D4F4F"/>
          <w:spacing w:val="0"/>
          <w:w w:val="36"/>
          <w:position w:val="-6"/>
        </w:rPr>
        <w:t>..</w:t>
      </w:r>
      <w:r>
        <w:rPr>
          <w:rFonts w:ascii="Times New Roman" w:hAnsi="Times New Roman" w:cs="Times New Roman" w:eastAsia="Times New Roman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381" w:lineRule="atLeas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4"/>
          <w:szCs w:val="104"/>
          <w:color w:val="4D4F4F"/>
          <w:w w:val="71"/>
        </w:rPr>
        <w:t>-</w:t>
      </w:r>
      <w:r>
        <w:rPr>
          <w:rFonts w:ascii="Times New Roman" w:hAnsi="Times New Roman" w:cs="Times New Roman" w:eastAsia="Times New Roman"/>
          <w:sz w:val="104"/>
          <w:szCs w:val="104"/>
          <w:color w:val="282828"/>
          <w:w w:val="27"/>
        </w:rPr>
        <w:t>\</w:t>
      </w:r>
      <w:r>
        <w:rPr>
          <w:rFonts w:ascii="Times New Roman" w:hAnsi="Times New Roman" w:cs="Times New Roman" w:eastAsia="Times New Roman"/>
          <w:sz w:val="104"/>
          <w:szCs w:val="104"/>
          <w:color w:val="282828"/>
          <w:spacing w:val="-107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6B8B8"/>
          <w:spacing w:val="0"/>
          <w:w w:val="53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6B8B8"/>
          <w:spacing w:val="5"/>
          <w:w w:val="53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38587"/>
          <w:spacing w:val="-20"/>
          <w:w w:val="75"/>
          <w:position w:val="-6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4D4F4F"/>
          <w:spacing w:val="0"/>
          <w:w w:val="66"/>
          <w:position w:val="0"/>
        </w:rPr>
        <w:t>'"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2" w:equalWidth="0">
            <w:col w:w="9628" w:space="177"/>
            <w:col w:w="1795"/>
          </w:cols>
        </w:sectPr>
      </w:pPr>
      <w:rPr/>
    </w:p>
    <w:p>
      <w:pPr>
        <w:spacing w:before="0" w:after="0" w:line="4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Volka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ÖZU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ANIK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atLeast"/>
        <w:ind w:left="322" w:right="-20"/>
        <w:jc w:val="left"/>
        <w:tabs>
          <w:tab w:pos="136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209"/>
        </w:rPr>
        <w:t>•</w:t>
      </w:r>
      <w:r>
        <w:rPr>
          <w:rFonts w:ascii="Arial" w:hAnsi="Arial" w:cs="Arial" w:eastAsia="Arial"/>
          <w:sz w:val="25"/>
          <w:szCs w:val="25"/>
          <w:color w:val="282828"/>
          <w:spacing w:val="-43"/>
          <w:w w:val="209"/>
        </w:rPr>
        <w:t> </w:t>
      </w:r>
      <w:r>
        <w:rPr>
          <w:rFonts w:ascii="Arial" w:hAnsi="Arial" w:cs="Arial" w:eastAsia="Arial"/>
          <w:sz w:val="25"/>
          <w:szCs w:val="25"/>
          <w:color w:val="4D4F4F"/>
          <w:spacing w:val="0"/>
          <w:w w:val="100"/>
        </w:rPr>
        <w:t>«</w:t>
      </w:r>
      <w:r>
        <w:rPr>
          <w:rFonts w:ascii="Arial" w:hAnsi="Arial" w:cs="Arial" w:eastAsia="Arial"/>
          <w:sz w:val="25"/>
          <w:szCs w:val="25"/>
          <w:color w:val="4D4F4F"/>
          <w:spacing w:val="-6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D4F4F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4D4F4F"/>
          <w:spacing w:val="0"/>
          <w:w w:val="84"/>
        </w:rPr>
        <w:t>..,.</w:t>
      </w:r>
      <w:r>
        <w:rPr>
          <w:rFonts w:ascii="Arial" w:hAnsi="Arial" w:cs="Arial" w:eastAsia="Arial"/>
          <w:sz w:val="25"/>
          <w:szCs w:val="25"/>
          <w:color w:val="4D4F4F"/>
          <w:spacing w:val="-12"/>
          <w:w w:val="84"/>
        </w:rPr>
        <w:t> </w:t>
      </w:r>
      <w:r>
        <w:rPr>
          <w:rFonts w:ascii="Arial" w:hAnsi="Arial" w:cs="Arial" w:eastAsia="Arial"/>
          <w:sz w:val="50"/>
          <w:szCs w:val="50"/>
          <w:color w:val="4D4F4F"/>
          <w:spacing w:val="0"/>
          <w:w w:val="133"/>
        </w:rPr>
        <w:t>y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</w:rPr>
      </w:r>
    </w:p>
    <w:p>
      <w:pPr>
        <w:spacing w:before="66" w:after="0" w:line="184" w:lineRule="exact"/>
        <w:ind w:right="-20"/>
        <w:jc w:val="left"/>
        <w:tabs>
          <w:tab w:pos="720" w:val="left"/>
          <w:tab w:pos="1180" w:val="left"/>
          <w:tab w:pos="1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5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6B6E70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20"/>
          <w:szCs w:val="20"/>
          <w:color w:val="6B6E70"/>
          <w:spacing w:val="-42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6B6E7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6B6E70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4D4F4F"/>
          <w:spacing w:val="0"/>
          <w:w w:val="181"/>
          <w:b/>
          <w:bCs/>
          <w:position w:val="-4"/>
        </w:rPr>
        <w:t>t</w:t>
      </w:r>
      <w:r>
        <w:rPr>
          <w:rFonts w:ascii="Arial" w:hAnsi="Arial" w:cs="Arial" w:eastAsia="Arial"/>
          <w:sz w:val="20"/>
          <w:szCs w:val="20"/>
          <w:color w:val="4D4F4F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4D4F4F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b/>
          <w:bCs/>
          <w:position w:val="-4"/>
        </w:rPr>
        <w:t>'t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F4F"/>
          <w:spacing w:val="0"/>
          <w:w w:val="83"/>
          <w:position w:val="-4"/>
        </w:rPr>
        <w:t>;-"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19" w:right="-20"/>
        <w:jc w:val="left"/>
        <w:tabs>
          <w:tab w:pos="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17"/>
          <w:szCs w:val="17"/>
          <w:color w:val="838587"/>
          <w:spacing w:val="-16"/>
          <w:w w:val="176"/>
          <w:position w:val="-5"/>
        </w:rPr>
        <w:t>'</w:t>
      </w:r>
      <w:r>
        <w:rPr>
          <w:rFonts w:ascii="Arial" w:hAnsi="Arial" w:cs="Arial" w:eastAsia="Arial"/>
          <w:sz w:val="17"/>
          <w:szCs w:val="17"/>
          <w:color w:val="A7A7A7"/>
          <w:spacing w:val="0"/>
          <w:w w:val="176"/>
          <w:position w:val="-5"/>
        </w:rPr>
        <w:t>·</w:t>
      </w:r>
      <w:r>
        <w:rPr>
          <w:rFonts w:ascii="Arial" w:hAnsi="Arial" w:cs="Arial" w:eastAsia="Arial"/>
          <w:sz w:val="17"/>
          <w:szCs w:val="17"/>
          <w:color w:val="A7A7A7"/>
          <w:spacing w:val="-83"/>
          <w:w w:val="176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A7A7A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A7A7A7"/>
          <w:spacing w:val="0"/>
          <w:w w:val="100"/>
          <w:position w:val="-5"/>
        </w:rPr>
      </w:r>
      <w:r>
        <w:rPr>
          <w:rFonts w:ascii="Arial" w:hAnsi="Arial" w:cs="Arial" w:eastAsia="Arial"/>
          <w:sz w:val="24"/>
          <w:szCs w:val="24"/>
          <w:color w:val="838587"/>
          <w:spacing w:val="0"/>
          <w:w w:val="227"/>
          <w:position w:val="-5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40" w:bottom="280" w:left="160" w:right="160"/>
          <w:cols w:num="2" w:equalWidth="0">
            <w:col w:w="7036" w:space="1818"/>
            <w:col w:w="2746"/>
          </w:cols>
        </w:sectPr>
      </w:pPr>
      <w:rPr/>
    </w:p>
    <w:p>
      <w:pPr>
        <w:spacing w:before="0" w:after="0" w:line="85" w:lineRule="exact"/>
        <w:ind w:right="2479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12.96pt;margin-top:41.760002pt;width:568.800012pt;height:783.600002pt;mso-position-horizontal-relative:page;mso-position-vertical-relative:page;z-index:-13316" coordorigin="259,835" coordsize="11376,15672">
            <v:group style="position:absolute;left:269;top:854;width:3283;height:2" coordorigin="269,854" coordsize="3283,2">
              <v:shape style="position:absolute;left:269;top:854;width:3283;height:2" coordorigin="269,854" coordsize="3283,0" path="m269,854l3552,854e" filled="f" stroked="t" strokeweight=".96pt" strokecolor="#545454">
                <v:path arrowok="t"/>
              </v:shape>
            </v:group>
            <v:group style="position:absolute;left:278;top:845;width:2;height:1382" coordorigin="278,845" coordsize="2,1382">
              <v:shape style="position:absolute;left:278;top:845;width:2;height:1382" coordorigin="278,845" coordsize="0,1382" path="m278,2227l278,845e" filled="f" stroked="t" strokeweight=".96pt" strokecolor="#606060">
                <v:path arrowok="t"/>
              </v:shape>
            </v:group>
            <v:group style="position:absolute;left:2333;top:854;width:2;height:1536" coordorigin="2333,854" coordsize="2,1536">
              <v:shape style="position:absolute;left:2333;top:854;width:2;height:1536" coordorigin="2333,854" coordsize="0,1536" path="m2333,2390l2333,854e" filled="f" stroked="t" strokeweight=".96pt" strokecolor="#4B4B4B">
                <v:path arrowok="t"/>
              </v:shape>
            </v:group>
            <v:group style="position:absolute;left:3403;top:854;width:8194;height:2" coordorigin="3403,854" coordsize="8194,2">
              <v:shape style="position:absolute;left:3403;top:854;width:8194;height:2" coordorigin="3403,854" coordsize="8194,0" path="m3403,854l11597,854e" filled="f" stroked="t" strokeweight=".72pt" strokecolor="#383838">
                <v:path arrowok="t"/>
              </v:shape>
            </v:group>
            <v:group style="position:absolute;left:3634;top:859;width:3792;height:2" coordorigin="3634,859" coordsize="3792,2">
              <v:shape style="position:absolute;left:3634;top:859;width:3792;height:2" coordorigin="3634,859" coordsize="3792,0" path="m3634,859l7426,859e" filled="f" stroked="t" strokeweight=".48pt" strokecolor="#2F2F2F">
                <v:path arrowok="t"/>
              </v:shape>
            </v:group>
            <v:group style="position:absolute;left:7805;top:859;width:1387;height:2" coordorigin="7805,859" coordsize="1387,2">
              <v:shape style="position:absolute;left:7805;top:859;width:1387;height:2" coordorigin="7805,859" coordsize="1387,0" path="m7805,859l9192,859e" filled="f" stroked="t" strokeweight=".48pt" strokecolor="#181818">
                <v:path arrowok="t"/>
              </v:shape>
            </v:group>
            <v:group style="position:absolute;left:9173;top:854;width:2;height:1272" coordorigin="9173,854" coordsize="2,1272">
              <v:shape style="position:absolute;left:9173;top:854;width:2;height:1272" coordorigin="9173,854" coordsize="0,1272" path="m9173,2126l9173,854e" filled="f" stroked="t" strokeweight=".48pt" strokecolor="#232323">
                <v:path arrowok="t"/>
              </v:shape>
            </v:group>
            <v:group style="position:absolute;left:9043;top:854;width:422;height:2" coordorigin="9043,854" coordsize="422,2">
              <v:shape style="position:absolute;left:9043;top:854;width:422;height:2" coordorigin="9043,854" coordsize="422,0" path="m9043,854l9466,854e" filled="f" stroked="t" strokeweight=".96pt" strokecolor="#4F4F4F">
                <v:path arrowok="t"/>
              </v:shape>
            </v:group>
            <v:group style="position:absolute;left:9619;top:859;width:1382;height:2" coordorigin="9619,859" coordsize="1382,2">
              <v:shape style="position:absolute;left:9619;top:859;width:1382;height:2" coordorigin="9619,859" coordsize="1382,0" path="m9619,859l11002,859e" filled="f" stroked="t" strokeweight=".48pt" strokecolor="#1F1F1F">
                <v:path arrowok="t"/>
              </v:shape>
            </v:group>
            <v:group style="position:absolute;left:10944;top:854;width:653;height:2" coordorigin="10944,854" coordsize="653,2">
              <v:shape style="position:absolute;left:10944;top:854;width:653;height:2" coordorigin="10944,854" coordsize="653,0" path="m10944,854l11597,854e" filled="f" stroked="t" strokeweight=".96pt" strokecolor="#4B4B4B">
                <v:path arrowok="t"/>
              </v:shape>
            </v:group>
            <v:group style="position:absolute;left:278;top:2371;width:490;height:2" coordorigin="278,2371" coordsize="490,2">
              <v:shape style="position:absolute;left:278;top:2371;width:490;height:2" coordorigin="278,2371" coordsize="490,0" path="m278,2371l768,2371e" filled="f" stroked="t" strokeweight=".72pt" strokecolor="#3B3B3B">
                <v:path arrowok="t"/>
              </v:shape>
            </v:group>
            <v:group style="position:absolute;left:278;top:2069;width:2;height:336" coordorigin="278,2069" coordsize="2,336">
              <v:shape style="position:absolute;left:278;top:2069;width:2;height:336" coordorigin="278,2069" coordsize="0,336" path="m278,2405l278,2069e" filled="f" stroked="t" strokeweight=".72pt" strokecolor="#2B2B2B">
                <v:path arrowok="t"/>
              </v:shape>
            </v:group>
            <v:group style="position:absolute;left:691;top:2376;width:1003;height:2" coordorigin="691,2376" coordsize="1003,2">
              <v:shape style="position:absolute;left:691;top:2376;width:1003;height:2" coordorigin="691,2376" coordsize="1003,0" path="m691,2376l1694,2376e" filled="f" stroked="t" strokeweight=".48pt" strokecolor="#232323">
                <v:path arrowok="t"/>
              </v:shape>
            </v:group>
            <v:group style="position:absolute;left:1666;top:2366;width:667;height:2" coordorigin="1666,2366" coordsize="667,2">
              <v:shape style="position:absolute;left:1666;top:2366;width:667;height:2" coordorigin="1666,2366" coordsize="667,0" path="m1666,2366l2333,2366e" filled="f" stroked="t" strokeweight=".48pt" strokecolor="#232323">
                <v:path arrowok="t"/>
              </v:shape>
            </v:group>
            <v:group style="position:absolute;left:2078;top:2381;width:9446;height:2" coordorigin="2078,2381" coordsize="9446,2">
              <v:shape style="position:absolute;left:2078;top:2381;width:9446;height:2" coordorigin="2078,2381" coordsize="9446,0" path="m2078,2381l11525,2381e" filled="f" stroked="t" strokeweight=".96pt" strokecolor="#4F4F4F">
                <v:path arrowok="t"/>
              </v:shape>
            </v:group>
            <v:group style="position:absolute;left:9175;top:2069;width:2;height:322" coordorigin="9175,2069" coordsize="2,322">
              <v:shape style="position:absolute;left:9175;top:2069;width:2;height:322" coordorigin="9175,2069" coordsize="0,322" path="m9175,2390l9175,2069e" filled="f" stroked="t" strokeweight=".72pt" strokecolor="#383838">
                <v:path arrowok="t"/>
              </v:shape>
            </v:group>
            <v:group style="position:absolute;left:10973;top:2366;width:629;height:2" coordorigin="10973,2366" coordsize="629,2">
              <v:shape style="position:absolute;left:10973;top:2366;width:629;height:2" coordorigin="10973,2366" coordsize="629,0" path="m10973,2366l11602,2366e" filled="f" stroked="t" strokeweight=".48pt" strokecolor="#343434">
                <v:path arrowok="t"/>
              </v:shape>
            </v:group>
            <v:group style="position:absolute;left:11594;top:845;width:2;height:1555" coordorigin="11594,845" coordsize="2,1555">
              <v:shape style="position:absolute;left:11594;top:845;width:2;height:1555" coordorigin="11594,845" coordsize="0,1555" path="m11594,2400l11594,845e" filled="f" stroked="t" strokeweight=".48pt" strokecolor="#343434">
                <v:path arrowok="t"/>
              </v:shape>
            </v:group>
            <v:group style="position:absolute;left:278;top:2621;width:11328;height:2" coordorigin="278,2621" coordsize="11328,2">
              <v:shape style="position:absolute;left:278;top:2621;width:11328;height:2" coordorigin="278,2621" coordsize="11328,0" path="m278,2621l11606,2621e" filled="f" stroked="t" strokeweight=".96pt" strokecolor="#4B4B4B">
                <v:path arrowok="t"/>
              </v:shape>
            </v:group>
            <v:group style="position:absolute;left:283;top:845;width:2;height:15653" coordorigin="283,845" coordsize="2,15653">
              <v:shape style="position:absolute;left:283;top:845;width:2;height:15653" coordorigin="283,845" coordsize="0,15653" path="m283,16498l283,845e" filled="f" stroked="t" strokeweight=".72pt" strokecolor="#343434">
                <v:path arrowok="t"/>
              </v:shape>
            </v:group>
            <v:group style="position:absolute;left:11597;top:2304;width:2;height:1382" coordorigin="11597,2304" coordsize="2,1382">
              <v:shape style="position:absolute;left:11597;top:2304;width:2;height:1382" coordorigin="11597,2304" coordsize="0,1382" path="m11597,3686l11597,2304e" filled="f" stroked="t" strokeweight=".96pt" strokecolor="#5B5B5B">
                <v:path arrowok="t"/>
              </v:shape>
            </v:group>
            <v:group style="position:absolute;left:278;top:2861;width:4483;height:2" coordorigin="278,2861" coordsize="4483,2">
              <v:shape style="position:absolute;left:278;top:2861;width:4483;height:2" coordorigin="278,2861" coordsize="4483,0" path="m278,2861l4762,2861e" filled="f" stroked="t" strokeweight=".96pt" strokecolor="#484848">
                <v:path arrowok="t"/>
              </v:shape>
            </v:group>
            <v:group style="position:absolute;left:4704;top:2866;width:571;height:2" coordorigin="4704,2866" coordsize="571,2">
              <v:shape style="position:absolute;left:4704;top:2866;width:571;height:2" coordorigin="4704,2866" coordsize="571,0" path="m4704,2866l5275,2866e" filled="f" stroked="t" strokeweight=".48pt" strokecolor="#232323">
                <v:path arrowok="t"/>
              </v:shape>
            </v:group>
            <v:group style="position:absolute;left:5218;top:2861;width:6389;height:2" coordorigin="5218,2861" coordsize="6389,2">
              <v:shape style="position:absolute;left:5218;top:2861;width:6389;height:2" coordorigin="5218,2861" coordsize="6389,0" path="m5218,2861l11606,2861e" filled="f" stroked="t" strokeweight=".96pt" strokecolor="#4B4B4B">
                <v:path arrowok="t"/>
              </v:shape>
            </v:group>
            <v:group style="position:absolute;left:278;top:3106;width:3413;height:2" coordorigin="278,3106" coordsize="3413,2">
              <v:shape style="position:absolute;left:278;top:3106;width:3413;height:2" coordorigin="278,3106" coordsize="3413,0" path="m278,3106l3691,3106e" filled="f" stroked="t" strokeweight=".48pt" strokecolor="#0F0F0F">
                <v:path arrowok="t"/>
              </v:shape>
            </v:group>
            <v:group style="position:absolute;left:3619;top:3110;width:1675;height:2" coordorigin="3619,3110" coordsize="1675,2">
              <v:shape style="position:absolute;left:3619;top:3110;width:1675;height:2" coordorigin="3619,3110" coordsize="1675,0" path="m3619,3110l5294,3110e" filled="f" stroked="t" strokeweight=".72pt" strokecolor="#484848">
                <v:path arrowok="t"/>
              </v:shape>
            </v:group>
            <v:group style="position:absolute;left:5246;top:3096;width:2587;height:2" coordorigin="5246,3096" coordsize="2587,2">
              <v:shape style="position:absolute;left:5246;top:3096;width:2587;height:2" coordorigin="5246,3096" coordsize="2587,0" path="m5246,3096l7834,3096e" filled="f" stroked="t" strokeweight=".96pt" strokecolor="#1C1C1C">
                <v:path arrowok="t"/>
              </v:shape>
            </v:group>
            <v:group style="position:absolute;left:7834;top:3096;width:1325;height:2" coordorigin="7834,3096" coordsize="1325,2">
              <v:shape style="position:absolute;left:7834;top:3096;width:1325;height:2" coordorigin="7834,3096" coordsize="1325,0" path="m7834,3096l9158,3096e" filled="f" stroked="t" strokeweight=".48pt" strokecolor="#0F0F0F">
                <v:path arrowok="t"/>
              </v:shape>
            </v:group>
            <v:group style="position:absolute;left:9158;top:3096;width:490;height:2" coordorigin="9158,3096" coordsize="490,2">
              <v:shape style="position:absolute;left:9158;top:3096;width:490;height:2" coordorigin="9158,3096" coordsize="490,0" path="m9158,3096l9648,3096e" filled="f" stroked="t" strokeweight=".96pt" strokecolor="#181818">
                <v:path arrowok="t"/>
              </v:shape>
            </v:group>
            <v:group style="position:absolute;left:9648;top:3096;width:1954;height:2" coordorigin="9648,3096" coordsize="1954,2">
              <v:shape style="position:absolute;left:9648;top:3096;width:1954;height:2" coordorigin="9648,3096" coordsize="1954,0" path="m9648,3096l11602,3096e" filled="f" stroked="t" strokeweight=".48pt" strokecolor="#1C1C1C">
                <v:path arrowok="t"/>
              </v:shape>
            </v:group>
            <v:group style="position:absolute;left:269;top:3370;width:1397;height:2" coordorigin="269,3370" coordsize="1397,2">
              <v:shape style="position:absolute;left:269;top:3370;width:1397;height:2" coordorigin="269,3370" coordsize="1397,0" path="m269,3370l1666,3370e" filled="f" stroked="t" strokeweight=".96pt" strokecolor="#838383">
                <v:path arrowok="t"/>
              </v:shape>
            </v:group>
            <v:group style="position:absolute;left:1517;top:3350;width:10090;height:2" coordorigin="1517,3350" coordsize="10090,2">
              <v:shape style="position:absolute;left:1517;top:3350;width:10090;height:2" coordorigin="1517,3350" coordsize="10090,0" path="m1517,3350l11606,3350e" filled="f" stroked="t" strokeweight=".96pt" strokecolor="#4B4B4B">
                <v:path arrowok="t"/>
              </v:shape>
            </v:group>
            <v:group style="position:absolute;left:269;top:3590;width:11338;height:2" coordorigin="269,3590" coordsize="11338,2">
              <v:shape style="position:absolute;left:269;top:3590;width:11338;height:2" coordorigin="269,3590" coordsize="11338,0" path="m269,3590l11606,3590e" filled="f" stroked="t" strokeweight=".96pt" strokecolor="#4F4F4F">
                <v:path arrowok="t"/>
              </v:shape>
            </v:group>
            <v:group style="position:absolute;left:278;top:3331;width:2;height:648" coordorigin="278,3331" coordsize="2,648">
              <v:shape style="position:absolute;left:278;top:3331;width:2;height:648" coordorigin="278,3331" coordsize="0,648" path="m278,3979l278,3331e" filled="f" stroked="t" strokeweight=".96pt" strokecolor="#3F3F3F">
                <v:path arrowok="t"/>
              </v:shape>
            </v:group>
            <v:group style="position:absolute;left:3672;top:3581;width:2;height:806" coordorigin="3672,3581" coordsize="2,806">
              <v:shape style="position:absolute;left:3672;top:3581;width:2;height:806" coordorigin="3672,3581" coordsize="0,806" path="m3672,4387l3672,3581e" filled="f" stroked="t" strokeweight=".48pt" strokecolor="#282828">
                <v:path arrowok="t"/>
              </v:shape>
            </v:group>
            <v:group style="position:absolute;left:6996;top:3581;width:2;height:787" coordorigin="6996,3581" coordsize="2,787">
              <v:shape style="position:absolute;left:6996;top:3581;width:2;height:787" coordorigin="6996,3581" coordsize="0,787" path="m6996,4368l6996,3581e" filled="f" stroked="t" strokeweight=".48pt" strokecolor="#343434">
                <v:path arrowok="t"/>
              </v:shape>
            </v:group>
            <v:group style="position:absolute;left:6989;top:3960;width:4618;height:2" coordorigin="6989,3960" coordsize="4618,2">
              <v:shape style="position:absolute;left:6989;top:3960;width:4618;height:2" coordorigin="6989,3960" coordsize="4618,0" path="m6989,3960l11606,3960e" filled="f" stroked="t" strokeweight=".48pt" strokecolor="#1C1C1C">
                <v:path arrowok="t"/>
              </v:shape>
            </v:group>
            <v:group style="position:absolute;left:11599;top:3538;width:2;height:2870" coordorigin="11599,3538" coordsize="2,2870">
              <v:shape style="position:absolute;left:11599;top:3538;width:2;height:2870" coordorigin="11599,3538" coordsize="0,2870" path="m11599,6408l11599,3538e" filled="f" stroked="t" strokeweight=".48pt" strokecolor="#3B3B3B">
                <v:path arrowok="t"/>
              </v:shape>
            </v:group>
            <v:group style="position:absolute;left:283;top:3922;width:2;height:134" coordorigin="283,3922" coordsize="2,134">
              <v:shape style="position:absolute;left:283;top:3922;width:2;height:134" coordorigin="283,3922" coordsize="0,134" path="m283,4056l283,3922e" filled="f" stroked="t" strokeweight=".48pt" strokecolor="#000000">
                <v:path arrowok="t"/>
              </v:shape>
            </v:group>
            <v:group style="position:absolute;left:3629;top:4349;width:3398;height:2" coordorigin="3629,4349" coordsize="3398,2">
              <v:shape style="position:absolute;left:3629;top:4349;width:3398;height:2" coordorigin="3629,4349" coordsize="3398,0" path="m3629,4349l7027,4349e" filled="f" stroked="t" strokeweight=".96pt" strokecolor="#2B2B2B">
                <v:path arrowok="t"/>
              </v:shape>
            </v:group>
            <v:group style="position:absolute;left:278;top:4349;width:1416;height:2" coordorigin="278,4349" coordsize="1416,2">
              <v:shape style="position:absolute;left:278;top:4349;width:1416;height:2" coordorigin="278,4349" coordsize="1416,0" path="m278,4349l1694,4349e" filled="f" stroked="t" strokeweight=".96pt" strokecolor="#4B4B4B">
                <v:path arrowok="t"/>
              </v:shape>
            </v:group>
            <v:group style="position:absolute;left:1637;top:4354;width:2059;height:2" coordorigin="1637,4354" coordsize="2059,2">
              <v:shape style="position:absolute;left:1637;top:4354;width:2059;height:2" coordorigin="1637,4354" coordsize="2059,0" path="m1637,4354l3696,4354e" filled="f" stroked="t" strokeweight=".48pt" strokecolor="#232323">
                <v:path arrowok="t"/>
              </v:shape>
            </v:group>
            <v:group style="position:absolute;left:6950;top:4349;width:4656;height:2" coordorigin="6950,4349" coordsize="4656,2">
              <v:shape style="position:absolute;left:6950;top:4349;width:4656;height:2" coordorigin="6950,4349" coordsize="4656,0" path="m6950,4349l11606,4349e" filled="f" stroked="t" strokeweight=".96pt" strokecolor="#4F4F4F">
                <v:path arrowok="t"/>
              </v:shape>
            </v:group>
            <v:group style="position:absolute;left:278;top:4627;width:11328;height:2" coordorigin="278,4627" coordsize="11328,2">
              <v:shape style="position:absolute;left:278;top:4627;width:11328;height:2" coordorigin="278,4627" coordsize="11328,0" path="m278,4627l11606,4627e" filled="f" stroked="t" strokeweight=".96pt" strokecolor="#4F4F4F">
                <v:path arrowok="t"/>
              </v:shape>
            </v:group>
            <v:group style="position:absolute;left:2338;top:4349;width:2;height:302" coordorigin="2338,4349" coordsize="2,302">
              <v:shape style="position:absolute;left:2338;top:4349;width:2;height:302" coordorigin="2338,4349" coordsize="0,302" path="m2338,4651l2338,4349e" filled="f" stroked="t" strokeweight=".48pt" strokecolor="#232323">
                <v:path arrowok="t"/>
              </v:shape>
            </v:group>
            <v:group style="position:absolute;left:2342;top:4574;width:2;height:312" coordorigin="2342,4574" coordsize="2,312">
              <v:shape style="position:absolute;left:2342;top:4574;width:2;height:312" coordorigin="2342,4574" coordsize="0,312" path="m2342,4886l2342,4574e" filled="f" stroked="t" strokeweight=".72pt" strokecolor="#2F2F2F">
                <v:path arrowok="t"/>
              </v:shape>
            </v:group>
            <v:group style="position:absolute;left:2333;top:4872;width:5530;height:2" coordorigin="2333,4872" coordsize="5530,2">
              <v:shape style="position:absolute;left:2333;top:4872;width:5530;height:2" coordorigin="2333,4872" coordsize="5530,0" path="m2333,4872l7862,4872e" filled="f" stroked="t" strokeweight=".48pt" strokecolor="#0F0F0F">
                <v:path arrowok="t"/>
              </v:shape>
            </v:group>
            <v:group style="position:absolute;left:7805;top:4867;width:1382;height:2" coordorigin="7805,4867" coordsize="1382,2">
              <v:shape style="position:absolute;left:7805;top:4867;width:1382;height:2" coordorigin="7805,4867" coordsize="1382,0" path="m7805,4867l9187,4867e" filled="f" stroked="t" strokeweight=".72pt" strokecolor="#383838">
                <v:path arrowok="t"/>
              </v:shape>
            </v:group>
            <v:group style="position:absolute;left:9130;top:4872;width:547;height:2" coordorigin="9130,4872" coordsize="547,2">
              <v:shape style="position:absolute;left:9130;top:4872;width:547;height:2" coordorigin="9130,4872" coordsize="547,0" path="m9130,4872l9677,4872e" filled="f" stroked="t" strokeweight=".48pt" strokecolor="#181818">
                <v:path arrowok="t"/>
              </v:shape>
            </v:group>
            <v:group style="position:absolute;left:9619;top:4867;width:1987;height:2" coordorigin="9619,4867" coordsize="1987,2">
              <v:shape style="position:absolute;left:9619;top:4867;width:1987;height:2" coordorigin="9619,4867" coordsize="1987,0" path="m9619,4867l11606,4867e" filled="f" stroked="t" strokeweight=".72pt" strokecolor="#484848">
                <v:path arrowok="t"/>
              </v:shape>
            </v:group>
            <v:group style="position:absolute;left:283;top:4829;width:2;height:312" coordorigin="283,4829" coordsize="2,312">
              <v:shape style="position:absolute;left:283;top:4829;width:2;height:312" coordorigin="283,4829" coordsize="0,312" path="m283,5141l283,4829e" filled="f" stroked="t" strokeweight=".48pt" strokecolor="#030303">
                <v:path arrowok="t"/>
              </v:shape>
            </v:group>
            <v:group style="position:absolute;left:2338;top:4829;width:2;height:1579" coordorigin="2338,4829" coordsize="2,1579">
              <v:shape style="position:absolute;left:2338;top:4829;width:2;height:1579" coordorigin="2338,4829" coordsize="0,1579" path="m2338,6408l2338,4829e" filled="f" stroked="t" strokeweight=".48pt" strokecolor="#1C1C1C">
                <v:path arrowok="t"/>
              </v:shape>
            </v:group>
            <v:group style="position:absolute;left:4915;top:4867;width:2;height:1810" coordorigin="4915,4867" coordsize="2,1810">
              <v:shape style="position:absolute;left:4915;top:4867;width:2;height:1810" coordorigin="4915,4867" coordsize="0,1810" path="m4915,6677l4915,4867e" filled="f" stroked="t" strokeweight=".96pt" strokecolor="#545454">
                <v:path arrowok="t"/>
              </v:shape>
            </v:group>
            <v:group style="position:absolute;left:4906;top:5357;width:6701;height:2" coordorigin="4906,5357" coordsize="6701,2">
              <v:shape style="position:absolute;left:4906;top:5357;width:6701;height:2" coordorigin="4906,5357" coordsize="6701,0" path="m4906,5357l11606,5357e" filled="f" stroked="t" strokeweight=".96pt" strokecolor="#545454">
                <v:path arrowok="t"/>
              </v:shape>
            </v:group>
            <v:group style="position:absolute;left:7848;top:4858;width:2;height:509" coordorigin="7848,4858" coordsize="2,509">
              <v:shape style="position:absolute;left:7848;top:4858;width:2;height:509" coordorigin="7848,4858" coordsize="0,509" path="m7848,5366l7848,4858e" filled="f" stroked="t" strokeweight=".48pt" strokecolor="#282828">
                <v:path arrowok="t"/>
              </v:shape>
            </v:group>
            <v:group style="position:absolute;left:283;top:5314;width:2;height:302" coordorigin="283,5314" coordsize="2,302">
              <v:shape style="position:absolute;left:283;top:5314;width:2;height:302" coordorigin="283,5314" coordsize="0,302" path="m283,5616l283,5314e" filled="f" stroked="t" strokeweight=".48pt" strokecolor="#080808">
                <v:path arrowok="t"/>
              </v:shape>
            </v:group>
            <v:group style="position:absolute;left:4896;top:5587;width:2093;height:2" coordorigin="4896,5587" coordsize="2093,2">
              <v:shape style="position:absolute;left:4896;top:5587;width:2093;height:2" coordorigin="4896,5587" coordsize="2093,0" path="m4896,5587l6989,5587e" filled="f" stroked="t" strokeweight=".48pt" strokecolor="#6B6B6B">
                <v:path arrowok="t"/>
              </v:shape>
            </v:group>
            <v:group style="position:absolute;left:6989;top:5587;width:408;height:2" coordorigin="6989,5587" coordsize="408,2">
              <v:shape style="position:absolute;left:6989;top:5587;width:408;height:2" coordorigin="6989,5587" coordsize="408,0" path="m6989,5587l7397,5587e" filled="f" stroked="t" strokeweight=".48pt" strokecolor="#000000">
                <v:path arrowok="t"/>
              </v:shape>
            </v:group>
            <v:group style="position:absolute;left:7368;top:5602;width:1157;height:2" coordorigin="7368,5602" coordsize="1157,2">
              <v:shape style="position:absolute;left:7368;top:5602;width:1157;height:2" coordorigin="7368,5602" coordsize="1157,0" path="m7368,5602l8525,5602e" filled="f" stroked="t" strokeweight=".48pt" strokecolor="#1F1F1F">
                <v:path arrowok="t"/>
              </v:shape>
            </v:group>
            <v:group style="position:absolute;left:8496;top:5587;width:1152;height:2" coordorigin="8496,5587" coordsize="1152,2">
              <v:shape style="position:absolute;left:8496;top:5587;width:1152;height:2" coordorigin="8496,5587" coordsize="1152,0" path="m8496,5587l9648,5587e" filled="f" stroked="t" strokeweight=".48pt" strokecolor="#000000">
                <v:path arrowok="t"/>
              </v:shape>
            </v:group>
            <v:group style="position:absolute;left:9619;top:5602;width:1987;height:2" coordorigin="9619,5602" coordsize="1987,2">
              <v:shape style="position:absolute;left:9619;top:5602;width:1987;height:2" coordorigin="9619,5602" coordsize="1987,0" path="m9619,5602l11606,5602e" filled="f" stroked="t" strokeweight=".48pt" strokecolor="#232323">
                <v:path arrowok="t"/>
              </v:shape>
            </v:group>
            <v:group style="position:absolute;left:278;top:5558;width:2;height:10939" coordorigin="278,5558" coordsize="2,10939">
              <v:shape style="position:absolute;left:278;top:5558;width:2;height:10939" coordorigin="278,5558" coordsize="0,10939" path="m278,16498l278,5558e" filled="f" stroked="t" strokeweight=".96pt" strokecolor="#383838">
                <v:path arrowok="t"/>
              </v:shape>
            </v:group>
            <v:group style="position:absolute;left:4906;top:5846;width:6096;height:2" coordorigin="4906,5846" coordsize="6096,2">
              <v:shape style="position:absolute;left:4906;top:5846;width:6096;height:2" coordorigin="4906,5846" coordsize="6096,0" path="m4906,5846l11002,5846e" filled="f" stroked="t" strokeweight=".96pt" strokecolor="#4B4B4B">
                <v:path arrowok="t"/>
              </v:shape>
            </v:group>
            <v:group style="position:absolute;left:8242;top:5866;width:917;height:2" coordorigin="8242,5866" coordsize="917,2">
              <v:shape style="position:absolute;left:8242;top:5866;width:917;height:2" coordorigin="8242,5866" coordsize="917,0" path="m8242,5866l9158,5866e" filled="f" stroked="t" strokeweight=".96pt" strokecolor="#878787">
                <v:path arrowok="t"/>
              </v:shape>
            </v:group>
            <v:group style="position:absolute;left:10973;top:5866;width:629;height:2" coordorigin="10973,5866" coordsize="629,2">
              <v:shape style="position:absolute;left:10973;top:5866;width:629;height:2" coordorigin="10973,5866" coordsize="629,0" path="m10973,5866l11602,5866e" filled="f" stroked="t" strokeweight=".96pt" strokecolor="#878787">
                <v:path arrowok="t"/>
              </v:shape>
            </v:group>
            <v:group style="position:absolute;left:2333;top:6086;width:9274;height:2" coordorigin="2333,6086" coordsize="9274,2">
              <v:shape style="position:absolute;left:2333;top:6086;width:9274;height:2" coordorigin="2333,6086" coordsize="9274,0" path="m2333,6086l11606,6086e" filled="f" stroked="t" strokeweight=".96pt" strokecolor="#545454">
                <v:path arrowok="t"/>
              </v:shape>
            </v:group>
            <v:group style="position:absolute;left:2318;top:6374;width:5078;height:2" coordorigin="2318,6374" coordsize="5078,2">
              <v:shape style="position:absolute;left:2318;top:6374;width:5078;height:2" coordorigin="2318,6374" coordsize="5078,0" path="m2318,6374l7397,6374e" filled="f" stroked="t" strokeweight=".48pt" strokecolor="#444444">
                <v:path arrowok="t"/>
              </v:shape>
            </v:group>
            <v:group style="position:absolute;left:720;top:6374;width:283;height:2" coordorigin="720,6374" coordsize="283,2">
              <v:shape style="position:absolute;left:720;top:6374;width:283;height:2" coordorigin="720,6374" coordsize="283,0" path="m720,6374l1003,6374e" filled="f" stroked="t" strokeweight=".48pt" strokecolor="#000000">
                <v:path arrowok="t"/>
              </v:shape>
            </v:group>
            <v:group style="position:absolute;left:1003;top:6374;width:1330;height:2" coordorigin="1003,6374" coordsize="1330,2">
              <v:shape style="position:absolute;left:1003;top:6374;width:1330;height:2" coordorigin="1003,6374" coordsize="1330,0" path="m1003,6374l2333,6374e" filled="f" stroked="t" strokeweight=".48pt" strokecolor="#232323">
                <v:path arrowok="t"/>
              </v:shape>
            </v:group>
            <v:group style="position:absolute;left:7397;top:6374;width:442;height:2" coordorigin="7397,6374" coordsize="442,2">
              <v:shape style="position:absolute;left:7397;top:6374;width:442;height:2" coordorigin="7397,6374" coordsize="442,0" path="m7397,6374l7838,6374e" filled="f" stroked="t" strokeweight=".48pt" strokecolor="#000000">
                <v:path arrowok="t"/>
              </v:shape>
            </v:group>
            <v:group style="position:absolute;left:7848;top:6326;width:2;height:730" coordorigin="7848,6326" coordsize="2,730">
              <v:shape style="position:absolute;left:7848;top:6326;width:2;height:730" coordorigin="7848,6326" coordsize="0,730" path="m7848,7056l7848,6326e" filled="f" stroked="t" strokeweight=".72pt" strokecolor="#575757">
                <v:path arrowok="t"/>
              </v:shape>
            </v:group>
            <v:group style="position:absolute;left:7829;top:6374;width:413;height:2" coordorigin="7829,6374" coordsize="413,2">
              <v:shape style="position:absolute;left:7829;top:6374;width:413;height:2" coordorigin="7829,6374" coordsize="413,0" path="m7829,6374l8242,6374e" filled="f" stroked="t" strokeweight=".48pt" strokecolor="#575757">
                <v:path arrowok="t"/>
              </v:shape>
            </v:group>
            <v:group style="position:absolute;left:8242;top:6374;width:254;height:2" coordorigin="8242,6374" coordsize="254,2">
              <v:shape style="position:absolute;left:8242;top:6374;width:254;height:2" coordorigin="8242,6374" coordsize="254,0" path="m8242,6374l8496,6374e" filled="f" stroked="t" strokeweight=".48pt" strokecolor="#000000">
                <v:path arrowok="t"/>
              </v:shape>
            </v:group>
            <v:group style="position:absolute;left:8496;top:6374;width:662;height:2" coordorigin="8496,6374" coordsize="662,2">
              <v:shape style="position:absolute;left:8496;top:6374;width:662;height:2" coordorigin="8496,6374" coordsize="662,0" path="m8496,6374l9158,6374e" filled="f" stroked="t" strokeweight=".48pt" strokecolor="#282828">
                <v:path arrowok="t"/>
              </v:shape>
            </v:group>
            <v:group style="position:absolute;left:9158;top:6374;width:1814;height:2" coordorigin="9158,6374" coordsize="1814,2">
              <v:shape style="position:absolute;left:9158;top:6374;width:1814;height:2" coordorigin="9158,6374" coordsize="1814,0" path="m9158,6374l10973,6374e" filled="f" stroked="t" strokeweight=".48pt" strokecolor="#000000">
                <v:path arrowok="t"/>
              </v:shape>
            </v:group>
            <v:group style="position:absolute;left:10973;top:6374;width:629;height:2" coordorigin="10973,6374" coordsize="629,2">
              <v:shape style="position:absolute;left:10973;top:6374;width:629;height:2" coordorigin="10973,6374" coordsize="629,0" path="m10973,6374l11602,6374e" filled="f" stroked="t" strokeweight=".48pt" strokecolor="#383838">
                <v:path arrowok="t"/>
              </v:shape>
            </v:group>
            <v:group style="position:absolute;left:2342;top:6341;width:2;height:293" coordorigin="2342,6341" coordsize="2,293">
              <v:shape style="position:absolute;left:2342;top:6341;width:2;height:293" coordorigin="2342,6341" coordsize="0,293" path="m2342,6634l2342,6341e" filled="f" stroked="t" strokeweight=".72pt" strokecolor="#383838">
                <v:path arrowok="t"/>
              </v:shape>
            </v:group>
            <v:group style="position:absolute;left:7853;top:6341;width:2;height:715" coordorigin="7853,6341" coordsize="2,715">
              <v:shape style="position:absolute;left:7853;top:6341;width:2;height:715" coordorigin="7853,6341" coordsize="0,715" path="m7853,7056l7853,6341e" filled="f" stroked="t" strokeweight=".96pt" strokecolor="#606060">
                <v:path arrowok="t"/>
              </v:shape>
            </v:group>
            <v:group style="position:absolute;left:11606;top:854;width:2;height:5779" coordorigin="11606,854" coordsize="2,5779">
              <v:shape style="position:absolute;left:11606;top:854;width:2;height:5779" coordorigin="11606,854" coordsize="0,5779" path="m11606,6634l11606,854e" filled="f" stroked="t" strokeweight=".72pt" strokecolor="#3F3F3F">
                <v:path arrowok="t"/>
              </v:shape>
            </v:group>
            <v:group style="position:absolute;left:283;top:6576;width:2;height:485" coordorigin="283,6576" coordsize="2,485">
              <v:shape style="position:absolute;left:283;top:6576;width:2;height:485" coordorigin="283,6576" coordsize="0,485" path="m283,7061l283,6576e" filled="f" stroked="t" strokeweight=".48pt" strokecolor="#080808">
                <v:path arrowok="t"/>
              </v:shape>
            </v:group>
            <v:group style="position:absolute;left:2342;top:6518;width:2;height:2467" coordorigin="2342,6518" coordsize="2,2467">
              <v:shape style="position:absolute;left:2342;top:6518;width:2;height:2467" coordorigin="2342,6518" coordsize="0,2467" path="m2342,8986l2342,6518e" filled="f" stroked="t" strokeweight=".96pt" strokecolor="#4F4F4F">
                <v:path arrowok="t"/>
              </v:shape>
            </v:group>
            <v:group style="position:absolute;left:2314;top:6826;width:2419;height:2" coordorigin="2314,6826" coordsize="2419,2">
              <v:shape style="position:absolute;left:2314;top:6826;width:2419;height:2" coordorigin="2314,6826" coordsize="2419,0" path="m2314,6826l4733,6826e" filled="f" stroked="t" strokeweight=".96pt" strokecolor="#8C8C8C">
                <v:path arrowok="t"/>
              </v:shape>
            </v:group>
            <v:group style="position:absolute;left:4733;top:6826;width:182;height:2" coordorigin="4733,6826" coordsize="182,2">
              <v:shape style="position:absolute;left:4733;top:6826;width:182;height:2" coordorigin="4733,6826" coordsize="182,0" path="m4733,6826l4915,6826e" filled="f" stroked="t" strokeweight=".48pt" strokecolor="#282828">
                <v:path arrowok="t"/>
              </v:shape>
            </v:group>
            <v:group style="position:absolute;left:4915;top:6576;width:2;height:283" coordorigin="4915,6576" coordsize="2,283">
              <v:shape style="position:absolute;left:4915;top:6576;width:2;height:283" coordorigin="4915,6576" coordsize="0,283" path="m4915,6859l4915,6576e" filled="f" stroked="t" strokeweight=".72pt" strokecolor="#383838">
                <v:path arrowok="t"/>
              </v:shape>
            </v:group>
            <v:group style="position:absolute;left:4896;top:6826;width:6706;height:2" coordorigin="4896,6826" coordsize="6706,2">
              <v:shape style="position:absolute;left:4896;top:6826;width:6706;height:2" coordorigin="4896,6826" coordsize="6706,0" path="m4896,6826l11602,6826e" filled="f" stroked="t" strokeweight=".96pt" strokecolor="#878787">
                <v:path arrowok="t"/>
              </v:shape>
            </v:group>
            <v:group style="position:absolute;left:11606;top:6523;width:2;height:1507" coordorigin="11606,6523" coordsize="2,1507">
              <v:shape style="position:absolute;left:11606;top:6523;width:2;height:1507" coordorigin="11606,6523" coordsize="0,1507" path="m11606,8030l11606,6523e" filled="f" stroked="t" strokeweight=".96pt" strokecolor="#5B5B5B">
                <v:path arrowok="t"/>
              </v:shape>
            </v:group>
            <v:group style="position:absolute;left:2333;top:7046;width:9283;height:2" coordorigin="2333,7046" coordsize="9283,2">
              <v:shape style="position:absolute;left:2333;top:7046;width:9283;height:2" coordorigin="2333,7046" coordsize="9283,0" path="m2333,7046l11616,7046e" filled="f" stroked="t" strokeweight=".96pt" strokecolor="#4B4B4B">
                <v:path arrowok="t"/>
              </v:shape>
            </v:group>
            <v:group style="position:absolute;left:4920;top:6787;width:2;height:269" coordorigin="4920,6787" coordsize="2,269">
              <v:shape style="position:absolute;left:4920;top:6787;width:2;height:269" coordorigin="4920,6787" coordsize="0,269" path="m4920,7056l4920,6787e" filled="f" stroked="t" strokeweight=".48pt" strokecolor="#1F1F1F">
                <v:path arrowok="t"/>
              </v:shape>
            </v:group>
            <v:group style="position:absolute;left:278;top:7286;width:2083;height:2" coordorigin="278,7286" coordsize="2083,2">
              <v:shape style="position:absolute;left:278;top:7286;width:2083;height:2" coordorigin="278,7286" coordsize="2083,0" path="m278,7286l2362,7286e" filled="f" stroked="t" strokeweight=".96pt" strokecolor="#484848">
                <v:path arrowok="t"/>
              </v:shape>
            </v:group>
            <v:group style="position:absolute;left:2285;top:7291;width:9331;height:2" coordorigin="2285,7291" coordsize="9331,2">
              <v:shape style="position:absolute;left:2285;top:7291;width:9331;height:2" coordorigin="2285,7291" coordsize="9331,0" path="m2285,7291l11616,7291e" filled="f" stroked="t" strokeweight=".48pt" strokecolor="#1C1C1C">
                <v:path arrowok="t"/>
              </v:shape>
            </v:group>
            <v:group style="position:absolute;left:278;top:7757;width:754;height:2" coordorigin="278,7757" coordsize="754,2">
              <v:shape style="position:absolute;left:278;top:7757;width:754;height:2" coordorigin="278,7757" coordsize="754,0" path="m278,7757l1032,7757e" filled="f" stroked="t" strokeweight=".72pt" strokecolor="#3F3F3F">
                <v:path arrowok="t"/>
              </v:shape>
            </v:group>
            <v:group style="position:absolute;left:974;top:7762;width:720;height:2" coordorigin="974,7762" coordsize="720,2">
              <v:shape style="position:absolute;left:974;top:7762;width:720;height:2" coordorigin="974,7762" coordsize="720,0" path="m974,7762l1694,7762e" filled="f" stroked="t" strokeweight=".48pt" strokecolor="#282828">
                <v:path arrowok="t"/>
              </v:shape>
            </v:group>
            <v:group style="position:absolute;left:1666;top:7752;width:1766;height:2" coordorigin="1666,7752" coordsize="1766,2">
              <v:shape style="position:absolute;left:1666;top:7752;width:1766;height:2" coordorigin="1666,7752" coordsize="1766,0" path="m1666,7752l3432,7752e" filled="f" stroked="t" strokeweight=".96pt" strokecolor="#1F1F1F">
                <v:path arrowok="t"/>
              </v:shape>
            </v:group>
            <v:group style="position:absolute;left:3384;top:7766;width:8131;height:2" coordorigin="3384,7766" coordsize="8131,2">
              <v:shape style="position:absolute;left:3384;top:7766;width:8131;height:2" coordorigin="3384,7766" coordsize="8131,0" path="m3384,7766l11515,7766e" filled="f" stroked="t" strokeweight=".96pt" strokecolor="#4F4F4F">
                <v:path arrowok="t"/>
              </v:shape>
            </v:group>
            <v:group style="position:absolute;left:10973;top:7752;width:629;height:2" coordorigin="10973,7752" coordsize="629,2">
              <v:shape style="position:absolute;left:10973;top:7752;width:629;height:2" coordorigin="10973,7752" coordsize="629,0" path="m10973,7752l11602,7752e" filled="f" stroked="t" strokeweight=".96pt" strokecolor="#343434">
                <v:path arrowok="t"/>
              </v:shape>
            </v:group>
            <v:group style="position:absolute;left:4920;top:7757;width:2;height:739" coordorigin="4920,7757" coordsize="2,739">
              <v:shape style="position:absolute;left:4920;top:7757;width:2;height:739" coordorigin="4920,7757" coordsize="0,739" path="m4920,8496l4920,7757e" filled="f" stroked="t" strokeweight=".48pt" strokecolor="#282828">
                <v:path arrowok="t"/>
              </v:shape>
            </v:group>
            <v:group style="position:absolute;left:4915;top:8006;width:6701;height:2" coordorigin="4915,8006" coordsize="6701,2">
              <v:shape style="position:absolute;left:4915;top:8006;width:6701;height:2" coordorigin="4915,8006" coordsize="6701,0" path="m4915,8006l11616,8006e" filled="f" stroked="t" strokeweight=".96pt" strokecolor="#4F4F4F">
                <v:path arrowok="t"/>
              </v:shape>
            </v:group>
            <v:group style="position:absolute;left:4915;top:8251;width:1891;height:2" coordorigin="4915,8251" coordsize="1891,2">
              <v:shape style="position:absolute;left:4915;top:8251;width:1891;height:2" coordorigin="4915,8251" coordsize="1891,0" path="m4915,8251l6806,8251e" filled="f" stroked="t" strokeweight=".48pt" strokecolor="#232323">
                <v:path arrowok="t"/>
              </v:shape>
            </v:group>
            <v:group style="position:absolute;left:6749;top:8246;width:4867;height:2" coordorigin="6749,8246" coordsize="4867,2">
              <v:shape style="position:absolute;left:6749;top:8246;width:4867;height:2" coordorigin="6749,8246" coordsize="4867,0" path="m6749,8246l11616,8246e" filled="f" stroked="t" strokeweight=".96pt" strokecolor="#4B4B4B">
                <v:path arrowok="t"/>
              </v:shape>
            </v:group>
            <v:group style="position:absolute;left:11611;top:7954;width:2;height:336" coordorigin="11611,7954" coordsize="2,336">
              <v:shape style="position:absolute;left:11611;top:7954;width:2;height:336" coordorigin="11611,7954" coordsize="0,336" path="m11611,8290l11611,7954e" filled="f" stroked="t" strokeweight=".48pt" strokecolor="#2B2B2B">
                <v:path arrowok="t"/>
              </v:shape>
            </v:group>
            <v:group style="position:absolute;left:278;top:8486;width:11338;height:2" coordorigin="278,8486" coordsize="11338,2">
              <v:shape style="position:absolute;left:278;top:8486;width:11338;height:2" coordorigin="278,8486" coordsize="11338,0" path="m278,8486l11616,8486e" filled="f" stroked="t" strokeweight=".96pt" strokecolor="#545454">
                <v:path arrowok="t"/>
              </v:shape>
            </v:group>
            <v:group style="position:absolute;left:11614;top:2304;width:2;height:8117" coordorigin="11614,2304" coordsize="2,8117">
              <v:shape style="position:absolute;left:11614;top:2304;width:2;height:8117" coordorigin="11614,2304" coordsize="0,8117" path="m11614,10421l11614,2304e" filled="f" stroked="t" strokeweight=".48pt" strokecolor="#3F3F3F">
                <v:path arrowok="t"/>
              </v:shape>
            </v:group>
            <v:group style="position:absolute;left:278;top:9187;width:2078;height:2" coordorigin="278,9187" coordsize="2078,2">
              <v:shape style="position:absolute;left:278;top:9187;width:2078;height:2" coordorigin="278,9187" coordsize="2078,0" path="m278,9187l2357,9187e" filled="f" stroked="t" strokeweight=".96pt" strokecolor="#575757">
                <v:path arrowok="t"/>
              </v:shape>
            </v:group>
            <v:group style="position:absolute;left:2347;top:8928;width:2;height:787" coordorigin="2347,8928" coordsize="2,787">
              <v:shape style="position:absolute;left:2347;top:8928;width:2;height:787" coordorigin="2347,8928" coordsize="0,787" path="m2347,9715l2347,8928e" filled="f" stroked="t" strokeweight=".48pt" strokecolor="#1C1C1C">
                <v:path arrowok="t"/>
              </v:shape>
            </v:group>
            <v:group style="position:absolute;left:2290;top:9192;width:4517;height:2" coordorigin="2290,9192" coordsize="4517,2">
              <v:shape style="position:absolute;left:2290;top:9192;width:4517;height:2" coordorigin="2290,9192" coordsize="4517,0" path="m2290,9192l6806,9192e" filled="f" stroked="t" strokeweight=".48pt" strokecolor="#444848">
                <v:path arrowok="t"/>
              </v:shape>
            </v:group>
            <v:group style="position:absolute;left:6749;top:9187;width:269;height:2" coordorigin="6749,9187" coordsize="269,2">
              <v:shape style="position:absolute;left:6749;top:9187;width:269;height:2" coordorigin="6749,9187" coordsize="269,0" path="m6749,9187l7018,9187e" filled="f" stroked="t" strokeweight=".72pt" strokecolor="#606464">
                <v:path arrowok="t"/>
              </v:shape>
            </v:group>
            <v:group style="position:absolute;left:6989;top:9178;width:845;height:2" coordorigin="6989,9178" coordsize="845,2">
              <v:shape style="position:absolute;left:6989;top:9178;width:845;height:2" coordorigin="6989,9178" coordsize="845,0" path="m6989,9178l7834,9178e" filled="f" stroked="t" strokeweight=".96pt" strokecolor="#777777">
                <v:path arrowok="t"/>
              </v:shape>
            </v:group>
            <v:group style="position:absolute;left:7805;top:9187;width:3811;height:2" coordorigin="7805,9187" coordsize="3811,2">
              <v:shape style="position:absolute;left:7805;top:9187;width:3811;height:2" coordorigin="7805,9187" coordsize="3811,0" path="m7805,9187l11616,9187e" filled="f" stroked="t" strokeweight=".96pt" strokecolor="#646764">
                <v:path arrowok="t"/>
              </v:shape>
            </v:group>
            <v:group style="position:absolute;left:288;top:9139;width:2;height:355" coordorigin="288,9139" coordsize="2,355">
              <v:shape style="position:absolute;left:288;top:9139;width:2;height:355" coordorigin="288,9139" coordsize="0,355" path="m288,9494l288,9139e" filled="f" stroked="t" strokeweight=".72pt" strokecolor="#3B3B3B">
                <v:path arrowok="t"/>
              </v:shape>
            </v:group>
            <v:group style="position:absolute;left:283;top:9658;width:2;height:278" coordorigin="283,9658" coordsize="2,278">
              <v:shape style="position:absolute;left:283;top:9658;width:2;height:278" coordorigin="283,9658" coordsize="0,278" path="m283,9936l283,9658e" filled="f" stroked="t" strokeweight=".48pt" strokecolor="#0F0F0F">
                <v:path arrowok="t"/>
              </v:shape>
            </v:group>
            <v:group style="position:absolute;left:2342;top:9658;width:2;height:758" coordorigin="2342,9658" coordsize="2,758">
              <v:shape style="position:absolute;left:2342;top:9658;width:2;height:758" coordorigin="2342,9658" coordsize="0,758" path="m2342,10416l2342,9658e" filled="f" stroked="t" strokeweight=".72pt" strokecolor="#3F3F3F">
                <v:path arrowok="t"/>
              </v:shape>
            </v:group>
            <v:group style="position:absolute;left:278;top:10128;width:2083;height:2" coordorigin="278,10128" coordsize="2083,2">
              <v:shape style="position:absolute;left:278;top:10128;width:2083;height:2" coordorigin="278,10128" coordsize="2083,0" path="m278,10128l2362,10128e" filled="f" stroked="t" strokeweight=".96pt" strokecolor="#4F4F4F">
                <v:path arrowok="t"/>
              </v:shape>
            </v:group>
            <v:group style="position:absolute;left:2285;top:10133;width:9331;height:2" coordorigin="2285,10133" coordsize="9331,2">
              <v:shape style="position:absolute;left:2285;top:10133;width:9331;height:2" coordorigin="2285,10133" coordsize="9331,0" path="m2285,10133l11616,10133e" filled="f" stroked="t" strokeweight=".48pt" strokecolor="#2F2F2F">
                <v:path arrowok="t"/>
              </v:shape>
            </v:group>
            <v:group style="position:absolute;left:278;top:10373;width:2083;height:2" coordorigin="278,10373" coordsize="2083,2">
              <v:shape style="position:absolute;left:278;top:10373;width:2083;height:2" coordorigin="278,10373" coordsize="2083,0" path="m278,10373l2362,10373e" filled="f" stroked="t" strokeweight=".48pt" strokecolor="#2B2B2B">
                <v:path arrowok="t"/>
              </v:shape>
            </v:group>
            <v:group style="position:absolute;left:2314;top:10380;width:9302;height:2" coordorigin="2314,10380" coordsize="9302,2">
              <v:shape style="position:absolute;left:2314;top:10380;width:9302;height:2" coordorigin="2314,10380" coordsize="9302,0" path="m2314,10380l11616,10380e" filled="f" stroked="t" strokeweight=".96pt" strokecolor="#545454">
                <v:path arrowok="t"/>
              </v:shape>
            </v:group>
            <v:group style="position:absolute;left:274;top:10603;width:2059;height:2" coordorigin="274,10603" coordsize="2059,2">
              <v:shape style="position:absolute;left:274;top:10603;width:2059;height:2" coordorigin="274,10603" coordsize="2059,0" path="m274,10603l2333,10603e" filled="f" stroked="t" strokeweight=".96pt" strokecolor="#2B2B2B">
                <v:path arrowok="t"/>
              </v:shape>
            </v:group>
            <v:group style="position:absolute;left:2350;top:10349;width:2;height:2424" coordorigin="2350,10349" coordsize="2,2424">
              <v:shape style="position:absolute;left:2350;top:10349;width:2;height:2424" coordorigin="2350,10349" coordsize="0,2424" path="m2350,12773l2350,10349e" filled="f" stroked="t" strokeweight=".48pt" strokecolor="#1F1F1F">
                <v:path arrowok="t"/>
              </v:shape>
            </v:group>
            <v:group style="position:absolute;left:1762;top:10618;width:9859;height:2" coordorigin="1762,10618" coordsize="9859,2">
              <v:shape style="position:absolute;left:1762;top:10618;width:9859;height:2" coordorigin="1762,10618" coordsize="9859,0" path="m1762,10618l11621,10618e" filled="f" stroked="t" strokeweight=".96pt" strokecolor="#545454">
                <v:path arrowok="t"/>
              </v:shape>
            </v:group>
            <v:group style="position:absolute;left:11616;top:10214;width:2;height:1459" coordorigin="11616,10214" coordsize="2,1459">
              <v:shape style="position:absolute;left:11616;top:10214;width:2;height:1459" coordorigin="11616,10214" coordsize="0,1459" path="m11616,11674l11616,10214e" filled="f" stroked="t" strokeweight=".96pt" strokecolor="#5B5B5B">
                <v:path arrowok="t"/>
              </v:shape>
            </v:group>
            <v:group style="position:absolute;left:288;top:10565;width:2;height:4454" coordorigin="288,10565" coordsize="2,4454">
              <v:shape style="position:absolute;left:288;top:10565;width:2;height:4454" coordorigin="288,10565" coordsize="0,4454" path="m288,15019l288,10565e" filled="f" stroked="t" strokeweight=".96pt" strokecolor="#4B4B4B">
                <v:path arrowok="t"/>
              </v:shape>
            </v:group>
            <v:group style="position:absolute;left:614;top:11088;width:1786;height:2" coordorigin="614,11088" coordsize="1786,2">
              <v:shape style="position:absolute;left:614;top:11088;width:1786;height:2" coordorigin="614,11088" coordsize="1786,0" path="m614,11088l2400,11088e" filled="f" stroked="t" strokeweight=".96pt" strokecolor="#4F4F4F">
                <v:path arrowok="t"/>
              </v:shape>
            </v:group>
            <v:group style="position:absolute;left:2290;top:11093;width:9336;height:2" coordorigin="2290,11093" coordsize="9336,2">
              <v:shape style="position:absolute;left:2290;top:11093;width:9336;height:2" coordorigin="2290,11093" coordsize="9336,0" path="m2290,11093l11626,11093e" filled="f" stroked="t" strokeweight=".48pt" strokecolor="#1F1F1F">
                <v:path arrowok="t"/>
              </v:shape>
            </v:group>
            <v:group style="position:absolute;left:4906;top:11342;width:6696;height:2" coordorigin="4906,11342" coordsize="6696,2">
              <v:shape style="position:absolute;left:4906;top:11342;width:6696;height:2" coordorigin="4906,11342" coordsize="6696,0" path="m4906,11342l11602,11342e" filled="f" stroked="t" strokeweight=".48pt" strokecolor="#5B5B5B">
                <v:path arrowok="t"/>
              </v:shape>
            </v:group>
            <v:group style="position:absolute;left:278;top:11328;width:1416;height:2" coordorigin="278,11328" coordsize="1416,2">
              <v:shape style="position:absolute;left:278;top:11328;width:1416;height:2" coordorigin="278,11328" coordsize="1416,0" path="m278,11328l1694,11328e" filled="f" stroked="t" strokeweight=".96pt" strokecolor="#4F4F4F">
                <v:path arrowok="t"/>
              </v:shape>
            </v:group>
            <v:group style="position:absolute;left:1637;top:11333;width:3298;height:2" coordorigin="1637,11333" coordsize="3298,2">
              <v:shape style="position:absolute;left:1637;top:11333;width:3298;height:2" coordorigin="1637,11333" coordsize="3298,0" path="m1637,11333l4934,11333e" filled="f" stroked="t" strokeweight=".48pt" strokecolor="#181818">
                <v:path arrowok="t"/>
              </v:shape>
            </v:group>
            <v:group style="position:absolute;left:278;top:11568;width:758;height:2" coordorigin="278,11568" coordsize="758,2">
              <v:shape style="position:absolute;left:278;top:11568;width:758;height:2" coordorigin="278,11568" coordsize="758,0" path="m278,11568l1037,11568e" filled="f" stroked="t" strokeweight=".72pt" strokecolor="#4B4B4B">
                <v:path arrowok="t"/>
              </v:shape>
            </v:group>
            <v:group style="position:absolute;left:1003;top:11333;width:2;height:730" coordorigin="1003,11333" coordsize="2,730">
              <v:shape style="position:absolute;left:1003;top:11333;width:2;height:730" coordorigin="1003,11333" coordsize="0,730" path="m1003,12062l1003,11333e" filled="f" stroked="t" strokeweight=".48pt" strokecolor="#3B3B3B">
                <v:path arrowok="t"/>
              </v:shape>
            </v:group>
            <v:group style="position:absolute;left:970;top:11573;width:734;height:2" coordorigin="970,11573" coordsize="734,2">
              <v:shape style="position:absolute;left:970;top:11573;width:734;height:2" coordorigin="970,11573" coordsize="734,0" path="m970,11573l1704,11573e" filled="f" stroked="t" strokeweight=".48pt" strokecolor="#1F1F1F">
                <v:path arrowok="t"/>
              </v:shape>
            </v:group>
            <v:group style="position:absolute;left:1670;top:11318;width:2;height:1454" coordorigin="1670,11318" coordsize="2,1454">
              <v:shape style="position:absolute;left:1670;top:11318;width:2;height:1454" coordorigin="1670,11318" coordsize="0,1454" path="m1670,12773l1670,11318e" filled="f" stroked="t" strokeweight=".96pt" strokecolor="#484848">
                <v:path arrowok="t"/>
              </v:shape>
            </v:group>
            <v:group style="position:absolute;left:1627;top:11578;width:9998;height:2" coordorigin="1627,11578" coordsize="9998,2">
              <v:shape style="position:absolute;left:1627;top:11578;width:9998;height:2" coordorigin="1627,11578" coordsize="9998,0" path="m1627,11578l11626,11578e" filled="f" stroked="t" strokeweight=".96pt" strokecolor="#4F4F4F">
                <v:path arrowok="t"/>
              </v:shape>
            </v:group>
            <v:group style="position:absolute;left:7402;top:11328;width:2;height:1445" coordorigin="7402,11328" coordsize="2,1445">
              <v:shape style="position:absolute;left:7402;top:11328;width:2;height:1445" coordorigin="7402,11328" coordsize="0,1445" path="m7402,12773l7402,11328e" filled="f" stroked="t" strokeweight=".96pt" strokecolor="#545454">
                <v:path arrowok="t"/>
              </v:shape>
            </v:group>
            <v:group style="position:absolute;left:1003;top:12062;width:2;height:1512" coordorigin="1003,12062" coordsize="2,1512">
              <v:shape style="position:absolute;left:1003;top:12062;width:2;height:1512" coordorigin="1003,12062" coordsize="0,1512" path="m1003,13574l1003,12062e" filled="f" stroked="t" strokeweight=".48pt" strokecolor="#000000">
                <v:path arrowok="t"/>
              </v:shape>
            </v:group>
            <v:group style="position:absolute;left:1675;top:12715;width:2;height:230" coordorigin="1675,12715" coordsize="2,230">
              <v:shape style="position:absolute;left:1675;top:12715;width:2;height:230" coordorigin="1675,12715" coordsize="0,230" path="m1675,12946l1675,12715e" filled="f" stroked="t" strokeweight=".48pt" strokecolor="#232323">
                <v:path arrowok="t"/>
              </v:shape>
            </v:group>
            <v:group style="position:absolute;left:2350;top:12715;width:2;height:3782" coordorigin="2350,12715" coordsize="2,3782">
              <v:shape style="position:absolute;left:2350;top:12715;width:2;height:3782" coordorigin="2350,12715" coordsize="0,3782" path="m2350,16498l2350,12715e" filled="f" stroked="t" strokeweight=".72pt" strokecolor="#545454">
                <v:path arrowok="t"/>
              </v:shape>
            </v:group>
            <v:group style="position:absolute;left:7406;top:12715;width:2;height:2304" coordorigin="7406,12715" coordsize="2,2304">
              <v:shape style="position:absolute;left:7406;top:12715;width:2;height:2304" coordorigin="7406,12715" coordsize="0,2304" path="m7406,15019l7406,12715e" filled="f" stroked="t" strokeweight=".48pt" strokecolor="#1F1F1F">
                <v:path arrowok="t"/>
              </v:shape>
            </v:group>
            <v:group style="position:absolute;left:11621;top:6523;width:2;height:8736" coordorigin="11621,6523" coordsize="2,8736">
              <v:shape style="position:absolute;left:11621;top:6523;width:2;height:8736" coordorigin="11621,6523" coordsize="0,8736" path="m11621,15259l11621,6523e" filled="f" stroked="t" strokeweight=".48pt" strokecolor="#3F3F3F">
                <v:path arrowok="t"/>
              </v:shape>
            </v:group>
            <v:group style="position:absolute;left:1675;top:12888;width:2;height:2131" coordorigin="1675,12888" coordsize="2,2131">
              <v:shape style="position:absolute;left:1675;top:12888;width:2;height:2131" coordorigin="1675,12888" coordsize="0,2131" path="m1675,15019l1675,12888e" filled="f" stroked="t" strokeweight=".48pt" strokecolor="#080808">
                <v:path arrowok="t"/>
              </v:shape>
            </v:group>
            <v:group style="position:absolute;left:288;top:13668;width:2069;height:2" coordorigin="288,13668" coordsize="2069,2">
              <v:shape style="position:absolute;left:288;top:13668;width:2069;height:2" coordorigin="288,13668" coordsize="2069,0" path="m288,13668l2357,13668e" filled="f" stroked="t" strokeweight=".24pt" strokecolor="#2B2B2B">
                <v:path arrowok="t"/>
              </v:shape>
            </v:group>
            <v:group style="position:absolute;left:1003;top:13574;width:2;height:130" coordorigin="1003,13574" coordsize="2,130">
              <v:shape style="position:absolute;left:1003;top:13574;width:2;height:130" coordorigin="1003,13574" coordsize="0,130" path="m1003,13704l1003,13574e" filled="f" stroked="t" strokeweight=".48pt" strokecolor="#575757">
                <v:path arrowok="t"/>
              </v:shape>
            </v:group>
            <v:group style="position:absolute;left:1003;top:13694;width:2;height:2299" coordorigin="1003,13694" coordsize="2,2299">
              <v:shape style="position:absolute;left:1003;top:13694;width:2;height:2299" coordorigin="1003,13694" coordsize="0,2299" path="m1003,15994l1003,13694e" filled="f" stroked="t" strokeweight=".48pt" strokecolor="#000000">
                <v:path arrowok="t"/>
              </v:shape>
            </v:group>
            <v:group style="position:absolute;left:2318;top:14990;width:2587;height:2" coordorigin="2318,14990" coordsize="2587,2">
              <v:shape style="position:absolute;left:2318;top:14990;width:2587;height:2" coordorigin="2318,14990" coordsize="2587,0" path="m2318,14990l4906,14990e" filled="f" stroked="t" strokeweight=".96pt" strokecolor="#384490">
                <v:path arrowok="t"/>
              </v:shape>
            </v:group>
            <v:group style="position:absolute;left:293;top:14962;width:2;height:1536" coordorigin="293,14962" coordsize="2,1536">
              <v:shape style="position:absolute;left:293;top:14962;width:2;height:1536" coordorigin="293,14962" coordsize="0,1536" path="m293,16498l293,14962e" filled="f" stroked="t" strokeweight=".48pt" strokecolor="#131313">
                <v:path arrowok="t"/>
              </v:shape>
            </v:group>
            <v:group style="position:absolute;left:1680;top:14962;width:2;height:1536" coordorigin="1680,14962" coordsize="2,1536">
              <v:shape style="position:absolute;left:1680;top:14962;width:2;height:1536" coordorigin="1680,14962" coordsize="0,1536" path="m1680,16498l1680,14962e" filled="f" stroked="t" strokeweight=".96pt" strokecolor="#484848">
                <v:path arrowok="t"/>
              </v:shape>
            </v:group>
            <v:group style="position:absolute;left:7411;top:14962;width:2;height:1536" coordorigin="7411,14962" coordsize="2,1536">
              <v:shape style="position:absolute;left:7411;top:14962;width:2;height:1536" coordorigin="7411,14962" coordsize="0,1536" path="m7411,16498l7411,14962e" filled="f" stroked="t" strokeweight=".96pt" strokecolor="#575757">
                <v:path arrowok="t"/>
              </v:shape>
            </v:group>
            <v:group style="position:absolute;left:11621;top:15130;width:2;height:1368" coordorigin="11621,15130" coordsize="2,1368">
              <v:shape style="position:absolute;left:11621;top:15130;width:2;height:1368" coordorigin="11621,15130" coordsize="0,1368" path="m11621,16498l11621,15130e" filled="f" stroked="t" strokeweight=".96pt" strokecolor="#676767">
                <v:path arrowok="t"/>
              </v:shape>
            </v:group>
            <v:group style="position:absolute;left:288;top:16483;width:461;height:2" coordorigin="288,16483" coordsize="461,2">
              <v:shape style="position:absolute;left:288;top:16483;width:461;height:2" coordorigin="288,16483" coordsize="461,0" path="m288,16483l749,16483e" filled="f" stroked="t" strokeweight=".48pt" strokecolor="#232323">
                <v:path arrowok="t"/>
              </v:shape>
            </v:group>
            <v:group style="position:absolute;left:691;top:16488;width:10934;height:2" coordorigin="691,16488" coordsize="10934,2">
              <v:shape style="position:absolute;left:691;top:16488;width:10934;height:2" coordorigin="691,16488" coordsize="10934,0" path="m691,16488l11626,16488e" filled="f" stroked="t" strokeweight=".96pt" strokecolor="#575757">
                <v:path arrowok="t"/>
              </v:shape>
            </v:group>
            <v:group style="position:absolute;left:1003;top:15994;width:2;height:490" coordorigin="1003,15994" coordsize="2,490">
              <v:shape style="position:absolute;left:1003;top:15994;width:2;height:490" coordorigin="1003,15994" coordsize="0,490" path="m1003,16483l1003,15994e" filled="f" stroked="t" strokeweight=".48pt" strokecolor="#23232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2.400024pt;margin-top:.741033pt;width:66.240001pt;height:.1pt;mso-position-horizontal-relative:page;mso-position-vertical-relative:paragraph;z-index:-13311" coordorigin="9648,15" coordsize="1325,2">
            <v:shape style="position:absolute;left:9648;top:15;width:1325;height:2" coordorigin="9648,15" coordsize="1325,0" path="m9648,15l10973,15e" filled="f" stroked="t" strokeweight=".96pt" strokecolor="#4854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9"/>
          <w:szCs w:val="9"/>
          <w:color w:val="838587"/>
          <w:spacing w:val="0"/>
          <w:w w:val="114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187" w:lineRule="exact"/>
        <w:ind w:left="5307" w:right="56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sectPr>
      <w:type w:val="continuous"/>
      <w:pgSz w:w="11920" w:h="16840"/>
      <w:pgMar w:top="640" w:bottom="280" w:left="16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Relationship Id="rId54" Type="http://schemas.openxmlformats.org/officeDocument/2006/relationships/image" Target="media/image50.jpg"/><Relationship Id="rId55" Type="http://schemas.openxmlformats.org/officeDocument/2006/relationships/image" Target="media/image51.jpg"/><Relationship Id="rId56" Type="http://schemas.openxmlformats.org/officeDocument/2006/relationships/image" Target="media/image52.jpg"/><Relationship Id="rId57" Type="http://schemas.openxmlformats.org/officeDocument/2006/relationships/image" Target="media/image53.jpg"/><Relationship Id="rId58" Type="http://schemas.openxmlformats.org/officeDocument/2006/relationships/image" Target="media/image54.jpg"/><Relationship Id="rId59" Type="http://schemas.openxmlformats.org/officeDocument/2006/relationships/image" Target="media/image55.jpg"/><Relationship Id="rId60" Type="http://schemas.openxmlformats.org/officeDocument/2006/relationships/image" Target="media/image56.jpg"/><Relationship Id="rId61" Type="http://schemas.openxmlformats.org/officeDocument/2006/relationships/image" Target="media/image57.jpg"/><Relationship Id="rId62" Type="http://schemas.openxmlformats.org/officeDocument/2006/relationships/image" Target="media/image58.jpg"/><Relationship Id="rId63" Type="http://schemas.openxmlformats.org/officeDocument/2006/relationships/image" Target="media/image59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2018-06-22T11:33:45Z</dcterms:created>
  <dcterms:modified xsi:type="dcterms:W3CDTF">2018-06-22T11:33:45Z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